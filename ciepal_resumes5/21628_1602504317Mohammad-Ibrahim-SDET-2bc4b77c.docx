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46" w:type="pct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691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"/>
      </w:tblPr>
      <w:tblGrid>
        <w:gridCol w:w="4940"/>
        <w:gridCol w:w="3779"/>
      </w:tblGrid>
      <w:tr w:rsidR="00E5521B" w:rsidRPr="00565B06" w14:paraId="0EBE0FB4" w14:textId="77777777" w:rsidTr="002B748E">
        <w:trPr>
          <w:trHeight w:val="2970"/>
        </w:trPr>
        <w:tc>
          <w:tcPr>
            <w:tcW w:w="4941" w:type="dxa"/>
            <w:tcMar>
              <w:right w:w="144" w:type="dxa"/>
            </w:tcMar>
            <w:vAlign w:val="bottom"/>
          </w:tcPr>
          <w:p w14:paraId="61B9AE17" w14:textId="77777777" w:rsidR="00EF77C2" w:rsidRPr="008C1DB5" w:rsidRDefault="008C1DB5" w:rsidP="00EF77C2">
            <w:pPr>
              <w:pStyle w:val="Title"/>
              <w:rPr>
                <w:rFonts w:ascii="Agency FB" w:hAnsi="Agency FB"/>
                <w:sz w:val="72"/>
                <w:szCs w:val="72"/>
              </w:rPr>
            </w:pPr>
            <w:bookmarkStart w:id="0" w:name="_GoBack"/>
            <w:bookmarkEnd w:id="0"/>
            <w:r>
              <w:rPr>
                <w:rFonts w:ascii="Agency FB" w:hAnsi="Agency FB"/>
                <w:sz w:val="72"/>
                <w:szCs w:val="72"/>
              </w:rPr>
              <w:t xml:space="preserve"> </w:t>
            </w:r>
            <w:r w:rsidR="00EF77C2" w:rsidRPr="0094375B">
              <w:rPr>
                <w:rFonts w:ascii="Agency FB" w:hAnsi="Agency FB"/>
                <w:sz w:val="72"/>
                <w:szCs w:val="72"/>
              </w:rPr>
              <w:t>Mohammad</w:t>
            </w:r>
            <w:r w:rsidR="00EF77C2" w:rsidRPr="0094375B">
              <w:rPr>
                <w:rFonts w:ascii="Agency FB" w:hAnsi="Agency FB"/>
              </w:rPr>
              <w:t xml:space="preserve"> </w:t>
            </w:r>
            <w:r w:rsidR="00EF77C2" w:rsidRPr="00EF77C2">
              <w:rPr>
                <w:rFonts w:ascii="Agency FB" w:hAnsi="Agency FB"/>
                <w:b/>
                <w:sz w:val="72"/>
                <w:szCs w:val="72"/>
              </w:rPr>
              <w:t>Ibrahim</w:t>
            </w:r>
            <w:r w:rsidR="00416CEA" w:rsidRPr="00EF77C2">
              <w:rPr>
                <w:b/>
              </w:rPr>
              <w:t xml:space="preserve">       </w:t>
            </w:r>
          </w:p>
          <w:p w14:paraId="2B58A018" w14:textId="77777777" w:rsidR="00FE18B2" w:rsidRPr="0094375B" w:rsidRDefault="00FE18B2" w:rsidP="00E5521B">
            <w:pPr>
              <w:pStyle w:val="Subtitle"/>
              <w:rPr>
                <w:sz w:val="72"/>
                <w:szCs w:val="72"/>
              </w:rPr>
            </w:pPr>
          </w:p>
        </w:tc>
        <w:tc>
          <w:tcPr>
            <w:tcW w:w="3779" w:type="dxa"/>
            <w:tcMar>
              <w:left w:w="144" w:type="dxa"/>
            </w:tcMar>
            <w:vAlign w:val="bottom"/>
          </w:tcPr>
          <w:tbl>
            <w:tblPr>
              <w:tblStyle w:val="TableGrid"/>
              <w:tblW w:w="4997" w:type="pct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Contact information table"/>
            </w:tblPr>
            <w:tblGrid>
              <w:gridCol w:w="3291"/>
              <w:gridCol w:w="342"/>
            </w:tblGrid>
            <w:tr w:rsidR="00323C3F" w:rsidRPr="009D0878" w14:paraId="1FC5D77C" w14:textId="77777777" w:rsidTr="008C1DB5">
              <w:trPr>
                <w:trHeight w:val="371"/>
              </w:trPr>
              <w:tc>
                <w:tcPr>
                  <w:tcW w:w="3291" w:type="dxa"/>
                  <w:tcMar>
                    <w:top w:w="0" w:type="dxa"/>
                    <w:left w:w="720" w:type="dxa"/>
                    <w:right w:w="29" w:type="dxa"/>
                  </w:tcMar>
                </w:tcPr>
                <w:p w14:paraId="0202763D" w14:textId="77777777" w:rsidR="00323C3F" w:rsidRPr="00256339" w:rsidRDefault="00EE2B51" w:rsidP="00EE2B51">
                  <w:pPr>
                    <w:pStyle w:val="ContactInfo"/>
                    <w:jc w:val="left"/>
                    <w:rPr>
                      <w:b/>
                      <w:color w:val="404040" w:themeColor="text1" w:themeTint="BF"/>
                    </w:rPr>
                  </w:pPr>
                  <w:r w:rsidRPr="009D0878">
                    <w:rPr>
                      <w:noProof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51870502" wp14:editId="43D7F013">
                            <wp:simplePos x="0" y="0"/>
                            <wp:positionH relativeFrom="column">
                              <wp:posOffset>1424940</wp:posOffset>
                            </wp:positionH>
                            <wp:positionV relativeFrom="paragraph">
                              <wp:posOffset>2540</wp:posOffset>
                            </wp:positionV>
                            <wp:extent cx="233916" cy="233916"/>
                            <wp:effectExtent l="0" t="0" r="0" b="0"/>
                            <wp:wrapNone/>
                            <wp:docPr id="1" name="Telephone icon" descr="Phone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233916" cy="233916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<w:pict>
                          <v:shape w14:anchorId="5D01B268" id="Telephone icon" o:spid="_x0000_s1026" alt="Phone icon" style="position:absolute;margin-left:112.2pt;margin-top:.2pt;width:18.4pt;height:1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e84c22 [3204]" stroked="f" strokeweight="0">
                            <v:path arrowok="t" o:connecttype="custom" o:connectlocs="43722,984;53163,6885;68012,21550;78278,31833;82494,40148;81761,48285;76078,56244;66637,64649;61320,73591;60770,82711;64804,91832;84144,112040;128507,153619;149406,171503;158297,174006;167096,171771;175437,164170;184970,155318;194411,152278;203668,154513;212651,161846;231808,184289;233916,192158;232633,199222;229700,204498;226858,207538;225300,208879;221084,212277;215126,216927;207976,221934;200460,226405;193311,229535;180020,232932;169387,233916;160588,233022;152889,230786;145648,227478;131899,220772;106967,206912;83960,191890;63154,175169;44730,156570;28781,135914;15582,112755;5408,86914;367,65632;1008,48554;5775,32637;14666,17615;25573,5454;34556,537" o:connectangles="0,0,0,0,0,0,0,0,0,0,0,0,0,0,0,0,0,0,0,0,0,0,0,0,0,0,0,0,0,0,0,0,0,0,0,0,0,0,0,0,0,0,0,0,0,0,0,0,0,0,0"/>
                          </v:shape>
                        </w:pict>
                      </mc:Fallback>
                    </mc:AlternateContent>
                  </w:r>
                  <w:sdt>
                    <w:sdtPr>
                      <w:rPr>
                        <w:rFonts w:ascii="Agency FB" w:hAnsi="Agency FB" w:cs="Arimo"/>
                        <w:b/>
                        <w:color w:val="262626" w:themeColor="text1" w:themeTint="D9"/>
                        <w:sz w:val="28"/>
                        <w:szCs w:val="28"/>
                      </w:rPr>
                      <w:alias w:val="Enter address:"/>
                      <w:tag w:val="Enter address:"/>
                      <w:id w:val="966779368"/>
                      <w:placeholder>
                        <w:docPart w:val="A189CFB03A99430C83D8277B379F987F"/>
                      </w:placeholder>
                      <w:dataBinding w:prefixMappings="xmlns:ns0='http://schemas.microsoft.com/office/2006/coverPageProps' " w:xpath="/ns0:CoverPageProperties[1]/ns0:CompanyAddress[1]" w:storeItemID="{55AF091B-3C7A-41E3-B477-F2FDAA23CFDA}"/>
                      <w:text w:multiLine="1"/>
                    </w:sdtPr>
                    <w:sdtEndPr/>
                    <w:sdtContent>
                      <w:r w:rsidRPr="00EE2B51">
                        <w:rPr>
                          <w:rFonts w:ascii="Agency FB" w:hAnsi="Agency FB" w:cs="Arimo"/>
                          <w:b/>
                          <w:color w:val="262626" w:themeColor="text1" w:themeTint="D9"/>
                          <w:sz w:val="28"/>
                          <w:szCs w:val="28"/>
                        </w:rPr>
                        <w:t>703-678-6335</w:t>
                      </w:r>
                    </w:sdtContent>
                  </w:sdt>
                </w:p>
              </w:tc>
              <w:tc>
                <w:tcPr>
                  <w:tcW w:w="342" w:type="dxa"/>
                  <w:tcMar>
                    <w:top w:w="0" w:type="dxa"/>
                    <w:left w:w="0" w:type="dxa"/>
                    <w:right w:w="0" w:type="dxa"/>
                  </w:tcMar>
                </w:tcPr>
                <w:p w14:paraId="337EBA82" w14:textId="77777777" w:rsidR="00323C3F" w:rsidRPr="009D0878" w:rsidRDefault="00323C3F" w:rsidP="00323C3F">
                  <w:pPr>
                    <w:pStyle w:val="Icons"/>
                  </w:pPr>
                </w:p>
              </w:tc>
            </w:tr>
            <w:tr w:rsidR="00323C3F" w:rsidRPr="009D0878" w14:paraId="6102D930" w14:textId="77777777" w:rsidTr="008C1DB5">
              <w:trPr>
                <w:trHeight w:val="309"/>
              </w:trPr>
              <w:tc>
                <w:tcPr>
                  <w:tcW w:w="3291" w:type="dxa"/>
                  <w:tcMar>
                    <w:left w:w="720" w:type="dxa"/>
                    <w:right w:w="29" w:type="dxa"/>
                  </w:tcMar>
                </w:tcPr>
                <w:p w14:paraId="03E87AC1" w14:textId="77777777" w:rsidR="00323C3F" w:rsidRPr="00256339" w:rsidRDefault="00323C3F" w:rsidP="00EE2B51">
                  <w:pPr>
                    <w:pStyle w:val="ContactInfo"/>
                    <w:jc w:val="left"/>
                    <w:rPr>
                      <w:b/>
                      <w:color w:val="404040" w:themeColor="text1" w:themeTint="BF"/>
                    </w:rPr>
                  </w:pPr>
                </w:p>
              </w:tc>
              <w:tc>
                <w:tcPr>
                  <w:tcW w:w="342" w:type="dxa"/>
                  <w:tcMar>
                    <w:left w:w="0" w:type="dxa"/>
                    <w:right w:w="0" w:type="dxa"/>
                  </w:tcMar>
                </w:tcPr>
                <w:p w14:paraId="08B9F544" w14:textId="77777777" w:rsidR="00323C3F" w:rsidRPr="009D0878" w:rsidRDefault="00323C3F" w:rsidP="00323C3F">
                  <w:pPr>
                    <w:pStyle w:val="Icons"/>
                  </w:pPr>
                </w:p>
              </w:tc>
            </w:tr>
            <w:tr w:rsidR="00323C3F" w:rsidRPr="009D0878" w14:paraId="7B7F850D" w14:textId="77777777" w:rsidTr="008C1DB5">
              <w:trPr>
                <w:trHeight w:val="350"/>
              </w:trPr>
              <w:sdt>
                <w:sdtPr>
                  <w:rPr>
                    <w:b/>
                    <w:color w:val="262626" w:themeColor="text1" w:themeTint="D9"/>
                    <w:sz w:val="24"/>
                    <w:szCs w:val="24"/>
                  </w:rPr>
                  <w:alias w:val="Enter email:"/>
                  <w:tag w:val="Enter email:"/>
                  <w:id w:val="-675184368"/>
                  <w:placeholder>
                    <w:docPart w:val="935EA0A64BCA46F0992344429C06C23A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:text w:multiLine="1"/>
                </w:sdtPr>
                <w:sdtEndPr/>
                <w:sdtContent>
                  <w:tc>
                    <w:tcPr>
                      <w:tcW w:w="3291" w:type="dxa"/>
                      <w:tcMar>
                        <w:left w:w="720" w:type="dxa"/>
                        <w:right w:w="29" w:type="dxa"/>
                      </w:tcMar>
                    </w:tcPr>
                    <w:p w14:paraId="4552FC13" w14:textId="77777777" w:rsidR="00323C3F" w:rsidRPr="008C1DB5" w:rsidRDefault="00D304E4" w:rsidP="00416CEA">
                      <w:pPr>
                        <w:pStyle w:val="ContactInfo"/>
                        <w:jc w:val="left"/>
                        <w:rPr>
                          <w:b/>
                          <w:color w:val="262626" w:themeColor="text1" w:themeTint="D9"/>
                          <w:sz w:val="24"/>
                          <w:szCs w:val="24"/>
                        </w:rPr>
                      </w:pPr>
                      <w:r w:rsidRPr="008C1DB5">
                        <w:rPr>
                          <w:b/>
                          <w:color w:val="262626" w:themeColor="text1" w:themeTint="D9"/>
                          <w:sz w:val="24"/>
                          <w:szCs w:val="24"/>
                        </w:rPr>
                        <w:t xml:space="preserve">Ibrahimscript@gmail.com </w:t>
                      </w:r>
                    </w:p>
                  </w:tc>
                </w:sdtContent>
              </w:sdt>
              <w:tc>
                <w:tcPr>
                  <w:tcW w:w="342" w:type="dxa"/>
                  <w:tcMar>
                    <w:left w:w="0" w:type="dxa"/>
                    <w:right w:w="0" w:type="dxa"/>
                  </w:tcMar>
                </w:tcPr>
                <w:p w14:paraId="1B9D457D" w14:textId="77777777" w:rsidR="00323C3F" w:rsidRPr="009D0878" w:rsidRDefault="008C1DB5" w:rsidP="00323C3F">
                  <w:pPr>
                    <w:pStyle w:val="Icons"/>
                  </w:pPr>
                  <w:r>
                    <w:rPr>
                      <w:noProof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4E21D448" wp14:editId="02D99DA9">
                            <wp:simplePos x="0" y="0"/>
                            <wp:positionH relativeFrom="column">
                              <wp:posOffset>38735</wp:posOffset>
                            </wp:positionH>
                            <wp:positionV relativeFrom="paragraph">
                              <wp:posOffset>41275</wp:posOffset>
                            </wp:positionV>
                            <wp:extent cx="255182" cy="170121"/>
                            <wp:effectExtent l="0" t="0" r="0" b="1905"/>
                            <wp:wrapNone/>
                            <wp:docPr id="2" name="Freeform 2" descr="Email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255182" cy="170121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<w:pict>
                          <v:shape w14:anchorId="73D4CB37" id="Freeform 2" o:spid="_x0000_s1026" alt="Email icon" style="position:absolute;margin-left:3.05pt;margin-top:3.25pt;width:20.1pt;height:13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" path="m108,21r,l60,58,12,21v-1,-1,-1,-2,,-3c13,16,14,16,16,17l60,51,104,17v1,-1,3,-1,4,1c109,19,109,20,108,21r,xm114,r,l6,c3,,,3,,6l,74v,3,3,6,6,6l114,80v3,,6,-3,6,-6l120,6c120,3,117,,114,xe" fillcolor="#e84c22 [3204]" stroked="f" strokeweight="0">
                            <v:path arrowok="t" o:connecttype="custom" o:connectlocs="229664,44657;229664,44657;127591,123338;25518,44657;25518,38277;34024,36151;127591,108452;221158,36151;229664,38277;229664,44657;229664,44657;242423,0;242423,0;12759,0;0,12759;0,157362;12759,170121;242423,170121;255182,157362;255182,12759;242423,0" o:connectangles="0,0,0,0,0,0,0,0,0,0,0,0,0,0,0,0,0,0,0,0,0"/>
                            <o:lock v:ext="edit" aspectratio="t" verticies="t"/>
                          </v:shape>
                        </w:pict>
                      </mc:Fallback>
                    </mc:AlternateContent>
                  </w:r>
                </w:p>
              </w:tc>
            </w:tr>
            <w:tr w:rsidR="00323C3F" w:rsidRPr="009D0878" w14:paraId="2D608260" w14:textId="77777777" w:rsidTr="008C1DB5">
              <w:trPr>
                <w:trHeight w:val="1142"/>
              </w:trPr>
              <w:tc>
                <w:tcPr>
                  <w:tcW w:w="3291" w:type="dxa"/>
                  <w:tcMar>
                    <w:left w:w="720" w:type="dxa"/>
                    <w:right w:w="29" w:type="dxa"/>
                  </w:tcMar>
                </w:tcPr>
                <w:p w14:paraId="66205036" w14:textId="77777777" w:rsidR="00EE2B51" w:rsidRDefault="00EE2B51" w:rsidP="00323C3F">
                  <w:pPr>
                    <w:pStyle w:val="ContactInfo"/>
                  </w:pPr>
                </w:p>
                <w:p w14:paraId="00B217A4" w14:textId="77777777" w:rsidR="00FF3659" w:rsidRPr="00FF3659" w:rsidRDefault="002531CE" w:rsidP="00EE2B51">
                  <w:pPr>
                    <w:pStyle w:val="ContactInfo"/>
                    <w:jc w:val="left"/>
                    <w:rPr>
                      <w:rFonts w:ascii="Agency FB" w:hAnsi="Agency FB"/>
                      <w:b/>
                      <w:color w:val="262626" w:themeColor="text1" w:themeTint="D9"/>
                      <w:sz w:val="28"/>
                      <w:szCs w:val="28"/>
                    </w:rPr>
                  </w:pPr>
                  <w:r>
                    <w:rPr>
                      <w:rFonts w:ascii="Agency FB" w:hAnsi="Agency FB"/>
                      <w:b/>
                      <w:noProof/>
                      <w:color w:val="262626" w:themeColor="text1" w:themeTint="D9"/>
                      <w:sz w:val="28"/>
                      <w:szCs w:val="28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872" behindDoc="0" locked="0" layoutInCell="1" allowOverlap="1" wp14:anchorId="71820527" wp14:editId="240CA22E">
                            <wp:simplePos x="0" y="0"/>
                            <wp:positionH relativeFrom="column">
                              <wp:posOffset>-2038350</wp:posOffset>
                            </wp:positionH>
                            <wp:positionV relativeFrom="paragraph">
                              <wp:posOffset>338455</wp:posOffset>
                            </wp:positionV>
                            <wp:extent cx="4457700" cy="688340"/>
                            <wp:effectExtent l="0" t="0" r="38100" b="22860"/>
                            <wp:wrapNone/>
                            <wp:docPr id="6" name="Text Box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4457700" cy="6883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bg1">
                                          <a:lumMod val="20000"/>
                                          <a:lumOff val="80000"/>
                                        </a:schemeClr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1CE325E2" w14:textId="77777777" w:rsidR="008C1DB5" w:rsidRDefault="008C1DB5">
                                        <w:pPr>
                                          <w:rPr>
                                            <w:rFonts w:ascii="Agency FB" w:hAnsi="Agency FB"/>
                                            <w:b/>
                                            <w:color w:val="E84C22" w:themeColor="accent1"/>
                                            <w:sz w:val="32"/>
                                            <w:szCs w:val="32"/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chemeClr w14:val="accent1">
                                                      <w14:shade w14:val="30000"/>
                                                      <w14:satMod w14:val="115000"/>
                                                    </w14:schemeClr>
                                                  </w14:gs>
                                                  <w14:gs w14:pos="50000">
                                                    <w14:schemeClr w14:val="accent1">
                                                      <w14:shade w14:val="67500"/>
                                                      <w14:satMod w14:val="115000"/>
                                                    </w14:schemeClr>
                                                  </w14:gs>
                                                  <w14:gs w14:pos="100000">
                                                    <w14:schemeClr w14:val="accent1">
                                                      <w14:shade w14:val="100000"/>
                                                      <w14:satMod w14:val="115000"/>
                                                    </w14:schemeClr>
                                                  </w14:gs>
                                                </w14:gsLst>
                                                <w14:lin w14:ang="10800000" w14:scaled="0"/>
                                              </w14:gradFill>
                                            </w14:textFill>
                                          </w:rPr>
                                        </w:pPr>
                                        <w:r w:rsidRPr="00761C55">
                                          <w:rPr>
                                            <w:rFonts w:ascii="Agency FB" w:hAnsi="Agency FB"/>
                                            <w:b/>
                                            <w:color w:val="E84C22" w:themeColor="accent1"/>
                                            <w:sz w:val="32"/>
                                            <w:szCs w:val="32"/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chemeClr w14:val="accent1">
                                                      <w14:shade w14:val="30000"/>
                                                      <w14:satMod w14:val="115000"/>
                                                    </w14:schemeClr>
                                                  </w14:gs>
                                                  <w14:gs w14:pos="50000">
                                                    <w14:schemeClr w14:val="accent1">
                                                      <w14:shade w14:val="67500"/>
                                                      <w14:satMod w14:val="115000"/>
                                                    </w14:schemeClr>
                                                  </w14:gs>
                                                  <w14:gs w14:pos="100000">
                                                    <w14:schemeClr w14:val="accent1">
                                                      <w14:shade w14:val="100000"/>
                                                      <w14:satMod w14:val="115000"/>
                                                    </w14:schemeClr>
                                                  </w14:gs>
                                                </w14:gsLst>
                                                <w14:lin w14:ang="10800000" w14:scaled="0"/>
                                              </w14:gradFill>
                                            </w14:textFill>
                                          </w:rPr>
                                          <w:t>Software Test Automation Engineer</w:t>
                                        </w:r>
                                      </w:p>
                                      <w:p w14:paraId="51311E86" w14:textId="77777777" w:rsidR="00B42CA2" w:rsidRPr="00B42CA2" w:rsidRDefault="00B42CA2">
                                        <w:pPr>
                                          <w:rPr>
                                            <w:rFonts w:asciiTheme="majorHAnsi" w:hAnsiTheme="majorHAnsi"/>
                                            <w:color w:val="E84C22" w:themeColor="accent1"/>
                                            <w:sz w:val="40"/>
                                            <w:szCs w:val="32"/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chemeClr w14:val="accent1">
                                                      <w14:shade w14:val="30000"/>
                                                      <w14:satMod w14:val="115000"/>
                                                    </w14:schemeClr>
                                                  </w14:gs>
                                                  <w14:gs w14:pos="50000">
                                                    <w14:schemeClr w14:val="accent1">
                                                      <w14:shade w14:val="67500"/>
                                                      <w14:satMod w14:val="115000"/>
                                                    </w14:schemeClr>
                                                  </w14:gs>
                                                  <w14:gs w14:pos="100000">
                                                    <w14:schemeClr w14:val="accent1">
                                                      <w14:shade w14:val="100000"/>
                                                      <w14:satMod w14:val="115000"/>
                                                    </w14:schemeClr>
                                                  </w14:gs>
                                                </w14:gsLst>
                                                <w14:lin w14:ang="10800000" w14:scaled="0"/>
                                              </w14:gradFill>
                                            </w14:textFill>
                                          </w:rPr>
                                        </w:pPr>
                                        <w:r w:rsidRPr="00B42CA2">
                                          <w:rPr>
                                            <w:rFonts w:asciiTheme="majorHAnsi" w:hAnsiTheme="majorHAnsi"/>
                                            <w:color w:val="E84C22" w:themeColor="accent1"/>
                                            <w:sz w:val="40"/>
                                            <w:szCs w:val="32"/>
                                            <w14:textFill>
                                              <w14:gradFill>
                                                <w14:gsLst>
                                                  <w14:gs w14:pos="0">
                                                    <w14:schemeClr w14:val="accent1">
                                                      <w14:shade w14:val="30000"/>
                                                      <w14:satMod w14:val="115000"/>
                                                    </w14:schemeClr>
                                                  </w14:gs>
                                                  <w14:gs w14:pos="50000">
                                                    <w14:schemeClr w14:val="accent1">
                                                      <w14:shade w14:val="67500"/>
                                                      <w14:satMod w14:val="115000"/>
                                                    </w14:schemeClr>
                                                  </w14:gs>
                                                  <w14:gs w14:pos="100000">
                                                    <w14:schemeClr w14:val="accent1">
                                                      <w14:shade w14:val="100000"/>
                                                      <w14:satMod w14:val="115000"/>
                                                    </w14:schemeClr>
                                                  </w14:gs>
                                                </w14:gsLst>
                                                <w14:lin w14:ang="10800000" w14:scaled="0"/>
                                              </w14:gradFill>
                                            </w14:textFill>
                                          </w:rPr>
                                          <w:t>U.S. Citizen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<w:pict>
                          <v:shapetype w14:anchorId="71820527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6" o:spid="_x0000_s1026" type="#_x0000_t202" style="position:absolute;margin-left:-160.5pt;margin-top:26.65pt;width:351pt;height:54.2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" fillcolor="white [3201]" strokecolor="white [668]" strokeweight=".5pt">
                            <v:textbox>
                              <w:txbxContent>
                                <w:p w14:paraId="1CE325E2" w14:textId="77777777" w:rsidR="008C1DB5" w:rsidRDefault="008C1DB5">
                                  <w:pPr>
                                    <w:rPr>
                                      <w:rFonts w:ascii="Agency FB" w:hAnsi="Agency FB"/>
                                      <w:b/>
                                      <w:color w:val="E84C22" w:themeColor="accent1"/>
                                      <w:sz w:val="32"/>
                                      <w:szCs w:val="32"/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shade w14:val="30000"/>
                                                <w14:satMod w14:val="115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67500"/>
                                                <w14:satMod w14:val="115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shade w14:val="100000"/>
                                                <w14:satMod w14:val="115000"/>
                                              </w14:schemeClr>
                                            </w14:gs>
                                          </w14:gsLst>
                                          <w14:lin w14:ang="10800000" w14:scaled="0"/>
                                        </w14:gradFill>
                                      </w14:textFill>
                                    </w:rPr>
                                  </w:pPr>
                                  <w:r w:rsidRPr="00761C55">
                                    <w:rPr>
                                      <w:rFonts w:ascii="Agency FB" w:hAnsi="Agency FB"/>
                                      <w:b/>
                                      <w:color w:val="E84C22" w:themeColor="accent1"/>
                                      <w:sz w:val="32"/>
                                      <w:szCs w:val="32"/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shade w14:val="30000"/>
                                                <w14:satMod w14:val="115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67500"/>
                                                <w14:satMod w14:val="115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shade w14:val="100000"/>
                                                <w14:satMod w14:val="115000"/>
                                              </w14:schemeClr>
                                            </w14:gs>
                                          </w14:gsLst>
                                          <w14:lin w14:ang="10800000" w14:scaled="0"/>
                                        </w14:gradFill>
                                      </w14:textFill>
                                    </w:rPr>
                                    <w:t>Software Test Automation Engineer</w:t>
                                  </w:r>
                                </w:p>
                                <w:p w14:paraId="51311E86" w14:textId="77777777" w:rsidR="00B42CA2" w:rsidRPr="00B42CA2" w:rsidRDefault="00B42CA2">
                                  <w:pPr>
                                    <w:rPr>
                                      <w:rFonts w:asciiTheme="majorHAnsi" w:hAnsiTheme="majorHAnsi"/>
                                      <w:color w:val="E84C22" w:themeColor="accent1"/>
                                      <w:sz w:val="40"/>
                                      <w:szCs w:val="32"/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shade w14:val="30000"/>
                                                <w14:satMod w14:val="115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67500"/>
                                                <w14:satMod w14:val="115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shade w14:val="100000"/>
                                                <w14:satMod w14:val="115000"/>
                                              </w14:schemeClr>
                                            </w14:gs>
                                          </w14:gsLst>
                                          <w14:lin w14:ang="10800000" w14:scaled="0"/>
                                        </w14:gradFill>
                                      </w14:textFill>
                                    </w:rPr>
                                  </w:pPr>
                                  <w:r w:rsidRPr="00B42CA2">
                                    <w:rPr>
                                      <w:rFonts w:asciiTheme="majorHAnsi" w:hAnsiTheme="majorHAnsi"/>
                                      <w:color w:val="E84C22" w:themeColor="accent1"/>
                                      <w:sz w:val="40"/>
                                      <w:szCs w:val="32"/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1">
                                                <w14:shade w14:val="30000"/>
                                                <w14:satMod w14:val="115000"/>
                                              </w14:schemeClr>
                                            </w14:gs>
                                            <w14:gs w14:pos="50000">
                                              <w14:schemeClr w14:val="accent1">
                                                <w14:shade w14:val="67500"/>
                                                <w14:satMod w14:val="115000"/>
                                              </w14:schemeClr>
                                            </w14:gs>
                                            <w14:gs w14:pos="100000">
                                              <w14:schemeClr w14:val="accent1">
                                                <w14:shade w14:val="100000"/>
                                                <w14:satMod w14:val="115000"/>
                                              </w14:schemeClr>
                                            </w14:gs>
                                          </w14:gsLst>
                                          <w14:lin w14:ang="10800000" w14:scaled="0"/>
                                        </w14:gradFill>
                                      </w14:textFill>
                                    </w:rPr>
                                    <w:t>U.S. Citizen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EE2B51" w:rsidRPr="00EE2B51">
                    <w:rPr>
                      <w:rFonts w:ascii="Agency FB" w:hAnsi="Agency FB"/>
                      <w:b/>
                      <w:color w:val="262626" w:themeColor="text1" w:themeTint="D9"/>
                      <w:sz w:val="28"/>
                      <w:szCs w:val="28"/>
                    </w:rPr>
                    <w:t>Woodbridge, VA</w:t>
                  </w:r>
                </w:p>
              </w:tc>
              <w:tc>
                <w:tcPr>
                  <w:tcW w:w="342" w:type="dxa"/>
                  <w:tcMar>
                    <w:left w:w="0" w:type="dxa"/>
                    <w:right w:w="0" w:type="dxa"/>
                  </w:tcMar>
                </w:tcPr>
                <w:p w14:paraId="4B4190E5" w14:textId="77777777" w:rsidR="00323C3F" w:rsidRPr="009D0878" w:rsidRDefault="00761C55" w:rsidP="00323C3F">
                  <w:pPr>
                    <w:pStyle w:val="Icons"/>
                  </w:pPr>
                  <w:r w:rsidRPr="00EE2B51">
                    <w:rPr>
                      <w:rFonts w:ascii="Agency FB" w:hAnsi="Agency FB"/>
                      <w:b/>
                      <w:noProof/>
                      <w:sz w:val="28"/>
                      <w:szCs w:val="28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13B6969B" wp14:editId="5EBC6E41">
                            <wp:simplePos x="0" y="0"/>
                            <wp:positionH relativeFrom="column">
                              <wp:posOffset>-13335</wp:posOffset>
                            </wp:positionH>
                            <wp:positionV relativeFrom="paragraph">
                              <wp:posOffset>154305</wp:posOffset>
                            </wp:positionV>
                            <wp:extent cx="318770" cy="254635"/>
                            <wp:effectExtent l="0" t="0" r="5080" b="0"/>
                            <wp:wrapNone/>
                            <wp:docPr id="3" name="Address icon" descr="Address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318770" cy="254635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<w:pict>
                          <v:shape w14:anchorId="53EB4007" id="Address icon" o:spid="_x0000_s1026" alt="Address icon" style="position:absolute;margin-left:-1.05pt;margin-top:12.15pt;width:25.1pt;height:20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e84c22 [3204]" stroked="f" strokeweight="0">
                            <v:path arrowok="t" o:connecttype="custom" o:connectlocs="167225,2067;179994,10336;196795,23010;216284,37930;237229,54199;258287,70737;278000,86286;295361,100038;308801,110914;316866,117745;308801,119902;289424,120442;276320,120891;276320,230637;274191,244119;266911,251309;252686,254365;241598,254635;228381,254365;215612,253646;208108,248883;205084,237198;204412,221109;204076,204301;203964,186595;203964,171494;204076,162416;202843,153428;196011,146597;184922,143092;171258,141923;156585,141744;140344,142552;126455,145339;116599,150822;113126,159810;113238,218143;113014,242411;107414,250141;94645,253646;62948,254186;49731,251040;42562,242950;41666,205380;41442,121430;34498,121520;21393,121610;8176,121520;448,121520;2912,118554;12209,110555;26433,98600;44130,83950;64292,67681;85349,50873;105958,34425;124999,19594;140792,7280;153113,629" o:connectangles="0,0,0,0,0,0,0,0,0,0,0,0,0,0,0,0,0,0,0,0,0,0,0,0,0,0,0,0,0,0,0,0,0,0,0,0,0,0,0,0,0,0,0,0,0,0,0,0,0,0,0,0,0,0,0,0,0,0,0"/>
                          </v:shape>
                        </w:pict>
                      </mc:Fallback>
                    </mc:AlternateContent>
                  </w:r>
                </w:p>
              </w:tc>
            </w:tr>
            <w:tr w:rsidR="00323C3F" w:rsidRPr="009D0878" w14:paraId="0C11DFE7" w14:textId="77777777" w:rsidTr="008C1DB5">
              <w:trPr>
                <w:trHeight w:val="330"/>
              </w:trPr>
              <w:tc>
                <w:tcPr>
                  <w:tcW w:w="3291" w:type="dxa"/>
                  <w:tcMar>
                    <w:left w:w="720" w:type="dxa"/>
                    <w:right w:w="29" w:type="dxa"/>
                  </w:tcMar>
                </w:tcPr>
                <w:p w14:paraId="6A76725E" w14:textId="77777777" w:rsidR="00323C3F" w:rsidRPr="009D0878" w:rsidRDefault="00323C3F" w:rsidP="00323C3F">
                  <w:pPr>
                    <w:pStyle w:val="ContactInfo"/>
                  </w:pPr>
                </w:p>
              </w:tc>
              <w:tc>
                <w:tcPr>
                  <w:tcW w:w="342" w:type="dxa"/>
                  <w:tcMar>
                    <w:left w:w="0" w:type="dxa"/>
                    <w:right w:w="0" w:type="dxa"/>
                  </w:tcMar>
                </w:tcPr>
                <w:p w14:paraId="5D0E63A7" w14:textId="77777777" w:rsidR="00323C3F" w:rsidRPr="009D0878" w:rsidRDefault="00323C3F" w:rsidP="00416CEA">
                  <w:pPr>
                    <w:pStyle w:val="Icons"/>
                    <w:jc w:val="left"/>
                  </w:pPr>
                </w:p>
              </w:tc>
            </w:tr>
          </w:tbl>
          <w:p w14:paraId="24C7596A" w14:textId="77777777" w:rsidR="00E5521B" w:rsidRPr="00565B06" w:rsidRDefault="00E5521B" w:rsidP="004160AE">
            <w:pPr>
              <w:pStyle w:val="ContactInfo"/>
            </w:pPr>
          </w:p>
        </w:tc>
      </w:tr>
    </w:tbl>
    <w:tbl>
      <w:tblPr>
        <w:tblStyle w:val="PlainTable2"/>
        <w:tblW w:w="5425" w:type="pct"/>
        <w:tblInd w:w="-720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irst table is the name and contact info layout table. Second table is the objective table"/>
      </w:tblPr>
      <w:tblGrid>
        <w:gridCol w:w="730"/>
        <w:gridCol w:w="8644"/>
      </w:tblGrid>
      <w:tr w:rsidR="000E24AC" w:rsidRPr="00565B06" w14:paraId="4048C564" w14:textId="77777777" w:rsidTr="007175B9">
        <w:tc>
          <w:tcPr>
            <w:tcW w:w="730" w:type="dxa"/>
            <w:tcMar>
              <w:bottom w:w="0" w:type="dxa"/>
              <w:right w:w="216" w:type="dxa"/>
            </w:tcMar>
            <w:vAlign w:val="bottom"/>
          </w:tcPr>
          <w:p w14:paraId="2C6D17DA" w14:textId="77777777" w:rsidR="000E24AC" w:rsidRPr="00565B06" w:rsidRDefault="00416CEA" w:rsidP="009D0878">
            <w:pPr>
              <w:pStyle w:val="Icons"/>
            </w:pPr>
            <w:r w:rsidRPr="00565B06">
              <w:rPr>
                <w:noProof/>
                <w:lang w:val="en-IN" w:eastAsia="en-IN"/>
              </w:rPr>
              <mc:AlternateContent>
                <mc:Choice Requires="wpg">
                  <w:drawing>
                    <wp:anchor distT="0" distB="0" distL="114300" distR="114300" simplePos="0" relativeHeight="251656704" behindDoc="1" locked="0" layoutInCell="1" allowOverlap="1" wp14:anchorId="7DDEAB6C" wp14:editId="62633915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-339090</wp:posOffset>
                      </wp:positionV>
                      <wp:extent cx="274320" cy="274320"/>
                      <wp:effectExtent l="0" t="0" r="0" b="0"/>
                      <wp:wrapNone/>
                      <wp:docPr id="13" name="Objective in circle icon" descr="Objectiv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4" name="Objective icon circle" descr="Objectiv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" name="Objective icon top horizontal line" descr="Objective icon top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6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3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6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6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3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" name="Objective icon middle horizontal line" descr="Objective icon middle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8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2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5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5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2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2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5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5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2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7" name="Objective icon bottom horizontal line" descr="Objective icon bottom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103"/>
                                  <a:ext cx="46" cy="5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9"/>
                                    <a:gd name="T2" fmla="*/ 815 w 869"/>
                                    <a:gd name="T3" fmla="*/ 0 h 109"/>
                                    <a:gd name="T4" fmla="*/ 832 w 869"/>
                                    <a:gd name="T5" fmla="*/ 3 h 109"/>
                                    <a:gd name="T6" fmla="*/ 847 w 869"/>
                                    <a:gd name="T7" fmla="*/ 11 h 109"/>
                                    <a:gd name="T8" fmla="*/ 858 w 869"/>
                                    <a:gd name="T9" fmla="*/ 23 h 109"/>
                                    <a:gd name="T10" fmla="*/ 866 w 869"/>
                                    <a:gd name="T11" fmla="*/ 37 h 109"/>
                                    <a:gd name="T12" fmla="*/ 869 w 869"/>
                                    <a:gd name="T13" fmla="*/ 55 h 109"/>
                                    <a:gd name="T14" fmla="*/ 866 w 869"/>
                                    <a:gd name="T15" fmla="*/ 72 h 109"/>
                                    <a:gd name="T16" fmla="*/ 858 w 869"/>
                                    <a:gd name="T17" fmla="*/ 87 h 109"/>
                                    <a:gd name="T18" fmla="*/ 847 w 869"/>
                                    <a:gd name="T19" fmla="*/ 98 h 109"/>
                                    <a:gd name="T20" fmla="*/ 832 w 869"/>
                                    <a:gd name="T21" fmla="*/ 106 h 109"/>
                                    <a:gd name="T22" fmla="*/ 815 w 869"/>
                                    <a:gd name="T23" fmla="*/ 109 h 109"/>
                                    <a:gd name="T24" fmla="*/ 54 w 869"/>
                                    <a:gd name="T25" fmla="*/ 109 h 109"/>
                                    <a:gd name="T26" fmla="*/ 37 w 869"/>
                                    <a:gd name="T27" fmla="*/ 106 h 109"/>
                                    <a:gd name="T28" fmla="*/ 22 w 869"/>
                                    <a:gd name="T29" fmla="*/ 98 h 109"/>
                                    <a:gd name="T30" fmla="*/ 10 w 869"/>
                                    <a:gd name="T31" fmla="*/ 87 h 109"/>
                                    <a:gd name="T32" fmla="*/ 3 w 869"/>
                                    <a:gd name="T33" fmla="*/ 72 h 109"/>
                                    <a:gd name="T34" fmla="*/ 0 w 869"/>
                                    <a:gd name="T35" fmla="*/ 55 h 109"/>
                                    <a:gd name="T36" fmla="*/ 3 w 869"/>
                                    <a:gd name="T37" fmla="*/ 37 h 109"/>
                                    <a:gd name="T38" fmla="*/ 10 w 869"/>
                                    <a:gd name="T39" fmla="*/ 23 h 109"/>
                                    <a:gd name="T40" fmla="*/ 22 w 869"/>
                                    <a:gd name="T41" fmla="*/ 11 h 109"/>
                                    <a:gd name="T42" fmla="*/ 37 w 869"/>
                                    <a:gd name="T43" fmla="*/ 3 h 109"/>
                                    <a:gd name="T44" fmla="*/ 54 w 869"/>
                                    <a:gd name="T45" fmla="*/ 0 h 10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9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1"/>
                                      </a:lnTo>
                                      <a:lnTo>
                                        <a:pt x="858" y="23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5"/>
                                      </a:lnTo>
                                      <a:lnTo>
                                        <a:pt x="866" y="72"/>
                                      </a:lnTo>
                                      <a:lnTo>
                                        <a:pt x="858" y="87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9"/>
                                      </a:lnTo>
                                      <a:lnTo>
                                        <a:pt x="54" y="109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7"/>
                                      </a:lnTo>
                                      <a:lnTo>
                                        <a:pt x="3" y="72"/>
                                      </a:lnTo>
                                      <a:lnTo>
                                        <a:pt x="0" y="55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3"/>
                                      </a:lnTo>
                                      <a:lnTo>
                                        <a:pt x="22" y="11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381ECD8B" id="Objective in circle icon" o:spid="_x0000_s1026" alt="Objective icon" style="position:absolute;margin-left:2.1pt;margin-top:-26.7pt;width:21.6pt;height:21.6pt;z-index:-251659776;mso-width-relative:margin;mso-height-relative:margin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">
                      <v:shape id="Objective icon circle" o:spid="_x0000_s1027" alt="Objectiv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e84c22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Objective icon top horizontal line" o:spid="_x0000_s1028" alt="Objective icon top horizontal line" style="position:absolute;left:64;top:6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" path="m54,l815,r17,3l847,10r11,12l866,37r3,17l866,71r-8,15l847,98r-15,8l815,108r-761,l37,106,22,98,10,86,3,71,,54,3,37,10,22,22,10,37,3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middle horizontal line" o:spid="_x0000_s1029" alt="Objective icon middle horizontal line" style="position:absolute;left:64;top:8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" path="m54,l815,r17,2l847,10r11,12l866,37r3,17l866,71r-8,15l847,98r-15,7l815,108r-761,l37,105,22,98,10,86,3,71,,54,3,37,10,22,22,10,37,2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bottom horizontal line" o:spid="_x0000_s1030" alt="Objective icon bottom horizontal line" style="position:absolute;left:64;top:103;width:46;height:5;visibility:visible;mso-wrap-style:square;v-text-anchor:top" coordsize="869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" path="m54,l815,r17,3l847,11r11,12l866,37r3,18l866,72r-8,15l847,98r-15,8l815,109r-761,l37,106,22,98,10,87,3,72,,55,3,37,10,23,22,11,37,3,54,xe" fillcolor="white [3212]" stroked="f" strokeweight="0">
                        <v:path arrowok="t" o:connecttype="custom" o:connectlocs="3,0;43,0;44,0;45,1;45,1;46,2;46,3;46,3;45,4;45,4;44,5;43,5;3,5;2,5;1,4;1,4;0,3;0,3;0,2;1,1;1,1;2,0;3,0" o:connectangles="0,0,0,0,0,0,0,0,0,0,0,0,0,0,0,0,0,0,0,0,0,0,0"/>
                      </v:shape>
                    </v:group>
                  </w:pict>
                </mc:Fallback>
              </mc:AlternateContent>
            </w:r>
          </w:p>
        </w:tc>
        <w:tc>
          <w:tcPr>
            <w:tcW w:w="8644" w:type="dxa"/>
            <w:tcBorders>
              <w:left w:val="nil"/>
            </w:tcBorders>
            <w:tcMar>
              <w:bottom w:w="0" w:type="dxa"/>
            </w:tcMar>
            <w:vAlign w:val="bottom"/>
          </w:tcPr>
          <w:p w14:paraId="7038C728" w14:textId="77777777" w:rsidR="00416CEA" w:rsidRDefault="00416CEA" w:rsidP="00416CEA">
            <w:pPr>
              <w:pStyle w:val="Heading1"/>
              <w:outlineLvl w:val="0"/>
              <w:rPr>
                <w:noProof/>
              </w:rPr>
            </w:pPr>
            <w:r>
              <w:rPr>
                <w:noProof/>
              </w:rPr>
              <w:t>Profesional summary</w:t>
            </w:r>
          </w:p>
          <w:p w14:paraId="4D3D35E1" w14:textId="77777777" w:rsidR="000E24AC" w:rsidRPr="00565B06" w:rsidRDefault="000E24AC" w:rsidP="007850D1">
            <w:pPr>
              <w:pStyle w:val="Heading1"/>
              <w:outlineLvl w:val="0"/>
            </w:pPr>
          </w:p>
        </w:tc>
      </w:tr>
    </w:tbl>
    <w:p w14:paraId="42C96033" w14:textId="246356BB" w:rsidR="00C326CF" w:rsidRPr="00B42CA2" w:rsidRDefault="00C326CF" w:rsidP="00B806E9">
      <w:pPr>
        <w:pStyle w:val="ListParagraph"/>
        <w:numPr>
          <w:ilvl w:val="0"/>
          <w:numId w:val="18"/>
        </w:numPr>
        <w:spacing w:after="42"/>
        <w:ind w:right="38"/>
        <w:rPr>
          <w:rFonts w:asciiTheme="majorHAnsi" w:hAnsiTheme="majorHAnsi" w:cstheme="majorHAnsi"/>
          <w:color w:val="auto"/>
          <w:sz w:val="24"/>
          <w:szCs w:val="24"/>
        </w:rPr>
      </w:pPr>
      <w:r w:rsidRPr="002B748E">
        <w:rPr>
          <w:rFonts w:asciiTheme="majorHAnsi" w:hAnsiTheme="majorHAnsi" w:cstheme="majorHAnsi"/>
          <w:color w:val="auto"/>
          <w:sz w:val="24"/>
          <w:szCs w:val="24"/>
          <w:shd w:val="clear" w:color="auto" w:fill="FFFFFF"/>
        </w:rPr>
        <w:t xml:space="preserve">Over </w:t>
      </w:r>
      <w:r w:rsidR="00522540">
        <w:rPr>
          <w:rFonts w:asciiTheme="majorHAnsi" w:hAnsiTheme="majorHAnsi" w:cstheme="majorHAnsi"/>
          <w:b/>
          <w:color w:val="auto"/>
          <w:sz w:val="24"/>
          <w:szCs w:val="24"/>
          <w:shd w:val="clear" w:color="auto" w:fill="FFFFFF"/>
        </w:rPr>
        <w:t>6</w:t>
      </w:r>
      <w:r w:rsidRPr="002B748E">
        <w:rPr>
          <w:rFonts w:asciiTheme="majorHAnsi" w:hAnsiTheme="majorHAnsi" w:cstheme="majorHAnsi"/>
          <w:b/>
          <w:color w:val="auto"/>
          <w:sz w:val="24"/>
          <w:szCs w:val="24"/>
          <w:shd w:val="clear" w:color="auto" w:fill="FFFFFF"/>
        </w:rPr>
        <w:t xml:space="preserve"> years</w:t>
      </w:r>
      <w:r w:rsidRPr="002B748E">
        <w:rPr>
          <w:rFonts w:asciiTheme="majorHAnsi" w:hAnsiTheme="majorHAnsi" w:cstheme="majorHAnsi"/>
          <w:color w:val="auto"/>
          <w:sz w:val="24"/>
          <w:szCs w:val="24"/>
          <w:shd w:val="clear" w:color="auto" w:fill="FFFFFF"/>
        </w:rPr>
        <w:t xml:space="preserve"> of Experience in </w:t>
      </w:r>
      <w:r w:rsidRPr="002B748E">
        <w:rPr>
          <w:rFonts w:asciiTheme="majorHAnsi" w:hAnsiTheme="majorHAnsi" w:cstheme="majorHAnsi"/>
          <w:b/>
          <w:color w:val="auto"/>
          <w:sz w:val="24"/>
          <w:szCs w:val="24"/>
          <w:shd w:val="clear" w:color="auto" w:fill="FFFFFF"/>
        </w:rPr>
        <w:t>Software Quality Assurance</w:t>
      </w:r>
      <w:r w:rsidRPr="002B748E">
        <w:rPr>
          <w:rFonts w:asciiTheme="majorHAnsi" w:hAnsiTheme="majorHAnsi" w:cstheme="majorHAnsi"/>
          <w:color w:val="auto"/>
          <w:sz w:val="24"/>
          <w:szCs w:val="24"/>
          <w:shd w:val="clear" w:color="auto" w:fill="FFFFFF"/>
        </w:rPr>
        <w:t xml:space="preserve"> and Software Testing using </w:t>
      </w:r>
      <w:r w:rsidRPr="002B748E">
        <w:rPr>
          <w:rFonts w:asciiTheme="majorHAnsi" w:hAnsiTheme="majorHAnsi" w:cstheme="majorHAnsi"/>
          <w:b/>
          <w:color w:val="auto"/>
          <w:sz w:val="24"/>
          <w:szCs w:val="24"/>
          <w:shd w:val="clear" w:color="auto" w:fill="FFFFFF"/>
        </w:rPr>
        <w:t>Manual and </w:t>
      </w:r>
      <w:r w:rsidRPr="002B748E">
        <w:rPr>
          <w:rStyle w:val="hl"/>
          <w:rFonts w:asciiTheme="majorHAnsi" w:hAnsiTheme="majorHAnsi" w:cstheme="majorHAnsi"/>
          <w:b/>
          <w:color w:val="auto"/>
          <w:sz w:val="24"/>
          <w:szCs w:val="24"/>
          <w:shd w:val="clear" w:color="auto" w:fill="FFF5CC"/>
        </w:rPr>
        <w:t>Automation</w:t>
      </w:r>
      <w:r w:rsidRPr="002B748E">
        <w:rPr>
          <w:rFonts w:asciiTheme="majorHAnsi" w:hAnsiTheme="majorHAnsi" w:cstheme="majorHAnsi"/>
          <w:b/>
          <w:color w:val="auto"/>
          <w:sz w:val="24"/>
          <w:szCs w:val="24"/>
          <w:shd w:val="clear" w:color="auto" w:fill="FFFFFF"/>
        </w:rPr>
        <w:t> Testing</w:t>
      </w:r>
      <w:r w:rsidRPr="002B748E">
        <w:rPr>
          <w:rFonts w:asciiTheme="majorHAnsi" w:hAnsiTheme="majorHAnsi" w:cstheme="majorHAnsi"/>
          <w:color w:val="auto"/>
          <w:sz w:val="24"/>
          <w:szCs w:val="24"/>
          <w:shd w:val="clear" w:color="auto" w:fill="FFFFFF"/>
        </w:rPr>
        <w:t xml:space="preserve">, IT Professional possessing progressive experience in analyzing, designing, developing, testing, </w:t>
      </w:r>
      <w:r w:rsidR="00D304E4" w:rsidRPr="002B748E">
        <w:rPr>
          <w:rFonts w:asciiTheme="majorHAnsi" w:hAnsiTheme="majorHAnsi" w:cstheme="majorHAnsi"/>
          <w:b/>
          <w:color w:val="auto"/>
          <w:sz w:val="24"/>
          <w:szCs w:val="24"/>
          <w:shd w:val="clear" w:color="auto" w:fill="FFFFFF"/>
        </w:rPr>
        <w:t>projects mainly in Healthcare/Financial domains.</w:t>
      </w:r>
    </w:p>
    <w:p w14:paraId="427C5A52" w14:textId="77777777" w:rsidR="00B42CA2" w:rsidRPr="00F404EF" w:rsidRDefault="00B42CA2" w:rsidP="00B42CA2">
      <w:pPr>
        <w:pStyle w:val="xmsonospacing"/>
        <w:numPr>
          <w:ilvl w:val="0"/>
          <w:numId w:val="18"/>
        </w:numPr>
        <w:shd w:val="clear" w:color="auto" w:fill="FFFFFF"/>
        <w:spacing w:line="253" w:lineRule="atLeast"/>
        <w:rPr>
          <w:rFonts w:asciiTheme="majorHAnsi" w:hAnsiTheme="majorHAnsi"/>
          <w:color w:val="000000"/>
        </w:rPr>
      </w:pPr>
      <w:r>
        <w:rPr>
          <w:rFonts w:asciiTheme="majorHAnsi" w:hAnsiTheme="majorHAnsi"/>
          <w:color w:val="000000"/>
        </w:rPr>
        <w:t xml:space="preserve">Around </w:t>
      </w:r>
      <w:r w:rsidRPr="007E7863">
        <w:rPr>
          <w:rFonts w:asciiTheme="majorHAnsi" w:hAnsiTheme="majorHAnsi"/>
          <w:b/>
          <w:color w:val="000000"/>
        </w:rPr>
        <w:t>1 year</w:t>
      </w:r>
      <w:r w:rsidRPr="00F404EF">
        <w:rPr>
          <w:rFonts w:asciiTheme="majorHAnsi" w:hAnsiTheme="majorHAnsi"/>
          <w:color w:val="000000"/>
        </w:rPr>
        <w:t xml:space="preserve"> of ex</w:t>
      </w:r>
      <w:r>
        <w:rPr>
          <w:rFonts w:asciiTheme="majorHAnsi" w:hAnsiTheme="majorHAnsi"/>
          <w:color w:val="000000"/>
        </w:rPr>
        <w:t xml:space="preserve">perience in </w:t>
      </w:r>
      <w:r w:rsidRPr="007E7863">
        <w:rPr>
          <w:rFonts w:asciiTheme="majorHAnsi" w:hAnsiTheme="majorHAnsi"/>
          <w:b/>
          <w:color w:val="000000"/>
        </w:rPr>
        <w:t>RESTAPI Testing</w:t>
      </w:r>
      <w:r>
        <w:rPr>
          <w:rFonts w:asciiTheme="majorHAnsi" w:hAnsiTheme="majorHAnsi"/>
          <w:color w:val="000000"/>
        </w:rPr>
        <w:t xml:space="preserve"> using </w:t>
      </w:r>
      <w:r w:rsidRPr="007E7863">
        <w:rPr>
          <w:rFonts w:asciiTheme="majorHAnsi" w:hAnsiTheme="majorHAnsi"/>
          <w:b/>
          <w:color w:val="000000"/>
        </w:rPr>
        <w:t xml:space="preserve">JAVA REST </w:t>
      </w:r>
      <w:proofErr w:type="gramStart"/>
      <w:r w:rsidRPr="007E7863">
        <w:rPr>
          <w:rFonts w:asciiTheme="majorHAnsi" w:hAnsiTheme="majorHAnsi"/>
          <w:b/>
          <w:color w:val="000000"/>
        </w:rPr>
        <w:t>Assured</w:t>
      </w:r>
      <w:proofErr w:type="gramEnd"/>
      <w:r>
        <w:rPr>
          <w:rFonts w:asciiTheme="majorHAnsi" w:hAnsiTheme="majorHAnsi"/>
          <w:color w:val="000000"/>
        </w:rPr>
        <w:t xml:space="preserve"> library.</w:t>
      </w:r>
    </w:p>
    <w:p w14:paraId="37A1D4CE" w14:textId="77777777" w:rsidR="00B42CA2" w:rsidRPr="00B42CA2" w:rsidRDefault="00B42CA2" w:rsidP="00B42CA2">
      <w:pPr>
        <w:pStyle w:val="xmsonospacing"/>
        <w:numPr>
          <w:ilvl w:val="0"/>
          <w:numId w:val="18"/>
        </w:numPr>
        <w:shd w:val="clear" w:color="auto" w:fill="FFFFFF"/>
        <w:spacing w:line="253" w:lineRule="atLeast"/>
        <w:rPr>
          <w:rFonts w:asciiTheme="majorHAnsi" w:hAnsiTheme="majorHAnsi"/>
          <w:color w:val="000000"/>
        </w:rPr>
      </w:pPr>
      <w:r w:rsidRPr="00F404EF">
        <w:rPr>
          <w:rFonts w:asciiTheme="majorHAnsi" w:hAnsiTheme="majorHAnsi"/>
          <w:color w:val="000000"/>
        </w:rPr>
        <w:t xml:space="preserve">Hands on </w:t>
      </w:r>
      <w:r w:rsidRPr="007E7863">
        <w:rPr>
          <w:rFonts w:asciiTheme="majorHAnsi" w:hAnsiTheme="majorHAnsi"/>
          <w:b/>
          <w:color w:val="000000"/>
        </w:rPr>
        <w:t>manual testing</w:t>
      </w:r>
      <w:r w:rsidRPr="00F404EF">
        <w:rPr>
          <w:rFonts w:asciiTheme="majorHAnsi" w:hAnsiTheme="majorHAnsi"/>
          <w:color w:val="000000"/>
        </w:rPr>
        <w:t xml:space="preserve"> o</w:t>
      </w:r>
      <w:r>
        <w:rPr>
          <w:rFonts w:asciiTheme="majorHAnsi" w:hAnsiTheme="majorHAnsi"/>
          <w:color w:val="000000"/>
        </w:rPr>
        <w:t xml:space="preserve">f </w:t>
      </w:r>
      <w:r w:rsidRPr="007E7863">
        <w:rPr>
          <w:rFonts w:asciiTheme="majorHAnsi" w:hAnsiTheme="majorHAnsi"/>
          <w:b/>
          <w:color w:val="000000"/>
        </w:rPr>
        <w:t>REST API</w:t>
      </w:r>
      <w:r>
        <w:rPr>
          <w:rFonts w:asciiTheme="majorHAnsi" w:hAnsiTheme="majorHAnsi"/>
          <w:color w:val="000000"/>
        </w:rPr>
        <w:t xml:space="preserve"> </w:t>
      </w:r>
      <w:r w:rsidRPr="00FF2AF4">
        <w:rPr>
          <w:rFonts w:asciiTheme="majorHAnsi" w:hAnsiTheme="majorHAnsi"/>
          <w:color w:val="000000"/>
        </w:rPr>
        <w:t>using</w:t>
      </w:r>
      <w:r>
        <w:rPr>
          <w:rFonts w:asciiTheme="majorHAnsi" w:hAnsiTheme="majorHAnsi"/>
          <w:b/>
          <w:color w:val="000000"/>
        </w:rPr>
        <w:t xml:space="preserve"> </w:t>
      </w:r>
      <w:r w:rsidRPr="007E7863">
        <w:rPr>
          <w:rFonts w:asciiTheme="majorHAnsi" w:hAnsiTheme="majorHAnsi"/>
          <w:b/>
          <w:color w:val="000000"/>
        </w:rPr>
        <w:t>POSTMAN</w:t>
      </w:r>
      <w:r>
        <w:rPr>
          <w:rFonts w:asciiTheme="majorHAnsi" w:hAnsiTheme="majorHAnsi"/>
          <w:b/>
          <w:color w:val="000000"/>
        </w:rPr>
        <w:t>.</w:t>
      </w:r>
    </w:p>
    <w:p w14:paraId="566DB495" w14:textId="77777777" w:rsidR="00D304E4" w:rsidRPr="002B748E" w:rsidRDefault="00D304E4" w:rsidP="00B806E9">
      <w:pPr>
        <w:numPr>
          <w:ilvl w:val="0"/>
          <w:numId w:val="18"/>
        </w:numPr>
        <w:spacing w:after="37"/>
        <w:ind w:right="38"/>
        <w:rPr>
          <w:rFonts w:asciiTheme="majorHAnsi" w:hAnsiTheme="majorHAnsi" w:cstheme="majorHAnsi"/>
          <w:color w:val="0D0D0D" w:themeColor="text1" w:themeTint="F2"/>
          <w:sz w:val="24"/>
          <w:szCs w:val="24"/>
        </w:rPr>
      </w:pP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 xml:space="preserve">Possessing great ability in </w:t>
      </w:r>
      <w:r w:rsidR="00386FD4"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>JAVA</w:t>
      </w:r>
      <w:r w:rsidR="00386FD4"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 xml:space="preserve">, </w:t>
      </w:r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 xml:space="preserve">Selenium </w:t>
      </w:r>
      <w:proofErr w:type="spellStart"/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>WebDriver</w:t>
      </w:r>
      <w:proofErr w:type="spellEnd"/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 xml:space="preserve"> Automated te</w:t>
      </w:r>
      <w:r w:rsidR="00AE0C6F"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>sting &amp; Frameworks, Page Object Models</w:t>
      </w:r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 xml:space="preserve"> &amp; Hybrid Frameworks, TDD, BDD, Web testing, Functional testing.</w:t>
      </w:r>
    </w:p>
    <w:p w14:paraId="49B5987D" w14:textId="77777777" w:rsidR="00D304E4" w:rsidRPr="002B748E" w:rsidRDefault="00D304E4" w:rsidP="00B806E9">
      <w:pPr>
        <w:numPr>
          <w:ilvl w:val="0"/>
          <w:numId w:val="18"/>
        </w:numPr>
        <w:spacing w:after="34"/>
        <w:ind w:right="38"/>
        <w:rPr>
          <w:rFonts w:asciiTheme="majorHAnsi" w:hAnsiTheme="majorHAnsi" w:cstheme="majorHAnsi"/>
          <w:color w:val="0D0D0D" w:themeColor="text1" w:themeTint="F2"/>
          <w:sz w:val="24"/>
          <w:szCs w:val="24"/>
        </w:rPr>
      </w:pP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>Heavily experienced</w:t>
      </w:r>
      <w:r w:rsidR="00AE0C6F"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 xml:space="preserve"> in each phase of</w:t>
      </w: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 xml:space="preserve"> </w:t>
      </w:r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>Software Test</w:t>
      </w:r>
      <w:r w:rsid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>ing Life Cycle, Test strategies,</w:t>
      </w:r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 xml:space="preserve"> Test plans, </w:t>
      </w:r>
      <w:r w:rsid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>Test Cases</w:t>
      </w:r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>.</w:t>
      </w:r>
    </w:p>
    <w:p w14:paraId="56A7BD83" w14:textId="13081166" w:rsidR="00D304E4" w:rsidRPr="002B748E" w:rsidRDefault="00D304E4" w:rsidP="00B806E9">
      <w:pPr>
        <w:numPr>
          <w:ilvl w:val="0"/>
          <w:numId w:val="18"/>
        </w:numPr>
        <w:spacing w:after="5"/>
        <w:ind w:right="38"/>
        <w:rPr>
          <w:rFonts w:asciiTheme="majorHAnsi" w:hAnsiTheme="majorHAnsi" w:cstheme="majorHAnsi"/>
          <w:color w:val="0D0D0D" w:themeColor="text1" w:themeTint="F2"/>
          <w:sz w:val="24"/>
          <w:szCs w:val="24"/>
        </w:rPr>
      </w:pP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>Solid experience of</w:t>
      </w:r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 xml:space="preserve"> Selenium </w:t>
      </w:r>
      <w:proofErr w:type="spellStart"/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>WebDriver</w:t>
      </w:r>
      <w:proofErr w:type="spellEnd"/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 xml:space="preserve">, Cucumber, JAVA, </w:t>
      </w:r>
      <w:proofErr w:type="spellStart"/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>JUnit</w:t>
      </w:r>
      <w:proofErr w:type="spellEnd"/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>, Web Applications, JIRA, Maven, SQL,</w:t>
      </w:r>
      <w:r w:rsid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 xml:space="preserve"> Agile Methodologies, Scrum</w:t>
      </w:r>
      <w:r w:rsidR="00E40CCF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>,</w:t>
      </w:r>
      <w:r w:rsidR="008B731C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 xml:space="preserve"> Continuous Integration and Continuous Deployment.</w:t>
      </w:r>
    </w:p>
    <w:p w14:paraId="7C1E3D14" w14:textId="77777777" w:rsidR="00C326CF" w:rsidRPr="002B748E" w:rsidRDefault="00C326CF" w:rsidP="00B806E9">
      <w:pPr>
        <w:pStyle w:val="ListParagraph"/>
        <w:numPr>
          <w:ilvl w:val="0"/>
          <w:numId w:val="18"/>
        </w:numPr>
        <w:spacing w:after="42"/>
        <w:ind w:right="38"/>
        <w:rPr>
          <w:rFonts w:asciiTheme="majorHAnsi" w:hAnsiTheme="majorHAnsi" w:cstheme="majorHAnsi"/>
          <w:color w:val="auto"/>
          <w:sz w:val="24"/>
          <w:szCs w:val="24"/>
        </w:rPr>
      </w:pPr>
      <w:r w:rsidRPr="002B748E">
        <w:rPr>
          <w:rFonts w:asciiTheme="majorHAnsi" w:hAnsiTheme="majorHAnsi" w:cstheme="majorHAnsi"/>
          <w:color w:val="auto"/>
          <w:sz w:val="24"/>
          <w:szCs w:val="24"/>
          <w:shd w:val="clear" w:color="auto" w:fill="FFFFFF"/>
        </w:rPr>
        <w:t>Experienced in set</w:t>
      </w:r>
      <w:r w:rsidR="004277A1" w:rsidRPr="002B748E">
        <w:rPr>
          <w:rFonts w:asciiTheme="majorHAnsi" w:hAnsiTheme="majorHAnsi" w:cstheme="majorHAnsi"/>
          <w:color w:val="auto"/>
          <w:sz w:val="24"/>
          <w:szCs w:val="24"/>
          <w:shd w:val="clear" w:color="auto" w:fill="FFFFFF"/>
        </w:rPr>
        <w:t>ting</w:t>
      </w:r>
      <w:r w:rsidRPr="002B748E">
        <w:rPr>
          <w:rFonts w:asciiTheme="majorHAnsi" w:hAnsiTheme="majorHAnsi" w:cstheme="majorHAnsi"/>
          <w:color w:val="auto"/>
          <w:sz w:val="24"/>
          <w:szCs w:val="24"/>
          <w:shd w:val="clear" w:color="auto" w:fill="FFFFFF"/>
        </w:rPr>
        <w:t xml:space="preserve"> up </w:t>
      </w:r>
      <w:r w:rsidRPr="002B748E">
        <w:rPr>
          <w:rStyle w:val="hl"/>
          <w:rFonts w:asciiTheme="majorHAnsi" w:hAnsiTheme="majorHAnsi" w:cstheme="majorHAnsi"/>
          <w:b/>
          <w:color w:val="auto"/>
          <w:sz w:val="24"/>
          <w:szCs w:val="24"/>
          <w:shd w:val="clear" w:color="auto" w:fill="FFF5CC"/>
        </w:rPr>
        <w:t>Selenium</w:t>
      </w:r>
      <w:r w:rsidRPr="002B748E">
        <w:rPr>
          <w:rFonts w:asciiTheme="majorHAnsi" w:hAnsiTheme="majorHAnsi" w:cstheme="majorHAnsi"/>
          <w:b/>
          <w:color w:val="auto"/>
          <w:sz w:val="24"/>
          <w:szCs w:val="24"/>
          <w:shd w:val="clear" w:color="auto" w:fill="FFFFFF"/>
        </w:rPr>
        <w:t> tools</w:t>
      </w:r>
      <w:r w:rsidRPr="002B748E">
        <w:rPr>
          <w:rFonts w:asciiTheme="majorHAnsi" w:hAnsiTheme="majorHAnsi" w:cstheme="majorHAnsi"/>
          <w:color w:val="auto"/>
          <w:sz w:val="24"/>
          <w:szCs w:val="24"/>
          <w:shd w:val="clear" w:color="auto" w:fill="FFFFFF"/>
        </w:rPr>
        <w:t xml:space="preserve"> from scratch and configuring various other peripherals tools to perform </w:t>
      </w:r>
      <w:r w:rsidRPr="002B748E">
        <w:rPr>
          <w:rStyle w:val="hl"/>
          <w:rFonts w:asciiTheme="majorHAnsi" w:hAnsiTheme="majorHAnsi" w:cstheme="majorHAnsi"/>
          <w:b/>
          <w:color w:val="auto"/>
          <w:sz w:val="24"/>
          <w:szCs w:val="24"/>
          <w:shd w:val="clear" w:color="auto" w:fill="FFF5CC"/>
        </w:rPr>
        <w:t>Selenium</w:t>
      </w:r>
      <w:r w:rsidRPr="002B748E">
        <w:rPr>
          <w:rFonts w:asciiTheme="majorHAnsi" w:hAnsiTheme="majorHAnsi" w:cstheme="majorHAnsi"/>
          <w:b/>
          <w:color w:val="auto"/>
          <w:sz w:val="24"/>
          <w:szCs w:val="24"/>
          <w:shd w:val="clear" w:color="auto" w:fill="FFFFFF"/>
        </w:rPr>
        <w:t> Test.</w:t>
      </w:r>
    </w:p>
    <w:p w14:paraId="2F1A1716" w14:textId="77777777" w:rsidR="006D0AFB" w:rsidRPr="002B748E" w:rsidRDefault="006D0AFB" w:rsidP="00B806E9">
      <w:pPr>
        <w:pStyle w:val="ListParagraph"/>
        <w:numPr>
          <w:ilvl w:val="0"/>
          <w:numId w:val="18"/>
        </w:numPr>
        <w:spacing w:after="42"/>
        <w:ind w:right="38"/>
        <w:rPr>
          <w:rFonts w:asciiTheme="majorHAnsi" w:hAnsiTheme="majorHAnsi" w:cstheme="majorHAnsi"/>
          <w:b/>
          <w:color w:val="auto"/>
          <w:sz w:val="24"/>
          <w:szCs w:val="24"/>
          <w:shd w:val="clear" w:color="auto" w:fill="FFFFFF"/>
        </w:rPr>
      </w:pPr>
      <w:r w:rsidRPr="002B748E">
        <w:rPr>
          <w:rFonts w:asciiTheme="majorHAnsi" w:hAnsiTheme="majorHAnsi" w:cstheme="majorHAnsi"/>
          <w:color w:val="auto"/>
          <w:sz w:val="24"/>
          <w:szCs w:val="24"/>
          <w:shd w:val="clear" w:color="auto" w:fill="FFFFFF"/>
        </w:rPr>
        <w:t>Results-driven achiever and effective team worker with Communicative Interpersonal Skills</w:t>
      </w:r>
      <w:r w:rsidRPr="002B748E">
        <w:rPr>
          <w:rFonts w:asciiTheme="majorHAnsi" w:hAnsiTheme="majorHAnsi" w:cstheme="majorHAnsi"/>
          <w:b/>
          <w:color w:val="auto"/>
          <w:sz w:val="24"/>
          <w:szCs w:val="24"/>
          <w:shd w:val="clear" w:color="auto" w:fill="FFFFFF"/>
        </w:rPr>
        <w:t>.</w:t>
      </w:r>
    </w:p>
    <w:p w14:paraId="16F47359" w14:textId="77777777" w:rsidR="006D0AFB" w:rsidRPr="002B748E" w:rsidRDefault="006D0AFB" w:rsidP="00B806E9">
      <w:pPr>
        <w:pStyle w:val="ListParagraph"/>
        <w:numPr>
          <w:ilvl w:val="0"/>
          <w:numId w:val="18"/>
        </w:numPr>
        <w:spacing w:after="42"/>
        <w:ind w:right="38"/>
        <w:rPr>
          <w:rFonts w:asciiTheme="majorHAnsi" w:hAnsiTheme="majorHAnsi" w:cstheme="majorHAnsi"/>
          <w:color w:val="auto"/>
          <w:sz w:val="24"/>
          <w:szCs w:val="24"/>
          <w:shd w:val="clear" w:color="auto" w:fill="FFFFFF"/>
        </w:rPr>
      </w:pPr>
      <w:r w:rsidRPr="002B748E">
        <w:rPr>
          <w:rFonts w:asciiTheme="majorHAnsi" w:hAnsiTheme="majorHAnsi" w:cstheme="majorHAnsi"/>
          <w:color w:val="auto"/>
          <w:sz w:val="24"/>
          <w:szCs w:val="24"/>
          <w:shd w:val="clear" w:color="auto" w:fill="FFFFFF"/>
        </w:rPr>
        <w:t>Ability to establish Relationship with developers, designers, customers and management.</w:t>
      </w:r>
    </w:p>
    <w:p w14:paraId="3AF9D454" w14:textId="77777777" w:rsidR="006D0AFB" w:rsidRPr="002B748E" w:rsidRDefault="006D0AFB" w:rsidP="00B806E9">
      <w:pPr>
        <w:pStyle w:val="ListParagraph"/>
        <w:numPr>
          <w:ilvl w:val="0"/>
          <w:numId w:val="18"/>
        </w:numPr>
        <w:spacing w:after="42"/>
        <w:ind w:right="38"/>
        <w:rPr>
          <w:rFonts w:asciiTheme="majorHAnsi" w:hAnsiTheme="majorHAnsi" w:cstheme="majorHAnsi"/>
          <w:color w:val="auto"/>
          <w:sz w:val="24"/>
          <w:szCs w:val="24"/>
          <w:shd w:val="clear" w:color="auto" w:fill="FFFFFF"/>
        </w:rPr>
      </w:pPr>
      <w:r w:rsidRPr="002B748E">
        <w:rPr>
          <w:rFonts w:asciiTheme="majorHAnsi" w:hAnsiTheme="majorHAnsi" w:cstheme="majorHAnsi"/>
          <w:b/>
          <w:color w:val="auto"/>
          <w:sz w:val="24"/>
          <w:szCs w:val="24"/>
          <w:shd w:val="clear" w:color="auto" w:fill="FFFFFF"/>
        </w:rPr>
        <w:t>Highly</w:t>
      </w:r>
      <w:r w:rsidRPr="002B748E">
        <w:rPr>
          <w:rFonts w:asciiTheme="majorHAnsi" w:hAnsiTheme="majorHAnsi" w:cstheme="majorHAnsi"/>
          <w:color w:val="auto"/>
          <w:sz w:val="24"/>
          <w:szCs w:val="24"/>
          <w:shd w:val="clear" w:color="auto" w:fill="FFFFFF"/>
        </w:rPr>
        <w:t xml:space="preserve"> </w:t>
      </w:r>
      <w:r w:rsidRPr="002B748E">
        <w:rPr>
          <w:rFonts w:asciiTheme="majorHAnsi" w:hAnsiTheme="majorHAnsi" w:cstheme="majorHAnsi"/>
          <w:b/>
          <w:color w:val="auto"/>
          <w:sz w:val="24"/>
          <w:szCs w:val="24"/>
          <w:shd w:val="clear" w:color="auto" w:fill="FFFFFF"/>
        </w:rPr>
        <w:t>flexible</w:t>
      </w:r>
      <w:r w:rsidRPr="002B748E">
        <w:rPr>
          <w:rFonts w:asciiTheme="majorHAnsi" w:hAnsiTheme="majorHAnsi" w:cstheme="majorHAnsi"/>
          <w:color w:val="auto"/>
          <w:sz w:val="24"/>
          <w:szCs w:val="24"/>
          <w:shd w:val="clear" w:color="auto" w:fill="FFFFFF"/>
        </w:rPr>
        <w:t xml:space="preserve"> and adaptive performer, adept at </w:t>
      </w:r>
      <w:r w:rsidRPr="002B748E">
        <w:rPr>
          <w:rFonts w:asciiTheme="majorHAnsi" w:hAnsiTheme="majorHAnsi" w:cstheme="majorHAnsi"/>
          <w:b/>
          <w:color w:val="auto"/>
          <w:sz w:val="24"/>
          <w:szCs w:val="24"/>
          <w:shd w:val="clear" w:color="auto" w:fill="FFFFFF"/>
        </w:rPr>
        <w:t>Multi</w:t>
      </w:r>
      <w:r w:rsidRPr="002B748E">
        <w:rPr>
          <w:rFonts w:asciiTheme="majorHAnsi" w:hAnsiTheme="majorHAnsi" w:cstheme="majorHAnsi"/>
          <w:color w:val="auto"/>
          <w:sz w:val="24"/>
          <w:szCs w:val="24"/>
          <w:shd w:val="clear" w:color="auto" w:fill="FFFFFF"/>
        </w:rPr>
        <w:t>-</w:t>
      </w:r>
      <w:r w:rsidRPr="002B748E">
        <w:rPr>
          <w:rFonts w:asciiTheme="majorHAnsi" w:hAnsiTheme="majorHAnsi" w:cstheme="majorHAnsi"/>
          <w:b/>
          <w:color w:val="auto"/>
          <w:sz w:val="24"/>
          <w:szCs w:val="24"/>
          <w:shd w:val="clear" w:color="auto" w:fill="FFFFFF"/>
        </w:rPr>
        <w:t>Tasking</w:t>
      </w:r>
      <w:r w:rsidRPr="002B748E">
        <w:rPr>
          <w:rFonts w:asciiTheme="majorHAnsi" w:hAnsiTheme="majorHAnsi" w:cstheme="majorHAnsi"/>
          <w:color w:val="auto"/>
          <w:sz w:val="24"/>
          <w:szCs w:val="24"/>
          <w:shd w:val="clear" w:color="auto" w:fill="FFFFFF"/>
        </w:rPr>
        <w:t xml:space="preserve"> and thriving in a fast-paced</w:t>
      </w:r>
      <w:r w:rsidR="00BE3F36" w:rsidRPr="002B748E">
        <w:rPr>
          <w:rFonts w:asciiTheme="majorHAnsi" w:hAnsiTheme="majorHAnsi" w:cstheme="majorHAnsi"/>
          <w:color w:val="auto"/>
          <w:sz w:val="24"/>
          <w:szCs w:val="24"/>
          <w:shd w:val="clear" w:color="auto" w:fill="FFFFFF"/>
        </w:rPr>
        <w:t xml:space="preserve"> </w:t>
      </w:r>
      <w:r w:rsidRPr="002B748E">
        <w:rPr>
          <w:rFonts w:asciiTheme="majorHAnsi" w:hAnsiTheme="majorHAnsi" w:cstheme="majorHAnsi"/>
          <w:color w:val="auto"/>
          <w:sz w:val="24"/>
          <w:szCs w:val="24"/>
          <w:shd w:val="clear" w:color="auto" w:fill="FFFFFF"/>
        </w:rPr>
        <w:t>environment while assisting numerous time-sensitive projects.</w:t>
      </w:r>
    </w:p>
    <w:p w14:paraId="1D5380CC" w14:textId="77777777" w:rsidR="00A77B4D" w:rsidRPr="002B748E" w:rsidRDefault="006D0AFB" w:rsidP="00B806E9">
      <w:pPr>
        <w:pStyle w:val="ListParagraph"/>
        <w:numPr>
          <w:ilvl w:val="0"/>
          <w:numId w:val="18"/>
        </w:numPr>
        <w:spacing w:after="42"/>
        <w:ind w:right="38"/>
        <w:rPr>
          <w:rFonts w:asciiTheme="majorHAnsi" w:hAnsiTheme="majorHAnsi" w:cstheme="majorHAnsi"/>
          <w:color w:val="auto"/>
          <w:sz w:val="24"/>
          <w:szCs w:val="24"/>
          <w:shd w:val="clear" w:color="auto" w:fill="FFFFFF"/>
        </w:rPr>
      </w:pPr>
      <w:r w:rsidRPr="002B748E">
        <w:rPr>
          <w:rFonts w:asciiTheme="majorHAnsi" w:hAnsiTheme="majorHAnsi" w:cstheme="majorHAnsi"/>
          <w:color w:val="auto"/>
          <w:sz w:val="24"/>
          <w:szCs w:val="24"/>
          <w:shd w:val="clear" w:color="auto" w:fill="FFFFFF"/>
        </w:rPr>
        <w:t xml:space="preserve">Exceptionally </w:t>
      </w:r>
      <w:r w:rsidRPr="002B748E">
        <w:rPr>
          <w:rFonts w:asciiTheme="majorHAnsi" w:hAnsiTheme="majorHAnsi" w:cstheme="majorHAnsi"/>
          <w:b/>
          <w:color w:val="auto"/>
          <w:sz w:val="24"/>
          <w:szCs w:val="24"/>
          <w:shd w:val="clear" w:color="auto" w:fill="FFFFFF"/>
        </w:rPr>
        <w:t>Motivated</w:t>
      </w:r>
      <w:r w:rsidRPr="002B748E">
        <w:rPr>
          <w:rFonts w:asciiTheme="majorHAnsi" w:hAnsiTheme="majorHAnsi" w:cstheme="majorHAnsi"/>
          <w:color w:val="auto"/>
          <w:sz w:val="24"/>
          <w:szCs w:val="24"/>
          <w:shd w:val="clear" w:color="auto" w:fill="FFFFFF"/>
        </w:rPr>
        <w:t xml:space="preserve"> </w:t>
      </w:r>
      <w:r w:rsidRPr="002B748E">
        <w:rPr>
          <w:rFonts w:asciiTheme="majorHAnsi" w:hAnsiTheme="majorHAnsi" w:cstheme="majorHAnsi"/>
          <w:b/>
          <w:color w:val="auto"/>
          <w:sz w:val="24"/>
          <w:szCs w:val="24"/>
          <w:shd w:val="clear" w:color="auto" w:fill="FFFFFF"/>
        </w:rPr>
        <w:t>self</w:t>
      </w:r>
      <w:r w:rsidRPr="002B748E">
        <w:rPr>
          <w:rFonts w:asciiTheme="majorHAnsi" w:hAnsiTheme="majorHAnsi" w:cstheme="majorHAnsi"/>
          <w:color w:val="auto"/>
          <w:sz w:val="24"/>
          <w:szCs w:val="24"/>
          <w:shd w:val="clear" w:color="auto" w:fill="FFFFFF"/>
        </w:rPr>
        <w:t>-</w:t>
      </w:r>
      <w:r w:rsidRPr="002B748E">
        <w:rPr>
          <w:rFonts w:asciiTheme="majorHAnsi" w:hAnsiTheme="majorHAnsi" w:cstheme="majorHAnsi"/>
          <w:b/>
          <w:color w:val="auto"/>
          <w:sz w:val="24"/>
          <w:szCs w:val="24"/>
          <w:shd w:val="clear" w:color="auto" w:fill="FFFFFF"/>
        </w:rPr>
        <w:t>starter</w:t>
      </w:r>
      <w:r w:rsidRPr="002B748E">
        <w:rPr>
          <w:rFonts w:asciiTheme="majorHAnsi" w:hAnsiTheme="majorHAnsi" w:cstheme="majorHAnsi"/>
          <w:color w:val="auto"/>
          <w:sz w:val="24"/>
          <w:szCs w:val="24"/>
          <w:shd w:val="clear" w:color="auto" w:fill="FFFFFF"/>
        </w:rPr>
        <w:t xml:space="preserve"> and creative </w:t>
      </w:r>
      <w:r w:rsidRPr="002B748E">
        <w:rPr>
          <w:rFonts w:asciiTheme="majorHAnsi" w:hAnsiTheme="majorHAnsi" w:cstheme="majorHAnsi"/>
          <w:b/>
          <w:color w:val="auto"/>
          <w:sz w:val="24"/>
          <w:szCs w:val="24"/>
          <w:shd w:val="clear" w:color="auto" w:fill="FFFFFF"/>
        </w:rPr>
        <w:t>Problem</w:t>
      </w:r>
      <w:r w:rsidRPr="002B748E">
        <w:rPr>
          <w:rFonts w:asciiTheme="majorHAnsi" w:hAnsiTheme="majorHAnsi" w:cstheme="majorHAnsi"/>
          <w:color w:val="auto"/>
          <w:sz w:val="24"/>
          <w:szCs w:val="24"/>
          <w:shd w:val="clear" w:color="auto" w:fill="FFFFFF"/>
        </w:rPr>
        <w:t>-</w:t>
      </w:r>
      <w:r w:rsidRPr="002B748E">
        <w:rPr>
          <w:rFonts w:asciiTheme="majorHAnsi" w:hAnsiTheme="majorHAnsi" w:cstheme="majorHAnsi"/>
          <w:b/>
          <w:color w:val="auto"/>
          <w:sz w:val="24"/>
          <w:szCs w:val="24"/>
          <w:shd w:val="clear" w:color="auto" w:fill="FFFFFF"/>
        </w:rPr>
        <w:t>Solver</w:t>
      </w:r>
      <w:r w:rsidRPr="002B748E">
        <w:rPr>
          <w:rFonts w:asciiTheme="majorHAnsi" w:hAnsiTheme="majorHAnsi" w:cstheme="majorHAnsi"/>
          <w:color w:val="auto"/>
          <w:sz w:val="24"/>
          <w:szCs w:val="24"/>
          <w:shd w:val="clear" w:color="auto" w:fill="FFFFFF"/>
        </w:rPr>
        <w:t xml:space="preserve"> who works hard and loves a</w:t>
      </w:r>
      <w:r w:rsidR="00BE3F36" w:rsidRPr="002B748E">
        <w:rPr>
          <w:rFonts w:asciiTheme="majorHAnsi" w:hAnsiTheme="majorHAnsi" w:cstheme="majorHAnsi"/>
          <w:color w:val="auto"/>
          <w:sz w:val="24"/>
          <w:szCs w:val="24"/>
          <w:shd w:val="clear" w:color="auto" w:fill="FFFFFF"/>
        </w:rPr>
        <w:t xml:space="preserve"> </w:t>
      </w:r>
      <w:r w:rsidRPr="002B748E">
        <w:rPr>
          <w:rFonts w:asciiTheme="majorHAnsi" w:hAnsiTheme="majorHAnsi" w:cstheme="majorHAnsi"/>
          <w:color w:val="auto"/>
          <w:sz w:val="24"/>
          <w:szCs w:val="24"/>
          <w:shd w:val="clear" w:color="auto" w:fill="FFFFFF"/>
        </w:rPr>
        <w:t>challenge.</w:t>
      </w:r>
    </w:p>
    <w:p w14:paraId="2780C344" w14:textId="77777777" w:rsidR="00BE3F36" w:rsidRPr="00CF78E6" w:rsidRDefault="00BE3F36" w:rsidP="00CF78E6">
      <w:pPr>
        <w:spacing w:after="42" w:line="248" w:lineRule="auto"/>
        <w:ind w:right="38"/>
        <w:jc w:val="both"/>
        <w:rPr>
          <w:rFonts w:asciiTheme="majorHAnsi" w:hAnsiTheme="majorHAnsi" w:cstheme="majorHAnsi"/>
          <w:color w:val="auto"/>
          <w:sz w:val="24"/>
          <w:szCs w:val="24"/>
        </w:rPr>
      </w:pPr>
    </w:p>
    <w:p w14:paraId="703AE3B8" w14:textId="77777777" w:rsidR="002B748E" w:rsidRDefault="002B748E" w:rsidP="00B47E1E">
      <w:pPr>
        <w:pStyle w:val="Heading2"/>
      </w:pPr>
      <w:r>
        <w:lastRenderedPageBreak/>
        <w:t xml:space="preserve">    </w:t>
      </w:r>
    </w:p>
    <w:p w14:paraId="1E3EEEC6" w14:textId="77777777" w:rsidR="007C0E0E" w:rsidRDefault="002B748E" w:rsidP="00B47E1E">
      <w:pPr>
        <w:pStyle w:val="Heading2"/>
        <w:rPr>
          <w:rStyle w:val="Emphasis"/>
        </w:rPr>
      </w:pPr>
      <w:r>
        <w:t xml:space="preserve">    </w:t>
      </w:r>
      <w:r w:rsidR="00353135">
        <w:t xml:space="preserve">Selenium </w:t>
      </w:r>
      <w:proofErr w:type="spellStart"/>
      <w:r w:rsidR="00B414F8">
        <w:t>WebDriver</w:t>
      </w:r>
      <w:proofErr w:type="spellEnd"/>
      <w:r w:rsidR="007C0E0E" w:rsidRPr="00565B06">
        <w:t xml:space="preserve"> | </w:t>
      </w:r>
      <w:r w:rsidR="00B414F8">
        <w:rPr>
          <w:rStyle w:val="Emphasis"/>
        </w:rPr>
        <w:t>Automation</w:t>
      </w:r>
    </w:p>
    <w:p w14:paraId="6F5AEF2E" w14:textId="77777777" w:rsidR="00653AFA" w:rsidRPr="00565B06" w:rsidRDefault="00653AFA" w:rsidP="00B47E1E">
      <w:pPr>
        <w:pStyle w:val="Heading2"/>
      </w:pPr>
    </w:p>
    <w:p w14:paraId="0E969BF8" w14:textId="77777777" w:rsidR="002B748E" w:rsidRPr="002B748E" w:rsidRDefault="00353135" w:rsidP="00B806E9">
      <w:pPr>
        <w:numPr>
          <w:ilvl w:val="0"/>
          <w:numId w:val="17"/>
        </w:numPr>
        <w:spacing w:after="42"/>
        <w:ind w:right="38" w:hanging="360"/>
        <w:rPr>
          <w:rFonts w:asciiTheme="majorHAnsi" w:hAnsiTheme="majorHAnsi" w:cstheme="majorHAnsi"/>
          <w:color w:val="0D0D0D" w:themeColor="text1" w:themeTint="F2"/>
          <w:sz w:val="24"/>
          <w:szCs w:val="24"/>
        </w:rPr>
      </w:pP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 xml:space="preserve">Expertise in Selenium automation using </w:t>
      </w:r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 xml:space="preserve">Selenium </w:t>
      </w:r>
      <w:proofErr w:type="spellStart"/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>WebDriver</w:t>
      </w:r>
      <w:proofErr w:type="spellEnd"/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 xml:space="preserve">, JAVA, </w:t>
      </w:r>
      <w:proofErr w:type="spellStart"/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>JUnit</w:t>
      </w:r>
      <w:proofErr w:type="spellEnd"/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 xml:space="preserve"> &amp; Maven.</w:t>
      </w:r>
    </w:p>
    <w:p w14:paraId="42EA2E11" w14:textId="77777777" w:rsidR="002B748E" w:rsidRPr="002B748E" w:rsidRDefault="00353135" w:rsidP="00B806E9">
      <w:pPr>
        <w:numPr>
          <w:ilvl w:val="0"/>
          <w:numId w:val="17"/>
        </w:numPr>
        <w:spacing w:after="42"/>
        <w:ind w:right="38" w:hanging="360"/>
        <w:rPr>
          <w:rFonts w:asciiTheme="majorHAnsi" w:hAnsiTheme="majorHAnsi" w:cstheme="majorHAnsi"/>
          <w:color w:val="0D0D0D" w:themeColor="text1" w:themeTint="F2"/>
          <w:sz w:val="24"/>
          <w:szCs w:val="24"/>
        </w:rPr>
      </w:pP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 xml:space="preserve">Designed and implemented different automation frameworks from scratch, like </w:t>
      </w:r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>Page Objects framework</w:t>
      </w: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 xml:space="preserve">, </w:t>
      </w:r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>Keyword Driven framework, Data Driven framework and Hybrid framework</w:t>
      </w: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 xml:space="preserve"> </w:t>
      </w:r>
      <w:r w:rsidR="000F11BA"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>for numerous</w:t>
      </w: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 xml:space="preserve"> projects. </w:t>
      </w:r>
    </w:p>
    <w:p w14:paraId="2CF62C20" w14:textId="77777777" w:rsidR="00353135" w:rsidRPr="002B748E" w:rsidRDefault="00353135" w:rsidP="00B806E9">
      <w:pPr>
        <w:numPr>
          <w:ilvl w:val="0"/>
          <w:numId w:val="17"/>
        </w:numPr>
        <w:spacing w:after="42"/>
        <w:ind w:right="38" w:hanging="360"/>
        <w:rPr>
          <w:rFonts w:asciiTheme="majorHAnsi" w:hAnsiTheme="majorHAnsi" w:cstheme="majorHAnsi"/>
          <w:color w:val="0D0D0D" w:themeColor="text1" w:themeTint="F2"/>
          <w:sz w:val="24"/>
          <w:szCs w:val="24"/>
        </w:rPr>
      </w:pP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 xml:space="preserve">Expertise in writing </w:t>
      </w:r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 xml:space="preserve">Selenium </w:t>
      </w:r>
      <w:proofErr w:type="spellStart"/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>WebDriver</w:t>
      </w:r>
      <w:proofErr w:type="spellEnd"/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 xml:space="preserve"> automation scripts in </w:t>
      </w:r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>JAVA</w:t>
      </w: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 xml:space="preserve"> for highly </w:t>
      </w:r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 xml:space="preserve">transactional Financial/HealthCare websites. </w:t>
      </w: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 xml:space="preserve"> </w:t>
      </w:r>
    </w:p>
    <w:p w14:paraId="7B079B51" w14:textId="77777777" w:rsidR="002B748E" w:rsidRPr="002B748E" w:rsidRDefault="00353135" w:rsidP="00B806E9">
      <w:pPr>
        <w:numPr>
          <w:ilvl w:val="0"/>
          <w:numId w:val="17"/>
        </w:numPr>
        <w:spacing w:after="42"/>
        <w:ind w:right="38" w:hanging="360"/>
        <w:rPr>
          <w:rFonts w:asciiTheme="majorHAnsi" w:hAnsiTheme="majorHAnsi" w:cstheme="majorHAnsi"/>
          <w:color w:val="0D0D0D" w:themeColor="text1" w:themeTint="F2"/>
          <w:sz w:val="24"/>
          <w:szCs w:val="24"/>
        </w:rPr>
      </w:pP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 xml:space="preserve">Executed automation scripts on different browsers/environments &amp; reported defects/results to the team. Proven ability in developing </w:t>
      </w:r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>BDD scripts with Cucumber</w:t>
      </w: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 xml:space="preserve"> and writing step definitions for behavior. </w:t>
      </w:r>
    </w:p>
    <w:p w14:paraId="6DDE6E81" w14:textId="77777777" w:rsidR="00353135" w:rsidRPr="00B42CA2" w:rsidRDefault="00353135" w:rsidP="00B806E9">
      <w:pPr>
        <w:numPr>
          <w:ilvl w:val="0"/>
          <w:numId w:val="17"/>
        </w:numPr>
        <w:spacing w:after="42"/>
        <w:ind w:right="38" w:hanging="360"/>
        <w:rPr>
          <w:rFonts w:asciiTheme="majorHAnsi" w:hAnsiTheme="majorHAnsi" w:cstheme="majorHAnsi"/>
          <w:color w:val="0D0D0D" w:themeColor="text1" w:themeTint="F2"/>
          <w:sz w:val="24"/>
          <w:szCs w:val="24"/>
        </w:rPr>
      </w:pP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>Maintained</w:t>
      </w:r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 xml:space="preserve"> Selenium &amp; JAVA </w:t>
      </w: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>automation</w:t>
      </w:r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 xml:space="preserve"> </w:t>
      </w: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>code</w:t>
      </w:r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 xml:space="preserve"> </w:t>
      </w: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>and resources in version control</w:t>
      </w:r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 xml:space="preserve"> </w:t>
      </w: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>system</w:t>
      </w:r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 xml:space="preserve"> GIT</w:t>
      </w: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 xml:space="preserve"> over time for improvements and new features.  </w:t>
      </w:r>
    </w:p>
    <w:p w14:paraId="09424347" w14:textId="77777777" w:rsidR="00B42CA2" w:rsidRPr="00B42CA2" w:rsidRDefault="00B42CA2" w:rsidP="00B42CA2">
      <w:pPr>
        <w:numPr>
          <w:ilvl w:val="0"/>
          <w:numId w:val="17"/>
        </w:numPr>
        <w:spacing w:after="42"/>
        <w:ind w:right="38" w:hanging="360"/>
        <w:rPr>
          <w:rFonts w:asciiTheme="majorHAnsi" w:hAnsiTheme="majorHAnsi" w:cstheme="majorHAnsi"/>
          <w:b/>
          <w:color w:val="0D0D0D" w:themeColor="text1" w:themeTint="F2"/>
          <w:sz w:val="24"/>
          <w:szCs w:val="24"/>
        </w:rPr>
      </w:pPr>
      <w:r>
        <w:rPr>
          <w:rFonts w:asciiTheme="majorHAnsi" w:hAnsiTheme="majorHAnsi" w:cstheme="majorHAnsi"/>
          <w:color w:val="0D0D0D" w:themeColor="text1" w:themeTint="F2"/>
          <w:sz w:val="24"/>
          <w:szCs w:val="24"/>
        </w:rPr>
        <w:t xml:space="preserve">Developed and maintained </w:t>
      </w:r>
      <w:r w:rsidRPr="0099563A">
        <w:rPr>
          <w:rFonts w:asciiTheme="majorHAnsi" w:hAnsiTheme="majorHAnsi" w:cstheme="majorHAnsi"/>
          <w:b/>
          <w:color w:val="0D0D0D" w:themeColor="text1" w:themeTint="F2"/>
          <w:sz w:val="24"/>
          <w:szCs w:val="24"/>
        </w:rPr>
        <w:t>BDD scripts</w:t>
      </w:r>
      <w:r>
        <w:rPr>
          <w:rFonts w:asciiTheme="majorHAnsi" w:hAnsiTheme="majorHAnsi" w:cstheme="majorHAnsi"/>
          <w:color w:val="0D0D0D" w:themeColor="text1" w:themeTint="F2"/>
          <w:sz w:val="24"/>
          <w:szCs w:val="24"/>
        </w:rPr>
        <w:t xml:space="preserve"> using the </w:t>
      </w:r>
      <w:r w:rsidRPr="0099563A">
        <w:rPr>
          <w:rFonts w:asciiTheme="majorHAnsi" w:hAnsiTheme="majorHAnsi" w:cstheme="majorHAnsi"/>
          <w:b/>
          <w:color w:val="0D0D0D" w:themeColor="text1" w:themeTint="F2"/>
          <w:sz w:val="24"/>
          <w:szCs w:val="24"/>
        </w:rPr>
        <w:t>REST assured library</w:t>
      </w:r>
      <w:r>
        <w:rPr>
          <w:rFonts w:asciiTheme="majorHAnsi" w:hAnsiTheme="majorHAnsi" w:cstheme="majorHAnsi"/>
          <w:color w:val="0D0D0D" w:themeColor="text1" w:themeTint="F2"/>
          <w:sz w:val="24"/>
          <w:szCs w:val="24"/>
        </w:rPr>
        <w:t xml:space="preserve"> for </w:t>
      </w:r>
      <w:r w:rsidRPr="0099563A">
        <w:rPr>
          <w:rFonts w:asciiTheme="majorHAnsi" w:hAnsiTheme="majorHAnsi" w:cstheme="majorHAnsi"/>
          <w:b/>
          <w:color w:val="0D0D0D" w:themeColor="text1" w:themeTint="F2"/>
          <w:sz w:val="24"/>
          <w:szCs w:val="24"/>
        </w:rPr>
        <w:t>REST API testing.</w:t>
      </w:r>
    </w:p>
    <w:p w14:paraId="4E1BAA5F" w14:textId="77777777" w:rsidR="00353135" w:rsidRPr="002B748E" w:rsidRDefault="00353135" w:rsidP="00B806E9">
      <w:pPr>
        <w:numPr>
          <w:ilvl w:val="0"/>
          <w:numId w:val="17"/>
        </w:numPr>
        <w:spacing w:after="42"/>
        <w:ind w:right="38" w:hanging="360"/>
        <w:rPr>
          <w:rFonts w:asciiTheme="majorHAnsi" w:hAnsiTheme="majorHAnsi" w:cstheme="majorHAnsi"/>
          <w:color w:val="0D0D0D" w:themeColor="text1" w:themeTint="F2"/>
          <w:sz w:val="24"/>
          <w:szCs w:val="24"/>
        </w:rPr>
      </w:pP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 xml:space="preserve">Took ownership of automation and led the automation team by mentoring the team as required. Excellent experience with </w:t>
      </w:r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>build management tool</w:t>
      </w:r>
      <w:r w:rsid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 xml:space="preserve"> </w:t>
      </w:r>
      <w:r w:rsidR="002B748E"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>like</w:t>
      </w:r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 xml:space="preserve"> Maven </w:t>
      </w: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>and managing</w:t>
      </w:r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 xml:space="preserve"> JAVA </w:t>
      </w: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 xml:space="preserve">automation projects using it.  </w:t>
      </w:r>
    </w:p>
    <w:p w14:paraId="1663E577" w14:textId="77777777" w:rsidR="00353135" w:rsidRPr="002B748E" w:rsidRDefault="00353135" w:rsidP="00B806E9">
      <w:pPr>
        <w:numPr>
          <w:ilvl w:val="0"/>
          <w:numId w:val="17"/>
        </w:numPr>
        <w:spacing w:after="5"/>
        <w:ind w:right="38" w:hanging="360"/>
        <w:rPr>
          <w:rFonts w:asciiTheme="majorHAnsi" w:hAnsiTheme="majorHAnsi" w:cstheme="majorHAnsi"/>
          <w:color w:val="0D0D0D" w:themeColor="text1" w:themeTint="F2"/>
          <w:sz w:val="24"/>
          <w:szCs w:val="24"/>
        </w:rPr>
      </w:pP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 xml:space="preserve">Solid experience of </w:t>
      </w:r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>AGILE Scrum Methodologies and Waterfall processes</w:t>
      </w: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 xml:space="preserve">.  </w:t>
      </w:r>
    </w:p>
    <w:p w14:paraId="1166CFBD" w14:textId="77777777" w:rsidR="00353135" w:rsidRPr="002B748E" w:rsidRDefault="00353135" w:rsidP="00B806E9">
      <w:pPr>
        <w:numPr>
          <w:ilvl w:val="0"/>
          <w:numId w:val="17"/>
        </w:numPr>
        <w:spacing w:after="10"/>
        <w:ind w:right="38" w:hanging="360"/>
        <w:rPr>
          <w:rFonts w:asciiTheme="majorHAnsi" w:hAnsiTheme="majorHAnsi" w:cstheme="majorHAnsi"/>
          <w:color w:val="0D0D0D" w:themeColor="text1" w:themeTint="F2"/>
          <w:sz w:val="24"/>
          <w:szCs w:val="24"/>
        </w:rPr>
      </w:pPr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>Strong communication</w:t>
      </w: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 xml:space="preserve"> &amp; interaction with Clients, Developers, Business Analysts, Management.  </w:t>
      </w:r>
    </w:p>
    <w:p w14:paraId="303C4068" w14:textId="77777777" w:rsidR="00353135" w:rsidRPr="002B748E" w:rsidRDefault="00353135" w:rsidP="00B806E9">
      <w:pPr>
        <w:numPr>
          <w:ilvl w:val="0"/>
          <w:numId w:val="17"/>
        </w:numPr>
        <w:spacing w:after="42"/>
        <w:ind w:right="38" w:hanging="360"/>
        <w:rPr>
          <w:rFonts w:asciiTheme="majorHAnsi" w:hAnsiTheme="majorHAnsi" w:cstheme="majorHAnsi"/>
          <w:color w:val="0D0D0D" w:themeColor="text1" w:themeTint="F2"/>
          <w:sz w:val="24"/>
          <w:szCs w:val="24"/>
        </w:rPr>
      </w:pP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 xml:space="preserve">Strong experience of </w:t>
      </w:r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>Financial, Banking, HealthCare domains.</w:t>
      </w: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 xml:space="preserve"> Proven ability in working individually or </w:t>
      </w:r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>as a part of a team</w:t>
      </w: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 xml:space="preserve">, Problem solving, Analytical skills, Reporting and Assisting to Manager. </w:t>
      </w:r>
    </w:p>
    <w:p w14:paraId="127F98D8" w14:textId="77777777" w:rsidR="00353135" w:rsidRPr="002B748E" w:rsidRDefault="00353135" w:rsidP="00B806E9">
      <w:pPr>
        <w:numPr>
          <w:ilvl w:val="0"/>
          <w:numId w:val="17"/>
        </w:numPr>
        <w:spacing w:after="5"/>
        <w:ind w:right="38" w:hanging="360"/>
        <w:rPr>
          <w:rFonts w:asciiTheme="majorHAnsi" w:hAnsiTheme="majorHAnsi" w:cstheme="majorHAnsi"/>
          <w:color w:val="0D0D0D" w:themeColor="text1" w:themeTint="F2"/>
          <w:sz w:val="24"/>
          <w:szCs w:val="24"/>
        </w:rPr>
      </w:pP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 xml:space="preserve">Solid experience of </w:t>
      </w:r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>Defect/Test Management tools like JIRA.</w:t>
      </w: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 xml:space="preserve">  </w:t>
      </w:r>
    </w:p>
    <w:p w14:paraId="44175FC0" w14:textId="77777777" w:rsidR="007C0E0E" w:rsidRPr="002B748E" w:rsidRDefault="00353135" w:rsidP="00B806E9">
      <w:pPr>
        <w:numPr>
          <w:ilvl w:val="0"/>
          <w:numId w:val="17"/>
        </w:numPr>
        <w:spacing w:after="617"/>
        <w:ind w:right="38" w:hanging="360"/>
        <w:rPr>
          <w:rFonts w:asciiTheme="majorHAnsi" w:hAnsiTheme="majorHAnsi" w:cstheme="majorHAnsi"/>
          <w:sz w:val="24"/>
          <w:szCs w:val="24"/>
        </w:rPr>
      </w:pP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 xml:space="preserve">Expertise in writing </w:t>
      </w:r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>SQL Queries, SQL Scripts and performing Database testing in different RDBMS</w:t>
      </w: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 xml:space="preserve"> like </w:t>
      </w:r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>Oracle</w:t>
      </w:r>
      <w:r w:rsidRPr="002B748E">
        <w:rPr>
          <w:rFonts w:asciiTheme="majorHAnsi" w:eastAsia="Calibri" w:hAnsiTheme="majorHAnsi" w:cstheme="majorHAnsi"/>
          <w:color w:val="0D0D0D" w:themeColor="text1" w:themeTint="F2"/>
          <w:sz w:val="24"/>
          <w:szCs w:val="24"/>
        </w:rPr>
        <w:t xml:space="preserve"> and </w:t>
      </w:r>
      <w:r w:rsidRPr="002B748E">
        <w:rPr>
          <w:rFonts w:asciiTheme="majorHAnsi" w:eastAsia="Calibri" w:hAnsiTheme="majorHAnsi" w:cstheme="majorHAnsi"/>
          <w:b/>
          <w:color w:val="0D0D0D" w:themeColor="text1" w:themeTint="F2"/>
          <w:sz w:val="24"/>
          <w:szCs w:val="24"/>
        </w:rPr>
        <w:t>MySQL.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725"/>
        <w:gridCol w:w="8649"/>
      </w:tblGrid>
      <w:tr w:rsidR="005E088C" w:rsidRPr="00565B06" w14:paraId="669BE854" w14:textId="77777777" w:rsidTr="00562422">
        <w:tc>
          <w:tcPr>
            <w:tcW w:w="720" w:type="dxa"/>
            <w:tcMar>
              <w:right w:w="216" w:type="dxa"/>
            </w:tcMar>
            <w:vAlign w:val="bottom"/>
          </w:tcPr>
          <w:p w14:paraId="4FC114F4" w14:textId="77777777" w:rsidR="005E088C" w:rsidRPr="00565B06" w:rsidRDefault="00075B13" w:rsidP="00112AE0">
            <w:pPr>
              <w:pStyle w:val="ContactInfo"/>
            </w:pPr>
            <w:r w:rsidRPr="00565B06">
              <w:rPr>
                <w:noProof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6E4CCDC7" wp14:editId="137F4461">
                      <wp:extent cx="274320" cy="274320"/>
                      <wp:effectExtent l="0" t="0" r="0" b="0"/>
                      <wp:docPr id="21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2" name="Experience icon circle" descr="Experienc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Experience icon symbol" descr="Experience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56BBD78C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">
                      <v:shape id="Experience icon circle" o:spid="_x0000_s1027" alt="Experienc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e84c22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xperience icon symbol" o:spid="_x0000_s1028" alt="Experience icon symbol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14:paraId="3D4DA411" w14:textId="77777777" w:rsidR="005E088C" w:rsidRPr="00B875C5" w:rsidRDefault="000F11BA" w:rsidP="00653AFA">
            <w:pPr>
              <w:pStyle w:val="ContactInfo"/>
              <w:jc w:val="left"/>
              <w:rPr>
                <w:rFonts w:asciiTheme="majorHAnsi" w:hAnsiTheme="majorHAnsi" w:cstheme="majorHAnsi"/>
                <w:b/>
                <w:color w:val="C00000"/>
                <w:sz w:val="32"/>
                <w:szCs w:val="32"/>
                <w14:textFill>
                  <w14:gradFill>
                    <w14:gsLst>
                      <w14:gs w14:pos="0">
                        <w14:srgbClr w14:val="C000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C000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C00000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50000" w14:t="50000" w14:r="50000" w14:b="50000"/>
                    </w14:path>
                  </w14:gradFill>
                </w14:textFill>
              </w:rPr>
            </w:pPr>
            <w:r w:rsidRPr="00B875C5">
              <w:rPr>
                <w:rFonts w:asciiTheme="majorHAnsi" w:hAnsiTheme="majorHAnsi" w:cstheme="majorHAnsi"/>
                <w:b/>
                <w:color w:val="C00000"/>
                <w:sz w:val="32"/>
                <w:szCs w:val="32"/>
                <w14:textFill>
                  <w14:gradFill>
                    <w14:gsLst>
                      <w14:gs w14:pos="0">
                        <w14:srgbClr w14:val="C000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C000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C00000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50000" w14:t="50000" w14:r="50000" w14:b="50000"/>
                    </w14:path>
                  </w14:gradFill>
                </w14:textFill>
              </w:rPr>
              <w:t>TECHNICAL SKILLS</w:t>
            </w:r>
          </w:p>
        </w:tc>
      </w:tr>
    </w:tbl>
    <w:p w14:paraId="062CDBA6" w14:textId="77777777" w:rsidR="00B875C5" w:rsidRDefault="00B875C5" w:rsidP="002B748E">
      <w:pPr>
        <w:pStyle w:val="ContactInfo"/>
        <w:jc w:val="center"/>
        <w:rPr>
          <w:rFonts w:asciiTheme="majorHAnsi" w:hAnsiTheme="majorHAnsi" w:cstheme="majorHAnsi"/>
          <w:b/>
          <w:color w:val="C00000"/>
          <w:sz w:val="28"/>
          <w:szCs w:val="28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14:paraId="01F32FD2" w14:textId="77777777" w:rsidR="005E088C" w:rsidRPr="002B748E" w:rsidRDefault="00165181" w:rsidP="00653AFA">
      <w:pPr>
        <w:pStyle w:val="ContactInfo"/>
        <w:jc w:val="left"/>
        <w:rPr>
          <w:rFonts w:asciiTheme="majorHAnsi" w:hAnsiTheme="majorHAnsi" w:cstheme="majorHAnsi"/>
          <w:b/>
          <w:color w:val="C00000"/>
          <w:sz w:val="24"/>
          <w:szCs w:val="24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2B748E">
        <w:rPr>
          <w:rFonts w:asciiTheme="majorHAnsi" w:hAnsiTheme="majorHAnsi" w:cstheme="majorHAnsi"/>
          <w:b/>
          <w:color w:val="C00000"/>
          <w:sz w:val="24"/>
          <w:szCs w:val="24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Testing Methods</w:t>
      </w:r>
      <w:r w:rsidR="005E088C" w:rsidRPr="002B748E">
        <w:rPr>
          <w:rFonts w:asciiTheme="majorHAnsi" w:hAnsiTheme="majorHAnsi" w:cstheme="majorHAnsi"/>
          <w:b/>
          <w:color w:val="C00000"/>
          <w:sz w:val="24"/>
          <w:szCs w:val="24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|</w:t>
      </w:r>
    </w:p>
    <w:p w14:paraId="697E4DD3" w14:textId="77777777" w:rsidR="005E088C" w:rsidRPr="004B22BB" w:rsidRDefault="00165181" w:rsidP="004B22BB">
      <w:pPr>
        <w:pStyle w:val="ContactInfo"/>
        <w:ind w:firstLine="720"/>
        <w:jc w:val="left"/>
        <w:rPr>
          <w:color w:val="0D0D0D" w:themeColor="text1" w:themeTint="F2"/>
          <w:sz w:val="24"/>
          <w:szCs w:val="24"/>
        </w:rPr>
      </w:pPr>
      <w:r w:rsidRPr="004B22BB">
        <w:rPr>
          <w:rFonts w:ascii="Calibri" w:eastAsia="Calibri" w:hAnsi="Calibri" w:cs="Calibri"/>
          <w:b/>
          <w:color w:val="0D0D0D" w:themeColor="text1" w:themeTint="F2"/>
          <w:sz w:val="24"/>
          <w:szCs w:val="24"/>
        </w:rPr>
        <w:t>Functional testing, Regression testing,</w:t>
      </w:r>
      <w:r w:rsidR="00653AFA" w:rsidRPr="004B22BB">
        <w:rPr>
          <w:rFonts w:ascii="Calibri" w:eastAsia="Calibri" w:hAnsi="Calibri" w:cs="Calibri"/>
          <w:b/>
          <w:color w:val="0D0D0D" w:themeColor="text1" w:themeTint="F2"/>
          <w:sz w:val="24"/>
          <w:szCs w:val="24"/>
        </w:rPr>
        <w:t xml:space="preserve"> Smoke testing, System </w:t>
      </w:r>
      <w:r w:rsidR="00973FEE" w:rsidRPr="004B22BB">
        <w:rPr>
          <w:rFonts w:ascii="Calibri" w:eastAsia="Calibri" w:hAnsi="Calibri" w:cs="Calibri"/>
          <w:b/>
          <w:color w:val="0D0D0D" w:themeColor="text1" w:themeTint="F2"/>
          <w:sz w:val="24"/>
          <w:szCs w:val="24"/>
        </w:rPr>
        <w:t>testing</w:t>
      </w:r>
    </w:p>
    <w:p w14:paraId="2D7C7CE2" w14:textId="77777777" w:rsidR="00165181" w:rsidRPr="002B748E" w:rsidRDefault="00165181" w:rsidP="00112AE0">
      <w:pPr>
        <w:pStyle w:val="ContactInfo"/>
        <w:rPr>
          <w:sz w:val="24"/>
          <w:szCs w:val="24"/>
        </w:rPr>
      </w:pPr>
    </w:p>
    <w:p w14:paraId="1BCFC3CB" w14:textId="77777777" w:rsidR="005E088C" w:rsidRPr="002B748E" w:rsidRDefault="00165181" w:rsidP="00653AFA">
      <w:pPr>
        <w:pStyle w:val="ContactInfo"/>
        <w:jc w:val="left"/>
        <w:rPr>
          <w:rFonts w:asciiTheme="majorHAnsi" w:hAnsiTheme="majorHAnsi" w:cstheme="majorHAnsi"/>
          <w:b/>
          <w:color w:val="C00000"/>
          <w:sz w:val="24"/>
          <w:szCs w:val="24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2B748E">
        <w:rPr>
          <w:rFonts w:asciiTheme="majorHAnsi" w:hAnsiTheme="majorHAnsi" w:cstheme="majorHAnsi"/>
          <w:b/>
          <w:color w:val="C00000"/>
          <w:sz w:val="24"/>
          <w:szCs w:val="24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Automation Testing Tools</w:t>
      </w:r>
      <w:r w:rsidR="005E088C" w:rsidRPr="002B748E">
        <w:rPr>
          <w:rFonts w:asciiTheme="majorHAnsi" w:hAnsiTheme="majorHAnsi" w:cstheme="majorHAnsi"/>
          <w:b/>
          <w:color w:val="C00000"/>
          <w:sz w:val="24"/>
          <w:szCs w:val="24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|</w:t>
      </w:r>
    </w:p>
    <w:p w14:paraId="0C97067C" w14:textId="77777777" w:rsidR="005E088C" w:rsidRPr="002B748E" w:rsidRDefault="004B22BB" w:rsidP="00653AFA">
      <w:pPr>
        <w:pStyle w:val="ContactInfo"/>
        <w:jc w:val="left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color w:val="6C6C6C" w:themeColor="background2" w:themeShade="80"/>
          <w:sz w:val="24"/>
          <w:szCs w:val="24"/>
        </w:rPr>
        <w:t xml:space="preserve">    </w:t>
      </w:r>
      <w:r>
        <w:rPr>
          <w:rFonts w:asciiTheme="majorHAnsi" w:hAnsiTheme="majorHAnsi" w:cstheme="majorHAnsi"/>
          <w:b/>
          <w:color w:val="6C6C6C" w:themeColor="background2" w:themeShade="80"/>
          <w:sz w:val="24"/>
          <w:szCs w:val="24"/>
        </w:rPr>
        <w:tab/>
      </w:r>
      <w:r w:rsidR="00653AFA" w:rsidRPr="002B748E">
        <w:rPr>
          <w:rFonts w:asciiTheme="majorHAnsi" w:hAnsiTheme="majorHAnsi" w:cstheme="majorHAnsi"/>
          <w:b/>
          <w:color w:val="6C6C6C" w:themeColor="background2" w:themeShade="80"/>
          <w:sz w:val="24"/>
          <w:szCs w:val="24"/>
        </w:rPr>
        <w:t xml:space="preserve"> </w:t>
      </w:r>
      <w:r w:rsidR="00112AE0" w:rsidRPr="004B22BB">
        <w:rPr>
          <w:rFonts w:asciiTheme="majorHAnsi" w:hAnsiTheme="majorHAnsi" w:cstheme="majorHAnsi"/>
          <w:b/>
          <w:color w:val="0D0D0D" w:themeColor="text1" w:themeTint="F2"/>
          <w:sz w:val="24"/>
          <w:szCs w:val="24"/>
        </w:rPr>
        <w:t>S</w:t>
      </w:r>
      <w:r w:rsidR="00015161" w:rsidRPr="004B22BB">
        <w:rPr>
          <w:rFonts w:asciiTheme="majorHAnsi" w:hAnsiTheme="majorHAnsi" w:cstheme="majorHAnsi"/>
          <w:b/>
          <w:color w:val="0D0D0D" w:themeColor="text1" w:themeTint="F2"/>
          <w:sz w:val="24"/>
          <w:szCs w:val="24"/>
        </w:rPr>
        <w:t xml:space="preserve">elenium </w:t>
      </w:r>
      <w:proofErr w:type="spellStart"/>
      <w:r w:rsidR="00015161" w:rsidRPr="004B22BB">
        <w:rPr>
          <w:rFonts w:asciiTheme="majorHAnsi" w:hAnsiTheme="majorHAnsi" w:cstheme="majorHAnsi"/>
          <w:b/>
          <w:color w:val="0D0D0D" w:themeColor="text1" w:themeTint="F2"/>
          <w:sz w:val="24"/>
          <w:szCs w:val="24"/>
        </w:rPr>
        <w:t>WebD</w:t>
      </w:r>
      <w:r w:rsidR="006E59B1" w:rsidRPr="004B22BB">
        <w:rPr>
          <w:rFonts w:asciiTheme="majorHAnsi" w:hAnsiTheme="majorHAnsi" w:cstheme="majorHAnsi"/>
          <w:b/>
          <w:color w:val="0D0D0D" w:themeColor="text1" w:themeTint="F2"/>
          <w:sz w:val="24"/>
          <w:szCs w:val="24"/>
        </w:rPr>
        <w:t>river</w:t>
      </w:r>
      <w:proofErr w:type="spellEnd"/>
      <w:r w:rsidR="006E59B1" w:rsidRPr="004B22BB">
        <w:rPr>
          <w:rFonts w:asciiTheme="majorHAnsi" w:hAnsiTheme="majorHAnsi" w:cstheme="majorHAnsi"/>
          <w:b/>
          <w:color w:val="0D0D0D" w:themeColor="text1" w:themeTint="F2"/>
          <w:sz w:val="24"/>
          <w:szCs w:val="24"/>
        </w:rPr>
        <w:t>, Cucumber, M</w:t>
      </w:r>
      <w:r w:rsidR="00AD6A68" w:rsidRPr="004B22BB">
        <w:rPr>
          <w:rFonts w:asciiTheme="majorHAnsi" w:hAnsiTheme="majorHAnsi" w:cstheme="majorHAnsi"/>
          <w:b/>
          <w:color w:val="0D0D0D" w:themeColor="text1" w:themeTint="F2"/>
          <w:sz w:val="24"/>
          <w:szCs w:val="24"/>
        </w:rPr>
        <w:t>aven, J</w:t>
      </w:r>
      <w:r w:rsidR="00165181" w:rsidRPr="004B22BB">
        <w:rPr>
          <w:rFonts w:asciiTheme="majorHAnsi" w:hAnsiTheme="majorHAnsi" w:cstheme="majorHAnsi"/>
          <w:b/>
          <w:color w:val="0D0D0D" w:themeColor="text1" w:themeTint="F2"/>
          <w:sz w:val="24"/>
          <w:szCs w:val="24"/>
        </w:rPr>
        <w:t>enkins</w:t>
      </w:r>
    </w:p>
    <w:p w14:paraId="18E07E51" w14:textId="77777777" w:rsidR="00165181" w:rsidRPr="002B748E" w:rsidRDefault="00165181" w:rsidP="00112AE0">
      <w:pPr>
        <w:pStyle w:val="ContactInfo"/>
        <w:rPr>
          <w:b/>
          <w:sz w:val="24"/>
          <w:szCs w:val="24"/>
        </w:rPr>
      </w:pPr>
    </w:p>
    <w:p w14:paraId="775AB6E6" w14:textId="77777777" w:rsidR="004160AE" w:rsidRPr="002B748E" w:rsidRDefault="00165181" w:rsidP="00653AFA">
      <w:pPr>
        <w:pStyle w:val="ContactInfo"/>
        <w:jc w:val="left"/>
        <w:rPr>
          <w:rFonts w:asciiTheme="majorHAnsi" w:hAnsiTheme="majorHAnsi" w:cstheme="majorHAnsi"/>
          <w:b/>
          <w:color w:val="C00000"/>
          <w:sz w:val="24"/>
          <w:szCs w:val="24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2B748E">
        <w:rPr>
          <w:rFonts w:asciiTheme="majorHAnsi" w:hAnsiTheme="majorHAnsi" w:cstheme="majorHAnsi"/>
          <w:b/>
          <w:color w:val="C00000"/>
          <w:sz w:val="24"/>
          <w:szCs w:val="24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Languages and Frameworks |</w:t>
      </w:r>
    </w:p>
    <w:p w14:paraId="6E278EB6" w14:textId="77777777" w:rsidR="00165181" w:rsidRPr="002B748E" w:rsidRDefault="004B22BB" w:rsidP="00653AFA">
      <w:pPr>
        <w:pStyle w:val="ContactInfo"/>
        <w:jc w:val="left"/>
        <w:rPr>
          <w:rFonts w:asciiTheme="majorHAnsi" w:hAnsiTheme="majorHAnsi" w:cstheme="majorHAnsi"/>
          <w:b/>
          <w:color w:val="D8D8D8" w:themeColor="background2"/>
          <w:sz w:val="24"/>
          <w:szCs w:val="24"/>
          <w14:textFill>
            <w14:gradFill>
              <w14:gsLst>
                <w14:gs w14:pos="0">
                  <w14:schemeClr w14:val="bg2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bg2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bg2">
                    <w14:lumMod w14:val="50000"/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>
        <w:rPr>
          <w:rFonts w:asciiTheme="majorHAnsi" w:hAnsiTheme="majorHAnsi" w:cstheme="majorHAnsi"/>
          <w:b/>
          <w:color w:val="D8D8D8" w:themeColor="background2"/>
          <w:sz w:val="24"/>
          <w:szCs w:val="24"/>
          <w14:textFill>
            <w14:gradFill>
              <w14:gsLst>
                <w14:gs w14:pos="0">
                  <w14:schemeClr w14:val="bg2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bg2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bg2">
                    <w14:lumMod w14:val="50000"/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 </w:t>
      </w:r>
      <w:r>
        <w:rPr>
          <w:rFonts w:asciiTheme="majorHAnsi" w:hAnsiTheme="majorHAnsi" w:cstheme="majorHAnsi"/>
          <w:b/>
          <w:color w:val="D8D8D8" w:themeColor="background2"/>
          <w:sz w:val="24"/>
          <w:szCs w:val="24"/>
          <w14:textFill>
            <w14:gradFill>
              <w14:gsLst>
                <w14:gs w14:pos="0">
                  <w14:schemeClr w14:val="bg2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bg2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bg2">
                    <w14:lumMod w14:val="50000"/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ab/>
      </w:r>
      <w:r w:rsidR="004160AE" w:rsidRPr="004B22BB">
        <w:rPr>
          <w:rFonts w:asciiTheme="majorHAnsi" w:hAnsiTheme="majorHAnsi" w:cstheme="majorHAnsi"/>
          <w:b/>
          <w:color w:val="0D0D0D" w:themeColor="text1" w:themeTint="F2"/>
          <w:sz w:val="24"/>
          <w:szCs w:val="24"/>
        </w:rPr>
        <w:t xml:space="preserve">JAVA, </w:t>
      </w:r>
      <w:proofErr w:type="spellStart"/>
      <w:r w:rsidR="004160AE" w:rsidRPr="004B22BB">
        <w:rPr>
          <w:rFonts w:asciiTheme="majorHAnsi" w:hAnsiTheme="majorHAnsi" w:cstheme="majorHAnsi"/>
          <w:b/>
          <w:color w:val="0D0D0D" w:themeColor="text1" w:themeTint="F2"/>
          <w:sz w:val="24"/>
          <w:szCs w:val="24"/>
        </w:rPr>
        <w:t>Junit</w:t>
      </w:r>
      <w:proofErr w:type="spellEnd"/>
      <w:r w:rsidR="004160AE" w:rsidRPr="004B22BB">
        <w:rPr>
          <w:rFonts w:asciiTheme="majorHAnsi" w:hAnsiTheme="majorHAnsi" w:cstheme="majorHAnsi"/>
          <w:b/>
          <w:color w:val="0D0D0D" w:themeColor="text1" w:themeTint="F2"/>
          <w:sz w:val="24"/>
          <w:szCs w:val="24"/>
        </w:rPr>
        <w:t>, TESTNG, CUCUMBER, SQL</w:t>
      </w:r>
      <w:r w:rsidR="00B42CA2">
        <w:rPr>
          <w:rFonts w:asciiTheme="majorHAnsi" w:hAnsiTheme="majorHAnsi" w:cstheme="majorHAnsi"/>
          <w:b/>
          <w:color w:val="0D0D0D" w:themeColor="text1" w:themeTint="F2"/>
          <w:sz w:val="24"/>
          <w:szCs w:val="24"/>
        </w:rPr>
        <w:t>, HTML, Gherkin, XML</w:t>
      </w:r>
    </w:p>
    <w:p w14:paraId="7E9AD160" w14:textId="77777777" w:rsidR="004160AE" w:rsidRPr="002B748E" w:rsidRDefault="004160AE" w:rsidP="00112AE0">
      <w:pPr>
        <w:pStyle w:val="ContactInfo"/>
        <w:rPr>
          <w:b/>
          <w:sz w:val="24"/>
          <w:szCs w:val="24"/>
        </w:rPr>
      </w:pPr>
    </w:p>
    <w:p w14:paraId="145F5A6C" w14:textId="77777777" w:rsidR="004160AE" w:rsidRPr="002B748E" w:rsidRDefault="004160AE" w:rsidP="00653AFA">
      <w:pPr>
        <w:pStyle w:val="ContactInfo"/>
        <w:jc w:val="left"/>
        <w:rPr>
          <w:rFonts w:asciiTheme="majorHAnsi" w:hAnsiTheme="majorHAnsi" w:cstheme="majorHAnsi"/>
          <w:b/>
          <w:color w:val="C00000"/>
          <w:sz w:val="24"/>
          <w:szCs w:val="24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2B748E">
        <w:rPr>
          <w:rFonts w:asciiTheme="majorHAnsi" w:hAnsiTheme="majorHAnsi" w:cstheme="majorHAnsi"/>
          <w:b/>
          <w:color w:val="C00000"/>
          <w:sz w:val="24"/>
          <w:szCs w:val="24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Bug Tracking Tools |</w:t>
      </w:r>
    </w:p>
    <w:p w14:paraId="291C8F2B" w14:textId="79C90B89" w:rsidR="00F60CBB" w:rsidRPr="002B748E" w:rsidRDefault="004B22BB" w:rsidP="00653AFA">
      <w:pPr>
        <w:pStyle w:val="ContactInfo"/>
        <w:jc w:val="left"/>
        <w:rPr>
          <w:rFonts w:asciiTheme="majorHAnsi" w:hAnsiTheme="majorHAnsi" w:cstheme="majorHAnsi"/>
          <w:b/>
          <w:color w:val="D8D8D8" w:themeColor="background2"/>
          <w:sz w:val="24"/>
          <w:szCs w:val="24"/>
          <w14:textFill>
            <w14:gradFill>
              <w14:gsLst>
                <w14:gs w14:pos="0">
                  <w14:schemeClr w14:val="bg2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bg2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bg2">
                    <w14:lumMod w14:val="50000"/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>
        <w:rPr>
          <w:rFonts w:asciiTheme="majorHAnsi" w:hAnsiTheme="majorHAnsi" w:cstheme="majorHAnsi"/>
          <w:b/>
          <w:color w:val="D8D8D8" w:themeColor="background2"/>
          <w:sz w:val="24"/>
          <w:szCs w:val="24"/>
          <w14:textFill>
            <w14:gradFill>
              <w14:gsLst>
                <w14:gs w14:pos="0">
                  <w14:schemeClr w14:val="bg2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bg2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bg2">
                    <w14:lumMod w14:val="50000"/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  </w:t>
      </w:r>
      <w:r>
        <w:rPr>
          <w:rFonts w:asciiTheme="majorHAnsi" w:hAnsiTheme="majorHAnsi" w:cstheme="majorHAnsi"/>
          <w:b/>
          <w:color w:val="D8D8D8" w:themeColor="background2"/>
          <w:sz w:val="24"/>
          <w:szCs w:val="24"/>
          <w14:textFill>
            <w14:gradFill>
              <w14:gsLst>
                <w14:gs w14:pos="0">
                  <w14:schemeClr w14:val="bg2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bg2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bg2">
                    <w14:lumMod w14:val="50000"/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ab/>
      </w:r>
      <w:r w:rsidRPr="004B22BB">
        <w:rPr>
          <w:rFonts w:asciiTheme="majorHAnsi" w:hAnsiTheme="majorHAnsi" w:cstheme="majorHAnsi"/>
          <w:b/>
          <w:color w:val="0D0D0D" w:themeColor="text1" w:themeTint="F2"/>
          <w:sz w:val="24"/>
          <w:szCs w:val="24"/>
        </w:rPr>
        <w:t>J</w:t>
      </w:r>
      <w:r w:rsidR="004160AE" w:rsidRPr="004B22BB">
        <w:rPr>
          <w:rFonts w:asciiTheme="majorHAnsi" w:hAnsiTheme="majorHAnsi" w:cstheme="majorHAnsi"/>
          <w:b/>
          <w:color w:val="0D0D0D" w:themeColor="text1" w:themeTint="F2"/>
          <w:sz w:val="24"/>
          <w:szCs w:val="24"/>
        </w:rPr>
        <w:t>IRA</w:t>
      </w:r>
      <w:r w:rsidR="00B42CA2">
        <w:rPr>
          <w:rFonts w:asciiTheme="majorHAnsi" w:hAnsiTheme="majorHAnsi" w:cstheme="majorHAnsi"/>
          <w:b/>
          <w:color w:val="0D0D0D" w:themeColor="text1" w:themeTint="F2"/>
          <w:sz w:val="24"/>
          <w:szCs w:val="24"/>
        </w:rPr>
        <w:t>, ALM</w:t>
      </w:r>
      <w:r w:rsidR="009C71B6">
        <w:rPr>
          <w:rFonts w:asciiTheme="majorHAnsi" w:hAnsiTheme="majorHAnsi" w:cstheme="majorHAnsi"/>
          <w:b/>
          <w:color w:val="0D0D0D" w:themeColor="text1" w:themeTint="F2"/>
          <w:sz w:val="24"/>
          <w:szCs w:val="24"/>
        </w:rPr>
        <w:t>, Version One</w:t>
      </w:r>
    </w:p>
    <w:tbl>
      <w:tblPr>
        <w:tblStyle w:val="TableGrid"/>
        <w:tblW w:w="5216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8"/>
        <w:gridCol w:w="8365"/>
      </w:tblGrid>
      <w:tr w:rsidR="00F60CBB" w:rsidRPr="00565B06" w14:paraId="462BF26C" w14:textId="77777777" w:rsidTr="00FF0DAA">
        <w:trPr>
          <w:trHeight w:val="80"/>
        </w:trPr>
        <w:tc>
          <w:tcPr>
            <w:tcW w:w="648" w:type="dxa"/>
            <w:tcMar>
              <w:right w:w="216" w:type="dxa"/>
            </w:tcMar>
            <w:vAlign w:val="bottom"/>
          </w:tcPr>
          <w:p w14:paraId="47AD255C" w14:textId="77777777" w:rsidR="00F60CBB" w:rsidRPr="00565B06" w:rsidRDefault="00F60CBB" w:rsidP="00BB136D">
            <w:pPr>
              <w:pStyle w:val="Icons"/>
              <w:jc w:val="left"/>
            </w:pPr>
            <w:r w:rsidRPr="00565B06">
              <w:rPr>
                <w:noProof/>
                <w:lang w:val="en-IN" w:eastAsia="en-IN"/>
              </w:rPr>
              <w:lastRenderedPageBreak/>
              <mc:AlternateContent>
                <mc:Choice Requires="wpg">
                  <w:drawing>
                    <wp:inline distT="0" distB="0" distL="0" distR="0" wp14:anchorId="146F0519" wp14:editId="02234AFB">
                      <wp:extent cx="274320" cy="274320"/>
                      <wp:effectExtent l="0" t="0" r="0" b="0"/>
                      <wp:docPr id="7" name="Education in circle icon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8" name="Education icon circle" descr="Education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1" name="Education icon symbol" descr="Education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55587F73" id="Education in circle icon" o:spid="_x0000_s1026" alt="Education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">
                      <v:shape id="Education icon circle" o:spid="_x0000_s1027" alt="Education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e84c22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ducation icon symbol" o:spid="_x0000_s1028" alt="Education icon symbol" style="position:absolute;left:40;top:57;width:94;height:56;visibility:visible;mso-wrap-style:square;v-text-anchor:top" coordsize="1789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365" w:type="dxa"/>
          </w:tcPr>
          <w:p w14:paraId="587F11DD" w14:textId="77777777" w:rsidR="00B806E9" w:rsidRDefault="00B806E9" w:rsidP="00BB136D">
            <w:pPr>
              <w:pStyle w:val="Heading1"/>
              <w:outlineLvl w:val="0"/>
            </w:pPr>
          </w:p>
          <w:p w14:paraId="1DDD2427" w14:textId="77777777" w:rsidR="00F112B9" w:rsidRDefault="00F112B9" w:rsidP="00BB136D">
            <w:pPr>
              <w:pStyle w:val="Heading1"/>
              <w:outlineLvl w:val="0"/>
            </w:pPr>
          </w:p>
          <w:p w14:paraId="47C0AFFA" w14:textId="77777777" w:rsidR="00F60CBB" w:rsidRPr="00565B06" w:rsidRDefault="00F60CBB" w:rsidP="00BB136D">
            <w:pPr>
              <w:pStyle w:val="Heading1"/>
              <w:outlineLvl w:val="0"/>
            </w:pPr>
            <w:r>
              <w:t>Professional experience</w:t>
            </w:r>
          </w:p>
        </w:tc>
      </w:tr>
    </w:tbl>
    <w:p w14:paraId="7C803AB3" w14:textId="4A628760" w:rsidR="00FF0DAA" w:rsidRPr="00B806E9" w:rsidRDefault="00FF0DAA" w:rsidP="00FF0DAA">
      <w:pPr>
        <w:spacing w:after="20"/>
        <w:rPr>
          <w:rFonts w:ascii="Arial" w:eastAsia="Arial" w:hAnsi="Arial" w:cs="Arial"/>
          <w:color w:val="262626"/>
          <w:sz w:val="24"/>
          <w:szCs w:val="24"/>
        </w:rPr>
      </w:pPr>
      <w:r w:rsidRPr="00B806E9">
        <w:rPr>
          <w:rFonts w:ascii="Arial" w:eastAsia="Arial" w:hAnsi="Arial" w:cs="Arial"/>
          <w:b/>
          <w:color w:val="262626"/>
          <w:sz w:val="24"/>
          <w:szCs w:val="24"/>
        </w:rPr>
        <w:t>Client:</w:t>
      </w:r>
      <w:r w:rsidRPr="00B806E9">
        <w:rPr>
          <w:rFonts w:ascii="Arial" w:eastAsia="Arial" w:hAnsi="Arial" w:cs="Arial"/>
          <w:color w:val="262626"/>
          <w:sz w:val="24"/>
          <w:szCs w:val="24"/>
        </w:rPr>
        <w:t xml:space="preserve"> </w:t>
      </w:r>
      <w:r>
        <w:rPr>
          <w:rFonts w:ascii="Arial" w:eastAsia="Arial" w:hAnsi="Arial" w:cs="Arial"/>
          <w:color w:val="262626"/>
          <w:sz w:val="24"/>
          <w:szCs w:val="24"/>
        </w:rPr>
        <w:t>Freddie Mac</w:t>
      </w:r>
      <w:r w:rsidRPr="00B806E9">
        <w:rPr>
          <w:rFonts w:ascii="Arial" w:eastAsia="Arial" w:hAnsi="Arial" w:cs="Arial"/>
          <w:color w:val="262626"/>
          <w:sz w:val="24"/>
          <w:szCs w:val="24"/>
        </w:rPr>
        <w:t xml:space="preserve">, Mclean, VA                 </w:t>
      </w:r>
      <w:r>
        <w:rPr>
          <w:rFonts w:ascii="Arial" w:eastAsia="Arial" w:hAnsi="Arial" w:cs="Arial"/>
          <w:color w:val="262626"/>
          <w:sz w:val="24"/>
          <w:szCs w:val="24"/>
        </w:rPr>
        <w:t xml:space="preserve">                    February</w:t>
      </w:r>
      <w:r w:rsidRPr="00B806E9">
        <w:rPr>
          <w:rFonts w:ascii="Arial" w:eastAsia="Arial" w:hAnsi="Arial" w:cs="Arial"/>
          <w:color w:val="262626"/>
          <w:sz w:val="24"/>
          <w:szCs w:val="24"/>
        </w:rPr>
        <w:t xml:space="preserve"> 201</w:t>
      </w:r>
      <w:r>
        <w:rPr>
          <w:rFonts w:ascii="Arial" w:eastAsia="Arial" w:hAnsi="Arial" w:cs="Arial"/>
          <w:color w:val="262626"/>
          <w:sz w:val="24"/>
          <w:szCs w:val="24"/>
        </w:rPr>
        <w:t>8</w:t>
      </w:r>
      <w:r w:rsidRPr="00B806E9">
        <w:rPr>
          <w:rFonts w:ascii="Arial" w:eastAsia="Arial" w:hAnsi="Arial" w:cs="Arial"/>
          <w:color w:val="262626"/>
          <w:sz w:val="24"/>
          <w:szCs w:val="24"/>
        </w:rPr>
        <w:t xml:space="preserve"> – Present</w:t>
      </w:r>
    </w:p>
    <w:p w14:paraId="5E58CFA6" w14:textId="77777777" w:rsidR="00FF0DAA" w:rsidRPr="00B806E9" w:rsidRDefault="00FF0DAA" w:rsidP="00FF0DAA">
      <w:pPr>
        <w:spacing w:after="20"/>
        <w:rPr>
          <w:sz w:val="28"/>
          <w:szCs w:val="28"/>
        </w:rPr>
      </w:pPr>
      <w:r w:rsidRPr="00B806E9">
        <w:rPr>
          <w:rFonts w:ascii="Arial" w:eastAsia="Arial" w:hAnsi="Arial" w:cs="Arial"/>
          <w:color w:val="262626"/>
          <w:sz w:val="24"/>
          <w:szCs w:val="24"/>
        </w:rPr>
        <w:t xml:space="preserve"> </w:t>
      </w:r>
      <w:r>
        <w:rPr>
          <w:rFonts w:ascii="Arial" w:eastAsia="Arial" w:hAnsi="Arial" w:cs="Arial"/>
          <w:color w:val="262626"/>
          <w:sz w:val="24"/>
          <w:szCs w:val="24"/>
        </w:rPr>
        <w:t xml:space="preserve"> </w:t>
      </w:r>
      <w:r w:rsidRPr="00B806E9">
        <w:rPr>
          <w:rFonts w:ascii="Arial" w:eastAsia="Arial" w:hAnsi="Arial" w:cs="Arial"/>
          <w:b/>
          <w:color w:val="262626"/>
          <w:sz w:val="24"/>
          <w:szCs w:val="24"/>
        </w:rPr>
        <w:t>Title</w:t>
      </w:r>
      <w:r w:rsidRPr="00B806E9">
        <w:rPr>
          <w:rFonts w:ascii="Arial" w:eastAsia="Arial" w:hAnsi="Arial" w:cs="Arial"/>
          <w:color w:val="262626"/>
          <w:sz w:val="24"/>
          <w:szCs w:val="24"/>
        </w:rPr>
        <w:t xml:space="preserve">: SDET </w:t>
      </w:r>
      <w:r w:rsidRPr="00B806E9">
        <w:rPr>
          <w:rFonts w:ascii="Arial" w:eastAsia="Arial" w:hAnsi="Arial" w:cs="Arial"/>
          <w:color w:val="262626"/>
          <w:sz w:val="24"/>
          <w:szCs w:val="24"/>
        </w:rPr>
        <w:tab/>
      </w:r>
      <w:r w:rsidRPr="00B806E9">
        <w:rPr>
          <w:rFonts w:ascii="Century Gothic" w:eastAsia="Century Gothic" w:hAnsi="Century Gothic" w:cs="Century Gothic"/>
          <w:sz w:val="28"/>
          <w:szCs w:val="28"/>
          <w:vertAlign w:val="subscript"/>
        </w:rPr>
        <w:t xml:space="preserve"> </w:t>
      </w:r>
    </w:p>
    <w:p w14:paraId="1022FF6E" w14:textId="77777777" w:rsidR="00FF0DAA" w:rsidRDefault="00FF0DAA" w:rsidP="00FF0DAA">
      <w:pPr>
        <w:spacing w:after="0" w:line="239" w:lineRule="auto"/>
        <w:ind w:left="936" w:right="4437"/>
      </w:pPr>
      <w:r>
        <w:rPr>
          <w:rFonts w:ascii="Calibri" w:eastAsia="Calibri" w:hAnsi="Calibri" w:cs="Calibri"/>
          <w:color w:val="0D0D0D"/>
        </w:rPr>
        <w:t xml:space="preserve">  </w:t>
      </w:r>
    </w:p>
    <w:p w14:paraId="29ADD68F" w14:textId="77777777" w:rsidR="00FF0DAA" w:rsidRPr="004B5704" w:rsidRDefault="00FF0DAA" w:rsidP="00FF0DAA">
      <w:pPr>
        <w:spacing w:after="0" w:line="239" w:lineRule="auto"/>
        <w:ind w:left="936" w:right="4437"/>
      </w:pPr>
    </w:p>
    <w:p w14:paraId="0D0CFD40" w14:textId="77777777" w:rsidR="00FF0DAA" w:rsidRDefault="00FF0DAA" w:rsidP="00FF0DAA">
      <w:pPr>
        <w:tabs>
          <w:tab w:val="center" w:pos="2197"/>
          <w:tab w:val="center" w:pos="6037"/>
        </w:tabs>
        <w:spacing w:after="43" w:line="249" w:lineRule="auto"/>
      </w:pPr>
      <w:r w:rsidRPr="00F60CBB">
        <w:rPr>
          <w:rFonts w:ascii="Calibri" w:eastAsia="Calibri" w:hAnsi="Calibri" w:cs="Calibri"/>
          <w:b/>
          <w:color w:val="E84C22" w:themeColor="accent1"/>
          <w:sz w:val="28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CONTRIBUTIONS:  </w:t>
      </w:r>
      <w:r>
        <w:rPr>
          <w:rFonts w:ascii="Calibri" w:eastAsia="Calibri" w:hAnsi="Calibri" w:cs="Calibri"/>
          <w:b/>
          <w:color w:val="262626"/>
          <w:sz w:val="28"/>
        </w:rPr>
        <w:tab/>
      </w:r>
      <w:r>
        <w:rPr>
          <w:rFonts w:ascii="Calibri" w:eastAsia="Calibri" w:hAnsi="Calibri" w:cs="Calibri"/>
          <w:color w:val="0D0D0D"/>
          <w:sz w:val="28"/>
          <w:vertAlign w:val="subscript"/>
        </w:rPr>
        <w:t xml:space="preserve"> </w:t>
      </w:r>
    </w:p>
    <w:p w14:paraId="465C36CC" w14:textId="378C4A93" w:rsidR="00FF0DAA" w:rsidRPr="006D3C77" w:rsidRDefault="00FF0DAA" w:rsidP="00FF0DAA">
      <w:pPr>
        <w:spacing w:after="0"/>
      </w:pPr>
      <w:r w:rsidRPr="006D3C77">
        <w:rPr>
          <w:rFonts w:ascii="Avenir Next" w:eastAsia="Times New Roman" w:hAnsi="Avenir Next" w:cs="Times New Roman"/>
          <w:color w:val="333333"/>
          <w:sz w:val="20"/>
          <w:szCs w:val="20"/>
        </w:rPr>
        <w:br/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• Hands on experience in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Test Driven Development (TDD),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Behavior Driven Development (BDD).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> 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</w:rPr>
        <w:br/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• Involved in all stages of testing life cycle,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Test Driven Development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methodologies, Software Development Life cycle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(SDLC)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using </w:t>
      </w:r>
      <w:proofErr w:type="gramStart"/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Agile</w:t>
      </w:r>
      <w:proofErr w:type="gramEnd"/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 xml:space="preserve"> methodology. 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</w:rPr>
        <w:br/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• Expertise in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Smoke testing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,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black-box testing, white-box, Integration testing, Database testing, regression testing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and GUI software testing. 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</w:rPr>
        <w:br/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• Used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Hybrid, Keyword/Data Driven Framework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and extracted data from external Excel files using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Apache POI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and loaded into the variables in the scripted code. 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</w:rPr>
        <w:br/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• Developed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BDD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tests using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Cucumber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by writing behavior and step definitions &amp; developed required </w:t>
      </w:r>
      <w:r w:rsidRPr="003A3C1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5CC"/>
        </w:rPr>
        <w:t>Selenium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 support code in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Java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for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Cucumber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>. 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</w:rPr>
        <w:br/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• Involved in Scratch implementation of </w:t>
      </w:r>
      <w:r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BDD frame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work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, moved entire framework from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hybrid to BDD by using POM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, and creating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Feature files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>, Step definitions, and Runner class. Using reports analyzed step by step fail and pass criteria. 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</w:rPr>
        <w:br/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• Few modules </w:t>
      </w:r>
      <w:r w:rsidR="00C87DE2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were enhanced like Loan Selling Advisor, LPA, </w:t>
      </w:r>
      <w:proofErr w:type="gramStart"/>
      <w:r w:rsidR="00C87DE2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>LQA</w:t>
      </w:r>
      <w:proofErr w:type="gramEnd"/>
      <w:r w:rsidR="00C87DE2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>.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> 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</w:rPr>
        <w:br/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• Involved in conducting tests on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Web services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transactions like automatic bill payment, wire transfers, batch payments and Account transfers sent over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HTTP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or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HTTPS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by inspecting every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XML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request and response using</w:t>
      </w:r>
      <w:r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3A3C1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Java’s REST assured library</w:t>
      </w:r>
      <w:r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>.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</w:rPr>
        <w:br/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• Tested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web services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</w:t>
      </w:r>
      <w:r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>manually using Postman.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</w:rPr>
        <w:br/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• Used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GIT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to re-modify files and for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software development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>. 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</w:rPr>
        <w:br/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• Involved in setting up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continuous integration system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using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Jenkins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and working knowledge with cloud based </w:t>
      </w:r>
      <w:r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code repository system like </w:t>
      </w:r>
      <w:proofErr w:type="spellStart"/>
      <w:r w:rsidRPr="003A3C1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Git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Hub</w:t>
      </w:r>
      <w:proofErr w:type="spellEnd"/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. 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</w:rPr>
        <w:br/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• Integrated with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Continuous Integration tools Jenkins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for running test on nightly basis automatically. 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</w:rPr>
        <w:br/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• Worked effectively with Developers,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AGILE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Team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>, and Project Management to achieve</w:t>
      </w:r>
      <w:r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3A3C1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Selenium Automation</w:t>
      </w:r>
      <w:r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>,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high quality, release deadlines and QA processes improvements</w:t>
      </w:r>
      <w:r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>.</w:t>
      </w:r>
    </w:p>
    <w:p w14:paraId="5AAF12F0" w14:textId="77777777" w:rsidR="00FF0DAA" w:rsidRDefault="00FF0DAA" w:rsidP="00FF0DAA">
      <w:pPr>
        <w:spacing w:after="0"/>
        <w:ind w:left="1440"/>
      </w:pPr>
      <w:r>
        <w:rPr>
          <w:rFonts w:ascii="Calibri" w:eastAsia="Calibri" w:hAnsi="Calibri" w:cs="Calibri"/>
          <w:b/>
          <w:color w:val="262626"/>
          <w:sz w:val="28"/>
        </w:rPr>
        <w:t xml:space="preserve"> </w:t>
      </w:r>
    </w:p>
    <w:p w14:paraId="1EFFE297" w14:textId="77777777" w:rsidR="00F60CBB" w:rsidRDefault="00F60CBB" w:rsidP="00F60CBB">
      <w:pPr>
        <w:tabs>
          <w:tab w:val="center" w:pos="557"/>
          <w:tab w:val="center" w:pos="2610"/>
          <w:tab w:val="center" w:pos="6097"/>
        </w:tabs>
        <w:spacing w:after="62" w:line="249" w:lineRule="auto"/>
      </w:pPr>
      <w:r>
        <w:rPr>
          <w:rFonts w:ascii="Calibri" w:eastAsia="Calibri" w:hAnsi="Calibri" w:cs="Calibri"/>
          <w:b/>
          <w:color w:val="262626"/>
          <w:sz w:val="28"/>
        </w:rPr>
        <w:tab/>
      </w:r>
      <w:r>
        <w:rPr>
          <w:rFonts w:ascii="Century Gothic" w:eastAsia="Century Gothic" w:hAnsi="Century Gothic" w:cs="Century Gothic"/>
          <w:sz w:val="28"/>
          <w:vertAlign w:val="superscript"/>
        </w:rPr>
        <w:t xml:space="preserve"> </w:t>
      </w:r>
      <w:r>
        <w:rPr>
          <w:rFonts w:ascii="Century Gothic" w:eastAsia="Century Gothic" w:hAnsi="Century Gothic" w:cs="Century Gothic"/>
          <w:sz w:val="28"/>
          <w:vertAlign w:val="subscript"/>
        </w:rPr>
        <w:t xml:space="preserve"> </w:t>
      </w:r>
    </w:p>
    <w:p w14:paraId="59A48E06" w14:textId="77777777" w:rsidR="00973FEE" w:rsidRDefault="00F60CBB" w:rsidP="00F60CBB">
      <w:pPr>
        <w:spacing w:after="20"/>
        <w:ind w:left="979"/>
        <w:rPr>
          <w:rFonts w:ascii="Arial" w:eastAsia="Arial" w:hAnsi="Arial" w:cs="Arial"/>
          <w:color w:val="262626"/>
          <w:sz w:val="20"/>
        </w:rPr>
      </w:pPr>
      <w:r>
        <w:rPr>
          <w:rFonts w:ascii="Arial" w:eastAsia="Arial" w:hAnsi="Arial" w:cs="Arial"/>
          <w:color w:val="262626"/>
          <w:sz w:val="20"/>
        </w:rPr>
        <w:t xml:space="preserve"> </w:t>
      </w:r>
    </w:p>
    <w:p w14:paraId="18E96DD9" w14:textId="3F2186BF" w:rsidR="00B806E9" w:rsidRPr="00B806E9" w:rsidRDefault="00973FEE" w:rsidP="00973FEE">
      <w:pPr>
        <w:spacing w:after="20"/>
        <w:rPr>
          <w:rFonts w:ascii="Arial" w:eastAsia="Arial" w:hAnsi="Arial" w:cs="Arial"/>
          <w:color w:val="262626"/>
          <w:sz w:val="24"/>
          <w:szCs w:val="24"/>
        </w:rPr>
      </w:pPr>
      <w:r>
        <w:rPr>
          <w:rFonts w:ascii="Arial" w:eastAsia="Arial" w:hAnsi="Arial" w:cs="Arial"/>
          <w:color w:val="262626"/>
          <w:sz w:val="20"/>
        </w:rPr>
        <w:t xml:space="preserve"> </w:t>
      </w:r>
      <w:r w:rsidR="00B806E9">
        <w:rPr>
          <w:rFonts w:ascii="Arial" w:eastAsia="Arial" w:hAnsi="Arial" w:cs="Arial"/>
          <w:color w:val="262626"/>
          <w:sz w:val="20"/>
        </w:rPr>
        <w:t xml:space="preserve"> </w:t>
      </w:r>
      <w:r w:rsidRPr="00B806E9">
        <w:rPr>
          <w:rFonts w:ascii="Arial" w:eastAsia="Arial" w:hAnsi="Arial" w:cs="Arial"/>
          <w:b/>
          <w:color w:val="262626"/>
          <w:sz w:val="24"/>
          <w:szCs w:val="24"/>
        </w:rPr>
        <w:t>Client:</w:t>
      </w:r>
      <w:r w:rsidRPr="00B806E9">
        <w:rPr>
          <w:rFonts w:ascii="Arial" w:eastAsia="Arial" w:hAnsi="Arial" w:cs="Arial"/>
          <w:color w:val="262626"/>
          <w:sz w:val="24"/>
          <w:szCs w:val="24"/>
        </w:rPr>
        <w:t xml:space="preserve"> Capital One, Mclean, </w:t>
      </w:r>
      <w:r w:rsidR="00B806E9" w:rsidRPr="00B806E9">
        <w:rPr>
          <w:rFonts w:ascii="Arial" w:eastAsia="Arial" w:hAnsi="Arial" w:cs="Arial"/>
          <w:color w:val="262626"/>
          <w:sz w:val="24"/>
          <w:szCs w:val="24"/>
        </w:rPr>
        <w:t xml:space="preserve">VA                 </w:t>
      </w:r>
      <w:r w:rsidR="00B806E9">
        <w:rPr>
          <w:rFonts w:ascii="Arial" w:eastAsia="Arial" w:hAnsi="Arial" w:cs="Arial"/>
          <w:color w:val="262626"/>
          <w:sz w:val="24"/>
          <w:szCs w:val="24"/>
        </w:rPr>
        <w:t xml:space="preserve">                  </w:t>
      </w:r>
      <w:r w:rsidR="00B806E9" w:rsidRPr="00B806E9">
        <w:rPr>
          <w:rFonts w:ascii="Arial" w:eastAsia="Arial" w:hAnsi="Arial" w:cs="Arial"/>
          <w:color w:val="262626"/>
          <w:sz w:val="24"/>
          <w:szCs w:val="24"/>
        </w:rPr>
        <w:t xml:space="preserve">October 2016 – </w:t>
      </w:r>
      <w:r w:rsidR="00866936">
        <w:rPr>
          <w:rFonts w:ascii="Arial" w:eastAsia="Arial" w:hAnsi="Arial" w:cs="Arial"/>
          <w:color w:val="262626"/>
          <w:sz w:val="24"/>
          <w:szCs w:val="24"/>
        </w:rPr>
        <w:t>Jan 2018</w:t>
      </w:r>
    </w:p>
    <w:p w14:paraId="4E27E65D" w14:textId="77777777" w:rsidR="00F60CBB" w:rsidRPr="00B806E9" w:rsidRDefault="00B806E9" w:rsidP="00973FEE">
      <w:pPr>
        <w:spacing w:after="20"/>
        <w:rPr>
          <w:sz w:val="28"/>
          <w:szCs w:val="28"/>
        </w:rPr>
      </w:pPr>
      <w:r w:rsidRPr="00B806E9">
        <w:rPr>
          <w:rFonts w:ascii="Arial" w:eastAsia="Arial" w:hAnsi="Arial" w:cs="Arial"/>
          <w:color w:val="262626"/>
          <w:sz w:val="24"/>
          <w:szCs w:val="24"/>
        </w:rPr>
        <w:t xml:space="preserve"> </w:t>
      </w:r>
      <w:r w:rsidR="007A133C">
        <w:rPr>
          <w:rFonts w:ascii="Arial" w:eastAsia="Arial" w:hAnsi="Arial" w:cs="Arial"/>
          <w:color w:val="262626"/>
          <w:sz w:val="24"/>
          <w:szCs w:val="24"/>
        </w:rPr>
        <w:t xml:space="preserve"> </w:t>
      </w:r>
      <w:r w:rsidRPr="00B806E9">
        <w:rPr>
          <w:rFonts w:ascii="Arial" w:eastAsia="Arial" w:hAnsi="Arial" w:cs="Arial"/>
          <w:b/>
          <w:color w:val="262626"/>
          <w:sz w:val="24"/>
          <w:szCs w:val="24"/>
        </w:rPr>
        <w:t>Title</w:t>
      </w:r>
      <w:r w:rsidRPr="00B806E9">
        <w:rPr>
          <w:rFonts w:ascii="Arial" w:eastAsia="Arial" w:hAnsi="Arial" w:cs="Arial"/>
          <w:color w:val="262626"/>
          <w:sz w:val="24"/>
          <w:szCs w:val="24"/>
        </w:rPr>
        <w:t>: SDET</w:t>
      </w:r>
      <w:r w:rsidR="00973FEE" w:rsidRPr="00B806E9">
        <w:rPr>
          <w:rFonts w:ascii="Arial" w:eastAsia="Arial" w:hAnsi="Arial" w:cs="Arial"/>
          <w:color w:val="262626"/>
          <w:sz w:val="24"/>
          <w:szCs w:val="24"/>
        </w:rPr>
        <w:t xml:space="preserve"> </w:t>
      </w:r>
      <w:r w:rsidR="00F60CBB" w:rsidRPr="00B806E9">
        <w:rPr>
          <w:rFonts w:ascii="Arial" w:eastAsia="Arial" w:hAnsi="Arial" w:cs="Arial"/>
          <w:color w:val="262626"/>
          <w:sz w:val="24"/>
          <w:szCs w:val="24"/>
        </w:rPr>
        <w:tab/>
      </w:r>
      <w:r w:rsidR="00F60CBB" w:rsidRPr="00B806E9">
        <w:rPr>
          <w:rFonts w:ascii="Century Gothic" w:eastAsia="Century Gothic" w:hAnsi="Century Gothic" w:cs="Century Gothic"/>
          <w:sz w:val="28"/>
          <w:szCs w:val="28"/>
          <w:vertAlign w:val="subscript"/>
        </w:rPr>
        <w:t xml:space="preserve"> </w:t>
      </w:r>
    </w:p>
    <w:p w14:paraId="6BBD5107" w14:textId="77777777" w:rsidR="006D3C77" w:rsidRDefault="00F60CBB" w:rsidP="004B5704">
      <w:pPr>
        <w:spacing w:after="0" w:line="239" w:lineRule="auto"/>
        <w:ind w:left="936" w:right="4437"/>
      </w:pPr>
      <w:r>
        <w:rPr>
          <w:rFonts w:ascii="Calibri" w:eastAsia="Calibri" w:hAnsi="Calibri" w:cs="Calibri"/>
          <w:color w:val="0D0D0D"/>
        </w:rPr>
        <w:t xml:space="preserve">  </w:t>
      </w:r>
    </w:p>
    <w:p w14:paraId="58DA722D" w14:textId="77777777" w:rsidR="004B5704" w:rsidRPr="004B5704" w:rsidRDefault="004B5704" w:rsidP="004B5704">
      <w:pPr>
        <w:spacing w:after="0" w:line="239" w:lineRule="auto"/>
        <w:ind w:left="936" w:right="4437"/>
      </w:pPr>
    </w:p>
    <w:p w14:paraId="4F5B1345" w14:textId="77777777" w:rsidR="00F60CBB" w:rsidRDefault="00F60CBB" w:rsidP="00F60CBB">
      <w:pPr>
        <w:tabs>
          <w:tab w:val="center" w:pos="2197"/>
          <w:tab w:val="center" w:pos="6037"/>
        </w:tabs>
        <w:spacing w:after="43" w:line="249" w:lineRule="auto"/>
      </w:pPr>
      <w:r w:rsidRPr="00F60CBB">
        <w:rPr>
          <w:rFonts w:ascii="Calibri" w:eastAsia="Calibri" w:hAnsi="Calibri" w:cs="Calibri"/>
          <w:b/>
          <w:color w:val="E84C22" w:themeColor="accent1"/>
          <w:sz w:val="28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CONTRIBUTIONS:  </w:t>
      </w:r>
      <w:r>
        <w:rPr>
          <w:rFonts w:ascii="Calibri" w:eastAsia="Calibri" w:hAnsi="Calibri" w:cs="Calibri"/>
          <w:b/>
          <w:color w:val="262626"/>
          <w:sz w:val="28"/>
        </w:rPr>
        <w:tab/>
      </w:r>
      <w:r>
        <w:rPr>
          <w:rFonts w:ascii="Calibri" w:eastAsia="Calibri" w:hAnsi="Calibri" w:cs="Calibri"/>
          <w:color w:val="0D0D0D"/>
          <w:sz w:val="28"/>
          <w:vertAlign w:val="subscript"/>
        </w:rPr>
        <w:t xml:space="preserve"> </w:t>
      </w:r>
    </w:p>
    <w:p w14:paraId="73FF1F9F" w14:textId="77777777" w:rsidR="006D3C77" w:rsidRPr="006D3C77" w:rsidRDefault="006D3C77" w:rsidP="006D3C77">
      <w:pPr>
        <w:spacing w:after="0"/>
      </w:pPr>
      <w:r w:rsidRPr="006D3C77">
        <w:rPr>
          <w:rFonts w:ascii="Avenir Next" w:eastAsia="Times New Roman" w:hAnsi="Avenir Next" w:cs="Times New Roman"/>
          <w:color w:val="333333"/>
          <w:sz w:val="20"/>
          <w:szCs w:val="20"/>
        </w:rPr>
        <w:br/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• Hands on experience in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Test Driven Development (TDD),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Behavior Driven Development (BDD).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> 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</w:rPr>
        <w:br/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lastRenderedPageBreak/>
        <w:t xml:space="preserve">• Involved in all stages of testing life cycle,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Test Driven Development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methodologies, Software Development Life cycle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(SDLC)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using </w:t>
      </w:r>
      <w:proofErr w:type="gramStart"/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Agile</w:t>
      </w:r>
      <w:proofErr w:type="gramEnd"/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 xml:space="preserve"> methodology. 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</w:rPr>
        <w:br/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• Expertise in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Smoke testing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,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black-box testing, white-box, Integration testing, Database testing, regression testing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and GUI software testing. 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</w:rPr>
        <w:br/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• Used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Hybrid, Keyword/Data Driven Framework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and extracted data from external Excel files using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Apache POI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and loaded into the variables in the scripted code. 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</w:rPr>
        <w:br/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• Developed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BDD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tests using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Cucumber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by writing behavior and step definitions &amp; developed required </w:t>
      </w:r>
      <w:r w:rsidRPr="003A3C1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5CC"/>
        </w:rPr>
        <w:t>Selenium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 support code in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Java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for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Cucumber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>. 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</w:rPr>
        <w:br/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• Involved in Scratch implementation of </w:t>
      </w:r>
      <w:r w:rsidR="003A3C1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BDD frame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work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, moved entire framework from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hybrid to BDD by using POM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, and creating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Feature files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>, Step definitions, and Runner class. Using reports analyzed step by step fail and pass criteria. 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</w:rPr>
        <w:br/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• Few modules are enhanced like Invest, Loan, Credit cards. </w:t>
      </w:r>
      <w:proofErr w:type="gramStart"/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>Fully analyzed module at the time of integration.</w:t>
      </w:r>
      <w:proofErr w:type="gramEnd"/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> 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</w:rPr>
        <w:br/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• Involved in conducting tests on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Web services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transactions like automatic bill payment, wire transfers, batch payments and Account transfers sent over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HTTP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or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HTTPS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by inspecting every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XML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request and response using</w:t>
      </w:r>
      <w:r w:rsidR="003A3C1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3A3C17" w:rsidRPr="003A3C1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Java’s REST assured library</w:t>
      </w:r>
      <w:r w:rsidR="003A3C1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>.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</w:rPr>
        <w:br/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• Tested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web services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3A3C1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>manually using Postman.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</w:rPr>
        <w:br/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• Used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GIT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to re-modify files and for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software development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>. 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</w:rPr>
        <w:br/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• Involved in setting up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continuous integration system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using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Jenkins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and working knowledge with cloud based </w:t>
      </w:r>
      <w:r w:rsidR="003A3C1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code repository system like </w:t>
      </w:r>
      <w:proofErr w:type="spellStart"/>
      <w:r w:rsidR="003A3C17" w:rsidRPr="003A3C1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Git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Hub</w:t>
      </w:r>
      <w:proofErr w:type="spellEnd"/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. 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</w:rPr>
        <w:br/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• Integrated with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Continuous Integration tools Jenkins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for running test on nightly basis automatically. 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</w:rPr>
        <w:br/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• Worked effectively with Developers,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AGILE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6D3C7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Team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>, and Project Management to achieve</w:t>
      </w:r>
      <w:r w:rsidR="003A3C1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3A3C17" w:rsidRPr="003A3C17">
        <w:rPr>
          <w:rFonts w:asciiTheme="majorHAnsi" w:eastAsia="Times New Roman" w:hAnsiTheme="majorHAnsi" w:cs="Times New Roman"/>
          <w:b/>
          <w:color w:val="333333"/>
          <w:sz w:val="24"/>
          <w:szCs w:val="24"/>
          <w:shd w:val="clear" w:color="auto" w:fill="FFFFFF"/>
        </w:rPr>
        <w:t>Selenium Automation</w:t>
      </w:r>
      <w:r w:rsidR="003A3C1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>,</w:t>
      </w:r>
      <w:r w:rsidRPr="006D3C7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 xml:space="preserve"> high quality, release deadlines and QA processes improvements</w:t>
      </w:r>
      <w:r w:rsidR="003A3C17">
        <w:rPr>
          <w:rFonts w:asciiTheme="majorHAnsi" w:eastAsia="Times New Roman" w:hAnsiTheme="majorHAnsi" w:cs="Times New Roman"/>
          <w:color w:val="333333"/>
          <w:sz w:val="24"/>
          <w:szCs w:val="24"/>
          <w:shd w:val="clear" w:color="auto" w:fill="FFFFFF"/>
        </w:rPr>
        <w:t>.</w:t>
      </w:r>
    </w:p>
    <w:p w14:paraId="1D6D03A3" w14:textId="77777777" w:rsidR="00F60CBB" w:rsidRDefault="00F60CBB" w:rsidP="00F60CBB">
      <w:pPr>
        <w:spacing w:after="0"/>
        <w:ind w:left="1440"/>
      </w:pPr>
      <w:r>
        <w:rPr>
          <w:rFonts w:ascii="Calibri" w:eastAsia="Calibri" w:hAnsi="Calibri" w:cs="Calibri"/>
          <w:b/>
          <w:color w:val="262626"/>
          <w:sz w:val="28"/>
        </w:rPr>
        <w:t xml:space="preserve"> </w:t>
      </w:r>
    </w:p>
    <w:p w14:paraId="7A3134D7" w14:textId="77777777" w:rsidR="002B748E" w:rsidRDefault="002B748E" w:rsidP="002B748E">
      <w:pPr>
        <w:spacing w:after="20"/>
      </w:pPr>
    </w:p>
    <w:p w14:paraId="4CC517E3" w14:textId="77777777" w:rsidR="002B748E" w:rsidRDefault="002B748E" w:rsidP="002B748E">
      <w:pPr>
        <w:spacing w:after="20"/>
        <w:rPr>
          <w:rFonts w:ascii="Arial" w:eastAsia="Arial" w:hAnsi="Arial" w:cs="Arial"/>
          <w:b/>
          <w:color w:val="262626"/>
          <w:sz w:val="24"/>
          <w:szCs w:val="24"/>
        </w:rPr>
      </w:pPr>
    </w:p>
    <w:p w14:paraId="40323C00" w14:textId="77777777" w:rsidR="002B748E" w:rsidRDefault="002B748E" w:rsidP="002B748E">
      <w:pPr>
        <w:spacing w:after="20"/>
        <w:rPr>
          <w:rFonts w:ascii="Arial" w:eastAsia="Arial" w:hAnsi="Arial" w:cs="Arial"/>
          <w:color w:val="262626"/>
          <w:sz w:val="24"/>
          <w:szCs w:val="24"/>
        </w:rPr>
      </w:pPr>
      <w:r w:rsidRPr="00B806E9">
        <w:rPr>
          <w:rFonts w:ascii="Arial" w:eastAsia="Arial" w:hAnsi="Arial" w:cs="Arial"/>
          <w:b/>
          <w:color w:val="262626"/>
          <w:sz w:val="24"/>
          <w:szCs w:val="24"/>
        </w:rPr>
        <w:t>Client:</w:t>
      </w:r>
      <w:r w:rsidRPr="00B806E9">
        <w:rPr>
          <w:rFonts w:ascii="Arial" w:eastAsia="Arial" w:hAnsi="Arial" w:cs="Arial"/>
          <w:color w:val="262626"/>
          <w:sz w:val="24"/>
          <w:szCs w:val="24"/>
        </w:rPr>
        <w:t xml:space="preserve"> </w:t>
      </w:r>
      <w:r w:rsidR="004B22BB">
        <w:rPr>
          <w:rFonts w:ascii="Arial" w:eastAsia="Arial" w:hAnsi="Arial" w:cs="Arial"/>
          <w:color w:val="262626"/>
          <w:sz w:val="24"/>
          <w:szCs w:val="24"/>
        </w:rPr>
        <w:t>BCBS</w:t>
      </w:r>
      <w:r w:rsidRPr="00B806E9">
        <w:rPr>
          <w:rFonts w:ascii="Arial" w:eastAsia="Arial" w:hAnsi="Arial" w:cs="Arial"/>
          <w:color w:val="262626"/>
          <w:sz w:val="24"/>
          <w:szCs w:val="24"/>
        </w:rPr>
        <w:t xml:space="preserve">, </w:t>
      </w:r>
      <w:r>
        <w:rPr>
          <w:rFonts w:ascii="Arial" w:eastAsia="Arial" w:hAnsi="Arial" w:cs="Arial"/>
          <w:color w:val="262626"/>
          <w:sz w:val="24"/>
          <w:szCs w:val="24"/>
        </w:rPr>
        <w:t>Washington</w:t>
      </w:r>
      <w:r w:rsidRPr="00B806E9">
        <w:rPr>
          <w:rFonts w:ascii="Arial" w:eastAsia="Arial" w:hAnsi="Arial" w:cs="Arial"/>
          <w:color w:val="262626"/>
          <w:sz w:val="24"/>
          <w:szCs w:val="24"/>
        </w:rPr>
        <w:t xml:space="preserve">, </w:t>
      </w:r>
      <w:r>
        <w:rPr>
          <w:rFonts w:ascii="Arial" w:eastAsia="Arial" w:hAnsi="Arial" w:cs="Arial"/>
          <w:color w:val="262626"/>
          <w:sz w:val="24"/>
          <w:szCs w:val="24"/>
        </w:rPr>
        <w:t>DC</w:t>
      </w:r>
      <w:r w:rsidRPr="00B806E9">
        <w:rPr>
          <w:rFonts w:ascii="Arial" w:eastAsia="Arial" w:hAnsi="Arial" w:cs="Arial"/>
          <w:color w:val="262626"/>
          <w:sz w:val="24"/>
          <w:szCs w:val="24"/>
        </w:rPr>
        <w:t xml:space="preserve">                 </w:t>
      </w:r>
      <w:r>
        <w:rPr>
          <w:rFonts w:ascii="Arial" w:eastAsia="Arial" w:hAnsi="Arial" w:cs="Arial"/>
          <w:color w:val="262626"/>
          <w:sz w:val="24"/>
          <w:szCs w:val="24"/>
        </w:rPr>
        <w:t xml:space="preserve">               </w:t>
      </w:r>
      <w:r w:rsidRPr="00B806E9">
        <w:rPr>
          <w:rFonts w:ascii="Arial" w:eastAsia="Arial" w:hAnsi="Arial" w:cs="Arial"/>
          <w:color w:val="262626"/>
          <w:sz w:val="24"/>
          <w:szCs w:val="24"/>
        </w:rPr>
        <w:t xml:space="preserve"> </w:t>
      </w:r>
      <w:r>
        <w:rPr>
          <w:rFonts w:ascii="Arial" w:eastAsia="Arial" w:hAnsi="Arial" w:cs="Arial"/>
          <w:color w:val="262626"/>
          <w:sz w:val="24"/>
          <w:szCs w:val="24"/>
        </w:rPr>
        <w:t>July</w:t>
      </w:r>
      <w:r w:rsidRPr="00B806E9">
        <w:rPr>
          <w:rFonts w:ascii="Arial" w:eastAsia="Arial" w:hAnsi="Arial" w:cs="Arial"/>
          <w:color w:val="262626"/>
          <w:sz w:val="24"/>
          <w:szCs w:val="24"/>
        </w:rPr>
        <w:t xml:space="preserve"> 201</w:t>
      </w:r>
      <w:r>
        <w:rPr>
          <w:rFonts w:ascii="Arial" w:eastAsia="Arial" w:hAnsi="Arial" w:cs="Arial"/>
          <w:color w:val="262626"/>
          <w:sz w:val="24"/>
          <w:szCs w:val="24"/>
        </w:rPr>
        <w:t>4</w:t>
      </w:r>
      <w:r w:rsidRPr="00B806E9">
        <w:rPr>
          <w:rFonts w:ascii="Arial" w:eastAsia="Arial" w:hAnsi="Arial" w:cs="Arial"/>
          <w:color w:val="262626"/>
          <w:sz w:val="24"/>
          <w:szCs w:val="24"/>
        </w:rPr>
        <w:t xml:space="preserve"> – </w:t>
      </w:r>
      <w:r>
        <w:rPr>
          <w:rFonts w:ascii="Arial" w:eastAsia="Arial" w:hAnsi="Arial" w:cs="Arial"/>
          <w:color w:val="262626"/>
          <w:sz w:val="24"/>
          <w:szCs w:val="24"/>
        </w:rPr>
        <w:t>September 2016</w:t>
      </w:r>
    </w:p>
    <w:p w14:paraId="6234B25A" w14:textId="77777777" w:rsidR="00B806E9" w:rsidRDefault="002B748E" w:rsidP="002B748E">
      <w:pPr>
        <w:spacing w:after="20"/>
      </w:pPr>
      <w:r>
        <w:rPr>
          <w:rFonts w:ascii="Arial" w:eastAsia="Arial" w:hAnsi="Arial" w:cs="Arial"/>
          <w:b/>
          <w:color w:val="262626"/>
          <w:sz w:val="24"/>
          <w:szCs w:val="24"/>
        </w:rPr>
        <w:t>T</w:t>
      </w:r>
      <w:r w:rsidRPr="00B806E9">
        <w:rPr>
          <w:rFonts w:ascii="Arial" w:eastAsia="Arial" w:hAnsi="Arial" w:cs="Arial"/>
          <w:b/>
          <w:color w:val="262626"/>
          <w:sz w:val="24"/>
          <w:szCs w:val="24"/>
        </w:rPr>
        <w:t>itle</w:t>
      </w:r>
      <w:r w:rsidRPr="00B806E9">
        <w:rPr>
          <w:rFonts w:ascii="Arial" w:eastAsia="Arial" w:hAnsi="Arial" w:cs="Arial"/>
          <w:color w:val="262626"/>
          <w:sz w:val="24"/>
          <w:szCs w:val="24"/>
        </w:rPr>
        <w:t xml:space="preserve">: </w:t>
      </w:r>
      <w:r>
        <w:rPr>
          <w:rFonts w:ascii="Arial" w:eastAsia="Arial" w:hAnsi="Arial" w:cs="Arial"/>
          <w:color w:val="262626"/>
          <w:sz w:val="24"/>
          <w:szCs w:val="24"/>
        </w:rPr>
        <w:t>Automation Analyst</w:t>
      </w:r>
    </w:p>
    <w:p w14:paraId="1AAB052F" w14:textId="77777777" w:rsidR="002B748E" w:rsidRDefault="00F60CBB" w:rsidP="00F60CBB">
      <w:pPr>
        <w:tabs>
          <w:tab w:val="center" w:pos="1144"/>
          <w:tab w:val="center" w:pos="2439"/>
          <w:tab w:val="center" w:pos="6532"/>
        </w:tabs>
        <w:spacing w:after="218" w:line="249" w:lineRule="auto"/>
      </w:pPr>
      <w:r>
        <w:tab/>
      </w:r>
    </w:p>
    <w:p w14:paraId="2DF2916D" w14:textId="77777777" w:rsidR="00F60CBB" w:rsidRDefault="00F60CBB" w:rsidP="00F60CBB">
      <w:pPr>
        <w:tabs>
          <w:tab w:val="center" w:pos="1144"/>
          <w:tab w:val="center" w:pos="2439"/>
          <w:tab w:val="center" w:pos="6532"/>
        </w:tabs>
        <w:spacing w:after="218" w:line="249" w:lineRule="auto"/>
      </w:pPr>
      <w:r w:rsidRPr="00F60CBB">
        <w:rPr>
          <w:rFonts w:ascii="Calibri" w:eastAsia="Calibri" w:hAnsi="Calibri" w:cs="Calibri"/>
          <w:b/>
          <w:color w:val="E84C22" w:themeColor="accent1"/>
          <w:sz w:val="28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CONTRIBUTIONS:  </w:t>
      </w:r>
      <w:r w:rsidRPr="00F60CBB">
        <w:rPr>
          <w:rFonts w:ascii="Calibri" w:eastAsia="Calibri" w:hAnsi="Calibri" w:cs="Calibri"/>
          <w:b/>
          <w:color w:val="E84C22" w:themeColor="accent1"/>
          <w:sz w:val="28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ab/>
      </w:r>
      <w:r w:rsidRPr="00F60CBB">
        <w:rPr>
          <w:rFonts w:ascii="Century Gothic" w:eastAsia="Century Gothic" w:hAnsi="Century Gothic" w:cs="Century Gothic"/>
          <w:color w:val="E84C22" w:themeColor="accent1"/>
          <w:sz w:val="20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</w:p>
    <w:p w14:paraId="4DC1C2A9" w14:textId="77777777" w:rsidR="00F60CBB" w:rsidRPr="00F60CBB" w:rsidRDefault="00F60CBB" w:rsidP="006D3C77">
      <w:pPr>
        <w:numPr>
          <w:ilvl w:val="0"/>
          <w:numId w:val="20"/>
        </w:numPr>
        <w:spacing w:after="55" w:line="266" w:lineRule="auto"/>
        <w:ind w:right="53" w:hanging="360"/>
        <w:rPr>
          <w:sz w:val="24"/>
          <w:szCs w:val="24"/>
        </w:rPr>
      </w:pP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Developed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Hybrid Automation Framework, Page Object Model from scratch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 using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 xml:space="preserve">Selenium Web Driver and </w:t>
      </w:r>
      <w:proofErr w:type="spellStart"/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TestNG</w:t>
      </w:r>
      <w:proofErr w:type="spellEnd"/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 and defined dependencies using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Maven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>.</w:t>
      </w:r>
    </w:p>
    <w:p w14:paraId="1D55B2DA" w14:textId="77777777" w:rsidR="00F60CBB" w:rsidRPr="00F60CBB" w:rsidRDefault="00F60CBB" w:rsidP="006D3C77">
      <w:pPr>
        <w:numPr>
          <w:ilvl w:val="0"/>
          <w:numId w:val="20"/>
        </w:numPr>
        <w:spacing w:after="42" w:line="248" w:lineRule="auto"/>
        <w:ind w:right="53" w:hanging="360"/>
        <w:rPr>
          <w:sz w:val="24"/>
          <w:szCs w:val="24"/>
        </w:rPr>
      </w:pP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Implemented </w:t>
      </w:r>
      <w:proofErr w:type="gramStart"/>
      <w:r w:rsidRPr="00F60CBB">
        <w:rPr>
          <w:rFonts w:ascii="Calibri" w:eastAsia="Calibri" w:hAnsi="Calibri" w:cs="Calibri"/>
          <w:color w:val="0D0D0D"/>
          <w:sz w:val="24"/>
          <w:szCs w:val="24"/>
        </w:rPr>
        <w:t>Automated</w:t>
      </w:r>
      <w:proofErr w:type="gramEnd"/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 execution of tests using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Maven and Jenkins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>.</w:t>
      </w:r>
    </w:p>
    <w:p w14:paraId="7BBB066B" w14:textId="77777777" w:rsidR="00F60CBB" w:rsidRPr="00F60CBB" w:rsidRDefault="00F60CBB" w:rsidP="006D3C77">
      <w:pPr>
        <w:numPr>
          <w:ilvl w:val="0"/>
          <w:numId w:val="20"/>
        </w:numPr>
        <w:spacing w:after="42" w:line="248" w:lineRule="auto"/>
        <w:ind w:right="53" w:hanging="360"/>
        <w:rPr>
          <w:sz w:val="24"/>
          <w:szCs w:val="24"/>
        </w:rPr>
      </w:pP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Reviewed the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Selenium Scripts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 developed by the team members.</w:t>
      </w:r>
    </w:p>
    <w:p w14:paraId="50F24409" w14:textId="77777777" w:rsidR="00F60CBB" w:rsidRPr="00F60CBB" w:rsidRDefault="00F60CBB" w:rsidP="006D3C77">
      <w:pPr>
        <w:numPr>
          <w:ilvl w:val="0"/>
          <w:numId w:val="20"/>
        </w:numPr>
        <w:spacing w:after="69" w:line="248" w:lineRule="auto"/>
        <w:ind w:right="53" w:hanging="360"/>
        <w:rPr>
          <w:sz w:val="24"/>
          <w:szCs w:val="24"/>
        </w:rPr>
      </w:pP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Used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Java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 language and </w:t>
      </w:r>
      <w:proofErr w:type="spellStart"/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TestNG</w:t>
      </w:r>
      <w:proofErr w:type="spellEnd"/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 framework for scripting. Used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Maven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 for building the </w:t>
      </w:r>
      <w:proofErr w:type="spellStart"/>
      <w:r w:rsidRPr="00F60CBB">
        <w:rPr>
          <w:rFonts w:ascii="Calibri" w:eastAsia="Calibri" w:hAnsi="Calibri" w:cs="Calibri"/>
          <w:color w:val="0D0D0D"/>
          <w:sz w:val="24"/>
          <w:szCs w:val="24"/>
        </w:rPr>
        <w:t>WebDriver</w:t>
      </w:r>
      <w:proofErr w:type="spellEnd"/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 project. Integrated with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Continuous Integration tool Jenkins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 for running test on nightly basis automatically.</w:t>
      </w:r>
    </w:p>
    <w:p w14:paraId="7928EF33" w14:textId="77777777" w:rsidR="00F60CBB" w:rsidRPr="00F60CBB" w:rsidRDefault="00F60CBB" w:rsidP="006D3C77">
      <w:pPr>
        <w:numPr>
          <w:ilvl w:val="0"/>
          <w:numId w:val="20"/>
        </w:numPr>
        <w:spacing w:after="69" w:line="248" w:lineRule="auto"/>
        <w:ind w:right="53" w:hanging="360"/>
        <w:rPr>
          <w:sz w:val="24"/>
          <w:szCs w:val="24"/>
        </w:rPr>
      </w:pPr>
      <w:r w:rsidRPr="00F60CBB">
        <w:rPr>
          <w:rFonts w:ascii="Calibri" w:eastAsia="Calibri" w:hAnsi="Calibri" w:cs="Calibri"/>
          <w:color w:val="0D0D0D"/>
          <w:sz w:val="24"/>
          <w:szCs w:val="24"/>
        </w:rPr>
        <w:t>Extensively used Selenium locators like (</w:t>
      </w:r>
      <w:proofErr w:type="spellStart"/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Xpath</w:t>
      </w:r>
      <w:proofErr w:type="spellEnd"/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, CSS Selectors, Fire Bug and Fire path locator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) and </w:t>
      </w:r>
      <w:proofErr w:type="spellStart"/>
      <w:r w:rsidRPr="00F60CBB">
        <w:rPr>
          <w:rFonts w:ascii="Calibri" w:eastAsia="Calibri" w:hAnsi="Calibri" w:cs="Calibri"/>
          <w:color w:val="0D0D0D"/>
          <w:sz w:val="24"/>
          <w:szCs w:val="24"/>
        </w:rPr>
        <w:t>WebDriver</w:t>
      </w:r>
      <w:proofErr w:type="spellEnd"/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 to test the web application.</w:t>
      </w:r>
    </w:p>
    <w:p w14:paraId="326D60E1" w14:textId="77777777" w:rsidR="00F60CBB" w:rsidRPr="00F60CBB" w:rsidRDefault="00F60CBB" w:rsidP="006D3C77">
      <w:pPr>
        <w:numPr>
          <w:ilvl w:val="0"/>
          <w:numId w:val="20"/>
        </w:numPr>
        <w:spacing w:after="42" w:line="248" w:lineRule="auto"/>
        <w:ind w:right="53" w:hanging="360"/>
        <w:rPr>
          <w:sz w:val="24"/>
          <w:szCs w:val="24"/>
        </w:rPr>
      </w:pP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Reported software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defects in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 </w:t>
      </w:r>
      <w:proofErr w:type="spellStart"/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Jira</w:t>
      </w:r>
      <w:proofErr w:type="spellEnd"/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 and interacted with the developers to resolve technical issues.</w:t>
      </w:r>
    </w:p>
    <w:p w14:paraId="292A5A34" w14:textId="77777777" w:rsidR="00F60CBB" w:rsidRPr="00F60CBB" w:rsidRDefault="00F60CBB" w:rsidP="006D3C77">
      <w:pPr>
        <w:numPr>
          <w:ilvl w:val="0"/>
          <w:numId w:val="20"/>
        </w:numPr>
        <w:spacing w:after="69" w:line="248" w:lineRule="auto"/>
        <w:ind w:right="53" w:hanging="360"/>
        <w:rPr>
          <w:sz w:val="24"/>
          <w:szCs w:val="24"/>
        </w:rPr>
      </w:pP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Developed and maintained automation test scripts for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web based applications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 using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Java and Selenium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 automation tools.</w:t>
      </w:r>
    </w:p>
    <w:p w14:paraId="58D334C9" w14:textId="77777777" w:rsidR="00F60CBB" w:rsidRPr="00F60CBB" w:rsidRDefault="00F60CBB" w:rsidP="006D3C77">
      <w:pPr>
        <w:numPr>
          <w:ilvl w:val="0"/>
          <w:numId w:val="20"/>
        </w:numPr>
        <w:spacing w:after="42" w:line="248" w:lineRule="auto"/>
        <w:ind w:right="53" w:hanging="360"/>
        <w:rPr>
          <w:sz w:val="24"/>
          <w:szCs w:val="24"/>
        </w:rPr>
      </w:pPr>
      <w:r w:rsidRPr="00F60CBB">
        <w:rPr>
          <w:rFonts w:ascii="Calibri" w:eastAsia="Calibri" w:hAnsi="Calibri" w:cs="Calibri"/>
          <w:color w:val="0D0D0D"/>
          <w:sz w:val="24"/>
          <w:szCs w:val="24"/>
        </w:rPr>
        <w:lastRenderedPageBreak/>
        <w:t xml:space="preserve">Prepared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Traceability Matrix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 to ensure the adequate coverage of the test cases.</w:t>
      </w:r>
    </w:p>
    <w:p w14:paraId="399CF031" w14:textId="77777777" w:rsidR="00F60CBB" w:rsidRPr="00F60CBB" w:rsidRDefault="00F60CBB" w:rsidP="006D3C77">
      <w:pPr>
        <w:numPr>
          <w:ilvl w:val="0"/>
          <w:numId w:val="20"/>
        </w:numPr>
        <w:spacing w:after="72" w:line="248" w:lineRule="auto"/>
        <w:ind w:right="53" w:hanging="360"/>
        <w:rPr>
          <w:sz w:val="24"/>
          <w:szCs w:val="24"/>
        </w:rPr>
      </w:pP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Reported bugs and sent e-mail notifications to the developers whenever there is a change in the status of the defects using </w:t>
      </w:r>
      <w:proofErr w:type="spellStart"/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Git</w:t>
      </w:r>
      <w:proofErr w:type="spellEnd"/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 xml:space="preserve"> and Jenkins</w:t>
      </w:r>
    </w:p>
    <w:p w14:paraId="54B7543A" w14:textId="77777777" w:rsidR="002B748E" w:rsidRPr="002B748E" w:rsidRDefault="00F60CBB" w:rsidP="006D3C77">
      <w:pPr>
        <w:numPr>
          <w:ilvl w:val="0"/>
          <w:numId w:val="20"/>
        </w:numPr>
        <w:spacing w:after="70" w:line="248" w:lineRule="auto"/>
        <w:ind w:right="53" w:hanging="360"/>
        <w:rPr>
          <w:sz w:val="24"/>
          <w:szCs w:val="24"/>
        </w:rPr>
      </w:pP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Connected to database to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query the database using SQL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 for data verification and validation.</w:t>
      </w:r>
    </w:p>
    <w:p w14:paraId="18271967" w14:textId="77777777" w:rsidR="00F60CBB" w:rsidRPr="00F60CBB" w:rsidRDefault="00F60CBB" w:rsidP="006D3C77">
      <w:pPr>
        <w:numPr>
          <w:ilvl w:val="0"/>
          <w:numId w:val="20"/>
        </w:numPr>
        <w:spacing w:after="70" w:line="248" w:lineRule="auto"/>
        <w:ind w:right="53" w:hanging="360"/>
        <w:rPr>
          <w:sz w:val="24"/>
          <w:szCs w:val="24"/>
        </w:rPr>
      </w:pP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Followed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Agile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 testing methodology, participated in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daily Scrum meetings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 and testing each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Sprint deliverables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>.</w:t>
      </w:r>
    </w:p>
    <w:p w14:paraId="2F064036" w14:textId="77777777" w:rsidR="00F60CBB" w:rsidRPr="00F60CBB" w:rsidRDefault="00F60CBB" w:rsidP="006D3C77">
      <w:pPr>
        <w:numPr>
          <w:ilvl w:val="0"/>
          <w:numId w:val="20"/>
        </w:numPr>
        <w:spacing w:after="83" w:line="248" w:lineRule="auto"/>
        <w:ind w:right="53" w:hanging="360"/>
        <w:rPr>
          <w:sz w:val="24"/>
          <w:szCs w:val="24"/>
        </w:rPr>
      </w:pP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Tested applications in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different types of browsers and versions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>, such as Internet Explorer, Firefox, Google Chrome to simulate production environment.</w:t>
      </w:r>
    </w:p>
    <w:p w14:paraId="1DDA2F83" w14:textId="77777777" w:rsidR="00F60CBB" w:rsidRDefault="00F60CBB" w:rsidP="00F60CBB">
      <w:pPr>
        <w:spacing w:after="0"/>
        <w:ind w:left="1440"/>
      </w:pPr>
      <w:r>
        <w:rPr>
          <w:rFonts w:ascii="Calibri" w:eastAsia="Calibri" w:hAnsi="Calibri" w:cs="Calibri"/>
          <w:b/>
          <w:color w:val="262626"/>
          <w:sz w:val="28"/>
        </w:rPr>
        <w:t xml:space="preserve"> </w:t>
      </w:r>
    </w:p>
    <w:p w14:paraId="565D6A8A" w14:textId="77777777" w:rsidR="007A133C" w:rsidRDefault="007A133C" w:rsidP="007A133C">
      <w:pPr>
        <w:tabs>
          <w:tab w:val="center" w:pos="2175"/>
          <w:tab w:val="center" w:pos="6109"/>
        </w:tabs>
        <w:spacing w:after="10" w:line="249" w:lineRule="auto"/>
        <w:rPr>
          <w:rFonts w:ascii="Arial" w:eastAsia="Arial" w:hAnsi="Arial" w:cs="Arial"/>
          <w:b/>
          <w:color w:val="262626"/>
          <w:sz w:val="24"/>
          <w:szCs w:val="24"/>
        </w:rPr>
      </w:pPr>
    </w:p>
    <w:p w14:paraId="58CD0194" w14:textId="0DD86753" w:rsidR="002B748E" w:rsidRPr="007A133C" w:rsidRDefault="002B748E" w:rsidP="007A133C">
      <w:pPr>
        <w:tabs>
          <w:tab w:val="center" w:pos="2175"/>
          <w:tab w:val="center" w:pos="6109"/>
        </w:tabs>
        <w:spacing w:after="10" w:line="249" w:lineRule="auto"/>
        <w:rPr>
          <w:rFonts w:ascii="Calibri" w:eastAsia="Calibri" w:hAnsi="Calibri" w:cs="Calibri"/>
          <w:b/>
          <w:color w:val="262626"/>
          <w:sz w:val="28"/>
        </w:rPr>
      </w:pPr>
      <w:r w:rsidRPr="00B806E9">
        <w:rPr>
          <w:rFonts w:ascii="Arial" w:eastAsia="Arial" w:hAnsi="Arial" w:cs="Arial"/>
          <w:b/>
          <w:color w:val="262626"/>
          <w:sz w:val="24"/>
          <w:szCs w:val="24"/>
        </w:rPr>
        <w:t>Client:</w:t>
      </w:r>
      <w:r w:rsidRPr="00B806E9">
        <w:rPr>
          <w:rFonts w:ascii="Arial" w:eastAsia="Arial" w:hAnsi="Arial" w:cs="Arial"/>
          <w:color w:val="262626"/>
          <w:sz w:val="24"/>
          <w:szCs w:val="24"/>
        </w:rPr>
        <w:t xml:space="preserve"> </w:t>
      </w:r>
      <w:proofErr w:type="spellStart"/>
      <w:r w:rsidR="000A1268">
        <w:rPr>
          <w:rFonts w:ascii="Arial" w:eastAsia="Arial" w:hAnsi="Arial" w:cs="Arial"/>
          <w:color w:val="262626"/>
          <w:sz w:val="24"/>
          <w:szCs w:val="24"/>
        </w:rPr>
        <w:t>In</w:t>
      </w:r>
      <w:r>
        <w:rPr>
          <w:rFonts w:ascii="Arial" w:eastAsia="Arial" w:hAnsi="Arial" w:cs="Arial"/>
          <w:color w:val="262626"/>
          <w:sz w:val="24"/>
          <w:szCs w:val="24"/>
        </w:rPr>
        <w:t>ovalon</w:t>
      </w:r>
      <w:proofErr w:type="spellEnd"/>
      <w:r>
        <w:rPr>
          <w:rFonts w:ascii="Arial" w:eastAsia="Arial" w:hAnsi="Arial" w:cs="Arial"/>
          <w:color w:val="262626"/>
          <w:sz w:val="24"/>
          <w:szCs w:val="24"/>
        </w:rPr>
        <w:t>,</w:t>
      </w:r>
      <w:r w:rsidR="007A133C">
        <w:rPr>
          <w:rFonts w:ascii="Arial" w:eastAsia="Arial" w:hAnsi="Arial" w:cs="Arial"/>
          <w:color w:val="262626"/>
          <w:sz w:val="24"/>
          <w:szCs w:val="24"/>
        </w:rPr>
        <w:t xml:space="preserve"> Bowie</w:t>
      </w:r>
      <w:r w:rsidRPr="00B806E9">
        <w:rPr>
          <w:rFonts w:ascii="Arial" w:eastAsia="Arial" w:hAnsi="Arial" w:cs="Arial"/>
          <w:color w:val="262626"/>
          <w:sz w:val="24"/>
          <w:szCs w:val="24"/>
        </w:rPr>
        <w:t xml:space="preserve">, </w:t>
      </w:r>
      <w:r w:rsidR="007A133C">
        <w:rPr>
          <w:rFonts w:ascii="Arial" w:eastAsia="Arial" w:hAnsi="Arial" w:cs="Arial"/>
          <w:color w:val="262626"/>
          <w:sz w:val="24"/>
          <w:szCs w:val="24"/>
        </w:rPr>
        <w:t>MD</w:t>
      </w:r>
      <w:r w:rsidRPr="00B806E9">
        <w:rPr>
          <w:rFonts w:ascii="Arial" w:eastAsia="Arial" w:hAnsi="Arial" w:cs="Arial"/>
          <w:color w:val="262626"/>
          <w:sz w:val="24"/>
          <w:szCs w:val="24"/>
        </w:rPr>
        <w:t xml:space="preserve">               </w:t>
      </w:r>
      <w:r>
        <w:rPr>
          <w:rFonts w:ascii="Arial" w:eastAsia="Arial" w:hAnsi="Arial" w:cs="Arial"/>
          <w:color w:val="262626"/>
          <w:sz w:val="24"/>
          <w:szCs w:val="24"/>
        </w:rPr>
        <w:t xml:space="preserve">           </w:t>
      </w:r>
      <w:r w:rsidR="007A133C">
        <w:rPr>
          <w:rFonts w:ascii="Arial" w:eastAsia="Arial" w:hAnsi="Arial" w:cs="Arial"/>
          <w:color w:val="262626"/>
          <w:sz w:val="24"/>
          <w:szCs w:val="24"/>
        </w:rPr>
        <w:t xml:space="preserve">        </w:t>
      </w:r>
      <w:r>
        <w:rPr>
          <w:rFonts w:ascii="Arial" w:eastAsia="Arial" w:hAnsi="Arial" w:cs="Arial"/>
          <w:color w:val="262626"/>
          <w:sz w:val="24"/>
          <w:szCs w:val="24"/>
        </w:rPr>
        <w:t xml:space="preserve">  </w:t>
      </w:r>
      <w:r w:rsidR="007A133C">
        <w:rPr>
          <w:rFonts w:ascii="Arial" w:eastAsia="Arial" w:hAnsi="Arial" w:cs="Arial"/>
          <w:color w:val="262626"/>
          <w:sz w:val="24"/>
          <w:szCs w:val="24"/>
        </w:rPr>
        <w:t xml:space="preserve">   </w:t>
      </w:r>
      <w:r w:rsidR="009367A6">
        <w:rPr>
          <w:rFonts w:ascii="Arial" w:eastAsia="Arial" w:hAnsi="Arial" w:cs="Arial"/>
          <w:color w:val="262626"/>
          <w:sz w:val="24"/>
          <w:szCs w:val="24"/>
        </w:rPr>
        <w:t xml:space="preserve">   </w:t>
      </w:r>
      <w:r>
        <w:rPr>
          <w:rFonts w:ascii="Arial" w:eastAsia="Arial" w:hAnsi="Arial" w:cs="Arial"/>
          <w:color w:val="262626"/>
          <w:sz w:val="24"/>
          <w:szCs w:val="24"/>
        </w:rPr>
        <w:t xml:space="preserve"> </w:t>
      </w:r>
      <w:r w:rsidRPr="00B806E9">
        <w:rPr>
          <w:rFonts w:ascii="Arial" w:eastAsia="Arial" w:hAnsi="Arial" w:cs="Arial"/>
          <w:color w:val="262626"/>
          <w:sz w:val="24"/>
          <w:szCs w:val="24"/>
        </w:rPr>
        <w:t xml:space="preserve"> </w:t>
      </w:r>
      <w:r>
        <w:rPr>
          <w:rFonts w:ascii="Arial" w:eastAsia="Arial" w:hAnsi="Arial" w:cs="Arial"/>
          <w:color w:val="262626"/>
          <w:sz w:val="24"/>
          <w:szCs w:val="24"/>
        </w:rPr>
        <w:t>June</w:t>
      </w:r>
      <w:r w:rsidRPr="00B806E9">
        <w:rPr>
          <w:rFonts w:ascii="Arial" w:eastAsia="Arial" w:hAnsi="Arial" w:cs="Arial"/>
          <w:color w:val="262626"/>
          <w:sz w:val="24"/>
          <w:szCs w:val="24"/>
        </w:rPr>
        <w:t xml:space="preserve"> 201</w:t>
      </w:r>
      <w:r>
        <w:rPr>
          <w:rFonts w:ascii="Arial" w:eastAsia="Arial" w:hAnsi="Arial" w:cs="Arial"/>
          <w:color w:val="262626"/>
          <w:sz w:val="24"/>
          <w:szCs w:val="24"/>
        </w:rPr>
        <w:t>2</w:t>
      </w:r>
      <w:r w:rsidRPr="00B806E9">
        <w:rPr>
          <w:rFonts w:ascii="Arial" w:eastAsia="Arial" w:hAnsi="Arial" w:cs="Arial"/>
          <w:color w:val="262626"/>
          <w:sz w:val="24"/>
          <w:szCs w:val="24"/>
        </w:rPr>
        <w:t xml:space="preserve"> – </w:t>
      </w:r>
      <w:r>
        <w:rPr>
          <w:rFonts w:ascii="Arial" w:eastAsia="Arial" w:hAnsi="Arial" w:cs="Arial"/>
          <w:color w:val="262626"/>
          <w:sz w:val="24"/>
          <w:szCs w:val="24"/>
        </w:rPr>
        <w:t>June 2014</w:t>
      </w:r>
    </w:p>
    <w:p w14:paraId="4BC2759D" w14:textId="77777777" w:rsidR="002B748E" w:rsidRDefault="002B748E" w:rsidP="002B748E">
      <w:pPr>
        <w:spacing w:after="20"/>
      </w:pPr>
      <w:r>
        <w:rPr>
          <w:rFonts w:ascii="Arial" w:eastAsia="Arial" w:hAnsi="Arial" w:cs="Arial"/>
          <w:b/>
          <w:color w:val="262626"/>
          <w:sz w:val="24"/>
          <w:szCs w:val="24"/>
        </w:rPr>
        <w:t>T</w:t>
      </w:r>
      <w:r w:rsidRPr="00B806E9">
        <w:rPr>
          <w:rFonts w:ascii="Arial" w:eastAsia="Arial" w:hAnsi="Arial" w:cs="Arial"/>
          <w:b/>
          <w:color w:val="262626"/>
          <w:sz w:val="24"/>
          <w:szCs w:val="24"/>
        </w:rPr>
        <w:t>itle</w:t>
      </w:r>
      <w:r w:rsidRPr="00B806E9">
        <w:rPr>
          <w:rFonts w:ascii="Arial" w:eastAsia="Arial" w:hAnsi="Arial" w:cs="Arial"/>
          <w:color w:val="262626"/>
          <w:sz w:val="24"/>
          <w:szCs w:val="24"/>
        </w:rPr>
        <w:t xml:space="preserve">: </w:t>
      </w:r>
      <w:r>
        <w:rPr>
          <w:rFonts w:ascii="Arial" w:eastAsia="Arial" w:hAnsi="Arial" w:cs="Arial"/>
          <w:color w:val="262626"/>
          <w:sz w:val="24"/>
          <w:szCs w:val="24"/>
        </w:rPr>
        <w:t>QA Automation Analyst</w:t>
      </w:r>
    </w:p>
    <w:p w14:paraId="7E26E29F" w14:textId="77777777" w:rsidR="00B806E9" w:rsidRDefault="00B806E9" w:rsidP="00F60CBB">
      <w:pPr>
        <w:tabs>
          <w:tab w:val="center" w:pos="2175"/>
          <w:tab w:val="center" w:pos="6109"/>
        </w:tabs>
        <w:spacing w:after="10" w:line="249" w:lineRule="auto"/>
        <w:rPr>
          <w:rFonts w:ascii="Calibri" w:eastAsia="Calibri" w:hAnsi="Calibri" w:cs="Calibri"/>
          <w:b/>
          <w:color w:val="262626"/>
          <w:sz w:val="28"/>
        </w:rPr>
      </w:pPr>
    </w:p>
    <w:p w14:paraId="34D0DEC1" w14:textId="77777777" w:rsidR="00F60CBB" w:rsidRDefault="00F60CBB" w:rsidP="00F60CBB">
      <w:pPr>
        <w:tabs>
          <w:tab w:val="center" w:pos="2175"/>
          <w:tab w:val="center" w:pos="6109"/>
        </w:tabs>
        <w:spacing w:after="10" w:line="249" w:lineRule="auto"/>
      </w:pPr>
      <w:r w:rsidRPr="00F60CBB">
        <w:rPr>
          <w:rFonts w:ascii="Calibri" w:eastAsia="Calibri" w:hAnsi="Calibri" w:cs="Calibri"/>
          <w:b/>
          <w:color w:val="E84C22" w:themeColor="accent1"/>
          <w:sz w:val="28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CONTRIBUTIONS:  </w:t>
      </w:r>
      <w:r>
        <w:rPr>
          <w:rFonts w:ascii="Calibri" w:eastAsia="Calibri" w:hAnsi="Calibri" w:cs="Calibri"/>
          <w:b/>
          <w:color w:val="262626"/>
          <w:sz w:val="28"/>
        </w:rPr>
        <w:tab/>
      </w:r>
      <w:r>
        <w:rPr>
          <w:rFonts w:ascii="Century Gothic" w:eastAsia="Century Gothic" w:hAnsi="Century Gothic" w:cs="Century Gothic"/>
          <w:color w:val="737473"/>
          <w:sz w:val="28"/>
          <w:vertAlign w:val="superscript"/>
        </w:rPr>
        <w:t xml:space="preserve"> </w:t>
      </w:r>
    </w:p>
    <w:p w14:paraId="4BFE68A8" w14:textId="77777777" w:rsidR="00F60CBB" w:rsidRDefault="00F60CBB" w:rsidP="00F60CBB">
      <w:pPr>
        <w:spacing w:after="0"/>
        <w:ind w:left="991"/>
      </w:pPr>
      <w:r>
        <w:rPr>
          <w:rFonts w:ascii="Arial" w:eastAsia="Arial" w:hAnsi="Arial" w:cs="Arial"/>
          <w:color w:val="262626"/>
          <w:sz w:val="20"/>
        </w:rPr>
        <w:t xml:space="preserve"> </w:t>
      </w:r>
    </w:p>
    <w:p w14:paraId="7A01C700" w14:textId="77777777" w:rsidR="00F60CBB" w:rsidRPr="00F60CBB" w:rsidRDefault="00F60CBB" w:rsidP="00F60CBB">
      <w:pPr>
        <w:numPr>
          <w:ilvl w:val="0"/>
          <w:numId w:val="21"/>
        </w:numPr>
        <w:spacing w:after="0" w:line="266" w:lineRule="auto"/>
        <w:ind w:right="53" w:hanging="360"/>
        <w:rPr>
          <w:sz w:val="24"/>
          <w:szCs w:val="24"/>
        </w:rPr>
      </w:pP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Developed and maintained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automation scripts for regression test cases in Selenium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 using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Java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 </w:t>
      </w:r>
    </w:p>
    <w:p w14:paraId="313C4044" w14:textId="77777777" w:rsidR="00F60CBB" w:rsidRPr="00F60CBB" w:rsidRDefault="00F60CBB" w:rsidP="00F60CBB">
      <w:pPr>
        <w:numPr>
          <w:ilvl w:val="0"/>
          <w:numId w:val="21"/>
        </w:numPr>
        <w:spacing w:after="42" w:line="248" w:lineRule="auto"/>
        <w:ind w:right="53" w:hanging="360"/>
        <w:rPr>
          <w:sz w:val="24"/>
          <w:szCs w:val="24"/>
        </w:rPr>
      </w:pP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Developed Data Driven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 test framework in Selenium </w:t>
      </w:r>
      <w:proofErr w:type="spellStart"/>
      <w:r w:rsidRPr="00F60CBB">
        <w:rPr>
          <w:rFonts w:ascii="Calibri" w:eastAsia="Calibri" w:hAnsi="Calibri" w:cs="Calibri"/>
          <w:color w:val="0D0D0D"/>
          <w:sz w:val="24"/>
          <w:szCs w:val="24"/>
        </w:rPr>
        <w:t>WebDriver</w:t>
      </w:r>
      <w:proofErr w:type="spellEnd"/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 by reading test data from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Excel file using Apache POI.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 </w:t>
      </w:r>
    </w:p>
    <w:p w14:paraId="6F7A2E84" w14:textId="77777777" w:rsidR="00F60CBB" w:rsidRPr="00F60CBB" w:rsidRDefault="00F60CBB" w:rsidP="00F60CBB">
      <w:pPr>
        <w:numPr>
          <w:ilvl w:val="0"/>
          <w:numId w:val="21"/>
        </w:numPr>
        <w:spacing w:after="42" w:line="248" w:lineRule="auto"/>
        <w:ind w:right="53" w:hanging="360"/>
        <w:rPr>
          <w:sz w:val="24"/>
          <w:szCs w:val="24"/>
        </w:rPr>
      </w:pP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Effectively implemented different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QA methodologies/policies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, strategies and plans in all stages of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 xml:space="preserve">SDLC </w:t>
      </w:r>
    </w:p>
    <w:p w14:paraId="3D577889" w14:textId="77777777" w:rsidR="00F60CBB" w:rsidRPr="00F60CBB" w:rsidRDefault="00F60CBB" w:rsidP="00F60CBB">
      <w:pPr>
        <w:numPr>
          <w:ilvl w:val="0"/>
          <w:numId w:val="21"/>
        </w:numPr>
        <w:spacing w:after="42" w:line="248" w:lineRule="auto"/>
        <w:ind w:right="53" w:hanging="360"/>
        <w:rPr>
          <w:sz w:val="24"/>
          <w:szCs w:val="24"/>
        </w:rPr>
      </w:pP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Performed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cross browser testing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 by executing Selenium test scripts on multiple browsers and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Platforms using Selenium Grid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 and checked for compatibility. </w:t>
      </w:r>
    </w:p>
    <w:p w14:paraId="5FB7FFE7" w14:textId="77777777" w:rsidR="00F60CBB" w:rsidRPr="00F60CBB" w:rsidRDefault="00F60CBB" w:rsidP="00F60CBB">
      <w:pPr>
        <w:numPr>
          <w:ilvl w:val="0"/>
          <w:numId w:val="21"/>
        </w:numPr>
        <w:spacing w:after="10" w:line="248" w:lineRule="auto"/>
        <w:ind w:right="53" w:hanging="360"/>
        <w:rPr>
          <w:sz w:val="24"/>
          <w:szCs w:val="24"/>
        </w:rPr>
      </w:pP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Scheduled test scripts to run overnight when required using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Maven and Jenkins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. </w:t>
      </w:r>
    </w:p>
    <w:p w14:paraId="30E11C7B" w14:textId="77777777" w:rsidR="00F60CBB" w:rsidRPr="00F60CBB" w:rsidRDefault="00F60CBB" w:rsidP="00F60CBB">
      <w:pPr>
        <w:numPr>
          <w:ilvl w:val="0"/>
          <w:numId w:val="21"/>
        </w:numPr>
        <w:spacing w:after="42" w:line="248" w:lineRule="auto"/>
        <w:ind w:right="53" w:hanging="360"/>
        <w:rPr>
          <w:sz w:val="24"/>
          <w:szCs w:val="24"/>
        </w:rPr>
      </w:pP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Performed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Data Driven Testing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 using Selenium </w:t>
      </w:r>
      <w:proofErr w:type="spellStart"/>
      <w:r w:rsidRPr="00F60CBB">
        <w:rPr>
          <w:rFonts w:ascii="Calibri" w:eastAsia="Calibri" w:hAnsi="Calibri" w:cs="Calibri"/>
          <w:color w:val="0D0D0D"/>
          <w:sz w:val="24"/>
          <w:szCs w:val="24"/>
        </w:rPr>
        <w:t>WebDriver</w:t>
      </w:r>
      <w:proofErr w:type="spellEnd"/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 and </w:t>
      </w:r>
      <w:proofErr w:type="spellStart"/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TestNG</w:t>
      </w:r>
      <w:proofErr w:type="spellEnd"/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 functions which reads data from property and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XML files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. </w:t>
      </w:r>
    </w:p>
    <w:p w14:paraId="470E732C" w14:textId="77777777" w:rsidR="00F60CBB" w:rsidRPr="00F60CBB" w:rsidRDefault="00F60CBB" w:rsidP="00F60CBB">
      <w:pPr>
        <w:numPr>
          <w:ilvl w:val="0"/>
          <w:numId w:val="21"/>
        </w:numPr>
        <w:spacing w:after="42" w:line="248" w:lineRule="auto"/>
        <w:ind w:right="53" w:hanging="360"/>
        <w:rPr>
          <w:sz w:val="24"/>
          <w:szCs w:val="24"/>
        </w:rPr>
      </w:pP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Used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Maven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 to build and run the Selenium automation framework. Once the script was executed, framework used to send the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automation reports over email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. </w:t>
      </w:r>
    </w:p>
    <w:p w14:paraId="10654CAF" w14:textId="77777777" w:rsidR="00F60CBB" w:rsidRPr="00F60CBB" w:rsidRDefault="00F60CBB" w:rsidP="00F60CBB">
      <w:pPr>
        <w:numPr>
          <w:ilvl w:val="0"/>
          <w:numId w:val="21"/>
        </w:numPr>
        <w:spacing w:after="10" w:line="248" w:lineRule="auto"/>
        <w:ind w:right="53" w:hanging="360"/>
        <w:rPr>
          <w:sz w:val="24"/>
          <w:szCs w:val="24"/>
        </w:rPr>
      </w:pP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Integrated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Selenium with Sauce Labs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 for distributing test on the cloud. </w:t>
      </w:r>
    </w:p>
    <w:p w14:paraId="1B928E92" w14:textId="77777777" w:rsidR="00F60CBB" w:rsidRPr="00F60CBB" w:rsidRDefault="00F60CBB" w:rsidP="00F60CBB">
      <w:pPr>
        <w:numPr>
          <w:ilvl w:val="0"/>
          <w:numId w:val="21"/>
        </w:numPr>
        <w:spacing w:after="22" w:line="266" w:lineRule="auto"/>
        <w:ind w:right="53" w:hanging="360"/>
        <w:rPr>
          <w:sz w:val="24"/>
          <w:szCs w:val="24"/>
        </w:rPr>
      </w:pP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Extensively involved in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 xml:space="preserve">Smoke, Functional, Regression, Browser Compatibility, End to End Testing. </w:t>
      </w:r>
    </w:p>
    <w:p w14:paraId="722005AF" w14:textId="4797A35B" w:rsidR="00EF7539" w:rsidRPr="00003FFC" w:rsidRDefault="00F60CBB" w:rsidP="003A7908">
      <w:pPr>
        <w:numPr>
          <w:ilvl w:val="0"/>
          <w:numId w:val="21"/>
        </w:numPr>
        <w:spacing w:after="10" w:line="248" w:lineRule="auto"/>
        <w:ind w:right="53" w:hanging="360"/>
        <w:rPr>
          <w:sz w:val="24"/>
          <w:szCs w:val="24"/>
        </w:rPr>
      </w:pP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Wrote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SQL queries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 for data verification and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Oracle SQL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 statements for </w:t>
      </w:r>
      <w:r w:rsidRPr="00F60CBB">
        <w:rPr>
          <w:rFonts w:ascii="Calibri" w:eastAsia="Calibri" w:hAnsi="Calibri" w:cs="Calibri"/>
          <w:b/>
          <w:color w:val="0D0D0D"/>
          <w:sz w:val="24"/>
          <w:szCs w:val="24"/>
        </w:rPr>
        <w:t>Back-End testing</w:t>
      </w:r>
      <w:r w:rsidRPr="00F60CBB">
        <w:rPr>
          <w:rFonts w:ascii="Calibri" w:eastAsia="Calibri" w:hAnsi="Calibri" w:cs="Calibri"/>
          <w:color w:val="0D0D0D"/>
          <w:sz w:val="24"/>
          <w:szCs w:val="24"/>
        </w:rPr>
        <w:t xml:space="preserve">. </w:t>
      </w:r>
    </w:p>
    <w:sectPr w:rsidR="00EF7539" w:rsidRPr="00003FFC" w:rsidSect="00FE18B2">
      <w:footerReference w:type="default" r:id="rId9"/>
      <w:headerReference w:type="first" r:id="rId10"/>
      <w:pgSz w:w="12240" w:h="15840" w:code="1"/>
      <w:pgMar w:top="720" w:right="1440" w:bottom="1080" w:left="2160" w:header="432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73B316" w14:textId="77777777" w:rsidR="005902DD" w:rsidRDefault="005902DD" w:rsidP="00F534FB">
      <w:pPr>
        <w:spacing w:after="0"/>
      </w:pPr>
      <w:r>
        <w:separator/>
      </w:r>
    </w:p>
  </w:endnote>
  <w:endnote w:type="continuationSeparator" w:id="0">
    <w:p w14:paraId="1E6920CC" w14:textId="77777777" w:rsidR="005902DD" w:rsidRDefault="005902DD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gency FB">
    <w:altName w:val="Malgun Gothic"/>
    <w:charset w:val="00"/>
    <w:family w:val="swiss"/>
    <w:pitch w:val="variable"/>
    <w:sig w:usb0="00000003" w:usb1="00000000" w:usb2="00000000" w:usb3="00000000" w:csb0="00000001" w:csb1="00000000"/>
  </w:font>
  <w:font w:name="Arimo">
    <w:charset w:val="00"/>
    <w:family w:val="swiss"/>
    <w:pitch w:val="variable"/>
    <w:sig w:usb0="E0000AFF" w:usb1="500078FF" w:usb2="00000021" w:usb3="00000000" w:csb0="000001B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venir Next">
    <w:altName w:val="Calibri"/>
    <w:charset w:val="00"/>
    <w:family w:val="swiss"/>
    <w:pitch w:val="variable"/>
    <w:sig w:usb0="8000002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463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BABBFD" w14:textId="1DC81393" w:rsidR="004160AE" w:rsidRDefault="004160A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57091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DC9FAE" w14:textId="77777777" w:rsidR="005902DD" w:rsidRDefault="005902DD" w:rsidP="00F534FB">
      <w:pPr>
        <w:spacing w:after="0"/>
      </w:pPr>
      <w:r>
        <w:separator/>
      </w:r>
    </w:p>
  </w:footnote>
  <w:footnote w:type="continuationSeparator" w:id="0">
    <w:p w14:paraId="0E5EDE06" w14:textId="77777777" w:rsidR="005902DD" w:rsidRDefault="005902DD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E30A5C" w14:textId="77777777" w:rsidR="004160AE" w:rsidRDefault="004160AE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9610156" wp14:editId="097D0987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2000250"/>
              <wp:effectExtent l="0" t="0" r="0" b="0"/>
              <wp:wrapNone/>
              <wp:docPr id="4" name="Rectangle 4" descr="Header background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3FC40D1A" id="Rectangle 4" o:spid="_x0000_s1026" alt="Header background rectangle" style="position:absolute;margin-left:560.8pt;margin-top:0;width:612pt;height:157.5pt;z-index:-25165516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" fillcolor="#d8d8d8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E84C22" w:themeColor="accent1"/>
      </w:rPr>
    </w:lvl>
  </w:abstractNum>
  <w:abstractNum w:abstractNumId="9">
    <w:nsid w:val="FFFFFF89"/>
    <w:multiLevelType w:val="single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E84C22" w:themeColor="accent1"/>
      </w:rPr>
    </w:lvl>
  </w:abstractNum>
  <w:abstractNum w:abstractNumId="1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E84C22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E84C22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19EE04C3"/>
    <w:multiLevelType w:val="hybridMultilevel"/>
    <w:tmpl w:val="D0ECAC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EDE5DEA"/>
    <w:multiLevelType w:val="hybridMultilevel"/>
    <w:tmpl w:val="682A8936"/>
    <w:lvl w:ilvl="0" w:tplc="6692451E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B0F8BC">
      <w:start w:val="1"/>
      <w:numFmt w:val="bullet"/>
      <w:lvlText w:val="o"/>
      <w:lvlJc w:val="left"/>
      <w:pPr>
        <w:ind w:left="25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1E9E68">
      <w:start w:val="1"/>
      <w:numFmt w:val="bullet"/>
      <w:lvlText w:val="▪"/>
      <w:lvlJc w:val="left"/>
      <w:pPr>
        <w:ind w:left="32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D8722E">
      <w:start w:val="1"/>
      <w:numFmt w:val="bullet"/>
      <w:lvlText w:val="•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8C92B8">
      <w:start w:val="1"/>
      <w:numFmt w:val="bullet"/>
      <w:lvlText w:val="o"/>
      <w:lvlJc w:val="left"/>
      <w:pPr>
        <w:ind w:left="46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72DD16">
      <w:start w:val="1"/>
      <w:numFmt w:val="bullet"/>
      <w:lvlText w:val="▪"/>
      <w:lvlJc w:val="left"/>
      <w:pPr>
        <w:ind w:left="54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28A562">
      <w:start w:val="1"/>
      <w:numFmt w:val="bullet"/>
      <w:lvlText w:val="•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184130">
      <w:start w:val="1"/>
      <w:numFmt w:val="bullet"/>
      <w:lvlText w:val="o"/>
      <w:lvlJc w:val="left"/>
      <w:pPr>
        <w:ind w:left="68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DC5404">
      <w:start w:val="1"/>
      <w:numFmt w:val="bullet"/>
      <w:lvlText w:val="▪"/>
      <w:lvlJc w:val="left"/>
      <w:pPr>
        <w:ind w:left="75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21D36168"/>
    <w:multiLevelType w:val="multilevel"/>
    <w:tmpl w:val="510E195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E84C22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5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E84C22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3E87F8F"/>
    <w:multiLevelType w:val="hybridMultilevel"/>
    <w:tmpl w:val="BE2AC78E"/>
    <w:lvl w:ilvl="0" w:tplc="11D6BEC6">
      <w:start w:val="1"/>
      <w:numFmt w:val="bullet"/>
      <w:lvlText w:val="•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488D28">
      <w:start w:val="1"/>
      <w:numFmt w:val="bullet"/>
      <w:lvlText w:val="o"/>
      <w:lvlJc w:val="left"/>
      <w:pPr>
        <w:ind w:left="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FEE5D2">
      <w:start w:val="1"/>
      <w:numFmt w:val="bullet"/>
      <w:lvlText w:val="▪"/>
      <w:lvlJc w:val="left"/>
      <w:pPr>
        <w:ind w:left="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1A037C">
      <w:start w:val="1"/>
      <w:numFmt w:val="bullet"/>
      <w:lvlText w:val="•"/>
      <w:lvlJc w:val="left"/>
      <w:pPr>
        <w:ind w:left="1526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14D28E">
      <w:start w:val="1"/>
      <w:numFmt w:val="bullet"/>
      <w:lvlText w:val="o"/>
      <w:lvlJc w:val="left"/>
      <w:pPr>
        <w:ind w:left="2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161DCE">
      <w:start w:val="1"/>
      <w:numFmt w:val="bullet"/>
      <w:lvlText w:val="▪"/>
      <w:lvlJc w:val="left"/>
      <w:pPr>
        <w:ind w:left="2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4CA3B6">
      <w:start w:val="1"/>
      <w:numFmt w:val="bullet"/>
      <w:lvlText w:val="•"/>
      <w:lvlJc w:val="left"/>
      <w:pPr>
        <w:ind w:left="3686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4E3E16">
      <w:start w:val="1"/>
      <w:numFmt w:val="bullet"/>
      <w:lvlText w:val="o"/>
      <w:lvlJc w:val="left"/>
      <w:pPr>
        <w:ind w:left="4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E47BE4">
      <w:start w:val="1"/>
      <w:numFmt w:val="bullet"/>
      <w:lvlText w:val="▪"/>
      <w:lvlJc w:val="left"/>
      <w:pPr>
        <w:ind w:left="51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3ECB23AE"/>
    <w:multiLevelType w:val="hybridMultilevel"/>
    <w:tmpl w:val="05108330"/>
    <w:lvl w:ilvl="0" w:tplc="5CCEE504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7EE662">
      <w:start w:val="1"/>
      <w:numFmt w:val="bullet"/>
      <w:lvlText w:val="o"/>
      <w:lvlJc w:val="left"/>
      <w:pPr>
        <w:ind w:left="-6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54CF08">
      <w:start w:val="1"/>
      <w:numFmt w:val="bullet"/>
      <w:lvlText w:val="▪"/>
      <w:lvlJc w:val="left"/>
      <w:pPr>
        <w:ind w:left="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AB49676">
      <w:start w:val="1"/>
      <w:numFmt w:val="bullet"/>
      <w:lvlText w:val="•"/>
      <w:lvlJc w:val="left"/>
      <w:pPr>
        <w:ind w:left="752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922C18">
      <w:start w:val="1"/>
      <w:numFmt w:val="bullet"/>
      <w:lvlText w:val="o"/>
      <w:lvlJc w:val="left"/>
      <w:pPr>
        <w:ind w:left="1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32FF8C">
      <w:start w:val="1"/>
      <w:numFmt w:val="bullet"/>
      <w:lvlText w:val="▪"/>
      <w:lvlJc w:val="left"/>
      <w:pPr>
        <w:ind w:left="21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B46ED0">
      <w:start w:val="1"/>
      <w:numFmt w:val="bullet"/>
      <w:lvlText w:val="•"/>
      <w:lvlJc w:val="left"/>
      <w:pPr>
        <w:ind w:left="2912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2C5734">
      <w:start w:val="1"/>
      <w:numFmt w:val="bullet"/>
      <w:lvlText w:val="o"/>
      <w:lvlJc w:val="left"/>
      <w:pPr>
        <w:ind w:left="36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385470">
      <w:start w:val="1"/>
      <w:numFmt w:val="bullet"/>
      <w:lvlText w:val="▪"/>
      <w:lvlJc w:val="left"/>
      <w:pPr>
        <w:ind w:left="43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477B0BF0"/>
    <w:multiLevelType w:val="hybridMultilevel"/>
    <w:tmpl w:val="5EC2A76A"/>
    <w:lvl w:ilvl="0" w:tplc="31445C78">
      <w:start w:val="1"/>
      <w:numFmt w:val="bullet"/>
      <w:lvlText w:val="•"/>
      <w:lvlJc w:val="left"/>
      <w:pPr>
        <w:ind w:left="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CC1C42">
      <w:start w:val="1"/>
      <w:numFmt w:val="bullet"/>
      <w:lvlText w:val="o"/>
      <w:lvlJc w:val="left"/>
      <w:pPr>
        <w:ind w:left="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A09FC6">
      <w:start w:val="1"/>
      <w:numFmt w:val="bullet"/>
      <w:lvlText w:val="▪"/>
      <w:lvlJc w:val="left"/>
      <w:pPr>
        <w:ind w:left="1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56C192">
      <w:start w:val="1"/>
      <w:numFmt w:val="bullet"/>
      <w:lvlText w:val="•"/>
      <w:lvlJc w:val="left"/>
      <w:pPr>
        <w:ind w:left="22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303520">
      <w:start w:val="1"/>
      <w:numFmt w:val="bullet"/>
      <w:lvlText w:val="o"/>
      <w:lvlJc w:val="left"/>
      <w:pPr>
        <w:ind w:left="29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AC7664">
      <w:start w:val="1"/>
      <w:numFmt w:val="bullet"/>
      <w:lvlText w:val="▪"/>
      <w:lvlJc w:val="left"/>
      <w:pPr>
        <w:ind w:left="3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10CB24">
      <w:start w:val="1"/>
      <w:numFmt w:val="bullet"/>
      <w:lvlText w:val="•"/>
      <w:lvlJc w:val="left"/>
      <w:pPr>
        <w:ind w:left="4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C4E6C8">
      <w:start w:val="1"/>
      <w:numFmt w:val="bullet"/>
      <w:lvlText w:val="o"/>
      <w:lvlJc w:val="left"/>
      <w:pPr>
        <w:ind w:left="5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C07930">
      <w:start w:val="1"/>
      <w:numFmt w:val="bullet"/>
      <w:lvlText w:val="▪"/>
      <w:lvlJc w:val="left"/>
      <w:pPr>
        <w:ind w:left="5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70762200"/>
    <w:multiLevelType w:val="hybridMultilevel"/>
    <w:tmpl w:val="439E939A"/>
    <w:lvl w:ilvl="0" w:tplc="E3388EB0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025D7C">
      <w:start w:val="1"/>
      <w:numFmt w:val="bullet"/>
      <w:lvlText w:val="o"/>
      <w:lvlJc w:val="left"/>
      <w:pPr>
        <w:ind w:left="-2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88F6EE">
      <w:start w:val="1"/>
      <w:numFmt w:val="bullet"/>
      <w:lvlText w:val="▪"/>
      <w:lvlJc w:val="left"/>
      <w:pPr>
        <w:ind w:left="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28806C">
      <w:start w:val="1"/>
      <w:numFmt w:val="bullet"/>
      <w:lvlText w:val="•"/>
      <w:lvlJc w:val="left"/>
      <w:pPr>
        <w:ind w:left="118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DC7C1A">
      <w:start w:val="1"/>
      <w:numFmt w:val="bullet"/>
      <w:lvlText w:val="o"/>
      <w:lvlJc w:val="left"/>
      <w:pPr>
        <w:ind w:left="1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18E454">
      <w:start w:val="1"/>
      <w:numFmt w:val="bullet"/>
      <w:lvlText w:val="▪"/>
      <w:lvlJc w:val="left"/>
      <w:pPr>
        <w:ind w:left="2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22193C">
      <w:start w:val="1"/>
      <w:numFmt w:val="bullet"/>
      <w:lvlText w:val="•"/>
      <w:lvlJc w:val="left"/>
      <w:pPr>
        <w:ind w:left="334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6233E2">
      <w:start w:val="1"/>
      <w:numFmt w:val="bullet"/>
      <w:lvlText w:val="o"/>
      <w:lvlJc w:val="left"/>
      <w:pPr>
        <w:ind w:left="40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9E769C">
      <w:start w:val="1"/>
      <w:numFmt w:val="bullet"/>
      <w:lvlText w:val="▪"/>
      <w:lvlJc w:val="left"/>
      <w:pPr>
        <w:ind w:left="4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7B5427F4"/>
    <w:multiLevelType w:val="hybridMultilevel"/>
    <w:tmpl w:val="D3DAD3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10"/>
  </w:num>
  <w:num w:numId="4">
    <w:abstractNumId w:val="15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4"/>
  </w:num>
  <w:num w:numId="15">
    <w:abstractNumId w:val="11"/>
  </w:num>
  <w:num w:numId="16">
    <w:abstractNumId w:val="13"/>
  </w:num>
  <w:num w:numId="17">
    <w:abstractNumId w:val="18"/>
  </w:num>
  <w:num w:numId="18">
    <w:abstractNumId w:val="20"/>
  </w:num>
  <w:num w:numId="19">
    <w:abstractNumId w:val="16"/>
  </w:num>
  <w:num w:numId="20">
    <w:abstractNumId w:val="17"/>
  </w:num>
  <w:num w:numId="21">
    <w:abstractNumId w:val="19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0C35"/>
    <w:rsid w:val="00002750"/>
    <w:rsid w:val="00003FFC"/>
    <w:rsid w:val="00004D4E"/>
    <w:rsid w:val="00011895"/>
    <w:rsid w:val="00013818"/>
    <w:rsid w:val="00015161"/>
    <w:rsid w:val="00024730"/>
    <w:rsid w:val="000348ED"/>
    <w:rsid w:val="00040CF1"/>
    <w:rsid w:val="0004158B"/>
    <w:rsid w:val="00050C35"/>
    <w:rsid w:val="00051DFD"/>
    <w:rsid w:val="00056FE7"/>
    <w:rsid w:val="000570FF"/>
    <w:rsid w:val="00057244"/>
    <w:rsid w:val="0006454B"/>
    <w:rsid w:val="00067C35"/>
    <w:rsid w:val="00075B13"/>
    <w:rsid w:val="00092692"/>
    <w:rsid w:val="00096203"/>
    <w:rsid w:val="000A0229"/>
    <w:rsid w:val="000A1268"/>
    <w:rsid w:val="000E24AC"/>
    <w:rsid w:val="000E4A73"/>
    <w:rsid w:val="000F11BA"/>
    <w:rsid w:val="000F79EA"/>
    <w:rsid w:val="00112AE0"/>
    <w:rsid w:val="00122BFC"/>
    <w:rsid w:val="00134F92"/>
    <w:rsid w:val="00137DC1"/>
    <w:rsid w:val="00143224"/>
    <w:rsid w:val="00145B33"/>
    <w:rsid w:val="00145C96"/>
    <w:rsid w:val="001468F3"/>
    <w:rsid w:val="00152C3A"/>
    <w:rsid w:val="001539C4"/>
    <w:rsid w:val="00162BEE"/>
    <w:rsid w:val="00165181"/>
    <w:rsid w:val="00171E1B"/>
    <w:rsid w:val="00173DA1"/>
    <w:rsid w:val="00182F07"/>
    <w:rsid w:val="001858BD"/>
    <w:rsid w:val="00192573"/>
    <w:rsid w:val="00194A3D"/>
    <w:rsid w:val="00197261"/>
    <w:rsid w:val="001A2A99"/>
    <w:rsid w:val="001A2F1C"/>
    <w:rsid w:val="001A6641"/>
    <w:rsid w:val="001B0811"/>
    <w:rsid w:val="001B3B5F"/>
    <w:rsid w:val="001B720C"/>
    <w:rsid w:val="001C0DEE"/>
    <w:rsid w:val="001C3957"/>
    <w:rsid w:val="001C46E5"/>
    <w:rsid w:val="001E08A4"/>
    <w:rsid w:val="0020735F"/>
    <w:rsid w:val="00213E9C"/>
    <w:rsid w:val="002146F8"/>
    <w:rsid w:val="00215593"/>
    <w:rsid w:val="00217917"/>
    <w:rsid w:val="00220A8A"/>
    <w:rsid w:val="00222E35"/>
    <w:rsid w:val="002372E8"/>
    <w:rsid w:val="0023768B"/>
    <w:rsid w:val="0025163F"/>
    <w:rsid w:val="002531CE"/>
    <w:rsid w:val="00254330"/>
    <w:rsid w:val="00256339"/>
    <w:rsid w:val="00260F01"/>
    <w:rsid w:val="00275C94"/>
    <w:rsid w:val="00277638"/>
    <w:rsid w:val="0028164F"/>
    <w:rsid w:val="002823BE"/>
    <w:rsid w:val="002878A9"/>
    <w:rsid w:val="002936D5"/>
    <w:rsid w:val="00293CA6"/>
    <w:rsid w:val="00297ED0"/>
    <w:rsid w:val="002A3DF3"/>
    <w:rsid w:val="002A4EDA"/>
    <w:rsid w:val="002B3FC8"/>
    <w:rsid w:val="002B748E"/>
    <w:rsid w:val="002C3C1B"/>
    <w:rsid w:val="002D1717"/>
    <w:rsid w:val="002E4D51"/>
    <w:rsid w:val="002F10E7"/>
    <w:rsid w:val="002F69E4"/>
    <w:rsid w:val="00300A98"/>
    <w:rsid w:val="0030724A"/>
    <w:rsid w:val="00315E07"/>
    <w:rsid w:val="00316CE4"/>
    <w:rsid w:val="00323C3F"/>
    <w:rsid w:val="003279A4"/>
    <w:rsid w:val="00333083"/>
    <w:rsid w:val="00337114"/>
    <w:rsid w:val="0035004C"/>
    <w:rsid w:val="00353135"/>
    <w:rsid w:val="003571C8"/>
    <w:rsid w:val="00383057"/>
    <w:rsid w:val="00386FD4"/>
    <w:rsid w:val="0039703C"/>
    <w:rsid w:val="003974BB"/>
    <w:rsid w:val="003A091E"/>
    <w:rsid w:val="003A3C17"/>
    <w:rsid w:val="003A7908"/>
    <w:rsid w:val="003E3F68"/>
    <w:rsid w:val="003E5D64"/>
    <w:rsid w:val="00403149"/>
    <w:rsid w:val="004037EF"/>
    <w:rsid w:val="00405BAD"/>
    <w:rsid w:val="004113D8"/>
    <w:rsid w:val="004160AE"/>
    <w:rsid w:val="00416463"/>
    <w:rsid w:val="00416CEA"/>
    <w:rsid w:val="00423827"/>
    <w:rsid w:val="00426E3B"/>
    <w:rsid w:val="004277A1"/>
    <w:rsid w:val="00434881"/>
    <w:rsid w:val="00437B8B"/>
    <w:rsid w:val="00437CE4"/>
    <w:rsid w:val="00442DE5"/>
    <w:rsid w:val="00465113"/>
    <w:rsid w:val="00467F3F"/>
    <w:rsid w:val="004727C2"/>
    <w:rsid w:val="00476144"/>
    <w:rsid w:val="004915EA"/>
    <w:rsid w:val="004A4493"/>
    <w:rsid w:val="004B22BB"/>
    <w:rsid w:val="004B5704"/>
    <w:rsid w:val="004B6A2A"/>
    <w:rsid w:val="004C0172"/>
    <w:rsid w:val="004C195C"/>
    <w:rsid w:val="004C1AF6"/>
    <w:rsid w:val="004C389B"/>
    <w:rsid w:val="004C5C49"/>
    <w:rsid w:val="004D0521"/>
    <w:rsid w:val="004D128F"/>
    <w:rsid w:val="004D3EB1"/>
    <w:rsid w:val="004D465D"/>
    <w:rsid w:val="004E2794"/>
    <w:rsid w:val="004E77A5"/>
    <w:rsid w:val="004F1057"/>
    <w:rsid w:val="004F199F"/>
    <w:rsid w:val="005106C0"/>
    <w:rsid w:val="00522540"/>
    <w:rsid w:val="005247B7"/>
    <w:rsid w:val="005324B1"/>
    <w:rsid w:val="005372FA"/>
    <w:rsid w:val="00556337"/>
    <w:rsid w:val="005611C3"/>
    <w:rsid w:val="00562422"/>
    <w:rsid w:val="00565B06"/>
    <w:rsid w:val="00574328"/>
    <w:rsid w:val="00575C01"/>
    <w:rsid w:val="00580658"/>
    <w:rsid w:val="00581515"/>
    <w:rsid w:val="00582623"/>
    <w:rsid w:val="005826C2"/>
    <w:rsid w:val="005902DD"/>
    <w:rsid w:val="0059085F"/>
    <w:rsid w:val="005A459B"/>
    <w:rsid w:val="005A74EC"/>
    <w:rsid w:val="005B3D67"/>
    <w:rsid w:val="005B437C"/>
    <w:rsid w:val="005C444A"/>
    <w:rsid w:val="005D0108"/>
    <w:rsid w:val="005E088C"/>
    <w:rsid w:val="005E6E43"/>
    <w:rsid w:val="005F29D0"/>
    <w:rsid w:val="005F4455"/>
    <w:rsid w:val="006104FF"/>
    <w:rsid w:val="00614B7C"/>
    <w:rsid w:val="0062239B"/>
    <w:rsid w:val="00625B8A"/>
    <w:rsid w:val="00644D4E"/>
    <w:rsid w:val="00653AFA"/>
    <w:rsid w:val="006624E5"/>
    <w:rsid w:val="00663536"/>
    <w:rsid w:val="006648D4"/>
    <w:rsid w:val="00665E3B"/>
    <w:rsid w:val="00670FB8"/>
    <w:rsid w:val="00673F18"/>
    <w:rsid w:val="006760FC"/>
    <w:rsid w:val="00676CEB"/>
    <w:rsid w:val="00681393"/>
    <w:rsid w:val="00683A86"/>
    <w:rsid w:val="0069300B"/>
    <w:rsid w:val="006A4C72"/>
    <w:rsid w:val="006D0AFB"/>
    <w:rsid w:val="006D3C77"/>
    <w:rsid w:val="006D65F8"/>
    <w:rsid w:val="006E59B1"/>
    <w:rsid w:val="006E61AD"/>
    <w:rsid w:val="006E6C8C"/>
    <w:rsid w:val="006F1052"/>
    <w:rsid w:val="006F4D23"/>
    <w:rsid w:val="007175B9"/>
    <w:rsid w:val="007215A9"/>
    <w:rsid w:val="00724601"/>
    <w:rsid w:val="007253E8"/>
    <w:rsid w:val="00735140"/>
    <w:rsid w:val="0073645E"/>
    <w:rsid w:val="007366E5"/>
    <w:rsid w:val="00745196"/>
    <w:rsid w:val="00754D02"/>
    <w:rsid w:val="00755346"/>
    <w:rsid w:val="00761C55"/>
    <w:rsid w:val="00767561"/>
    <w:rsid w:val="00776E3A"/>
    <w:rsid w:val="007817BC"/>
    <w:rsid w:val="007850D1"/>
    <w:rsid w:val="007857C8"/>
    <w:rsid w:val="00785FF6"/>
    <w:rsid w:val="00790E98"/>
    <w:rsid w:val="007A133C"/>
    <w:rsid w:val="007A729F"/>
    <w:rsid w:val="007B3F4F"/>
    <w:rsid w:val="007C0E0E"/>
    <w:rsid w:val="007C153D"/>
    <w:rsid w:val="007C333C"/>
    <w:rsid w:val="007C34A8"/>
    <w:rsid w:val="007E4826"/>
    <w:rsid w:val="007E7052"/>
    <w:rsid w:val="007F71A4"/>
    <w:rsid w:val="008030EE"/>
    <w:rsid w:val="00812148"/>
    <w:rsid w:val="00814B43"/>
    <w:rsid w:val="0083016A"/>
    <w:rsid w:val="00833D46"/>
    <w:rsid w:val="00846AAE"/>
    <w:rsid w:val="00853CBA"/>
    <w:rsid w:val="00866936"/>
    <w:rsid w:val="00867081"/>
    <w:rsid w:val="008978E8"/>
    <w:rsid w:val="008A02C4"/>
    <w:rsid w:val="008A49A0"/>
    <w:rsid w:val="008A6538"/>
    <w:rsid w:val="008B731C"/>
    <w:rsid w:val="008C1DB5"/>
    <w:rsid w:val="008D4FC8"/>
    <w:rsid w:val="008D5A80"/>
    <w:rsid w:val="008E010E"/>
    <w:rsid w:val="008E3249"/>
    <w:rsid w:val="008E5483"/>
    <w:rsid w:val="008F4532"/>
    <w:rsid w:val="009047ED"/>
    <w:rsid w:val="009102E8"/>
    <w:rsid w:val="00933CCA"/>
    <w:rsid w:val="009367A6"/>
    <w:rsid w:val="0093795C"/>
    <w:rsid w:val="009411E8"/>
    <w:rsid w:val="0094375B"/>
    <w:rsid w:val="00952C89"/>
    <w:rsid w:val="009540F4"/>
    <w:rsid w:val="00956B75"/>
    <w:rsid w:val="0097394D"/>
    <w:rsid w:val="00973FEE"/>
    <w:rsid w:val="009918BB"/>
    <w:rsid w:val="009931F7"/>
    <w:rsid w:val="00994768"/>
    <w:rsid w:val="009A0FCC"/>
    <w:rsid w:val="009A3F4C"/>
    <w:rsid w:val="009B4952"/>
    <w:rsid w:val="009C63EE"/>
    <w:rsid w:val="009C71B6"/>
    <w:rsid w:val="009D0878"/>
    <w:rsid w:val="009D449D"/>
    <w:rsid w:val="009E62E6"/>
    <w:rsid w:val="009E65EC"/>
    <w:rsid w:val="009F2058"/>
    <w:rsid w:val="009F391D"/>
    <w:rsid w:val="00A05155"/>
    <w:rsid w:val="00A1144C"/>
    <w:rsid w:val="00A1329C"/>
    <w:rsid w:val="00A25023"/>
    <w:rsid w:val="00A2760D"/>
    <w:rsid w:val="00A42CE4"/>
    <w:rsid w:val="00A56B81"/>
    <w:rsid w:val="00A57091"/>
    <w:rsid w:val="00A6314E"/>
    <w:rsid w:val="00A77B4D"/>
    <w:rsid w:val="00A8052D"/>
    <w:rsid w:val="00A9077F"/>
    <w:rsid w:val="00AA04BD"/>
    <w:rsid w:val="00AA276C"/>
    <w:rsid w:val="00AB673E"/>
    <w:rsid w:val="00AC7C34"/>
    <w:rsid w:val="00AD121E"/>
    <w:rsid w:val="00AD28F3"/>
    <w:rsid w:val="00AD518A"/>
    <w:rsid w:val="00AD6216"/>
    <w:rsid w:val="00AD6A68"/>
    <w:rsid w:val="00AE0C6F"/>
    <w:rsid w:val="00AE2F61"/>
    <w:rsid w:val="00AE313B"/>
    <w:rsid w:val="00AE73CB"/>
    <w:rsid w:val="00AE7650"/>
    <w:rsid w:val="00B112B1"/>
    <w:rsid w:val="00B1221A"/>
    <w:rsid w:val="00B204FE"/>
    <w:rsid w:val="00B25746"/>
    <w:rsid w:val="00B414F8"/>
    <w:rsid w:val="00B42CA2"/>
    <w:rsid w:val="00B47946"/>
    <w:rsid w:val="00B47E1E"/>
    <w:rsid w:val="00B54661"/>
    <w:rsid w:val="00B55487"/>
    <w:rsid w:val="00B763B5"/>
    <w:rsid w:val="00B806E9"/>
    <w:rsid w:val="00B875C5"/>
    <w:rsid w:val="00B90654"/>
    <w:rsid w:val="00B91175"/>
    <w:rsid w:val="00BA71B3"/>
    <w:rsid w:val="00BB34BE"/>
    <w:rsid w:val="00BC0E1A"/>
    <w:rsid w:val="00BC1472"/>
    <w:rsid w:val="00BD2DD6"/>
    <w:rsid w:val="00BD55EE"/>
    <w:rsid w:val="00BE3F36"/>
    <w:rsid w:val="00C011AE"/>
    <w:rsid w:val="00C3233C"/>
    <w:rsid w:val="00C326CF"/>
    <w:rsid w:val="00C36755"/>
    <w:rsid w:val="00C3763A"/>
    <w:rsid w:val="00C60281"/>
    <w:rsid w:val="00C779DA"/>
    <w:rsid w:val="00C814F7"/>
    <w:rsid w:val="00C81C04"/>
    <w:rsid w:val="00C87DE2"/>
    <w:rsid w:val="00C91B4B"/>
    <w:rsid w:val="00C93DE1"/>
    <w:rsid w:val="00C952AD"/>
    <w:rsid w:val="00C955DC"/>
    <w:rsid w:val="00CA1ED0"/>
    <w:rsid w:val="00CA2E0A"/>
    <w:rsid w:val="00CB3192"/>
    <w:rsid w:val="00CC1E5C"/>
    <w:rsid w:val="00CD1043"/>
    <w:rsid w:val="00CE2C76"/>
    <w:rsid w:val="00CF78E6"/>
    <w:rsid w:val="00D046EF"/>
    <w:rsid w:val="00D22E33"/>
    <w:rsid w:val="00D304E4"/>
    <w:rsid w:val="00D35BBD"/>
    <w:rsid w:val="00D37FAD"/>
    <w:rsid w:val="00D44523"/>
    <w:rsid w:val="00D5184A"/>
    <w:rsid w:val="00D5627D"/>
    <w:rsid w:val="00D6600D"/>
    <w:rsid w:val="00D70757"/>
    <w:rsid w:val="00D728D5"/>
    <w:rsid w:val="00D73C98"/>
    <w:rsid w:val="00D77483"/>
    <w:rsid w:val="00D7797C"/>
    <w:rsid w:val="00D83EA1"/>
    <w:rsid w:val="00D84412"/>
    <w:rsid w:val="00DB0B61"/>
    <w:rsid w:val="00DB2C78"/>
    <w:rsid w:val="00DD07A1"/>
    <w:rsid w:val="00DD2D34"/>
    <w:rsid w:val="00DD467E"/>
    <w:rsid w:val="00DE136D"/>
    <w:rsid w:val="00DE4136"/>
    <w:rsid w:val="00DE4550"/>
    <w:rsid w:val="00DE6534"/>
    <w:rsid w:val="00DF0F24"/>
    <w:rsid w:val="00DF7CF5"/>
    <w:rsid w:val="00DF7F4F"/>
    <w:rsid w:val="00E066EE"/>
    <w:rsid w:val="00E07D28"/>
    <w:rsid w:val="00E30CB9"/>
    <w:rsid w:val="00E379DC"/>
    <w:rsid w:val="00E40CCF"/>
    <w:rsid w:val="00E46808"/>
    <w:rsid w:val="00E54E6D"/>
    <w:rsid w:val="00E5521B"/>
    <w:rsid w:val="00E61D86"/>
    <w:rsid w:val="00E61FB1"/>
    <w:rsid w:val="00E63862"/>
    <w:rsid w:val="00E665C1"/>
    <w:rsid w:val="00E72DA3"/>
    <w:rsid w:val="00E76A0B"/>
    <w:rsid w:val="00E92A88"/>
    <w:rsid w:val="00E97BD9"/>
    <w:rsid w:val="00ED33F7"/>
    <w:rsid w:val="00EE0848"/>
    <w:rsid w:val="00EE2B51"/>
    <w:rsid w:val="00EF7539"/>
    <w:rsid w:val="00EF77C2"/>
    <w:rsid w:val="00F03B1E"/>
    <w:rsid w:val="00F03F2C"/>
    <w:rsid w:val="00F112B9"/>
    <w:rsid w:val="00F1202D"/>
    <w:rsid w:val="00F16A1B"/>
    <w:rsid w:val="00F217AB"/>
    <w:rsid w:val="00F35A06"/>
    <w:rsid w:val="00F435D3"/>
    <w:rsid w:val="00F46425"/>
    <w:rsid w:val="00F5078D"/>
    <w:rsid w:val="00F52563"/>
    <w:rsid w:val="00F534FB"/>
    <w:rsid w:val="00F56FFE"/>
    <w:rsid w:val="00F60CBB"/>
    <w:rsid w:val="00F77B4C"/>
    <w:rsid w:val="00F904FC"/>
    <w:rsid w:val="00F935BF"/>
    <w:rsid w:val="00F94EB5"/>
    <w:rsid w:val="00FA4359"/>
    <w:rsid w:val="00FA4C84"/>
    <w:rsid w:val="00FA6F0F"/>
    <w:rsid w:val="00FB0F18"/>
    <w:rsid w:val="00FE18B2"/>
    <w:rsid w:val="00FE351D"/>
    <w:rsid w:val="00FE7443"/>
    <w:rsid w:val="00FF0DAA"/>
    <w:rsid w:val="00FF3659"/>
    <w:rsid w:val="00FF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3AC22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color w:val="808070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1" w:qFormat="1"/>
    <w:lsdException w:name="List Number" w:semiHidden="0" w:uiPriority="12" w:unhideWhenUsed="0" w:qFormat="1"/>
    <w:lsdException w:name="Title" w:uiPriority="1" w:qFormat="1"/>
    <w:lsdException w:name="Default Paragraph Font" w:uiPriority="1"/>
    <w:lsdException w:name="Subtitle" w:uiPriority="11" w:qFormat="1"/>
    <w:lsdException w:name="Strong" w:uiPriority="2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/>
    <w:lsdException w:name="Quote" w:uiPriority="29"/>
    <w:lsdException w:name="Intense Quote" w:uiPriority="3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0CBB"/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505046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E84C22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78230C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78230C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E5521B"/>
    <w:pPr>
      <w:spacing w:after="0"/>
      <w:contextualSpacing/>
    </w:pPr>
    <w:rPr>
      <w:rFonts w:eastAsiaTheme="majorEastAsia" w:cstheme="majorBidi"/>
      <w:caps/>
      <w:color w:val="505046" w:themeColor="text2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5521B"/>
    <w:rPr>
      <w:rFonts w:eastAsiaTheme="majorEastAsia" w:cstheme="majorBidi"/>
      <w:caps/>
      <w:color w:val="505046" w:themeColor="text2"/>
      <w:kern w:val="28"/>
      <w:sz w:val="6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E84C22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505046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customStyle="1" w:styleId="GridTableLight">
    <w:name w:val="Grid Table Light"/>
    <w:basedOn w:val="TableNormal"/>
    <w:uiPriority w:val="40"/>
    <w:rsid w:val="00143224"/>
    <w:pPr>
      <w:spacing w:after="0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uiPriority w:val="11"/>
    <w:qFormat/>
    <w:rsid w:val="00057244"/>
    <w:pPr>
      <w:numPr>
        <w:numId w:val="14"/>
      </w:numPr>
      <w:spacing w:line="259" w:lineRule="auto"/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808070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505046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505046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E84C22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E84C22" w:themeColor="accent1"/>
        <w:bottom w:val="single" w:sz="4" w:space="10" w:color="E84C22" w:themeColor="accent1"/>
      </w:pBdr>
      <w:spacing w:before="360" w:after="360"/>
      <w:jc w:val="center"/>
    </w:pPr>
    <w:rPr>
      <w:i/>
      <w:iCs/>
      <w:color w:val="E84C2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E84C22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505046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customStyle="1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character" w:customStyle="1" w:styleId="hl">
    <w:name w:val="hl"/>
    <w:basedOn w:val="DefaultParagraphFont"/>
    <w:rsid w:val="00C326CF"/>
  </w:style>
  <w:style w:type="paragraph" w:styleId="ListParagraph">
    <w:name w:val="List Paragraph"/>
    <w:basedOn w:val="Normal"/>
    <w:uiPriority w:val="34"/>
    <w:unhideWhenUsed/>
    <w:rsid w:val="00C326CF"/>
    <w:pPr>
      <w:ind w:left="720"/>
      <w:contextualSpacing/>
    </w:pPr>
  </w:style>
  <w:style w:type="table" w:customStyle="1" w:styleId="TableGrid0">
    <w:name w:val="TableGrid"/>
    <w:rsid w:val="00F60CBB"/>
    <w:pPr>
      <w:spacing w:after="0"/>
    </w:pPr>
    <w:rPr>
      <w:rFonts w:eastAsiaTheme="minorEastAsia"/>
      <w:color w:val="aut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msonospacing">
    <w:name w:val="xmsonospacing"/>
    <w:basedOn w:val="Normal"/>
    <w:rsid w:val="00B42CA2"/>
    <w:pPr>
      <w:spacing w:before="100" w:beforeAutospacing="1" w:after="100" w:afterAutospacing="1"/>
    </w:pPr>
    <w:rPr>
      <w:rFonts w:ascii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color w:val="808070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1" w:qFormat="1"/>
    <w:lsdException w:name="List Number" w:semiHidden="0" w:uiPriority="12" w:unhideWhenUsed="0" w:qFormat="1"/>
    <w:lsdException w:name="Title" w:uiPriority="1" w:qFormat="1"/>
    <w:lsdException w:name="Default Paragraph Font" w:uiPriority="1"/>
    <w:lsdException w:name="Subtitle" w:uiPriority="11" w:qFormat="1"/>
    <w:lsdException w:name="Strong" w:uiPriority="2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/>
    <w:lsdException w:name="Quote" w:uiPriority="29"/>
    <w:lsdException w:name="Intense Quote" w:uiPriority="3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0CBB"/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505046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E84C22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78230C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78230C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E5521B"/>
    <w:pPr>
      <w:spacing w:after="0"/>
      <w:contextualSpacing/>
    </w:pPr>
    <w:rPr>
      <w:rFonts w:eastAsiaTheme="majorEastAsia" w:cstheme="majorBidi"/>
      <w:caps/>
      <w:color w:val="505046" w:themeColor="text2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5521B"/>
    <w:rPr>
      <w:rFonts w:eastAsiaTheme="majorEastAsia" w:cstheme="majorBidi"/>
      <w:caps/>
      <w:color w:val="505046" w:themeColor="text2"/>
      <w:kern w:val="28"/>
      <w:sz w:val="6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E84C22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505046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customStyle="1" w:styleId="GridTableLight">
    <w:name w:val="Grid Table Light"/>
    <w:basedOn w:val="TableNormal"/>
    <w:uiPriority w:val="40"/>
    <w:rsid w:val="00143224"/>
    <w:pPr>
      <w:spacing w:after="0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uiPriority w:val="11"/>
    <w:qFormat/>
    <w:rsid w:val="00057244"/>
    <w:pPr>
      <w:numPr>
        <w:numId w:val="14"/>
      </w:numPr>
      <w:spacing w:line="259" w:lineRule="auto"/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808070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505046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505046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E84C22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E84C22" w:themeColor="accent1"/>
        <w:bottom w:val="single" w:sz="4" w:space="10" w:color="E84C22" w:themeColor="accent1"/>
      </w:pBdr>
      <w:spacing w:before="360" w:after="360"/>
      <w:jc w:val="center"/>
    </w:pPr>
    <w:rPr>
      <w:i/>
      <w:iCs/>
      <w:color w:val="E84C2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E84C22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505046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customStyle="1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character" w:customStyle="1" w:styleId="hl">
    <w:name w:val="hl"/>
    <w:basedOn w:val="DefaultParagraphFont"/>
    <w:rsid w:val="00C326CF"/>
  </w:style>
  <w:style w:type="paragraph" w:styleId="ListParagraph">
    <w:name w:val="List Paragraph"/>
    <w:basedOn w:val="Normal"/>
    <w:uiPriority w:val="34"/>
    <w:unhideWhenUsed/>
    <w:rsid w:val="00C326CF"/>
    <w:pPr>
      <w:ind w:left="720"/>
      <w:contextualSpacing/>
    </w:pPr>
  </w:style>
  <w:style w:type="table" w:customStyle="1" w:styleId="TableGrid0">
    <w:name w:val="TableGrid"/>
    <w:rsid w:val="00F60CBB"/>
    <w:pPr>
      <w:spacing w:after="0"/>
    </w:pPr>
    <w:rPr>
      <w:rFonts w:eastAsiaTheme="minorEastAsia"/>
      <w:color w:val="aut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msonospacing">
    <w:name w:val="xmsonospacing"/>
    <w:basedOn w:val="Normal"/>
    <w:rsid w:val="00B42CA2"/>
    <w:pPr>
      <w:spacing w:before="100" w:beforeAutospacing="1" w:after="100" w:afterAutospacing="1"/>
    </w:pPr>
    <w:rPr>
      <w:rFonts w:ascii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49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brah\AppData\Roaming\Microsoft\Templates\Student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189CFB03A99430C83D8277B379F98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C4FB1-A95B-4550-8055-61CA038FC757}"/>
      </w:docPartPr>
      <w:docPartBody>
        <w:p w:rsidR="004D12A0" w:rsidRDefault="004D12A0">
          <w:pPr>
            <w:pStyle w:val="A189CFB03A99430C83D8277B379F987F"/>
          </w:pPr>
          <w:r w:rsidRPr="009D0878">
            <w:t>Address</w:t>
          </w:r>
        </w:p>
      </w:docPartBody>
    </w:docPart>
    <w:docPart>
      <w:docPartPr>
        <w:name w:val="935EA0A64BCA46F0992344429C06C2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F492F8-BE96-4796-9601-BC6C398835E1}"/>
      </w:docPartPr>
      <w:docPartBody>
        <w:p w:rsidR="004D12A0" w:rsidRDefault="004D12A0">
          <w:pPr>
            <w:pStyle w:val="935EA0A64BCA46F0992344429C06C23A"/>
          </w:pPr>
          <w:r w:rsidRPr="009D0878">
            <w:t>Email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gency FB">
    <w:altName w:val="Malgun Gothic"/>
    <w:charset w:val="00"/>
    <w:family w:val="swiss"/>
    <w:pitch w:val="variable"/>
    <w:sig w:usb0="00000003" w:usb1="00000000" w:usb2="00000000" w:usb3="00000000" w:csb0="00000001" w:csb1="00000000"/>
  </w:font>
  <w:font w:name="Arimo">
    <w:charset w:val="00"/>
    <w:family w:val="swiss"/>
    <w:pitch w:val="variable"/>
    <w:sig w:usb0="E0000AFF" w:usb1="500078FF" w:usb2="00000021" w:usb3="00000000" w:csb0="000001B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venir Next">
    <w:altName w:val="Calibri"/>
    <w:charset w:val="00"/>
    <w:family w:val="swiss"/>
    <w:pitch w:val="variable"/>
    <w:sig w:usb0="8000002F" w:usb1="5000204A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12A0"/>
    <w:rsid w:val="00141A20"/>
    <w:rsid w:val="004D12A0"/>
    <w:rsid w:val="0053608F"/>
    <w:rsid w:val="005745EE"/>
    <w:rsid w:val="006C15BA"/>
    <w:rsid w:val="008421A7"/>
    <w:rsid w:val="00843CAB"/>
    <w:rsid w:val="009519DF"/>
    <w:rsid w:val="00A3765C"/>
    <w:rsid w:val="00BD002E"/>
    <w:rsid w:val="00C159B9"/>
    <w:rsid w:val="00C90600"/>
    <w:rsid w:val="00D370D6"/>
    <w:rsid w:val="00D861B6"/>
    <w:rsid w:val="00F2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11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EB2C945C3954CBF8BA8A58AB32EFC62">
    <w:name w:val="BEB2C945C3954CBF8BA8A58AB32EFC62"/>
  </w:style>
  <w:style w:type="paragraph" w:customStyle="1" w:styleId="B48BD1210BF443D49BE79205BA4A492C">
    <w:name w:val="B48BD1210BF443D49BE79205BA4A492C"/>
  </w:style>
  <w:style w:type="paragraph" w:customStyle="1" w:styleId="A189CFB03A99430C83D8277B379F987F">
    <w:name w:val="A189CFB03A99430C83D8277B379F987F"/>
  </w:style>
  <w:style w:type="paragraph" w:customStyle="1" w:styleId="43409A4D2B034C05A4854E567359C578">
    <w:name w:val="43409A4D2B034C05A4854E567359C578"/>
  </w:style>
  <w:style w:type="paragraph" w:customStyle="1" w:styleId="935EA0A64BCA46F0992344429C06C23A">
    <w:name w:val="935EA0A64BCA46F0992344429C06C23A"/>
  </w:style>
  <w:style w:type="paragraph" w:customStyle="1" w:styleId="4E498091FA4E4422B14AE4F5658E08E9">
    <w:name w:val="4E498091FA4E4422B14AE4F5658E08E9"/>
  </w:style>
  <w:style w:type="paragraph" w:customStyle="1" w:styleId="658CEF3AC5134ABCB500A320A753E79D">
    <w:name w:val="658CEF3AC5134ABCB500A320A753E79D"/>
  </w:style>
  <w:style w:type="paragraph" w:customStyle="1" w:styleId="A2A784985AB94F6D86BD541CEDB935EC">
    <w:name w:val="A2A784985AB94F6D86BD541CEDB935EC"/>
  </w:style>
  <w:style w:type="paragraph" w:customStyle="1" w:styleId="A68595DE51BB414D93176032F8B39EB0">
    <w:name w:val="A68595DE51BB414D93176032F8B39EB0"/>
  </w:style>
  <w:style w:type="paragraph" w:customStyle="1" w:styleId="046DDFA34AE5495D9637D28196B85F95">
    <w:name w:val="046DDFA34AE5495D9637D28196B85F95"/>
  </w:style>
  <w:style w:type="paragraph" w:customStyle="1" w:styleId="D155E9D4356248668B431F4F39252B90">
    <w:name w:val="D155E9D4356248668B431F4F39252B90"/>
  </w:style>
  <w:style w:type="character" w:styleId="Emphasis">
    <w:name w:val="Emphasis"/>
    <w:basedOn w:val="DefaultParagraphFont"/>
    <w:uiPriority w:val="11"/>
    <w:qFormat/>
    <w:rsid w:val="004D12A0"/>
    <w:rPr>
      <w:b w:val="0"/>
      <w:iCs/>
      <w:color w:val="3071C3" w:themeColor="text2" w:themeTint="BF"/>
      <w:sz w:val="26"/>
    </w:rPr>
  </w:style>
  <w:style w:type="paragraph" w:customStyle="1" w:styleId="0E594E79A4F84F06A13C186C21C5C837">
    <w:name w:val="0E594E79A4F84F06A13C186C21C5C837"/>
  </w:style>
  <w:style w:type="paragraph" w:customStyle="1" w:styleId="712FC82528E04A219252456CA112926A">
    <w:name w:val="712FC82528E04A219252456CA112926A"/>
  </w:style>
  <w:style w:type="paragraph" w:customStyle="1" w:styleId="E9C454101DE445EC9DFACE61F732DD4D">
    <w:name w:val="E9C454101DE445EC9DFACE61F732DD4D"/>
  </w:style>
  <w:style w:type="paragraph" w:customStyle="1" w:styleId="F577FEF933194348866AB62A0824F72A">
    <w:name w:val="F577FEF933194348866AB62A0824F72A"/>
  </w:style>
  <w:style w:type="paragraph" w:customStyle="1" w:styleId="F65B5E5A96B84668AB181E77BA3A3B27">
    <w:name w:val="F65B5E5A96B84668AB181E77BA3A3B27"/>
  </w:style>
  <w:style w:type="paragraph" w:customStyle="1" w:styleId="E96F02A89EB44F7C92D22FEAAD087BDA">
    <w:name w:val="E96F02A89EB44F7C92D22FEAAD087BDA"/>
  </w:style>
  <w:style w:type="paragraph" w:customStyle="1" w:styleId="B269E9EC245A4CA28F4D5181FF5FBE11">
    <w:name w:val="B269E9EC245A4CA28F4D5181FF5FBE11"/>
  </w:style>
  <w:style w:type="paragraph" w:customStyle="1" w:styleId="139B7FE663554CC68F3B96B23192B7D6">
    <w:name w:val="139B7FE663554CC68F3B96B23192B7D6"/>
  </w:style>
  <w:style w:type="paragraph" w:customStyle="1" w:styleId="728DBCF7B5C048B3956EB33C1DCE2493">
    <w:name w:val="728DBCF7B5C048B3956EB33C1DCE2493"/>
  </w:style>
  <w:style w:type="paragraph" w:customStyle="1" w:styleId="3ADDB67D1283488AAB69CF661684E8A4">
    <w:name w:val="3ADDB67D1283488AAB69CF661684E8A4"/>
  </w:style>
  <w:style w:type="paragraph" w:customStyle="1" w:styleId="3CA2F502E77441689A73DEB853DF7E08">
    <w:name w:val="3CA2F502E77441689A73DEB853DF7E08"/>
  </w:style>
  <w:style w:type="paragraph" w:customStyle="1" w:styleId="65115E8712AA4721ACBE8DFBE1ED85DE">
    <w:name w:val="65115E8712AA4721ACBE8DFBE1ED85DE"/>
  </w:style>
  <w:style w:type="paragraph" w:customStyle="1" w:styleId="9D77FE90A6224E18BABEA6241AD395E9">
    <w:name w:val="9D77FE90A6224E18BABEA6241AD395E9"/>
  </w:style>
  <w:style w:type="paragraph" w:customStyle="1" w:styleId="DD6B2C8BF63E43978B5C4DA57921975A">
    <w:name w:val="DD6B2C8BF63E43978B5C4DA57921975A"/>
  </w:style>
  <w:style w:type="paragraph" w:customStyle="1" w:styleId="E7A82FAD01CA496AB90A6362C9A66696">
    <w:name w:val="E7A82FAD01CA496AB90A6362C9A66696"/>
  </w:style>
  <w:style w:type="paragraph" w:customStyle="1" w:styleId="2040F83A4AC141719F5918FB4C22BD0E">
    <w:name w:val="2040F83A4AC141719F5918FB4C22BD0E"/>
  </w:style>
  <w:style w:type="paragraph" w:customStyle="1" w:styleId="EC8A791D1F50415F81787978DBF3FA33">
    <w:name w:val="EC8A791D1F50415F81787978DBF3FA33"/>
  </w:style>
  <w:style w:type="paragraph" w:customStyle="1" w:styleId="82D5CCB38C974391B3247BA5C89FED8C">
    <w:name w:val="82D5CCB38C974391B3247BA5C89FED8C"/>
  </w:style>
  <w:style w:type="paragraph" w:customStyle="1" w:styleId="350B43D210A44051BF12F26B0A1708D2">
    <w:name w:val="350B43D210A44051BF12F26B0A1708D2"/>
  </w:style>
  <w:style w:type="paragraph" w:customStyle="1" w:styleId="1184377F6E084082843F0A04EBB6CA41">
    <w:name w:val="1184377F6E084082843F0A04EBB6CA41"/>
  </w:style>
  <w:style w:type="paragraph" w:customStyle="1" w:styleId="3E5BE95F19774902B037DC279AF5ECD0">
    <w:name w:val="3E5BE95F19774902B037DC279AF5ECD0"/>
  </w:style>
  <w:style w:type="paragraph" w:customStyle="1" w:styleId="E9827A3FF9FA47ED9F85A27B604E4ECE">
    <w:name w:val="E9827A3FF9FA47ED9F85A27B604E4ECE"/>
  </w:style>
  <w:style w:type="paragraph" w:customStyle="1" w:styleId="3EC6643CF16441AE8D53541EEA7C8DC0">
    <w:name w:val="3EC6643CF16441AE8D53541EEA7C8DC0"/>
  </w:style>
  <w:style w:type="paragraph" w:customStyle="1" w:styleId="860691438572489BA29852392CD16964">
    <w:name w:val="860691438572489BA29852392CD16964"/>
  </w:style>
  <w:style w:type="paragraph" w:customStyle="1" w:styleId="C11AB3893E5F4D9C8998A5B2F4CE56B0">
    <w:name w:val="C11AB3893E5F4D9C8998A5B2F4CE56B0"/>
  </w:style>
  <w:style w:type="paragraph" w:customStyle="1" w:styleId="73E33EAFB38245A39123FDABB87310A9">
    <w:name w:val="73E33EAFB38245A39123FDABB87310A9"/>
  </w:style>
  <w:style w:type="paragraph" w:customStyle="1" w:styleId="E6C828D317204FBCB2D433EC04C08EA8">
    <w:name w:val="E6C828D317204FBCB2D433EC04C08EA8"/>
  </w:style>
  <w:style w:type="paragraph" w:customStyle="1" w:styleId="0A75C6C00481486B80D004AB7B3E97A4">
    <w:name w:val="0A75C6C00481486B80D004AB7B3E97A4"/>
  </w:style>
  <w:style w:type="paragraph" w:customStyle="1" w:styleId="D8356BC08B284239B962AEBEC62AA942">
    <w:name w:val="D8356BC08B284239B962AEBEC62AA942"/>
    <w:rsid w:val="004D12A0"/>
  </w:style>
  <w:style w:type="paragraph" w:customStyle="1" w:styleId="0AA99355DCF8423DB26C99D61A884C8D">
    <w:name w:val="0AA99355DCF8423DB26C99D61A884C8D"/>
    <w:rsid w:val="004D12A0"/>
  </w:style>
  <w:style w:type="paragraph" w:customStyle="1" w:styleId="D1AB4E6B11924F4AAC31046004EBA7FB">
    <w:name w:val="D1AB4E6B11924F4AAC31046004EBA7FB"/>
    <w:rsid w:val="004D12A0"/>
  </w:style>
  <w:style w:type="paragraph" w:customStyle="1" w:styleId="A84262535E754428ABDD85A0280128D3">
    <w:name w:val="A84262535E754428ABDD85A0280128D3"/>
    <w:rsid w:val="004D12A0"/>
  </w:style>
  <w:style w:type="paragraph" w:customStyle="1" w:styleId="00A46E13B35A43348F5EA388CC5EB050">
    <w:name w:val="00A46E13B35A43348F5EA388CC5EB050"/>
    <w:rsid w:val="004D12A0"/>
  </w:style>
  <w:style w:type="paragraph" w:customStyle="1" w:styleId="470383BCD8BA47E7B21BA501155F0FE6">
    <w:name w:val="470383BCD8BA47E7B21BA501155F0FE6"/>
    <w:rsid w:val="004D12A0"/>
  </w:style>
  <w:style w:type="paragraph" w:customStyle="1" w:styleId="3A726F2C494949E18D828CDAC3216FD0">
    <w:name w:val="3A726F2C494949E18D828CDAC3216FD0"/>
    <w:rsid w:val="004D12A0"/>
  </w:style>
  <w:style w:type="paragraph" w:customStyle="1" w:styleId="975B0035761C49B29C4A4BDAA9318C4D">
    <w:name w:val="975B0035761C49B29C4A4BDAA9318C4D"/>
    <w:rsid w:val="004D12A0"/>
  </w:style>
  <w:style w:type="paragraph" w:customStyle="1" w:styleId="69113C468F0247658AB8BA0C4B51415F">
    <w:name w:val="69113C468F0247658AB8BA0C4B51415F"/>
    <w:rsid w:val="004D12A0"/>
  </w:style>
  <w:style w:type="paragraph" w:customStyle="1" w:styleId="0D82DB2D1AE5456CA5A735AB71F0EF35">
    <w:name w:val="0D82DB2D1AE5456CA5A735AB71F0EF35"/>
    <w:rsid w:val="004D12A0"/>
  </w:style>
  <w:style w:type="paragraph" w:customStyle="1" w:styleId="C98DD4EF27404910B640C24A61CF4768">
    <w:name w:val="C98DD4EF27404910B640C24A61CF4768"/>
    <w:rsid w:val="004D12A0"/>
  </w:style>
  <w:style w:type="paragraph" w:customStyle="1" w:styleId="17C5603229A84ED5AD45E9138CAC691E">
    <w:name w:val="17C5603229A84ED5AD45E9138CAC691E"/>
    <w:rsid w:val="004D12A0"/>
  </w:style>
  <w:style w:type="paragraph" w:customStyle="1" w:styleId="B3F679DBE84B425A8947ACC4929F1C54">
    <w:name w:val="B3F679DBE84B425A8947ACC4929F1C54"/>
    <w:rsid w:val="004D12A0"/>
  </w:style>
  <w:style w:type="paragraph" w:customStyle="1" w:styleId="518D6A9A71E744E2B8E9C670FAE77F7F">
    <w:name w:val="518D6A9A71E744E2B8E9C670FAE77F7F"/>
    <w:rsid w:val="004D12A0"/>
  </w:style>
  <w:style w:type="paragraph" w:customStyle="1" w:styleId="E556A7E2526E47549646E82D64CCE0C6">
    <w:name w:val="E556A7E2526E47549646E82D64CCE0C6"/>
    <w:rsid w:val="004D12A0"/>
  </w:style>
  <w:style w:type="paragraph" w:customStyle="1" w:styleId="A4FC3B970C0C4699AA854058409DB3E2">
    <w:name w:val="A4FC3B970C0C4699AA854058409DB3E2"/>
    <w:rsid w:val="004D12A0"/>
  </w:style>
  <w:style w:type="paragraph" w:customStyle="1" w:styleId="9653B14A0BC54714A2317070E75A3DD8">
    <w:name w:val="9653B14A0BC54714A2317070E75A3DD8"/>
    <w:rsid w:val="004D12A0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11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EB2C945C3954CBF8BA8A58AB32EFC62">
    <w:name w:val="BEB2C945C3954CBF8BA8A58AB32EFC62"/>
  </w:style>
  <w:style w:type="paragraph" w:customStyle="1" w:styleId="B48BD1210BF443D49BE79205BA4A492C">
    <w:name w:val="B48BD1210BF443D49BE79205BA4A492C"/>
  </w:style>
  <w:style w:type="paragraph" w:customStyle="1" w:styleId="A189CFB03A99430C83D8277B379F987F">
    <w:name w:val="A189CFB03A99430C83D8277B379F987F"/>
  </w:style>
  <w:style w:type="paragraph" w:customStyle="1" w:styleId="43409A4D2B034C05A4854E567359C578">
    <w:name w:val="43409A4D2B034C05A4854E567359C578"/>
  </w:style>
  <w:style w:type="paragraph" w:customStyle="1" w:styleId="935EA0A64BCA46F0992344429C06C23A">
    <w:name w:val="935EA0A64BCA46F0992344429C06C23A"/>
  </w:style>
  <w:style w:type="paragraph" w:customStyle="1" w:styleId="4E498091FA4E4422B14AE4F5658E08E9">
    <w:name w:val="4E498091FA4E4422B14AE4F5658E08E9"/>
  </w:style>
  <w:style w:type="paragraph" w:customStyle="1" w:styleId="658CEF3AC5134ABCB500A320A753E79D">
    <w:name w:val="658CEF3AC5134ABCB500A320A753E79D"/>
  </w:style>
  <w:style w:type="paragraph" w:customStyle="1" w:styleId="A2A784985AB94F6D86BD541CEDB935EC">
    <w:name w:val="A2A784985AB94F6D86BD541CEDB935EC"/>
  </w:style>
  <w:style w:type="paragraph" w:customStyle="1" w:styleId="A68595DE51BB414D93176032F8B39EB0">
    <w:name w:val="A68595DE51BB414D93176032F8B39EB0"/>
  </w:style>
  <w:style w:type="paragraph" w:customStyle="1" w:styleId="046DDFA34AE5495D9637D28196B85F95">
    <w:name w:val="046DDFA34AE5495D9637D28196B85F95"/>
  </w:style>
  <w:style w:type="paragraph" w:customStyle="1" w:styleId="D155E9D4356248668B431F4F39252B90">
    <w:name w:val="D155E9D4356248668B431F4F39252B90"/>
  </w:style>
  <w:style w:type="character" w:styleId="Emphasis">
    <w:name w:val="Emphasis"/>
    <w:basedOn w:val="DefaultParagraphFont"/>
    <w:uiPriority w:val="11"/>
    <w:qFormat/>
    <w:rsid w:val="004D12A0"/>
    <w:rPr>
      <w:b w:val="0"/>
      <w:iCs/>
      <w:color w:val="3071C3" w:themeColor="text2" w:themeTint="BF"/>
      <w:sz w:val="26"/>
    </w:rPr>
  </w:style>
  <w:style w:type="paragraph" w:customStyle="1" w:styleId="0E594E79A4F84F06A13C186C21C5C837">
    <w:name w:val="0E594E79A4F84F06A13C186C21C5C837"/>
  </w:style>
  <w:style w:type="paragraph" w:customStyle="1" w:styleId="712FC82528E04A219252456CA112926A">
    <w:name w:val="712FC82528E04A219252456CA112926A"/>
  </w:style>
  <w:style w:type="paragraph" w:customStyle="1" w:styleId="E9C454101DE445EC9DFACE61F732DD4D">
    <w:name w:val="E9C454101DE445EC9DFACE61F732DD4D"/>
  </w:style>
  <w:style w:type="paragraph" w:customStyle="1" w:styleId="F577FEF933194348866AB62A0824F72A">
    <w:name w:val="F577FEF933194348866AB62A0824F72A"/>
  </w:style>
  <w:style w:type="paragraph" w:customStyle="1" w:styleId="F65B5E5A96B84668AB181E77BA3A3B27">
    <w:name w:val="F65B5E5A96B84668AB181E77BA3A3B27"/>
  </w:style>
  <w:style w:type="paragraph" w:customStyle="1" w:styleId="E96F02A89EB44F7C92D22FEAAD087BDA">
    <w:name w:val="E96F02A89EB44F7C92D22FEAAD087BDA"/>
  </w:style>
  <w:style w:type="paragraph" w:customStyle="1" w:styleId="B269E9EC245A4CA28F4D5181FF5FBE11">
    <w:name w:val="B269E9EC245A4CA28F4D5181FF5FBE11"/>
  </w:style>
  <w:style w:type="paragraph" w:customStyle="1" w:styleId="139B7FE663554CC68F3B96B23192B7D6">
    <w:name w:val="139B7FE663554CC68F3B96B23192B7D6"/>
  </w:style>
  <w:style w:type="paragraph" w:customStyle="1" w:styleId="728DBCF7B5C048B3956EB33C1DCE2493">
    <w:name w:val="728DBCF7B5C048B3956EB33C1DCE2493"/>
  </w:style>
  <w:style w:type="paragraph" w:customStyle="1" w:styleId="3ADDB67D1283488AAB69CF661684E8A4">
    <w:name w:val="3ADDB67D1283488AAB69CF661684E8A4"/>
  </w:style>
  <w:style w:type="paragraph" w:customStyle="1" w:styleId="3CA2F502E77441689A73DEB853DF7E08">
    <w:name w:val="3CA2F502E77441689A73DEB853DF7E08"/>
  </w:style>
  <w:style w:type="paragraph" w:customStyle="1" w:styleId="65115E8712AA4721ACBE8DFBE1ED85DE">
    <w:name w:val="65115E8712AA4721ACBE8DFBE1ED85DE"/>
  </w:style>
  <w:style w:type="paragraph" w:customStyle="1" w:styleId="9D77FE90A6224E18BABEA6241AD395E9">
    <w:name w:val="9D77FE90A6224E18BABEA6241AD395E9"/>
  </w:style>
  <w:style w:type="paragraph" w:customStyle="1" w:styleId="DD6B2C8BF63E43978B5C4DA57921975A">
    <w:name w:val="DD6B2C8BF63E43978B5C4DA57921975A"/>
  </w:style>
  <w:style w:type="paragraph" w:customStyle="1" w:styleId="E7A82FAD01CA496AB90A6362C9A66696">
    <w:name w:val="E7A82FAD01CA496AB90A6362C9A66696"/>
  </w:style>
  <w:style w:type="paragraph" w:customStyle="1" w:styleId="2040F83A4AC141719F5918FB4C22BD0E">
    <w:name w:val="2040F83A4AC141719F5918FB4C22BD0E"/>
  </w:style>
  <w:style w:type="paragraph" w:customStyle="1" w:styleId="EC8A791D1F50415F81787978DBF3FA33">
    <w:name w:val="EC8A791D1F50415F81787978DBF3FA33"/>
  </w:style>
  <w:style w:type="paragraph" w:customStyle="1" w:styleId="82D5CCB38C974391B3247BA5C89FED8C">
    <w:name w:val="82D5CCB38C974391B3247BA5C89FED8C"/>
  </w:style>
  <w:style w:type="paragraph" w:customStyle="1" w:styleId="350B43D210A44051BF12F26B0A1708D2">
    <w:name w:val="350B43D210A44051BF12F26B0A1708D2"/>
  </w:style>
  <w:style w:type="paragraph" w:customStyle="1" w:styleId="1184377F6E084082843F0A04EBB6CA41">
    <w:name w:val="1184377F6E084082843F0A04EBB6CA41"/>
  </w:style>
  <w:style w:type="paragraph" w:customStyle="1" w:styleId="3E5BE95F19774902B037DC279AF5ECD0">
    <w:name w:val="3E5BE95F19774902B037DC279AF5ECD0"/>
  </w:style>
  <w:style w:type="paragraph" w:customStyle="1" w:styleId="E9827A3FF9FA47ED9F85A27B604E4ECE">
    <w:name w:val="E9827A3FF9FA47ED9F85A27B604E4ECE"/>
  </w:style>
  <w:style w:type="paragraph" w:customStyle="1" w:styleId="3EC6643CF16441AE8D53541EEA7C8DC0">
    <w:name w:val="3EC6643CF16441AE8D53541EEA7C8DC0"/>
  </w:style>
  <w:style w:type="paragraph" w:customStyle="1" w:styleId="860691438572489BA29852392CD16964">
    <w:name w:val="860691438572489BA29852392CD16964"/>
  </w:style>
  <w:style w:type="paragraph" w:customStyle="1" w:styleId="C11AB3893E5F4D9C8998A5B2F4CE56B0">
    <w:name w:val="C11AB3893E5F4D9C8998A5B2F4CE56B0"/>
  </w:style>
  <w:style w:type="paragraph" w:customStyle="1" w:styleId="73E33EAFB38245A39123FDABB87310A9">
    <w:name w:val="73E33EAFB38245A39123FDABB87310A9"/>
  </w:style>
  <w:style w:type="paragraph" w:customStyle="1" w:styleId="E6C828D317204FBCB2D433EC04C08EA8">
    <w:name w:val="E6C828D317204FBCB2D433EC04C08EA8"/>
  </w:style>
  <w:style w:type="paragraph" w:customStyle="1" w:styleId="0A75C6C00481486B80D004AB7B3E97A4">
    <w:name w:val="0A75C6C00481486B80D004AB7B3E97A4"/>
  </w:style>
  <w:style w:type="paragraph" w:customStyle="1" w:styleId="D8356BC08B284239B962AEBEC62AA942">
    <w:name w:val="D8356BC08B284239B962AEBEC62AA942"/>
    <w:rsid w:val="004D12A0"/>
  </w:style>
  <w:style w:type="paragraph" w:customStyle="1" w:styleId="0AA99355DCF8423DB26C99D61A884C8D">
    <w:name w:val="0AA99355DCF8423DB26C99D61A884C8D"/>
    <w:rsid w:val="004D12A0"/>
  </w:style>
  <w:style w:type="paragraph" w:customStyle="1" w:styleId="D1AB4E6B11924F4AAC31046004EBA7FB">
    <w:name w:val="D1AB4E6B11924F4AAC31046004EBA7FB"/>
    <w:rsid w:val="004D12A0"/>
  </w:style>
  <w:style w:type="paragraph" w:customStyle="1" w:styleId="A84262535E754428ABDD85A0280128D3">
    <w:name w:val="A84262535E754428ABDD85A0280128D3"/>
    <w:rsid w:val="004D12A0"/>
  </w:style>
  <w:style w:type="paragraph" w:customStyle="1" w:styleId="00A46E13B35A43348F5EA388CC5EB050">
    <w:name w:val="00A46E13B35A43348F5EA388CC5EB050"/>
    <w:rsid w:val="004D12A0"/>
  </w:style>
  <w:style w:type="paragraph" w:customStyle="1" w:styleId="470383BCD8BA47E7B21BA501155F0FE6">
    <w:name w:val="470383BCD8BA47E7B21BA501155F0FE6"/>
    <w:rsid w:val="004D12A0"/>
  </w:style>
  <w:style w:type="paragraph" w:customStyle="1" w:styleId="3A726F2C494949E18D828CDAC3216FD0">
    <w:name w:val="3A726F2C494949E18D828CDAC3216FD0"/>
    <w:rsid w:val="004D12A0"/>
  </w:style>
  <w:style w:type="paragraph" w:customStyle="1" w:styleId="975B0035761C49B29C4A4BDAA9318C4D">
    <w:name w:val="975B0035761C49B29C4A4BDAA9318C4D"/>
    <w:rsid w:val="004D12A0"/>
  </w:style>
  <w:style w:type="paragraph" w:customStyle="1" w:styleId="69113C468F0247658AB8BA0C4B51415F">
    <w:name w:val="69113C468F0247658AB8BA0C4B51415F"/>
    <w:rsid w:val="004D12A0"/>
  </w:style>
  <w:style w:type="paragraph" w:customStyle="1" w:styleId="0D82DB2D1AE5456CA5A735AB71F0EF35">
    <w:name w:val="0D82DB2D1AE5456CA5A735AB71F0EF35"/>
    <w:rsid w:val="004D12A0"/>
  </w:style>
  <w:style w:type="paragraph" w:customStyle="1" w:styleId="C98DD4EF27404910B640C24A61CF4768">
    <w:name w:val="C98DD4EF27404910B640C24A61CF4768"/>
    <w:rsid w:val="004D12A0"/>
  </w:style>
  <w:style w:type="paragraph" w:customStyle="1" w:styleId="17C5603229A84ED5AD45E9138CAC691E">
    <w:name w:val="17C5603229A84ED5AD45E9138CAC691E"/>
    <w:rsid w:val="004D12A0"/>
  </w:style>
  <w:style w:type="paragraph" w:customStyle="1" w:styleId="B3F679DBE84B425A8947ACC4929F1C54">
    <w:name w:val="B3F679DBE84B425A8947ACC4929F1C54"/>
    <w:rsid w:val="004D12A0"/>
  </w:style>
  <w:style w:type="paragraph" w:customStyle="1" w:styleId="518D6A9A71E744E2B8E9C670FAE77F7F">
    <w:name w:val="518D6A9A71E744E2B8E9C670FAE77F7F"/>
    <w:rsid w:val="004D12A0"/>
  </w:style>
  <w:style w:type="paragraph" w:customStyle="1" w:styleId="E556A7E2526E47549646E82D64CCE0C6">
    <w:name w:val="E556A7E2526E47549646E82D64CCE0C6"/>
    <w:rsid w:val="004D12A0"/>
  </w:style>
  <w:style w:type="paragraph" w:customStyle="1" w:styleId="A4FC3B970C0C4699AA854058409DB3E2">
    <w:name w:val="A4FC3B970C0C4699AA854058409DB3E2"/>
    <w:rsid w:val="004D12A0"/>
  </w:style>
  <w:style w:type="paragraph" w:customStyle="1" w:styleId="9653B14A0BC54714A2317070E75A3DD8">
    <w:name w:val="9653B14A0BC54714A2317070E75A3DD8"/>
    <w:rsid w:val="004D12A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505046"/>
      </a:dk2>
      <a:lt2>
        <a:srgbClr val="D8D8D8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703-678-6335</CompanyAddress>
  <CompanyPhone/>
  <CompanyFax/>
  <CompanyEmail>Ibrahimscript@gmail.com 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Resume (Modern design)</Template>
  <TotalTime>0</TotalTime>
  <Pages>5</Pages>
  <Words>1510</Words>
  <Characters>8613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ibrahim</dc:creator>
  <cp:lastModifiedBy>TECH ERA</cp:lastModifiedBy>
  <cp:revision>2</cp:revision>
  <cp:lastPrinted>2017-10-12T16:48:00Z</cp:lastPrinted>
  <dcterms:created xsi:type="dcterms:W3CDTF">2019-08-02T14:57:00Z</dcterms:created>
  <dcterms:modified xsi:type="dcterms:W3CDTF">2019-08-02T14:57:00Z</dcterms:modified>
</cp:coreProperties>
</file>