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4EA" w:rsidRPr="00845EE0" w:rsidRDefault="00374081" w:rsidP="000433BA">
      <w:pPr>
        <w:spacing w:after="0" w:line="240" w:lineRule="auto"/>
        <w:rPr>
          <w:rFonts w:ascii="Times New Roman" w:hAnsi="Times New Roman"/>
          <w:b/>
          <w:i/>
          <w:u w:val="single"/>
        </w:rPr>
      </w:pPr>
      <w:bookmarkStart w:id="0" w:name="_GoBack"/>
      <w:bookmarkEnd w:id="0"/>
      <w:r w:rsidRPr="00845EE0">
        <w:rPr>
          <w:rFonts w:ascii="Times New Roman" w:hAnsi="Times New Roman"/>
          <w:u w:val="single"/>
        </w:rPr>
        <w:t>ANIL KUMAR BODDA</w:t>
      </w:r>
      <w:r w:rsidR="00EB5DC1" w:rsidRPr="00845EE0">
        <w:rPr>
          <w:rFonts w:ascii="Times New Roman" w:hAnsi="Times New Roman"/>
          <w:b/>
          <w:i/>
          <w:u w:val="single"/>
        </w:rPr>
        <w:tab/>
      </w:r>
      <w:r w:rsidR="00EB5DC1" w:rsidRPr="00845EE0">
        <w:rPr>
          <w:rFonts w:ascii="Times New Roman" w:hAnsi="Times New Roman"/>
          <w:b/>
          <w:i/>
          <w:u w:val="single"/>
        </w:rPr>
        <w:tab/>
        <w:t xml:space="preserve">                </w:t>
      </w:r>
      <w:r w:rsidR="00663AEC" w:rsidRPr="00845EE0">
        <w:rPr>
          <w:rFonts w:ascii="Times New Roman" w:hAnsi="Times New Roman"/>
          <w:b/>
          <w:i/>
          <w:u w:val="single"/>
        </w:rPr>
        <w:t xml:space="preserve"> </w:t>
      </w:r>
      <w:r w:rsidR="00663AEC" w:rsidRPr="00845EE0">
        <w:rPr>
          <w:rFonts w:ascii="Times New Roman" w:hAnsi="Times New Roman"/>
          <w:u w:val="single"/>
        </w:rPr>
        <w:t>App</w:t>
      </w:r>
      <w:r w:rsidR="00EB5DC1" w:rsidRPr="00845EE0">
        <w:rPr>
          <w:rFonts w:ascii="Times New Roman" w:hAnsi="Times New Roman"/>
          <w:u w:val="single"/>
        </w:rPr>
        <w:t>lication</w:t>
      </w:r>
      <w:r w:rsidR="00663AEC" w:rsidRPr="00845EE0">
        <w:rPr>
          <w:rFonts w:ascii="Times New Roman" w:hAnsi="Times New Roman"/>
          <w:u w:val="single"/>
        </w:rPr>
        <w:t xml:space="preserve"> Software Dev</w:t>
      </w:r>
      <w:r w:rsidR="00EB5DC1" w:rsidRPr="00845EE0">
        <w:rPr>
          <w:rFonts w:ascii="Times New Roman" w:hAnsi="Times New Roman"/>
          <w:u w:val="single"/>
        </w:rPr>
        <w:t>eloper</w:t>
      </w:r>
      <w:r w:rsidR="00663AEC" w:rsidRPr="00845EE0">
        <w:rPr>
          <w:rFonts w:ascii="Times New Roman" w:hAnsi="Times New Roman"/>
          <w:u w:val="single"/>
        </w:rPr>
        <w:t xml:space="preserve"> Prin</w:t>
      </w:r>
      <w:r w:rsidR="00EB5DC1" w:rsidRPr="00845EE0">
        <w:rPr>
          <w:rFonts w:ascii="Times New Roman" w:hAnsi="Times New Roman"/>
          <w:u w:val="single"/>
        </w:rPr>
        <w:t>cipal</w:t>
      </w:r>
      <w:r w:rsidR="00663AEC" w:rsidRPr="00845EE0">
        <w:rPr>
          <w:rFonts w:ascii="Times New Roman" w:hAnsi="Times New Roman"/>
          <w:u w:val="single"/>
        </w:rPr>
        <w:t xml:space="preserve"> Consultant</w:t>
      </w:r>
      <w:r w:rsidR="007044EA" w:rsidRPr="00845EE0">
        <w:rPr>
          <w:rFonts w:ascii="Times New Roman" w:hAnsi="Times New Roman"/>
          <w:b/>
          <w:i/>
          <w:u w:val="single"/>
        </w:rPr>
        <w:t xml:space="preserve"> </w:t>
      </w:r>
      <w:r w:rsidR="006A132A" w:rsidRPr="00845EE0">
        <w:rPr>
          <w:rFonts w:ascii="Times New Roman" w:hAnsi="Times New Roman"/>
          <w:b/>
          <w:i/>
          <w:u w:val="single"/>
        </w:rPr>
        <w:t xml:space="preserve"> </w:t>
      </w:r>
    </w:p>
    <w:p w:rsidR="00845EE0" w:rsidRPr="00845EE0" w:rsidRDefault="00845EE0" w:rsidP="00845EE0">
      <w:pPr>
        <w:spacing w:after="0" w:line="240" w:lineRule="auto"/>
        <w:jc w:val="both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Ph: 669 200 8409 </w:t>
      </w:r>
      <w:r w:rsidRPr="00845EE0">
        <w:rPr>
          <w:rFonts w:ascii="Times New Roman" w:hAnsi="Times New Roman"/>
        </w:rPr>
        <w:tab/>
      </w:r>
      <w:r w:rsidRPr="00845EE0">
        <w:rPr>
          <w:rFonts w:ascii="Times New Roman" w:hAnsi="Times New Roman"/>
        </w:rPr>
        <w:tab/>
      </w:r>
      <w:r w:rsidRPr="00845EE0">
        <w:rPr>
          <w:rFonts w:ascii="Times New Roman" w:hAnsi="Times New Roman"/>
        </w:rPr>
        <w:tab/>
      </w:r>
      <w:r w:rsidRPr="00845EE0">
        <w:rPr>
          <w:rFonts w:ascii="Times New Roman" w:hAnsi="Times New Roman"/>
        </w:rPr>
        <w:tab/>
      </w:r>
      <w:r w:rsidRPr="00845EE0">
        <w:rPr>
          <w:rFonts w:ascii="Times New Roman" w:hAnsi="Times New Roman"/>
        </w:rPr>
        <w:tab/>
        <w:t xml:space="preserve">E-mail:  </w:t>
      </w:r>
      <w:hyperlink r:id="rId8" w:history="1">
        <w:r w:rsidRPr="00845EE0">
          <w:rPr>
            <w:rStyle w:val="Hyperlink"/>
            <w:rFonts w:ascii="Times New Roman" w:hAnsi="Times New Roman"/>
          </w:rPr>
          <w:t>abodda496@gmail.com</w:t>
        </w:r>
      </w:hyperlink>
    </w:p>
    <w:p w:rsidR="00845EE0" w:rsidRPr="00845EE0" w:rsidRDefault="00845EE0" w:rsidP="00845EE0">
      <w:pPr>
        <w:spacing w:after="0" w:line="240" w:lineRule="auto"/>
        <w:rPr>
          <w:rFonts w:ascii="Times New Roman" w:hAnsi="Times New Roman"/>
          <w:b/>
          <w:i/>
          <w:u w:val="single"/>
        </w:rPr>
      </w:pPr>
    </w:p>
    <w:p w:rsidR="007044EA" w:rsidRPr="00845EE0" w:rsidRDefault="007044EA" w:rsidP="000433BA">
      <w:pPr>
        <w:spacing w:after="0" w:line="240" w:lineRule="auto"/>
        <w:rPr>
          <w:rFonts w:ascii="Times New Roman" w:hAnsi="Times New Roman"/>
          <w:b/>
          <w:u w:val="single"/>
        </w:rPr>
      </w:pPr>
      <w:r w:rsidRPr="00845EE0">
        <w:rPr>
          <w:rFonts w:ascii="Times New Roman" w:hAnsi="Times New Roman"/>
          <w:b/>
          <w:u w:val="single"/>
        </w:rPr>
        <w:t>SUMMARY</w:t>
      </w:r>
    </w:p>
    <w:p w:rsidR="007044EA" w:rsidRPr="00845EE0" w:rsidRDefault="007044EA" w:rsidP="000433BA">
      <w:pPr>
        <w:spacing w:after="0" w:line="240" w:lineRule="auto"/>
        <w:rPr>
          <w:rFonts w:ascii="Times New Roman" w:hAnsi="Times New Roman"/>
        </w:rPr>
      </w:pPr>
    </w:p>
    <w:p w:rsidR="00663AEC" w:rsidRPr="00845EE0" w:rsidRDefault="00805393" w:rsidP="00845EE0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 w:rsidRPr="00845EE0">
        <w:rPr>
          <w:rFonts w:ascii="Times New Roman" w:hAnsi="Times New Roman" w:cs="Times New Roman"/>
          <w:sz w:val="22"/>
          <w:szCs w:val="22"/>
        </w:rPr>
        <w:t xml:space="preserve">I have </w:t>
      </w:r>
      <w:r w:rsidR="00D15493" w:rsidRPr="00845EE0">
        <w:rPr>
          <w:rFonts w:ascii="Times New Roman" w:hAnsi="Times New Roman" w:cs="Times New Roman"/>
          <w:sz w:val="22"/>
          <w:szCs w:val="22"/>
        </w:rPr>
        <w:t xml:space="preserve">around </w:t>
      </w:r>
      <w:r w:rsidR="001B1BAE">
        <w:rPr>
          <w:rFonts w:ascii="Times New Roman" w:hAnsi="Times New Roman" w:cs="Times New Roman"/>
          <w:sz w:val="22"/>
          <w:szCs w:val="22"/>
        </w:rPr>
        <w:t>8</w:t>
      </w:r>
      <w:r w:rsidR="00F72753">
        <w:rPr>
          <w:rFonts w:ascii="Times New Roman" w:hAnsi="Times New Roman" w:cs="Times New Roman"/>
          <w:sz w:val="22"/>
          <w:szCs w:val="22"/>
        </w:rPr>
        <w:t xml:space="preserve"> </w:t>
      </w:r>
      <w:r w:rsidR="00F72753" w:rsidRPr="00845EE0">
        <w:rPr>
          <w:rFonts w:ascii="Times New Roman" w:hAnsi="Times New Roman" w:cs="Times New Roman"/>
          <w:sz w:val="22"/>
          <w:szCs w:val="22"/>
        </w:rPr>
        <w:t>years</w:t>
      </w:r>
      <w:r w:rsidR="00B92880" w:rsidRPr="00845EE0">
        <w:rPr>
          <w:rFonts w:ascii="Times New Roman" w:hAnsi="Times New Roman" w:cs="Times New Roman"/>
          <w:sz w:val="22"/>
          <w:szCs w:val="22"/>
        </w:rPr>
        <w:t xml:space="preserve"> of </w:t>
      </w:r>
      <w:r w:rsidR="003C0566" w:rsidRPr="00845EE0">
        <w:rPr>
          <w:rFonts w:ascii="Times New Roman" w:hAnsi="Times New Roman" w:cs="Times New Roman"/>
          <w:sz w:val="22"/>
          <w:szCs w:val="22"/>
        </w:rPr>
        <w:t xml:space="preserve">overall IT </w:t>
      </w:r>
      <w:r w:rsidR="00B92880" w:rsidRPr="00845EE0">
        <w:rPr>
          <w:rFonts w:ascii="Times New Roman" w:hAnsi="Times New Roman" w:cs="Times New Roman"/>
          <w:sz w:val="22"/>
          <w:szCs w:val="22"/>
        </w:rPr>
        <w:t xml:space="preserve">experience in analysis, design and implementation of Business systems involving </w:t>
      </w:r>
      <w:r w:rsidR="00B92880" w:rsidRPr="00845EE0">
        <w:rPr>
          <w:rFonts w:ascii="Times New Roman" w:hAnsi="Times New Roman" w:cs="Times New Roman"/>
          <w:b/>
          <w:sz w:val="22"/>
          <w:szCs w:val="22"/>
        </w:rPr>
        <w:t>Oracle Applications 11i</w:t>
      </w:r>
      <w:r w:rsidR="00EE720F" w:rsidRPr="00845EE0">
        <w:rPr>
          <w:rFonts w:ascii="Times New Roman" w:hAnsi="Times New Roman" w:cs="Times New Roman"/>
          <w:b/>
          <w:sz w:val="22"/>
          <w:szCs w:val="22"/>
        </w:rPr>
        <w:t xml:space="preserve"> and </w:t>
      </w:r>
      <w:r w:rsidR="003D11BE" w:rsidRPr="00845EE0">
        <w:rPr>
          <w:rFonts w:ascii="Times New Roman" w:hAnsi="Times New Roman" w:cs="Times New Roman"/>
          <w:b/>
          <w:sz w:val="22"/>
          <w:szCs w:val="22"/>
        </w:rPr>
        <w:t>R12</w:t>
      </w:r>
      <w:r w:rsidR="003D11BE" w:rsidRPr="00845EE0">
        <w:rPr>
          <w:rFonts w:ascii="Times New Roman" w:hAnsi="Times New Roman" w:cs="Times New Roman"/>
          <w:sz w:val="22"/>
          <w:szCs w:val="22"/>
        </w:rPr>
        <w:t xml:space="preserve">. </w:t>
      </w:r>
    </w:p>
    <w:p w:rsidR="00686DCF" w:rsidRPr="00845EE0" w:rsidRDefault="007D0393" w:rsidP="00845EE0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 w:rsidRPr="00845EE0">
        <w:rPr>
          <w:rFonts w:ascii="Times New Roman" w:hAnsi="Times New Roman" w:cs="Times New Roman"/>
          <w:sz w:val="22"/>
          <w:szCs w:val="22"/>
        </w:rPr>
        <w:t>Experi</w:t>
      </w:r>
      <w:r w:rsidR="00686DCF" w:rsidRPr="00845EE0">
        <w:rPr>
          <w:rFonts w:ascii="Times New Roman" w:hAnsi="Times New Roman" w:cs="Times New Roman"/>
          <w:sz w:val="22"/>
          <w:szCs w:val="22"/>
        </w:rPr>
        <w:t xml:space="preserve">ence in loading the data from legacy systems to Oracle Applications </w:t>
      </w:r>
      <w:r w:rsidR="00EE720F" w:rsidRPr="00845EE0">
        <w:rPr>
          <w:rFonts w:ascii="Times New Roman" w:hAnsi="Times New Roman" w:cs="Times New Roman"/>
          <w:sz w:val="22"/>
          <w:szCs w:val="22"/>
        </w:rPr>
        <w:t>in the</w:t>
      </w:r>
      <w:r w:rsidR="00686DCF" w:rsidRPr="00845EE0">
        <w:rPr>
          <w:rFonts w:ascii="Times New Roman" w:hAnsi="Times New Roman" w:cs="Times New Roman"/>
          <w:sz w:val="22"/>
          <w:szCs w:val="22"/>
        </w:rPr>
        <w:t xml:space="preserve"> following modules like</w:t>
      </w:r>
      <w:r w:rsidR="00EE720F" w:rsidRPr="00845EE0">
        <w:rPr>
          <w:rFonts w:ascii="Times New Roman" w:hAnsi="Times New Roman" w:cs="Times New Roman"/>
          <w:sz w:val="22"/>
          <w:szCs w:val="22"/>
        </w:rPr>
        <w:t xml:space="preserve"> </w:t>
      </w:r>
      <w:r w:rsidR="00EE720F" w:rsidRPr="00845EE0">
        <w:rPr>
          <w:rFonts w:ascii="Times New Roman" w:hAnsi="Times New Roman" w:cs="Times New Roman"/>
          <w:b/>
          <w:sz w:val="22"/>
          <w:szCs w:val="22"/>
        </w:rPr>
        <w:t>Inventory</w:t>
      </w:r>
      <w:r w:rsidR="00686DCF" w:rsidRPr="00845EE0">
        <w:rPr>
          <w:rFonts w:ascii="Times New Roman" w:hAnsi="Times New Roman" w:cs="Times New Roman"/>
          <w:b/>
          <w:sz w:val="22"/>
          <w:szCs w:val="22"/>
        </w:rPr>
        <w:t xml:space="preserve">, Bill of Materials, Order Management, </w:t>
      </w:r>
      <w:r w:rsidR="00EE3A43" w:rsidRPr="00845EE0">
        <w:rPr>
          <w:rFonts w:ascii="Times New Roman" w:hAnsi="Times New Roman" w:cs="Times New Roman"/>
          <w:b/>
          <w:sz w:val="22"/>
          <w:szCs w:val="22"/>
        </w:rPr>
        <w:t xml:space="preserve">Advance Supply </w:t>
      </w:r>
      <w:r w:rsidR="00CF310D" w:rsidRPr="00845EE0">
        <w:rPr>
          <w:rFonts w:ascii="Times New Roman" w:hAnsi="Times New Roman" w:cs="Times New Roman"/>
          <w:b/>
          <w:sz w:val="22"/>
          <w:szCs w:val="22"/>
        </w:rPr>
        <w:t>Chain</w:t>
      </w:r>
      <w:r w:rsidR="00EE3A43" w:rsidRPr="00845E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CF310D" w:rsidRPr="00845EE0">
        <w:rPr>
          <w:rFonts w:ascii="Times New Roman" w:hAnsi="Times New Roman" w:cs="Times New Roman"/>
          <w:b/>
          <w:sz w:val="22"/>
          <w:szCs w:val="22"/>
        </w:rPr>
        <w:t>Planning, Service</w:t>
      </w:r>
      <w:r w:rsidR="00686DCF" w:rsidRPr="00845EE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D60195" w:rsidRPr="00845EE0">
        <w:rPr>
          <w:rFonts w:ascii="Times New Roman" w:hAnsi="Times New Roman" w:cs="Times New Roman"/>
          <w:b/>
          <w:sz w:val="22"/>
          <w:szCs w:val="22"/>
        </w:rPr>
        <w:t>Contracts, Install</w:t>
      </w:r>
      <w:r w:rsidR="00686DCF" w:rsidRPr="00845EE0">
        <w:rPr>
          <w:rFonts w:ascii="Times New Roman" w:hAnsi="Times New Roman" w:cs="Times New Roman"/>
          <w:b/>
          <w:sz w:val="22"/>
          <w:szCs w:val="22"/>
        </w:rPr>
        <w:t xml:space="preserve"> base</w:t>
      </w:r>
      <w:r w:rsidR="00FF6E75" w:rsidRPr="00845EE0">
        <w:rPr>
          <w:rFonts w:ascii="Times New Roman" w:hAnsi="Times New Roman" w:cs="Times New Roman"/>
          <w:b/>
          <w:sz w:val="22"/>
          <w:szCs w:val="22"/>
        </w:rPr>
        <w:t xml:space="preserve"> and </w:t>
      </w:r>
      <w:r w:rsidR="00EF0FAB">
        <w:rPr>
          <w:rFonts w:ascii="Times New Roman" w:hAnsi="Times New Roman" w:cs="Times New Roman"/>
          <w:b/>
          <w:sz w:val="22"/>
          <w:szCs w:val="22"/>
        </w:rPr>
        <w:t>Service Request</w:t>
      </w:r>
      <w:r w:rsidR="00EE720F" w:rsidRPr="00845EE0">
        <w:rPr>
          <w:rFonts w:ascii="Times New Roman" w:hAnsi="Times New Roman" w:cs="Times New Roman"/>
          <w:sz w:val="22"/>
          <w:szCs w:val="22"/>
        </w:rPr>
        <w:t>.</w:t>
      </w:r>
    </w:p>
    <w:p w:rsidR="007270DC" w:rsidRDefault="00AC50FF" w:rsidP="00845EE0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 w:rsidRPr="00845EE0">
        <w:rPr>
          <w:rFonts w:ascii="Times New Roman" w:hAnsi="Times New Roman" w:cs="Times New Roman"/>
          <w:sz w:val="22"/>
          <w:szCs w:val="22"/>
        </w:rPr>
        <w:t xml:space="preserve">Functional </w:t>
      </w:r>
      <w:r w:rsidR="00D350C1">
        <w:rPr>
          <w:rFonts w:ascii="Times New Roman" w:hAnsi="Times New Roman" w:cs="Times New Roman"/>
          <w:sz w:val="22"/>
          <w:szCs w:val="22"/>
        </w:rPr>
        <w:t>Exposure</w:t>
      </w:r>
      <w:r w:rsidR="00D464F4" w:rsidRPr="00845EE0">
        <w:rPr>
          <w:rFonts w:ascii="Times New Roman" w:hAnsi="Times New Roman" w:cs="Times New Roman"/>
          <w:sz w:val="22"/>
          <w:szCs w:val="22"/>
        </w:rPr>
        <w:t xml:space="preserve"> on</w:t>
      </w:r>
      <w:r w:rsidR="00EE720F" w:rsidRPr="00845EE0">
        <w:rPr>
          <w:rFonts w:ascii="Times New Roman" w:hAnsi="Times New Roman" w:cs="Times New Roman"/>
          <w:sz w:val="22"/>
          <w:szCs w:val="22"/>
        </w:rPr>
        <w:t xml:space="preserve"> </w:t>
      </w:r>
      <w:r w:rsidR="00D350C1">
        <w:rPr>
          <w:rFonts w:ascii="Times New Roman" w:hAnsi="Times New Roman" w:cs="Times New Roman"/>
          <w:sz w:val="22"/>
          <w:szCs w:val="22"/>
        </w:rPr>
        <w:t>Order Management (</w:t>
      </w:r>
      <w:r w:rsidR="00D350C1">
        <w:rPr>
          <w:rFonts w:ascii="Times New Roman" w:hAnsi="Times New Roman" w:cs="Times New Roman"/>
          <w:b/>
          <w:sz w:val="22"/>
          <w:szCs w:val="22"/>
        </w:rPr>
        <w:t xml:space="preserve">OM), </w:t>
      </w:r>
      <w:r w:rsidR="00D350C1">
        <w:rPr>
          <w:rFonts w:ascii="Times New Roman" w:hAnsi="Times New Roman" w:cs="Times New Roman"/>
          <w:sz w:val="22"/>
          <w:szCs w:val="22"/>
        </w:rPr>
        <w:t xml:space="preserve">Bill of Materials </w:t>
      </w:r>
      <w:r w:rsidR="00F54396">
        <w:rPr>
          <w:rFonts w:ascii="Times New Roman" w:hAnsi="Times New Roman" w:cs="Times New Roman"/>
          <w:sz w:val="22"/>
          <w:szCs w:val="22"/>
        </w:rPr>
        <w:t>(</w:t>
      </w:r>
      <w:r w:rsidR="00D350C1">
        <w:rPr>
          <w:rFonts w:ascii="Times New Roman" w:hAnsi="Times New Roman" w:cs="Times New Roman"/>
          <w:b/>
          <w:sz w:val="22"/>
          <w:szCs w:val="22"/>
        </w:rPr>
        <w:t>BOM</w:t>
      </w:r>
      <w:r w:rsidR="00F54396">
        <w:rPr>
          <w:rFonts w:ascii="Times New Roman" w:hAnsi="Times New Roman" w:cs="Times New Roman"/>
          <w:b/>
          <w:sz w:val="22"/>
          <w:szCs w:val="22"/>
        </w:rPr>
        <w:t>)</w:t>
      </w:r>
      <w:r w:rsidR="00D350C1">
        <w:rPr>
          <w:rFonts w:ascii="Times New Roman" w:hAnsi="Times New Roman" w:cs="Times New Roman"/>
          <w:b/>
          <w:sz w:val="22"/>
          <w:szCs w:val="22"/>
        </w:rPr>
        <w:t xml:space="preserve">, CRM, </w:t>
      </w:r>
      <w:r w:rsidR="00D350C1">
        <w:rPr>
          <w:rFonts w:ascii="Times New Roman" w:hAnsi="Times New Roman" w:cs="Times New Roman"/>
          <w:sz w:val="22"/>
          <w:szCs w:val="22"/>
        </w:rPr>
        <w:t>Inventory (</w:t>
      </w:r>
      <w:r w:rsidR="00D350C1">
        <w:rPr>
          <w:rFonts w:ascii="Times New Roman" w:hAnsi="Times New Roman" w:cs="Times New Roman"/>
          <w:b/>
          <w:sz w:val="22"/>
          <w:szCs w:val="22"/>
        </w:rPr>
        <w:t xml:space="preserve">INV), </w:t>
      </w:r>
      <w:r w:rsidR="00E61F9F" w:rsidRPr="00E61F9F">
        <w:rPr>
          <w:rFonts w:ascii="Times New Roman" w:hAnsi="Times New Roman" w:cs="Times New Roman"/>
          <w:sz w:val="22"/>
          <w:szCs w:val="22"/>
        </w:rPr>
        <w:t>Purchasing</w:t>
      </w:r>
      <w:r w:rsidR="00E61F9F">
        <w:rPr>
          <w:rFonts w:ascii="Times New Roman" w:hAnsi="Times New Roman" w:cs="Times New Roman"/>
          <w:b/>
          <w:sz w:val="22"/>
          <w:szCs w:val="22"/>
        </w:rPr>
        <w:t xml:space="preserve"> (</w:t>
      </w:r>
      <w:r w:rsidR="00D350C1">
        <w:rPr>
          <w:rFonts w:ascii="Times New Roman" w:hAnsi="Times New Roman" w:cs="Times New Roman"/>
          <w:b/>
          <w:sz w:val="22"/>
          <w:szCs w:val="22"/>
        </w:rPr>
        <w:t>PO</w:t>
      </w:r>
      <w:r w:rsidR="00E61F9F">
        <w:rPr>
          <w:rFonts w:ascii="Times New Roman" w:hAnsi="Times New Roman" w:cs="Times New Roman"/>
          <w:b/>
          <w:sz w:val="22"/>
          <w:szCs w:val="22"/>
        </w:rPr>
        <w:t>)</w:t>
      </w:r>
      <w:r w:rsidR="00CE2550">
        <w:rPr>
          <w:rFonts w:ascii="Times New Roman" w:hAnsi="Times New Roman" w:cs="Times New Roman"/>
          <w:b/>
          <w:sz w:val="22"/>
          <w:szCs w:val="22"/>
        </w:rPr>
        <w:t xml:space="preserve"> modules.</w:t>
      </w:r>
    </w:p>
    <w:p w:rsidR="001E2068" w:rsidRPr="001E2068" w:rsidRDefault="00C237F0" w:rsidP="002C7846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 w:rsidRPr="001E2068">
        <w:rPr>
          <w:rFonts w:ascii="Times New Roman" w:hAnsi="Times New Roman" w:cs="Times New Roman"/>
          <w:sz w:val="22"/>
          <w:szCs w:val="22"/>
        </w:rPr>
        <w:t xml:space="preserve">Experience </w:t>
      </w:r>
      <w:r w:rsidR="007B6907" w:rsidRPr="001E2068">
        <w:rPr>
          <w:rFonts w:ascii="Times New Roman" w:hAnsi="Times New Roman" w:cs="Times New Roman"/>
          <w:sz w:val="22"/>
          <w:szCs w:val="22"/>
        </w:rPr>
        <w:t xml:space="preserve">on </w:t>
      </w:r>
      <w:r w:rsidR="001121D2" w:rsidRPr="001E2068">
        <w:rPr>
          <w:rFonts w:ascii="Times New Roman" w:hAnsi="Times New Roman" w:cs="Times New Roman"/>
          <w:b/>
          <w:sz w:val="22"/>
          <w:szCs w:val="22"/>
        </w:rPr>
        <w:t xml:space="preserve">Revpro </w:t>
      </w:r>
      <w:r w:rsidR="005E45D0" w:rsidRPr="001E2068">
        <w:rPr>
          <w:rFonts w:ascii="Times New Roman" w:hAnsi="Times New Roman" w:cs="Times New Roman"/>
          <w:b/>
          <w:sz w:val="22"/>
          <w:szCs w:val="22"/>
        </w:rPr>
        <w:t>Integration (</w:t>
      </w:r>
      <w:r w:rsidR="00D64091" w:rsidRPr="001E2068">
        <w:rPr>
          <w:rFonts w:ascii="Times New Roman" w:hAnsi="Times New Roman" w:cs="Times New Roman"/>
          <w:b/>
          <w:sz w:val="22"/>
          <w:szCs w:val="22"/>
        </w:rPr>
        <w:t>ASC 606)</w:t>
      </w:r>
      <w:r w:rsidRPr="001E2068">
        <w:rPr>
          <w:rFonts w:ascii="Times New Roman" w:hAnsi="Times New Roman" w:cs="Times New Roman"/>
          <w:sz w:val="22"/>
          <w:szCs w:val="22"/>
        </w:rPr>
        <w:t xml:space="preserve"> with </w:t>
      </w:r>
      <w:r w:rsidRPr="001E2068">
        <w:rPr>
          <w:rFonts w:ascii="Times New Roman" w:hAnsi="Times New Roman" w:cs="Times New Roman"/>
          <w:b/>
          <w:sz w:val="22"/>
          <w:szCs w:val="22"/>
        </w:rPr>
        <w:t>Oracle EBS Application R 12.2.4</w:t>
      </w:r>
      <w:r w:rsidR="001E2068">
        <w:rPr>
          <w:rFonts w:ascii="Times New Roman" w:hAnsi="Times New Roman" w:cs="Times New Roman"/>
          <w:b/>
          <w:sz w:val="22"/>
          <w:szCs w:val="22"/>
        </w:rPr>
        <w:t>.</w:t>
      </w:r>
    </w:p>
    <w:p w:rsidR="00EE576D" w:rsidRPr="001E2068" w:rsidRDefault="00EE576D" w:rsidP="002C7846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 w:rsidRPr="001E2068">
        <w:rPr>
          <w:rFonts w:ascii="Times New Roman" w:hAnsi="Times New Roman" w:cs="Times New Roman"/>
          <w:b/>
          <w:sz w:val="22"/>
          <w:szCs w:val="22"/>
        </w:rPr>
        <w:t>Knowledge on ASC 606 guidelines.</w:t>
      </w:r>
    </w:p>
    <w:p w:rsidR="001B40B0" w:rsidRDefault="001B40B0" w:rsidP="001B40B0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Experience on </w:t>
      </w:r>
      <w:r>
        <w:rPr>
          <w:rFonts w:ascii="Times New Roman" w:hAnsi="Times New Roman" w:cs="Times New Roman"/>
          <w:b/>
          <w:sz w:val="22"/>
          <w:szCs w:val="22"/>
        </w:rPr>
        <w:t xml:space="preserve">Revpro </w:t>
      </w:r>
      <w:r w:rsidR="005E45D0">
        <w:rPr>
          <w:rFonts w:ascii="Times New Roman" w:hAnsi="Times New Roman" w:cs="Times New Roman"/>
          <w:b/>
          <w:sz w:val="22"/>
          <w:szCs w:val="22"/>
        </w:rPr>
        <w:t>Integration</w:t>
      </w:r>
      <w:r w:rsidR="005E45D0">
        <w:rPr>
          <w:rFonts w:ascii="Times New Roman" w:hAnsi="Times New Roman" w:cs="Times New Roman"/>
          <w:sz w:val="22"/>
          <w:szCs w:val="22"/>
        </w:rPr>
        <w:t xml:space="preserve"> (</w:t>
      </w:r>
      <w:r w:rsidR="00D64091">
        <w:rPr>
          <w:rFonts w:ascii="Times New Roman" w:hAnsi="Times New Roman" w:cs="Times New Roman"/>
          <w:b/>
          <w:sz w:val="22"/>
          <w:szCs w:val="22"/>
        </w:rPr>
        <w:t xml:space="preserve">ASC 605) </w:t>
      </w:r>
      <w:r>
        <w:rPr>
          <w:rFonts w:ascii="Times New Roman" w:hAnsi="Times New Roman" w:cs="Times New Roman"/>
          <w:sz w:val="22"/>
          <w:szCs w:val="22"/>
        </w:rPr>
        <w:t xml:space="preserve">with </w:t>
      </w:r>
      <w:r w:rsidRPr="00FB0207">
        <w:rPr>
          <w:rFonts w:ascii="Times New Roman" w:hAnsi="Times New Roman" w:cs="Times New Roman"/>
          <w:b/>
          <w:sz w:val="22"/>
          <w:szCs w:val="22"/>
        </w:rPr>
        <w:t>Oracle EBS Application R 12.2.4</w:t>
      </w:r>
      <w:r w:rsidR="002E5073">
        <w:rPr>
          <w:rFonts w:ascii="Times New Roman" w:hAnsi="Times New Roman" w:cs="Times New Roman"/>
          <w:b/>
          <w:sz w:val="22"/>
          <w:szCs w:val="22"/>
        </w:rPr>
        <w:t>.</w:t>
      </w:r>
    </w:p>
    <w:p w:rsidR="00C97E47" w:rsidRDefault="00C97E47" w:rsidP="00600A3F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 w:rsidRPr="00C97E47">
        <w:rPr>
          <w:rFonts w:ascii="Times New Roman" w:hAnsi="Times New Roman" w:cs="Times New Roman"/>
          <w:sz w:val="22"/>
          <w:szCs w:val="22"/>
        </w:rPr>
        <w:t xml:space="preserve">Experience on </w:t>
      </w:r>
      <w:r w:rsidRPr="00C97E47">
        <w:rPr>
          <w:rFonts w:ascii="Times New Roman" w:hAnsi="Times New Roman" w:cs="Times New Roman"/>
          <w:b/>
          <w:sz w:val="22"/>
          <w:szCs w:val="22"/>
        </w:rPr>
        <w:t>Oracle ADF</w:t>
      </w:r>
      <w:r w:rsidRPr="00C97E47">
        <w:rPr>
          <w:rFonts w:ascii="Times New Roman" w:hAnsi="Times New Roman" w:cs="Times New Roman"/>
          <w:sz w:val="22"/>
          <w:szCs w:val="22"/>
        </w:rPr>
        <w:t xml:space="preserve"> which involves developing of custom pages.</w:t>
      </w:r>
    </w:p>
    <w:p w:rsidR="00C97E47" w:rsidRPr="00845EE0" w:rsidRDefault="00C97E47" w:rsidP="00C97E47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Experience </w:t>
      </w:r>
      <w:r w:rsidRPr="00845EE0">
        <w:rPr>
          <w:rFonts w:ascii="Times New Roman" w:hAnsi="Times New Roman" w:cs="Times New Roman"/>
          <w:sz w:val="22"/>
          <w:szCs w:val="22"/>
        </w:rPr>
        <w:t xml:space="preserve">on </w:t>
      </w:r>
      <w:r w:rsidRPr="00845EE0">
        <w:rPr>
          <w:rFonts w:ascii="Times New Roman" w:hAnsi="Times New Roman" w:cs="Times New Roman"/>
          <w:b/>
          <w:sz w:val="22"/>
          <w:szCs w:val="22"/>
        </w:rPr>
        <w:t>Service Oriented Architecture</w:t>
      </w:r>
      <w:r w:rsidRPr="00845EE0">
        <w:rPr>
          <w:rFonts w:ascii="Times New Roman" w:hAnsi="Times New Roman" w:cs="Times New Roman"/>
          <w:sz w:val="22"/>
          <w:szCs w:val="22"/>
        </w:rPr>
        <w:t xml:space="preserve"> (SOA 11g). This involves in working and understanding of various process like </w:t>
      </w:r>
      <w:r w:rsidRPr="00845EE0">
        <w:rPr>
          <w:rFonts w:ascii="Times New Roman" w:hAnsi="Times New Roman" w:cs="Times New Roman"/>
          <w:b/>
          <w:sz w:val="22"/>
          <w:szCs w:val="22"/>
        </w:rPr>
        <w:t>BPEL</w:t>
      </w:r>
      <w:r w:rsidRPr="00845EE0">
        <w:rPr>
          <w:rFonts w:ascii="Times New Roman" w:hAnsi="Times New Roman" w:cs="Times New Roman"/>
          <w:sz w:val="22"/>
          <w:szCs w:val="22"/>
        </w:rPr>
        <w:t xml:space="preserve"> process, </w:t>
      </w:r>
      <w:r w:rsidRPr="00845EE0">
        <w:rPr>
          <w:rFonts w:ascii="Times New Roman" w:hAnsi="Times New Roman" w:cs="Times New Roman"/>
          <w:b/>
          <w:sz w:val="22"/>
          <w:szCs w:val="22"/>
        </w:rPr>
        <w:t>Mediators</w:t>
      </w:r>
      <w:r w:rsidRPr="00845EE0">
        <w:rPr>
          <w:rFonts w:ascii="Times New Roman" w:hAnsi="Times New Roman" w:cs="Times New Roman"/>
          <w:sz w:val="22"/>
          <w:szCs w:val="22"/>
        </w:rPr>
        <w:t xml:space="preserve">, Adaptor, and Meta Data Services and xml family Languages. </w:t>
      </w:r>
    </w:p>
    <w:p w:rsidR="00444F5E" w:rsidRPr="00845EE0" w:rsidRDefault="00444F5E" w:rsidP="00845EE0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b/>
          <w:sz w:val="22"/>
          <w:szCs w:val="22"/>
        </w:rPr>
      </w:pPr>
      <w:r w:rsidRPr="004A1025">
        <w:rPr>
          <w:rFonts w:ascii="Times New Roman" w:hAnsi="Times New Roman" w:cs="Times New Roman"/>
          <w:b/>
          <w:sz w:val="22"/>
          <w:szCs w:val="22"/>
        </w:rPr>
        <w:t>Integration</w:t>
      </w:r>
      <w:r w:rsidR="0048691F" w:rsidRPr="004A1025">
        <w:rPr>
          <w:rFonts w:ascii="Times New Roman" w:hAnsi="Times New Roman" w:cs="Times New Roman"/>
          <w:b/>
          <w:sz w:val="22"/>
          <w:szCs w:val="22"/>
        </w:rPr>
        <w:t xml:space="preserve"> Experience</w:t>
      </w:r>
      <w:r w:rsidR="0048691F">
        <w:rPr>
          <w:rFonts w:ascii="Times New Roman" w:hAnsi="Times New Roman" w:cs="Times New Roman"/>
          <w:sz w:val="22"/>
          <w:szCs w:val="22"/>
        </w:rPr>
        <w:t xml:space="preserve"> </w:t>
      </w:r>
      <w:r w:rsidR="00F05999">
        <w:rPr>
          <w:rFonts w:ascii="Times New Roman" w:hAnsi="Times New Roman" w:cs="Times New Roman"/>
          <w:sz w:val="22"/>
          <w:szCs w:val="22"/>
        </w:rPr>
        <w:t xml:space="preserve">on </w:t>
      </w:r>
      <w:r w:rsidR="00F05999" w:rsidRPr="00845EE0">
        <w:rPr>
          <w:rFonts w:ascii="Times New Roman" w:hAnsi="Times New Roman" w:cs="Times New Roman"/>
          <w:sz w:val="22"/>
          <w:szCs w:val="22"/>
        </w:rPr>
        <w:t>Oracle</w:t>
      </w:r>
      <w:r w:rsidRPr="00845EE0">
        <w:rPr>
          <w:rFonts w:ascii="Times New Roman" w:hAnsi="Times New Roman" w:cs="Times New Roman"/>
          <w:sz w:val="22"/>
          <w:szCs w:val="22"/>
        </w:rPr>
        <w:t xml:space="preserve"> Application’s with Other </w:t>
      </w:r>
      <w:r w:rsidR="00CB32D5">
        <w:rPr>
          <w:rFonts w:ascii="Times New Roman" w:hAnsi="Times New Roman" w:cs="Times New Roman"/>
          <w:sz w:val="22"/>
          <w:szCs w:val="22"/>
        </w:rPr>
        <w:t>non ERP</w:t>
      </w:r>
      <w:r w:rsidRPr="00845EE0">
        <w:rPr>
          <w:rFonts w:ascii="Times New Roman" w:hAnsi="Times New Roman" w:cs="Times New Roman"/>
          <w:sz w:val="22"/>
          <w:szCs w:val="22"/>
        </w:rPr>
        <w:t xml:space="preserve"> system</w:t>
      </w:r>
      <w:r w:rsidR="00FF1CC1" w:rsidRPr="00845EE0">
        <w:rPr>
          <w:rFonts w:ascii="Times New Roman" w:hAnsi="Times New Roman" w:cs="Times New Roman"/>
          <w:sz w:val="22"/>
          <w:szCs w:val="22"/>
        </w:rPr>
        <w:t>s</w:t>
      </w:r>
      <w:r w:rsidR="0016320A" w:rsidRPr="00845EE0">
        <w:rPr>
          <w:rFonts w:ascii="Times New Roman" w:hAnsi="Times New Roman" w:cs="Times New Roman"/>
          <w:sz w:val="22"/>
          <w:szCs w:val="22"/>
        </w:rPr>
        <w:t xml:space="preserve"> </w:t>
      </w:r>
      <w:r w:rsidR="00FF271C" w:rsidRPr="00845EE0">
        <w:rPr>
          <w:rFonts w:ascii="Times New Roman" w:hAnsi="Times New Roman" w:cs="Times New Roman"/>
          <w:sz w:val="22"/>
          <w:szCs w:val="22"/>
        </w:rPr>
        <w:t>and products</w:t>
      </w:r>
      <w:r w:rsidR="0016320A" w:rsidRPr="00845EE0">
        <w:rPr>
          <w:rFonts w:ascii="Times New Roman" w:hAnsi="Times New Roman" w:cs="Times New Roman"/>
          <w:sz w:val="22"/>
          <w:szCs w:val="22"/>
        </w:rPr>
        <w:t xml:space="preserve"> such as </w:t>
      </w:r>
      <w:r w:rsidR="00FA3952" w:rsidRPr="00845EE0">
        <w:rPr>
          <w:rFonts w:ascii="Times New Roman" w:hAnsi="Times New Roman" w:cs="Times New Roman"/>
          <w:sz w:val="22"/>
          <w:szCs w:val="22"/>
        </w:rPr>
        <w:t xml:space="preserve">Great </w:t>
      </w:r>
      <w:r w:rsidR="00170070" w:rsidRPr="00845EE0">
        <w:rPr>
          <w:rFonts w:ascii="Times New Roman" w:hAnsi="Times New Roman" w:cs="Times New Roman"/>
          <w:sz w:val="22"/>
          <w:szCs w:val="22"/>
        </w:rPr>
        <w:t>Planes,</w:t>
      </w:r>
      <w:r w:rsidR="00FA3952" w:rsidRPr="00845EE0">
        <w:rPr>
          <w:rFonts w:ascii="Times New Roman" w:hAnsi="Times New Roman" w:cs="Times New Roman"/>
          <w:sz w:val="22"/>
          <w:szCs w:val="22"/>
        </w:rPr>
        <w:t xml:space="preserve"> Oracle Agile etc.</w:t>
      </w:r>
    </w:p>
    <w:p w:rsidR="00CC2FF3" w:rsidRPr="00845EE0" w:rsidRDefault="00C97E47" w:rsidP="00845EE0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Experience </w:t>
      </w:r>
      <w:r w:rsidR="00034FED">
        <w:rPr>
          <w:rFonts w:ascii="Times New Roman" w:hAnsi="Times New Roman" w:cs="Times New Roman"/>
          <w:sz w:val="22"/>
          <w:szCs w:val="22"/>
        </w:rPr>
        <w:t xml:space="preserve">on </w:t>
      </w:r>
      <w:r w:rsidR="00D74103">
        <w:rPr>
          <w:rFonts w:ascii="Times New Roman" w:hAnsi="Times New Roman" w:cs="Times New Roman"/>
          <w:sz w:val="22"/>
          <w:szCs w:val="22"/>
        </w:rPr>
        <w:t xml:space="preserve">programming Language </w:t>
      </w:r>
      <w:r w:rsidR="00555934">
        <w:rPr>
          <w:rFonts w:ascii="Times New Roman" w:hAnsi="Times New Roman" w:cs="Times New Roman"/>
          <w:sz w:val="22"/>
          <w:szCs w:val="22"/>
        </w:rPr>
        <w:t xml:space="preserve">like </w:t>
      </w:r>
      <w:r w:rsidR="00555934" w:rsidRPr="00555934">
        <w:rPr>
          <w:rFonts w:ascii="Times New Roman" w:hAnsi="Times New Roman" w:cs="Times New Roman"/>
          <w:b/>
          <w:sz w:val="22"/>
          <w:szCs w:val="22"/>
        </w:rPr>
        <w:t>SQL</w:t>
      </w:r>
      <w:r w:rsidR="00034FED" w:rsidRPr="00555934">
        <w:rPr>
          <w:rFonts w:ascii="Times New Roman" w:hAnsi="Times New Roman" w:cs="Times New Roman"/>
          <w:b/>
          <w:sz w:val="22"/>
          <w:szCs w:val="22"/>
        </w:rPr>
        <w:t>, PL</w:t>
      </w:r>
      <w:r w:rsidR="00CC2FF3" w:rsidRPr="00555934">
        <w:rPr>
          <w:rFonts w:ascii="Times New Roman" w:hAnsi="Times New Roman" w:cs="Times New Roman"/>
          <w:b/>
          <w:sz w:val="22"/>
          <w:szCs w:val="22"/>
        </w:rPr>
        <w:t>/</w:t>
      </w:r>
      <w:r w:rsidR="00034FED" w:rsidRPr="00555934">
        <w:rPr>
          <w:rFonts w:ascii="Times New Roman" w:hAnsi="Times New Roman" w:cs="Times New Roman"/>
          <w:b/>
          <w:sz w:val="22"/>
          <w:szCs w:val="22"/>
        </w:rPr>
        <w:t>SQL</w:t>
      </w:r>
      <w:r w:rsidR="00C962F2" w:rsidRPr="00555934">
        <w:rPr>
          <w:rFonts w:ascii="Times New Roman" w:hAnsi="Times New Roman" w:cs="Times New Roman"/>
          <w:b/>
          <w:sz w:val="22"/>
          <w:szCs w:val="22"/>
        </w:rPr>
        <w:t xml:space="preserve"> and</w:t>
      </w:r>
      <w:r w:rsidR="00C962F2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034FED" w:rsidRPr="00034FED">
        <w:rPr>
          <w:rFonts w:ascii="Times New Roman" w:hAnsi="Times New Roman" w:cs="Times New Roman"/>
          <w:b/>
          <w:sz w:val="22"/>
          <w:szCs w:val="22"/>
        </w:rPr>
        <w:t>Java</w:t>
      </w:r>
      <w:r w:rsidR="00034FED">
        <w:rPr>
          <w:rFonts w:ascii="Times New Roman" w:hAnsi="Times New Roman" w:cs="Times New Roman"/>
          <w:sz w:val="22"/>
          <w:szCs w:val="22"/>
        </w:rPr>
        <w:t xml:space="preserve"> </w:t>
      </w:r>
    </w:p>
    <w:p w:rsidR="00E77179" w:rsidRPr="00B10869" w:rsidRDefault="00E77179" w:rsidP="00845EE0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Having Knowledge on </w:t>
      </w:r>
      <w:r w:rsidRPr="00E77179">
        <w:rPr>
          <w:rFonts w:ascii="Times New Roman" w:hAnsi="Times New Roman" w:cs="Times New Roman"/>
          <w:b/>
          <w:sz w:val="22"/>
          <w:szCs w:val="22"/>
        </w:rPr>
        <w:t>Oracle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3F10D8">
        <w:rPr>
          <w:rFonts w:ascii="Times New Roman" w:hAnsi="Times New Roman" w:cs="Times New Roman"/>
          <w:b/>
          <w:sz w:val="22"/>
          <w:szCs w:val="22"/>
        </w:rPr>
        <w:t>WEB</w:t>
      </w:r>
      <w:r w:rsidRPr="00E77179">
        <w:rPr>
          <w:rFonts w:ascii="Times New Roman" w:hAnsi="Times New Roman" w:cs="Times New Roman"/>
          <w:b/>
          <w:sz w:val="22"/>
          <w:szCs w:val="22"/>
        </w:rPr>
        <w:t>ADI</w:t>
      </w:r>
      <w:r>
        <w:rPr>
          <w:rFonts w:ascii="Times New Roman" w:hAnsi="Times New Roman" w:cs="Times New Roman"/>
          <w:b/>
          <w:sz w:val="22"/>
          <w:szCs w:val="22"/>
        </w:rPr>
        <w:t>.</w:t>
      </w:r>
    </w:p>
    <w:p w:rsidR="00B10869" w:rsidRDefault="00E52DE9" w:rsidP="00845EE0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Experience on Oracle</w:t>
      </w:r>
      <w:r w:rsidR="00B10869">
        <w:rPr>
          <w:rFonts w:ascii="Times New Roman" w:hAnsi="Times New Roman" w:cs="Times New Roman"/>
          <w:sz w:val="22"/>
          <w:szCs w:val="22"/>
        </w:rPr>
        <w:t xml:space="preserve"> Application Framework(</w:t>
      </w:r>
      <w:r w:rsidR="00B10869" w:rsidRPr="00B10869">
        <w:rPr>
          <w:rFonts w:ascii="Times New Roman" w:hAnsi="Times New Roman" w:cs="Times New Roman"/>
          <w:b/>
          <w:sz w:val="22"/>
          <w:szCs w:val="22"/>
        </w:rPr>
        <w:t>OAF</w:t>
      </w:r>
      <w:r w:rsidR="00B10869">
        <w:rPr>
          <w:rFonts w:ascii="Times New Roman" w:hAnsi="Times New Roman" w:cs="Times New Roman"/>
          <w:sz w:val="22"/>
          <w:szCs w:val="22"/>
        </w:rPr>
        <w:t>)</w:t>
      </w:r>
      <w:r w:rsidR="004939DD">
        <w:rPr>
          <w:rFonts w:ascii="Times New Roman" w:hAnsi="Times New Roman" w:cs="Times New Roman"/>
          <w:sz w:val="22"/>
          <w:szCs w:val="22"/>
        </w:rPr>
        <w:t xml:space="preserve"> in designing,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194A54">
        <w:rPr>
          <w:rFonts w:ascii="Times New Roman" w:hAnsi="Times New Roman" w:cs="Times New Roman"/>
          <w:sz w:val="22"/>
          <w:szCs w:val="22"/>
        </w:rPr>
        <w:t xml:space="preserve">customization and </w:t>
      </w:r>
      <w:r w:rsidR="004939DD">
        <w:rPr>
          <w:rFonts w:ascii="Times New Roman" w:hAnsi="Times New Roman" w:cs="Times New Roman"/>
          <w:sz w:val="22"/>
          <w:szCs w:val="22"/>
        </w:rPr>
        <w:t xml:space="preserve">personalization </w:t>
      </w:r>
      <w:r>
        <w:rPr>
          <w:rFonts w:ascii="Times New Roman" w:hAnsi="Times New Roman" w:cs="Times New Roman"/>
          <w:sz w:val="22"/>
          <w:szCs w:val="22"/>
        </w:rPr>
        <w:t xml:space="preserve">of Oracle web pages. </w:t>
      </w:r>
    </w:p>
    <w:p w:rsidR="00C53AE0" w:rsidRPr="00845EE0" w:rsidRDefault="00C53AE0" w:rsidP="00845EE0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Experience on </w:t>
      </w:r>
      <w:r w:rsidRPr="00C53AE0">
        <w:rPr>
          <w:rFonts w:ascii="Times New Roman" w:hAnsi="Times New Roman" w:cs="Times New Roman"/>
          <w:b/>
          <w:sz w:val="22"/>
          <w:szCs w:val="22"/>
        </w:rPr>
        <w:t>Unix Scripting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CC2FF3" w:rsidRPr="00845EE0" w:rsidRDefault="00CC2FF3" w:rsidP="00845EE0">
      <w:pPr>
        <w:pStyle w:val="Default"/>
        <w:numPr>
          <w:ilvl w:val="0"/>
          <w:numId w:val="25"/>
        </w:numPr>
        <w:spacing w:after="87"/>
        <w:contextualSpacing/>
        <w:rPr>
          <w:rFonts w:ascii="Times New Roman" w:hAnsi="Times New Roman" w:cs="Times New Roman"/>
          <w:sz w:val="22"/>
          <w:szCs w:val="22"/>
        </w:rPr>
      </w:pPr>
      <w:r w:rsidRPr="00845EE0">
        <w:rPr>
          <w:rFonts w:ascii="Times New Roman" w:hAnsi="Times New Roman" w:cs="Times New Roman"/>
          <w:sz w:val="22"/>
          <w:szCs w:val="22"/>
        </w:rPr>
        <w:t xml:space="preserve">Experience in </w:t>
      </w:r>
      <w:r w:rsidR="00D350C1">
        <w:rPr>
          <w:rFonts w:ascii="Times New Roman" w:hAnsi="Times New Roman" w:cs="Times New Roman"/>
          <w:sz w:val="22"/>
          <w:szCs w:val="22"/>
        </w:rPr>
        <w:t xml:space="preserve">Developing and customizing of </w:t>
      </w:r>
      <w:r w:rsidR="00D350C1" w:rsidRPr="00555934">
        <w:rPr>
          <w:rFonts w:ascii="Times New Roman" w:hAnsi="Times New Roman" w:cs="Times New Roman"/>
          <w:b/>
          <w:sz w:val="22"/>
          <w:szCs w:val="22"/>
        </w:rPr>
        <w:t>Oracle</w:t>
      </w:r>
      <w:r w:rsidRPr="00845EE0">
        <w:rPr>
          <w:rFonts w:ascii="Times New Roman" w:hAnsi="Times New Roman" w:cs="Times New Roman"/>
          <w:b/>
          <w:sz w:val="22"/>
          <w:szCs w:val="22"/>
        </w:rPr>
        <w:t xml:space="preserve"> Reports</w:t>
      </w:r>
      <w:r w:rsidRPr="00845EE0">
        <w:rPr>
          <w:rFonts w:ascii="Times New Roman" w:hAnsi="Times New Roman" w:cs="Times New Roman"/>
          <w:sz w:val="22"/>
          <w:szCs w:val="22"/>
        </w:rPr>
        <w:t xml:space="preserve">, </w:t>
      </w:r>
      <w:r w:rsidRPr="00845EE0">
        <w:rPr>
          <w:rFonts w:ascii="Times New Roman" w:hAnsi="Times New Roman" w:cs="Times New Roman"/>
          <w:b/>
          <w:sz w:val="22"/>
          <w:szCs w:val="22"/>
        </w:rPr>
        <w:t>Oracle Forms</w:t>
      </w:r>
      <w:r w:rsidRPr="00845EE0">
        <w:rPr>
          <w:rFonts w:ascii="Times New Roman" w:hAnsi="Times New Roman" w:cs="Times New Roman"/>
          <w:sz w:val="22"/>
          <w:szCs w:val="22"/>
        </w:rPr>
        <w:t xml:space="preserve"> as well as </w:t>
      </w:r>
      <w:r w:rsidRPr="00845EE0">
        <w:rPr>
          <w:rFonts w:ascii="Times New Roman" w:hAnsi="Times New Roman" w:cs="Times New Roman"/>
          <w:b/>
          <w:sz w:val="22"/>
          <w:szCs w:val="22"/>
        </w:rPr>
        <w:t>Xml Publisher</w:t>
      </w:r>
      <w:r w:rsidRPr="00845EE0">
        <w:rPr>
          <w:rFonts w:ascii="Times New Roman" w:hAnsi="Times New Roman" w:cs="Times New Roman"/>
          <w:sz w:val="22"/>
          <w:szCs w:val="22"/>
        </w:rPr>
        <w:t xml:space="preserve"> Reports.</w:t>
      </w:r>
    </w:p>
    <w:p w:rsidR="00713E43" w:rsidRPr="00845EE0" w:rsidRDefault="00713E43" w:rsidP="000433BA">
      <w:pPr>
        <w:pStyle w:val="Default"/>
        <w:spacing w:after="87"/>
        <w:ind w:left="720"/>
        <w:rPr>
          <w:rFonts w:ascii="Times New Roman" w:hAnsi="Times New Roman" w:cs="Times New Roman"/>
          <w:sz w:val="22"/>
          <w:szCs w:val="22"/>
        </w:rPr>
      </w:pPr>
    </w:p>
    <w:p w:rsidR="00A96146" w:rsidRPr="00845EE0" w:rsidRDefault="00A96146" w:rsidP="000433BA">
      <w:pPr>
        <w:spacing w:after="0" w:line="240" w:lineRule="auto"/>
        <w:rPr>
          <w:rFonts w:ascii="Times New Roman" w:hAnsi="Times New Roman"/>
          <w:b/>
          <w:u w:val="single"/>
        </w:rPr>
      </w:pPr>
      <w:r w:rsidRPr="00845EE0">
        <w:rPr>
          <w:rFonts w:ascii="Times New Roman" w:hAnsi="Times New Roman"/>
          <w:b/>
          <w:u w:val="single"/>
        </w:rPr>
        <w:t>Technical Skills</w:t>
      </w:r>
    </w:p>
    <w:p w:rsidR="00536BAE" w:rsidRPr="00845EE0" w:rsidRDefault="00536BAE" w:rsidP="000433BA">
      <w:pPr>
        <w:spacing w:after="0" w:line="240" w:lineRule="auto"/>
        <w:rPr>
          <w:rFonts w:ascii="Times New Roman" w:hAnsi="Times New Roman"/>
          <w:b/>
          <w:u w:val="single"/>
        </w:rPr>
      </w:pPr>
    </w:p>
    <w:tbl>
      <w:tblPr>
        <w:tblW w:w="9039" w:type="dxa"/>
        <w:tblInd w:w="108" w:type="dxa"/>
        <w:tblLook w:val="04A0" w:firstRow="1" w:lastRow="0" w:firstColumn="1" w:lastColumn="0" w:noHBand="0" w:noVBand="1"/>
      </w:tblPr>
      <w:tblGrid>
        <w:gridCol w:w="1575"/>
        <w:gridCol w:w="7464"/>
      </w:tblGrid>
      <w:tr w:rsidR="006269C3" w:rsidRPr="00845EE0" w:rsidTr="006269C3">
        <w:trPr>
          <w:trHeight w:val="252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>Oracle Applications</w:t>
            </w:r>
          </w:p>
        </w:tc>
        <w:tc>
          <w:tcPr>
            <w:tcW w:w="7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>Oracle ERP(11i/r12) Order Management, Advance Supply Chain Planning, Inventory, Bil</w:t>
            </w:r>
            <w:r w:rsidR="00F96023">
              <w:rPr>
                <w:rFonts w:ascii="Times New Roman" w:eastAsia="Times New Roman" w:hAnsi="Times New Roman"/>
                <w:color w:val="000000"/>
              </w:rPr>
              <w:t>l of Materials, Procurement, CRM</w:t>
            </w:r>
            <w:r w:rsidRPr="00845EE0">
              <w:rPr>
                <w:rFonts w:ascii="Times New Roman" w:eastAsia="Times New Roman" w:hAnsi="Times New Roman"/>
                <w:color w:val="000000"/>
              </w:rPr>
              <w:t xml:space="preserve">       </w:t>
            </w:r>
          </w:p>
        </w:tc>
      </w:tr>
      <w:tr w:rsidR="006269C3" w:rsidRPr="00845EE0" w:rsidTr="006269C3">
        <w:trPr>
          <w:trHeight w:val="25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>Operating System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>Windows, Linux</w:t>
            </w:r>
          </w:p>
        </w:tc>
      </w:tr>
      <w:tr w:rsidR="006269C3" w:rsidRPr="00845EE0" w:rsidTr="006269C3">
        <w:trPr>
          <w:trHeight w:val="25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 xml:space="preserve">Tools 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>Toad, SQL Developer, Form Builder, Reports Builder, Jdeveloper, BI Publisher, SOUP UI</w:t>
            </w:r>
            <w:r w:rsidR="00737634" w:rsidRPr="00845EE0">
              <w:rPr>
                <w:rFonts w:ascii="Times New Roman" w:eastAsia="Times New Roman" w:hAnsi="Times New Roman"/>
                <w:color w:val="000000"/>
              </w:rPr>
              <w:t>, Oracle 10g, Workflows, Discoverer</w:t>
            </w:r>
          </w:p>
        </w:tc>
      </w:tr>
      <w:tr w:rsidR="006269C3" w:rsidRPr="00845EE0" w:rsidTr="006269C3">
        <w:trPr>
          <w:trHeight w:val="25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 xml:space="preserve">Middleware 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>SOA, BPEL, WebLogic 10.3</w:t>
            </w:r>
          </w:p>
        </w:tc>
      </w:tr>
      <w:tr w:rsidR="006269C3" w:rsidRPr="00845EE0" w:rsidTr="006269C3">
        <w:trPr>
          <w:trHeight w:val="25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>Desktop Tools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>MS Office</w:t>
            </w:r>
          </w:p>
        </w:tc>
      </w:tr>
      <w:tr w:rsidR="006269C3" w:rsidRPr="00845EE0" w:rsidTr="006269C3">
        <w:trPr>
          <w:trHeight w:val="25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>Programming Languages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 xml:space="preserve">SQL, PL/SQL, Java, </w:t>
            </w:r>
          </w:p>
        </w:tc>
      </w:tr>
      <w:tr w:rsidR="006269C3" w:rsidRPr="00845EE0" w:rsidTr="006269C3">
        <w:trPr>
          <w:trHeight w:val="25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>Scripting Languages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 xml:space="preserve">Unix, HTML, </w:t>
            </w:r>
            <w:r w:rsidR="007028B8" w:rsidRPr="00845EE0">
              <w:rPr>
                <w:rFonts w:ascii="Times New Roman" w:eastAsia="Times New Roman" w:hAnsi="Times New Roman"/>
                <w:color w:val="000000"/>
              </w:rPr>
              <w:t>XML (</w:t>
            </w:r>
            <w:r w:rsidRPr="00845EE0">
              <w:rPr>
                <w:rFonts w:ascii="Times New Roman" w:eastAsia="Times New Roman" w:hAnsi="Times New Roman"/>
                <w:color w:val="000000"/>
              </w:rPr>
              <w:t xml:space="preserve">XPATH, </w:t>
            </w:r>
            <w:r w:rsidR="00AA6AF8" w:rsidRPr="00845EE0">
              <w:rPr>
                <w:rFonts w:ascii="Times New Roman" w:eastAsia="Times New Roman" w:hAnsi="Times New Roman"/>
                <w:color w:val="000000"/>
              </w:rPr>
              <w:t>XSD, WSDL</w:t>
            </w:r>
            <w:r w:rsidRPr="00845EE0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</w:tr>
      <w:tr w:rsidR="006269C3" w:rsidRPr="00845EE0" w:rsidTr="006269C3">
        <w:trPr>
          <w:trHeight w:val="252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6269C3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>User Interface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69C3" w:rsidRPr="00845EE0" w:rsidRDefault="00AA6AF8" w:rsidP="000433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845EE0">
              <w:rPr>
                <w:rFonts w:ascii="Times New Roman" w:eastAsia="Times New Roman" w:hAnsi="Times New Roman"/>
                <w:color w:val="000000"/>
              </w:rPr>
              <w:t>ADF (</w:t>
            </w:r>
            <w:r w:rsidR="00853BA3" w:rsidRPr="00845EE0">
              <w:rPr>
                <w:rFonts w:ascii="Times New Roman" w:eastAsia="Times New Roman" w:hAnsi="Times New Roman"/>
                <w:color w:val="000000"/>
              </w:rPr>
              <w:t>Application Developer Framework)</w:t>
            </w:r>
          </w:p>
        </w:tc>
      </w:tr>
    </w:tbl>
    <w:p w:rsidR="00631A01" w:rsidRPr="00845EE0" w:rsidRDefault="00631A01" w:rsidP="000433BA">
      <w:pPr>
        <w:spacing w:after="0" w:line="240" w:lineRule="auto"/>
        <w:rPr>
          <w:rFonts w:ascii="Times New Roman" w:hAnsi="Times New Roman"/>
          <w:b/>
          <w:u w:val="single"/>
        </w:rPr>
      </w:pPr>
    </w:p>
    <w:p w:rsidR="008451EA" w:rsidRPr="00845EE0" w:rsidRDefault="007044EA" w:rsidP="000433BA">
      <w:pPr>
        <w:spacing w:after="0" w:line="240" w:lineRule="auto"/>
        <w:rPr>
          <w:rFonts w:ascii="Times New Roman" w:hAnsi="Times New Roman"/>
          <w:b/>
          <w:u w:val="single"/>
        </w:rPr>
      </w:pPr>
      <w:r w:rsidRPr="00845EE0">
        <w:rPr>
          <w:rFonts w:ascii="Times New Roman" w:hAnsi="Times New Roman"/>
          <w:b/>
          <w:u w:val="single"/>
        </w:rPr>
        <w:t>PROFESSIONAL EXPERIENCE</w:t>
      </w:r>
    </w:p>
    <w:p w:rsidR="002D6BFA" w:rsidRPr="00845EE0" w:rsidRDefault="002D6BFA" w:rsidP="000433BA">
      <w:pPr>
        <w:spacing w:after="0" w:line="240" w:lineRule="auto"/>
        <w:rPr>
          <w:rFonts w:ascii="Times New Roman" w:hAnsi="Times New Roman"/>
          <w:b/>
        </w:rPr>
      </w:pPr>
    </w:p>
    <w:p w:rsidR="001E1725" w:rsidRPr="00845EE0" w:rsidRDefault="001E1725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Fortinet Inc,</w:t>
      </w:r>
    </w:p>
    <w:p w:rsidR="002D6BFA" w:rsidRPr="00845EE0" w:rsidRDefault="001E1725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</w:t>
      </w:r>
      <w:r w:rsidR="002D6BFA" w:rsidRPr="00845EE0">
        <w:rPr>
          <w:rFonts w:ascii="Times New Roman" w:hAnsi="Times New Roman"/>
          <w:b/>
        </w:rPr>
        <w:t xml:space="preserve"> </w:t>
      </w:r>
      <w:r w:rsidR="007E55E2" w:rsidRPr="00845EE0">
        <w:rPr>
          <w:rFonts w:ascii="Times New Roman" w:hAnsi="Times New Roman"/>
          <w:b/>
        </w:rPr>
        <w:t>Sunnyvale</w:t>
      </w:r>
      <w:r w:rsidRPr="00845EE0">
        <w:rPr>
          <w:rFonts w:ascii="Times New Roman" w:hAnsi="Times New Roman"/>
          <w:b/>
        </w:rPr>
        <w:t>.</w:t>
      </w:r>
      <w:r w:rsidR="007E55E2" w:rsidRPr="00845EE0">
        <w:rPr>
          <w:rFonts w:ascii="Times New Roman" w:hAnsi="Times New Roman"/>
          <w:b/>
        </w:rPr>
        <w:t xml:space="preserve"> CA</w:t>
      </w:r>
    </w:p>
    <w:p w:rsidR="002D6BFA" w:rsidRPr="00845EE0" w:rsidRDefault="002D6BFA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</w:t>
      </w:r>
      <w:r w:rsidR="00ED38EE" w:rsidRPr="00845EE0">
        <w:rPr>
          <w:rFonts w:ascii="Times New Roman" w:hAnsi="Times New Roman"/>
          <w:b/>
        </w:rPr>
        <w:t>August</w:t>
      </w:r>
      <w:r w:rsidR="00A50631" w:rsidRPr="00845EE0">
        <w:rPr>
          <w:rFonts w:ascii="Times New Roman" w:hAnsi="Times New Roman"/>
          <w:b/>
        </w:rPr>
        <w:t xml:space="preserve"> 2015 </w:t>
      </w:r>
      <w:r w:rsidR="00EB0007" w:rsidRPr="00845EE0">
        <w:rPr>
          <w:rFonts w:ascii="Times New Roman" w:hAnsi="Times New Roman"/>
          <w:b/>
        </w:rPr>
        <w:t xml:space="preserve">to </w:t>
      </w:r>
      <w:r w:rsidR="00FF0F22" w:rsidRPr="00845EE0">
        <w:rPr>
          <w:rFonts w:ascii="Times New Roman" w:hAnsi="Times New Roman"/>
          <w:b/>
        </w:rPr>
        <w:t>till</w:t>
      </w:r>
      <w:r w:rsidR="005D19C9" w:rsidRPr="00845EE0">
        <w:rPr>
          <w:rFonts w:ascii="Times New Roman" w:hAnsi="Times New Roman"/>
          <w:b/>
        </w:rPr>
        <w:t xml:space="preserve"> Date</w:t>
      </w:r>
    </w:p>
    <w:p w:rsidR="002D6BFA" w:rsidRPr="00845EE0" w:rsidRDefault="002D6BFA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Environment: Oracle </w:t>
      </w:r>
      <w:r w:rsidR="00C75E7F" w:rsidRPr="00845EE0">
        <w:rPr>
          <w:rFonts w:ascii="Times New Roman" w:hAnsi="Times New Roman"/>
          <w:b/>
        </w:rPr>
        <w:t>R12</w:t>
      </w:r>
      <w:r w:rsidR="0078774C" w:rsidRPr="00845EE0">
        <w:rPr>
          <w:rFonts w:ascii="Times New Roman" w:hAnsi="Times New Roman"/>
          <w:b/>
        </w:rPr>
        <w:t xml:space="preserve"> Implementation </w:t>
      </w:r>
      <w:r w:rsidR="006B25DD" w:rsidRPr="00845EE0">
        <w:rPr>
          <w:rFonts w:ascii="Times New Roman" w:hAnsi="Times New Roman"/>
          <w:b/>
        </w:rPr>
        <w:t>12.2.4</w:t>
      </w:r>
      <w:r w:rsidR="00CE549E">
        <w:rPr>
          <w:rFonts w:ascii="Times New Roman" w:hAnsi="Times New Roman"/>
          <w:b/>
        </w:rPr>
        <w:t>((OM,SC,IB)</w:t>
      </w:r>
      <w:r w:rsidR="006B25DD">
        <w:rPr>
          <w:rFonts w:ascii="Times New Roman" w:hAnsi="Times New Roman"/>
          <w:b/>
        </w:rPr>
        <w:t>,</w:t>
      </w:r>
      <w:r w:rsidR="0014305F">
        <w:rPr>
          <w:rFonts w:ascii="Times New Roman" w:hAnsi="Times New Roman"/>
          <w:b/>
        </w:rPr>
        <w:t xml:space="preserve"> Revpro 2.4</w:t>
      </w:r>
    </w:p>
    <w:p w:rsidR="002D6BFA" w:rsidRPr="00845EE0" w:rsidRDefault="002D6BFA" w:rsidP="000433BA">
      <w:pPr>
        <w:spacing w:after="0" w:line="240" w:lineRule="auto"/>
        <w:rPr>
          <w:rFonts w:ascii="Times New Roman" w:hAnsi="Times New Roman"/>
          <w:b/>
        </w:rPr>
      </w:pPr>
    </w:p>
    <w:p w:rsidR="002D6BFA" w:rsidRPr="00845EE0" w:rsidRDefault="002D6BFA" w:rsidP="000433BA">
      <w:pPr>
        <w:numPr>
          <w:ilvl w:val="0"/>
          <w:numId w:val="18"/>
        </w:numPr>
        <w:spacing w:after="0" w:line="240" w:lineRule="auto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Working as Oracle </w:t>
      </w:r>
      <w:r w:rsidR="001A76F2">
        <w:rPr>
          <w:rFonts w:ascii="Times New Roman" w:hAnsi="Times New Roman"/>
        </w:rPr>
        <w:t xml:space="preserve">Technical </w:t>
      </w:r>
      <w:r w:rsidR="00921A0B">
        <w:rPr>
          <w:rFonts w:ascii="Times New Roman" w:hAnsi="Times New Roman"/>
        </w:rPr>
        <w:t>a</w:t>
      </w:r>
      <w:r w:rsidR="001A76F2">
        <w:rPr>
          <w:rFonts w:ascii="Times New Roman" w:hAnsi="Times New Roman"/>
        </w:rPr>
        <w:t>nd Revenue Consultant.</w:t>
      </w:r>
    </w:p>
    <w:p w:rsidR="002D6BFA" w:rsidRPr="00845EE0" w:rsidRDefault="002D6BFA" w:rsidP="000433BA">
      <w:pPr>
        <w:spacing w:after="0" w:line="240" w:lineRule="auto"/>
        <w:ind w:left="1620"/>
        <w:rPr>
          <w:rFonts w:ascii="Times New Roman" w:hAnsi="Times New Roman"/>
          <w:b/>
        </w:rPr>
      </w:pPr>
    </w:p>
    <w:p w:rsidR="00E811A7" w:rsidRPr="00E811A7" w:rsidRDefault="00E811A7" w:rsidP="00E811A7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>
        <w:rPr>
          <w:rFonts w:ascii="Times New Roman" w:hAnsi="Times New Roman"/>
        </w:rPr>
        <w:t>Currently Involved in ASC606 design phase which involves in understanding and extending of current business flows for Revpro 3.0</w:t>
      </w:r>
      <w:r>
        <w:rPr>
          <w:rFonts w:ascii="Times New Roman" w:hAnsi="Times New Roman"/>
          <w:b/>
        </w:rPr>
        <w:t>.</w:t>
      </w:r>
    </w:p>
    <w:p w:rsidR="0006738C" w:rsidRDefault="0006738C" w:rsidP="00D50B78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Involved in POB templates creation in Revpro606.</w:t>
      </w:r>
    </w:p>
    <w:p w:rsidR="0006738C" w:rsidRDefault="004E0EB1" w:rsidP="00D50B78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Understanding </w:t>
      </w:r>
      <w:r w:rsidR="00053246">
        <w:rPr>
          <w:rFonts w:ascii="Times New Roman" w:hAnsi="Times New Roman"/>
        </w:rPr>
        <w:t>on SSP.</w:t>
      </w:r>
      <w:r w:rsidR="002E2E17">
        <w:rPr>
          <w:rFonts w:ascii="Times New Roman" w:hAnsi="Times New Roman"/>
        </w:rPr>
        <w:t xml:space="preserve"> </w:t>
      </w:r>
    </w:p>
    <w:p w:rsidR="002E2E17" w:rsidRDefault="002E2E17" w:rsidP="00D50B78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Worked on Bundle/Non </w:t>
      </w:r>
      <w:r w:rsidR="00EB3242">
        <w:rPr>
          <w:rFonts w:ascii="Times New Roman" w:hAnsi="Times New Roman"/>
        </w:rPr>
        <w:t>Bundle consolidation</w:t>
      </w:r>
      <w:r>
        <w:rPr>
          <w:rFonts w:ascii="Times New Roman" w:hAnsi="Times New Roman"/>
        </w:rPr>
        <w:t xml:space="preserve"> logic for Revpro606.</w:t>
      </w:r>
    </w:p>
    <w:p w:rsidR="00D35921" w:rsidRDefault="00D35921" w:rsidP="00D50B78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Revpro606 Reconciliation with Oracle Reports for Month </w:t>
      </w:r>
      <w:r w:rsidR="00B724F9">
        <w:rPr>
          <w:rFonts w:ascii="Times New Roman" w:hAnsi="Times New Roman"/>
        </w:rPr>
        <w:t>End</w:t>
      </w:r>
      <w:r>
        <w:rPr>
          <w:rFonts w:ascii="Times New Roman" w:hAnsi="Times New Roman"/>
        </w:rPr>
        <w:t xml:space="preserve"> Closure.</w:t>
      </w:r>
    </w:p>
    <w:p w:rsidR="00D50B78" w:rsidRPr="00845EE0" w:rsidRDefault="00D50B78" w:rsidP="00D50B78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Involved in Developing Revpro Interface</w:t>
      </w:r>
      <w:r w:rsidR="00194DFA">
        <w:rPr>
          <w:rFonts w:ascii="Times New Roman" w:hAnsi="Times New Roman"/>
        </w:rPr>
        <w:t xml:space="preserve"> in </w:t>
      </w:r>
      <w:r w:rsidR="00194DFA" w:rsidRPr="00763C93">
        <w:rPr>
          <w:rFonts w:ascii="Times New Roman" w:hAnsi="Times New Roman"/>
          <w:b/>
        </w:rPr>
        <w:t xml:space="preserve">fetching </w:t>
      </w:r>
      <w:r w:rsidRPr="00763C93">
        <w:rPr>
          <w:rFonts w:ascii="Times New Roman" w:hAnsi="Times New Roman"/>
          <w:b/>
        </w:rPr>
        <w:t>sales orders</w:t>
      </w:r>
      <w:r w:rsidR="00A64F3C">
        <w:rPr>
          <w:rFonts w:ascii="Times New Roman" w:hAnsi="Times New Roman"/>
          <w:b/>
        </w:rPr>
        <w:t>(OM)</w:t>
      </w:r>
      <w:r w:rsidRPr="00763C93">
        <w:rPr>
          <w:rFonts w:ascii="Times New Roman" w:hAnsi="Times New Roman"/>
          <w:b/>
        </w:rPr>
        <w:t>, Service contracts</w:t>
      </w:r>
      <w:r w:rsidRPr="00845EE0">
        <w:rPr>
          <w:rFonts w:ascii="Times New Roman" w:hAnsi="Times New Roman"/>
        </w:rPr>
        <w:t xml:space="preserve"> </w:t>
      </w:r>
      <w:r w:rsidR="00A64F3C">
        <w:rPr>
          <w:rFonts w:ascii="Times New Roman" w:hAnsi="Times New Roman"/>
        </w:rPr>
        <w:t>(</w:t>
      </w:r>
      <w:r w:rsidR="00A64F3C" w:rsidRPr="004F6C14">
        <w:rPr>
          <w:rFonts w:ascii="Times New Roman" w:hAnsi="Times New Roman"/>
          <w:b/>
        </w:rPr>
        <w:t>SC</w:t>
      </w:r>
      <w:r w:rsidR="00A64F3C">
        <w:rPr>
          <w:rFonts w:ascii="Times New Roman" w:hAnsi="Times New Roman"/>
        </w:rPr>
        <w:t xml:space="preserve">) </w:t>
      </w:r>
      <w:r w:rsidRPr="00845EE0">
        <w:rPr>
          <w:rFonts w:ascii="Times New Roman" w:hAnsi="Times New Roman"/>
        </w:rPr>
        <w:t>and invoices from oracle to Revpro.</w:t>
      </w:r>
    </w:p>
    <w:p w:rsidR="00D50B78" w:rsidRPr="00FA09D4" w:rsidRDefault="00402858" w:rsidP="00D50B78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>
        <w:rPr>
          <w:rFonts w:ascii="Times New Roman" w:hAnsi="Times New Roman"/>
        </w:rPr>
        <w:t>Designing Oracle flow</w:t>
      </w:r>
      <w:r w:rsidR="001A25A1"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for</w:t>
      </w:r>
      <w:r w:rsidR="00D50B78" w:rsidRPr="00845EE0">
        <w:rPr>
          <w:rFonts w:ascii="Times New Roman" w:hAnsi="Times New Roman"/>
        </w:rPr>
        <w:t xml:space="preserve"> Revpro Release rules, Contingencies and sending the Registration Events </w:t>
      </w:r>
      <w:r w:rsidR="001A25A1">
        <w:rPr>
          <w:rFonts w:ascii="Times New Roman" w:hAnsi="Times New Roman"/>
        </w:rPr>
        <w:t xml:space="preserve">from third party tools </w:t>
      </w:r>
      <w:r w:rsidR="001A25A1" w:rsidRPr="00845EE0">
        <w:rPr>
          <w:rFonts w:ascii="Times New Roman" w:hAnsi="Times New Roman"/>
        </w:rPr>
        <w:t xml:space="preserve">to Revpro Engine </w:t>
      </w:r>
      <w:r w:rsidR="00D50B78" w:rsidRPr="00845EE0">
        <w:rPr>
          <w:rFonts w:ascii="Times New Roman" w:hAnsi="Times New Roman"/>
        </w:rPr>
        <w:t>for Revenue recognition.</w:t>
      </w:r>
    </w:p>
    <w:p w:rsidR="00FA09D4" w:rsidRPr="00AE06F2" w:rsidRDefault="00FA09D4" w:rsidP="00D50B78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>
        <w:rPr>
          <w:rFonts w:ascii="Times New Roman" w:hAnsi="Times New Roman"/>
        </w:rPr>
        <w:t>Worked on Performance improvement for Re</w:t>
      </w:r>
      <w:r w:rsidR="00F404C8">
        <w:rPr>
          <w:rFonts w:ascii="Times New Roman" w:hAnsi="Times New Roman"/>
        </w:rPr>
        <w:t>vp</w:t>
      </w:r>
      <w:r>
        <w:rPr>
          <w:rFonts w:ascii="Times New Roman" w:hAnsi="Times New Roman"/>
        </w:rPr>
        <w:t>r</w:t>
      </w:r>
      <w:r w:rsidR="00F404C8"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605 with Oracle Application</w:t>
      </w:r>
      <w:r w:rsidR="007907B9">
        <w:rPr>
          <w:rFonts w:ascii="Times New Roman" w:hAnsi="Times New Roman"/>
        </w:rPr>
        <w:t>s</w:t>
      </w:r>
      <w:r>
        <w:rPr>
          <w:rFonts w:ascii="Times New Roman" w:hAnsi="Times New Roman"/>
        </w:rPr>
        <w:t>.</w:t>
      </w:r>
    </w:p>
    <w:p w:rsidR="00AE06F2" w:rsidRPr="00845EE0" w:rsidRDefault="00AE06F2" w:rsidP="00D50B78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>
        <w:rPr>
          <w:rFonts w:ascii="Times New Roman" w:hAnsi="Times New Roman"/>
        </w:rPr>
        <w:t>Designed Oracle Data Collection programs for Collecting CRM information and sending the information to Revpro</w:t>
      </w:r>
      <w:r w:rsidR="000D527E">
        <w:rPr>
          <w:rFonts w:ascii="Times New Roman" w:hAnsi="Times New Roman"/>
        </w:rPr>
        <w:t>605</w:t>
      </w:r>
    </w:p>
    <w:p w:rsidR="00D50B78" w:rsidRPr="002A0341" w:rsidRDefault="00D50B78" w:rsidP="00D50B78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Processing and publishing the Rebate information to Revpro Engine.</w:t>
      </w:r>
    </w:p>
    <w:p w:rsidR="002A0341" w:rsidRPr="008175A3" w:rsidRDefault="002A0341" w:rsidP="00D50B78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Sending the POS Data to Revpro using </w:t>
      </w:r>
      <w:r w:rsidR="00792379">
        <w:rPr>
          <w:rFonts w:ascii="Times New Roman" w:hAnsi="Times New Roman"/>
        </w:rPr>
        <w:t>a custom program by collecting</w:t>
      </w:r>
      <w:r>
        <w:rPr>
          <w:rFonts w:ascii="Times New Roman" w:hAnsi="Times New Roman"/>
        </w:rPr>
        <w:t xml:space="preserve"> distributors information </w:t>
      </w:r>
      <w:r w:rsidR="00A1629A">
        <w:rPr>
          <w:rFonts w:ascii="Times New Roman" w:hAnsi="Times New Roman"/>
        </w:rPr>
        <w:t>from CHRM module.</w:t>
      </w:r>
    </w:p>
    <w:p w:rsidR="00D50B78" w:rsidRPr="00377577" w:rsidRDefault="00D50B78" w:rsidP="00D50B78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>
        <w:rPr>
          <w:rFonts w:ascii="Times New Roman" w:hAnsi="Times New Roman"/>
        </w:rPr>
        <w:t>Extracting Credit memos, manual invoices, manual credit memos directly into revpro</w:t>
      </w:r>
    </w:p>
    <w:p w:rsidR="00D50B78" w:rsidRPr="00845EE0" w:rsidRDefault="00D50B78" w:rsidP="00D50B78">
      <w:pPr>
        <w:spacing w:after="0" w:line="240" w:lineRule="auto"/>
        <w:ind w:left="1440"/>
        <w:rPr>
          <w:rFonts w:ascii="Times New Roman" w:hAnsi="Times New Roman"/>
          <w:b/>
        </w:rPr>
      </w:pPr>
      <w:r>
        <w:rPr>
          <w:rFonts w:ascii="Times New Roman" w:hAnsi="Times New Roman"/>
        </w:rPr>
        <w:t>Using materialized views.</w:t>
      </w:r>
    </w:p>
    <w:p w:rsidR="00D50B78" w:rsidRPr="00524EB9" w:rsidRDefault="00D50B78" w:rsidP="00D50B78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 xml:space="preserve">Created custom views for sending the oracle information to other inhouse tools like (Forticare) for </w:t>
      </w:r>
      <w:r w:rsidR="004E70C7">
        <w:rPr>
          <w:rFonts w:ascii="Times New Roman" w:hAnsi="Times New Roman"/>
        </w:rPr>
        <w:t xml:space="preserve">End </w:t>
      </w:r>
      <w:r w:rsidR="00991B39">
        <w:rPr>
          <w:rFonts w:ascii="Times New Roman" w:hAnsi="Times New Roman"/>
        </w:rPr>
        <w:t>User</w:t>
      </w:r>
      <w:r w:rsidR="004E70C7">
        <w:rPr>
          <w:rFonts w:ascii="Times New Roman" w:hAnsi="Times New Roman"/>
        </w:rPr>
        <w:t xml:space="preserve"> </w:t>
      </w:r>
      <w:r w:rsidR="00AF7DE6">
        <w:rPr>
          <w:rFonts w:ascii="Times New Roman" w:hAnsi="Times New Roman"/>
        </w:rPr>
        <w:t>Registration of the products.</w:t>
      </w:r>
    </w:p>
    <w:p w:rsidR="0078774C" w:rsidRPr="00845EE0" w:rsidRDefault="0078774C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Developed </w:t>
      </w:r>
      <w:r w:rsidR="00E20F8C" w:rsidRPr="00845EE0">
        <w:rPr>
          <w:rFonts w:ascii="Times New Roman" w:hAnsi="Times New Roman"/>
        </w:rPr>
        <w:t>Service Contract conversion in loading 12 mil</w:t>
      </w:r>
      <w:r w:rsidR="009637FD" w:rsidRPr="00845EE0">
        <w:rPr>
          <w:rFonts w:ascii="Times New Roman" w:hAnsi="Times New Roman"/>
        </w:rPr>
        <w:t>lion recor</w:t>
      </w:r>
      <w:r w:rsidR="00AB12CB" w:rsidRPr="00845EE0">
        <w:rPr>
          <w:rFonts w:ascii="Times New Roman" w:hAnsi="Times New Roman"/>
        </w:rPr>
        <w:t>ds from lega</w:t>
      </w:r>
      <w:r w:rsidR="00395AE8" w:rsidRPr="00845EE0">
        <w:rPr>
          <w:rFonts w:ascii="Times New Roman" w:hAnsi="Times New Roman"/>
        </w:rPr>
        <w:t>cy system to Oracle Application using advance pl/sql batch processing concepts.</w:t>
      </w:r>
    </w:p>
    <w:p w:rsidR="00EA1CCB" w:rsidRPr="00845EE0" w:rsidRDefault="00EA1CCB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Developed </w:t>
      </w:r>
      <w:r w:rsidR="009637FD" w:rsidRPr="00845EE0">
        <w:rPr>
          <w:rFonts w:ascii="Times New Roman" w:hAnsi="Times New Roman"/>
        </w:rPr>
        <w:t>Install base conversion in loading 7 million recor</w:t>
      </w:r>
      <w:r w:rsidR="00F63422" w:rsidRPr="00845EE0">
        <w:rPr>
          <w:rFonts w:ascii="Times New Roman" w:hAnsi="Times New Roman"/>
        </w:rPr>
        <w:t>ds from legacy system to Oracle Application.</w:t>
      </w:r>
    </w:p>
    <w:p w:rsidR="00E26B0A" w:rsidRPr="00845EE0" w:rsidRDefault="00E26B0A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Create</w:t>
      </w:r>
      <w:r w:rsidR="00D87C3E" w:rsidRPr="00845EE0">
        <w:rPr>
          <w:rFonts w:ascii="Times New Roman" w:hAnsi="Times New Roman"/>
        </w:rPr>
        <w:t>d</w:t>
      </w:r>
      <w:r w:rsidRPr="00845EE0">
        <w:rPr>
          <w:rFonts w:ascii="Times New Roman" w:hAnsi="Times New Roman"/>
        </w:rPr>
        <w:t xml:space="preserve"> Custom Alerts in Oracle CRM Module</w:t>
      </w:r>
      <w:r w:rsidR="00954C27" w:rsidRPr="00845EE0">
        <w:rPr>
          <w:rFonts w:ascii="Times New Roman" w:hAnsi="Times New Roman"/>
        </w:rPr>
        <w:t xml:space="preserve"> </w:t>
      </w:r>
      <w:r w:rsidR="00D41730" w:rsidRPr="00845EE0">
        <w:rPr>
          <w:rFonts w:ascii="Times New Roman" w:hAnsi="Times New Roman"/>
        </w:rPr>
        <w:t xml:space="preserve">for </w:t>
      </w:r>
      <w:r w:rsidR="00265066" w:rsidRPr="00845EE0">
        <w:rPr>
          <w:rFonts w:ascii="Times New Roman" w:hAnsi="Times New Roman"/>
        </w:rPr>
        <w:t xml:space="preserve">Sending </w:t>
      </w:r>
      <w:r w:rsidR="00DB5CE8" w:rsidRPr="00845EE0">
        <w:rPr>
          <w:rFonts w:ascii="Times New Roman" w:hAnsi="Times New Roman"/>
        </w:rPr>
        <w:t>Contract Letters to Users</w:t>
      </w:r>
      <w:r w:rsidRPr="00845EE0">
        <w:rPr>
          <w:rFonts w:ascii="Times New Roman" w:hAnsi="Times New Roman"/>
        </w:rPr>
        <w:t>.</w:t>
      </w:r>
    </w:p>
    <w:p w:rsidR="004569AB" w:rsidRPr="00845EE0" w:rsidRDefault="00242FC8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Integrated Order Management to Service Contracts using Custom Interface </w:t>
      </w:r>
      <w:r w:rsidR="004569AB" w:rsidRPr="00845EE0">
        <w:rPr>
          <w:rFonts w:ascii="Times New Roman" w:hAnsi="Times New Roman"/>
        </w:rPr>
        <w:t xml:space="preserve">process. </w:t>
      </w:r>
    </w:p>
    <w:p w:rsidR="00CD2153" w:rsidRPr="00845EE0" w:rsidRDefault="00C97009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Developed conversion in Loading </w:t>
      </w:r>
      <w:r w:rsidR="005861DF" w:rsidRPr="00845EE0">
        <w:rPr>
          <w:rFonts w:ascii="Times New Roman" w:hAnsi="Times New Roman"/>
        </w:rPr>
        <w:t>Customer and Customer Sites Infor</w:t>
      </w:r>
      <w:r w:rsidR="008D669D" w:rsidRPr="00845EE0">
        <w:rPr>
          <w:rFonts w:ascii="Times New Roman" w:hAnsi="Times New Roman"/>
        </w:rPr>
        <w:t>mation.</w:t>
      </w:r>
    </w:p>
    <w:p w:rsidR="005379E9" w:rsidRPr="00845EE0" w:rsidRDefault="004569AB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Worked</w:t>
      </w:r>
      <w:r w:rsidR="005379E9" w:rsidRPr="00845EE0">
        <w:rPr>
          <w:rFonts w:ascii="Times New Roman" w:hAnsi="Times New Roman"/>
        </w:rPr>
        <w:t xml:space="preserve"> on modifying the sales order </w:t>
      </w:r>
      <w:r w:rsidR="00561669" w:rsidRPr="00845EE0">
        <w:rPr>
          <w:rFonts w:ascii="Times New Roman" w:hAnsi="Times New Roman"/>
        </w:rPr>
        <w:t>workflow for applyin</w:t>
      </w:r>
      <w:r w:rsidR="00FC2252" w:rsidRPr="00845EE0">
        <w:rPr>
          <w:rFonts w:ascii="Times New Roman" w:hAnsi="Times New Roman"/>
        </w:rPr>
        <w:t>g Holds while creating the</w:t>
      </w:r>
      <w:r w:rsidR="00561669" w:rsidRPr="00845EE0">
        <w:rPr>
          <w:rFonts w:ascii="Times New Roman" w:hAnsi="Times New Roman"/>
        </w:rPr>
        <w:t xml:space="preserve"> sales order.</w:t>
      </w:r>
    </w:p>
    <w:p w:rsidR="001F0F52" w:rsidRPr="00845EE0" w:rsidRDefault="00FD5070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Developed</w:t>
      </w:r>
      <w:r w:rsidR="001F0F52" w:rsidRPr="00845EE0">
        <w:rPr>
          <w:rFonts w:ascii="Times New Roman" w:hAnsi="Times New Roman"/>
        </w:rPr>
        <w:t xml:space="preserve"> Business Events in automating the Service Information for Service items</w:t>
      </w:r>
      <w:r w:rsidR="007751CF" w:rsidRPr="00845EE0">
        <w:rPr>
          <w:rFonts w:ascii="Times New Roman" w:hAnsi="Times New Roman"/>
        </w:rPr>
        <w:t>.</w:t>
      </w:r>
    </w:p>
    <w:p w:rsidR="002D6BFA" w:rsidRPr="00845EE0" w:rsidRDefault="002D6BFA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Developing of XML Publisher </w:t>
      </w:r>
      <w:r w:rsidR="000355BD" w:rsidRPr="00845EE0">
        <w:rPr>
          <w:rFonts w:ascii="Times New Roman" w:hAnsi="Times New Roman"/>
        </w:rPr>
        <w:t>Reports</w:t>
      </w:r>
      <w:r w:rsidR="00693AB3" w:rsidRPr="00845EE0">
        <w:rPr>
          <w:rFonts w:ascii="Times New Roman" w:hAnsi="Times New Roman"/>
        </w:rPr>
        <w:t xml:space="preserve"> in</w:t>
      </w:r>
      <w:r w:rsidR="000355BD" w:rsidRPr="00845EE0">
        <w:rPr>
          <w:rFonts w:ascii="Times New Roman" w:hAnsi="Times New Roman"/>
        </w:rPr>
        <w:t xml:space="preserve"> Inventory</w:t>
      </w:r>
      <w:r w:rsidR="00C76300" w:rsidRPr="00845EE0">
        <w:rPr>
          <w:rFonts w:ascii="Times New Roman" w:hAnsi="Times New Roman"/>
        </w:rPr>
        <w:t xml:space="preserve"> </w:t>
      </w:r>
      <w:r w:rsidR="00305AAC" w:rsidRPr="00845EE0">
        <w:rPr>
          <w:rFonts w:ascii="Times New Roman" w:hAnsi="Times New Roman"/>
        </w:rPr>
        <w:t>and ASCP Module</w:t>
      </w:r>
      <w:r w:rsidR="00983FBD" w:rsidRPr="00845EE0">
        <w:rPr>
          <w:rFonts w:ascii="Times New Roman" w:hAnsi="Times New Roman"/>
        </w:rPr>
        <w:t xml:space="preserve"> Like</w:t>
      </w:r>
      <w:r w:rsidR="007C0F30" w:rsidRPr="00845EE0">
        <w:rPr>
          <w:rFonts w:ascii="Times New Roman" w:hAnsi="Times New Roman"/>
        </w:rPr>
        <w:t xml:space="preserve"> Inventory Turns Reports</w:t>
      </w:r>
      <w:r w:rsidR="00C15AAA" w:rsidRPr="00845EE0">
        <w:rPr>
          <w:rFonts w:ascii="Times New Roman" w:hAnsi="Times New Roman"/>
        </w:rPr>
        <w:t xml:space="preserve"> etc.</w:t>
      </w:r>
    </w:p>
    <w:p w:rsidR="00066056" w:rsidRPr="00845EE0" w:rsidRDefault="00066056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Supporting Physical Inventory </w:t>
      </w:r>
      <w:r w:rsidR="0007526F" w:rsidRPr="00845EE0">
        <w:rPr>
          <w:rFonts w:ascii="Times New Roman" w:hAnsi="Times New Roman"/>
        </w:rPr>
        <w:t>Process in Oracle</w:t>
      </w:r>
      <w:r w:rsidR="00935772" w:rsidRPr="00845EE0">
        <w:rPr>
          <w:rFonts w:ascii="Times New Roman" w:hAnsi="Times New Roman"/>
        </w:rPr>
        <w:t xml:space="preserve"> for</w:t>
      </w:r>
      <w:r w:rsidR="00CA3F67" w:rsidRPr="00845EE0">
        <w:rPr>
          <w:rFonts w:ascii="Times New Roman" w:hAnsi="Times New Roman"/>
        </w:rPr>
        <w:t xml:space="preserve"> Loading Serial Numbers</w:t>
      </w:r>
      <w:r w:rsidR="0084181B" w:rsidRPr="00845EE0">
        <w:rPr>
          <w:rFonts w:ascii="Times New Roman" w:hAnsi="Times New Roman"/>
        </w:rPr>
        <w:t xml:space="preserve"> to oracle and</w:t>
      </w:r>
      <w:r w:rsidR="00CA3F67" w:rsidRPr="00845EE0">
        <w:rPr>
          <w:rFonts w:ascii="Times New Roman" w:hAnsi="Times New Roman"/>
        </w:rPr>
        <w:t xml:space="preserve"> performing</w:t>
      </w:r>
      <w:r w:rsidR="00B03F07" w:rsidRPr="00845EE0">
        <w:rPr>
          <w:rFonts w:ascii="Times New Roman" w:hAnsi="Times New Roman"/>
        </w:rPr>
        <w:t xml:space="preserve"> validation and</w:t>
      </w:r>
      <w:r w:rsidR="00CA3F67" w:rsidRPr="00845EE0">
        <w:rPr>
          <w:rFonts w:ascii="Times New Roman" w:hAnsi="Times New Roman"/>
        </w:rPr>
        <w:t xml:space="preserve"> Matching the </w:t>
      </w:r>
      <w:r w:rsidR="00756449" w:rsidRPr="00845EE0">
        <w:rPr>
          <w:rFonts w:ascii="Times New Roman" w:hAnsi="Times New Roman"/>
        </w:rPr>
        <w:t>serial number</w:t>
      </w:r>
      <w:r w:rsidR="00CA3F67" w:rsidRPr="00845EE0">
        <w:rPr>
          <w:rFonts w:ascii="Times New Roman" w:hAnsi="Times New Roman"/>
        </w:rPr>
        <w:t>s with on hand Quantities.</w:t>
      </w:r>
    </w:p>
    <w:p w:rsidR="001228BB" w:rsidRPr="00A500F1" w:rsidRDefault="001228BB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>
        <w:rPr>
          <w:rFonts w:ascii="Times New Roman" w:hAnsi="Times New Roman"/>
        </w:rPr>
        <w:t>Developed Shared region in OAF and associating the DFF information to Standard OAF pages.</w:t>
      </w:r>
    </w:p>
    <w:p w:rsidR="00A500F1" w:rsidRPr="00845EE0" w:rsidRDefault="00A500F1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Worked on OAF personalization’s and customizations </w:t>
      </w:r>
    </w:p>
    <w:p w:rsidR="002D4BAB" w:rsidRPr="00845EE0" w:rsidRDefault="00606FF4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Involved in Requirement Gathering and solution Design Phases.</w:t>
      </w:r>
    </w:p>
    <w:p w:rsidR="00BE5ACC" w:rsidRPr="00845EE0" w:rsidRDefault="00BE5ACC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Mapping the Business Requirements to Oracle Applications.</w:t>
      </w:r>
    </w:p>
    <w:p w:rsidR="00BE5ACC" w:rsidRPr="00845EE0" w:rsidRDefault="00BE5ACC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Configuring Actives</w:t>
      </w:r>
      <w:r w:rsidR="00D76804" w:rsidRPr="00845EE0">
        <w:rPr>
          <w:rFonts w:ascii="Times New Roman" w:hAnsi="Times New Roman"/>
        </w:rPr>
        <w:t xml:space="preserve"> in Oracle</w:t>
      </w:r>
      <w:r w:rsidRPr="00845EE0">
        <w:rPr>
          <w:rFonts w:ascii="Times New Roman" w:hAnsi="Times New Roman"/>
        </w:rPr>
        <w:t xml:space="preserve"> to Map the Business </w:t>
      </w:r>
      <w:r w:rsidR="00D76804" w:rsidRPr="00845EE0">
        <w:rPr>
          <w:rFonts w:ascii="Times New Roman" w:hAnsi="Times New Roman"/>
        </w:rPr>
        <w:t>Requirements</w:t>
      </w:r>
      <w:r w:rsidRPr="00845EE0">
        <w:rPr>
          <w:rFonts w:ascii="Times New Roman" w:hAnsi="Times New Roman"/>
        </w:rPr>
        <w:t>.</w:t>
      </w:r>
    </w:p>
    <w:p w:rsidR="00EA3EA0" w:rsidRPr="00845EE0" w:rsidRDefault="00EA3EA0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 xml:space="preserve">Meeting with End </w:t>
      </w:r>
      <w:r w:rsidR="007D291C" w:rsidRPr="00845EE0">
        <w:rPr>
          <w:rFonts w:ascii="Times New Roman" w:hAnsi="Times New Roman"/>
        </w:rPr>
        <w:t>Users,</w:t>
      </w:r>
      <w:r w:rsidRPr="00845EE0">
        <w:rPr>
          <w:rFonts w:ascii="Times New Roman" w:hAnsi="Times New Roman"/>
        </w:rPr>
        <w:t xml:space="preserve"> </w:t>
      </w:r>
      <w:r w:rsidR="00B609B5" w:rsidRPr="00845EE0">
        <w:rPr>
          <w:rFonts w:ascii="Times New Roman" w:hAnsi="Times New Roman"/>
        </w:rPr>
        <w:t>testing</w:t>
      </w:r>
      <w:r w:rsidR="00934306" w:rsidRPr="00845EE0">
        <w:rPr>
          <w:rFonts w:ascii="Times New Roman" w:hAnsi="Times New Roman"/>
        </w:rPr>
        <w:t xml:space="preserve"> team also </w:t>
      </w:r>
      <w:r w:rsidR="00B609B5" w:rsidRPr="00845EE0">
        <w:rPr>
          <w:rFonts w:ascii="Times New Roman" w:hAnsi="Times New Roman"/>
        </w:rPr>
        <w:t xml:space="preserve">FIT Gap </w:t>
      </w:r>
      <w:r w:rsidRPr="00845EE0">
        <w:rPr>
          <w:rFonts w:ascii="Times New Roman" w:hAnsi="Times New Roman"/>
        </w:rPr>
        <w:t xml:space="preserve">Analysis </w:t>
      </w:r>
      <w:r w:rsidR="00B609B5" w:rsidRPr="00845EE0">
        <w:rPr>
          <w:rFonts w:ascii="Times New Roman" w:hAnsi="Times New Roman"/>
        </w:rPr>
        <w:t>to</w:t>
      </w:r>
      <w:r w:rsidRPr="00845EE0">
        <w:rPr>
          <w:rFonts w:ascii="Times New Roman" w:hAnsi="Times New Roman"/>
        </w:rPr>
        <w:t xml:space="preserve"> Check the S</w:t>
      </w:r>
      <w:r w:rsidR="00B609B5" w:rsidRPr="00845EE0">
        <w:rPr>
          <w:rFonts w:ascii="Times New Roman" w:hAnsi="Times New Roman"/>
        </w:rPr>
        <w:t>olution Meets All Business needs</w:t>
      </w:r>
      <w:r w:rsidR="004E722F" w:rsidRPr="00845EE0">
        <w:rPr>
          <w:rFonts w:ascii="Times New Roman" w:hAnsi="Times New Roman"/>
        </w:rPr>
        <w:t xml:space="preserve"> or not.</w:t>
      </w:r>
    </w:p>
    <w:p w:rsidR="00214E92" w:rsidRPr="00845EE0" w:rsidRDefault="006A459F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Worked on ASCP Custom interface</w:t>
      </w:r>
      <w:r w:rsidR="008E4FB3" w:rsidRPr="00845EE0">
        <w:rPr>
          <w:rFonts w:ascii="Times New Roman" w:hAnsi="Times New Roman"/>
        </w:rPr>
        <w:t>s</w:t>
      </w:r>
      <w:r w:rsidRPr="00845EE0">
        <w:rPr>
          <w:rFonts w:ascii="Times New Roman" w:hAnsi="Times New Roman"/>
        </w:rPr>
        <w:t xml:space="preserve"> to pull the data from third party systems and integrating to different Environments for Data Analysis. </w:t>
      </w:r>
    </w:p>
    <w:p w:rsidR="00FA3210" w:rsidRPr="00845EE0" w:rsidRDefault="00FA3210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Good Knowledge on Centralized and Decentralized Architecture.</w:t>
      </w:r>
    </w:p>
    <w:p w:rsidR="007F06AC" w:rsidRPr="00845EE0" w:rsidRDefault="007F06AC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Day to Day activities on Analyzing Suggested Supplies from ASCP System.</w:t>
      </w:r>
    </w:p>
    <w:p w:rsidR="00345A72" w:rsidRPr="00845EE0" w:rsidRDefault="00345A72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 xml:space="preserve">Developed </w:t>
      </w:r>
      <w:r w:rsidR="00F63674" w:rsidRPr="00845EE0">
        <w:rPr>
          <w:rFonts w:ascii="Times New Roman" w:hAnsi="Times New Roman"/>
        </w:rPr>
        <w:t xml:space="preserve">and worked on </w:t>
      </w:r>
      <w:r w:rsidRPr="00845EE0">
        <w:rPr>
          <w:rFonts w:ascii="Times New Roman" w:hAnsi="Times New Roman"/>
        </w:rPr>
        <w:t xml:space="preserve">Test </w:t>
      </w:r>
      <w:r w:rsidR="00F63674" w:rsidRPr="00845EE0">
        <w:rPr>
          <w:rFonts w:ascii="Times New Roman" w:hAnsi="Times New Roman"/>
        </w:rPr>
        <w:t>Scripts and</w:t>
      </w:r>
      <w:r w:rsidRPr="00845EE0">
        <w:rPr>
          <w:rFonts w:ascii="Times New Roman" w:hAnsi="Times New Roman"/>
        </w:rPr>
        <w:t xml:space="preserve"> Performance tuning </w:t>
      </w:r>
      <w:r w:rsidR="00F63674" w:rsidRPr="00845EE0">
        <w:rPr>
          <w:rFonts w:ascii="Times New Roman" w:hAnsi="Times New Roman"/>
        </w:rPr>
        <w:t>of various custom objects.</w:t>
      </w:r>
    </w:p>
    <w:p w:rsidR="0002251B" w:rsidRPr="00845EE0" w:rsidRDefault="002D6BFA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Preparing CV060 and </w:t>
      </w:r>
      <w:r w:rsidR="000B750F" w:rsidRPr="00845EE0">
        <w:rPr>
          <w:rFonts w:ascii="Times New Roman" w:hAnsi="Times New Roman"/>
        </w:rPr>
        <w:t>MD070</w:t>
      </w:r>
      <w:r w:rsidR="00216FD0" w:rsidRPr="00845EE0">
        <w:rPr>
          <w:rFonts w:ascii="Times New Roman" w:hAnsi="Times New Roman"/>
        </w:rPr>
        <w:t>, MD050</w:t>
      </w:r>
      <w:r w:rsidR="000B750F" w:rsidRPr="00845EE0">
        <w:rPr>
          <w:rFonts w:ascii="Times New Roman" w:hAnsi="Times New Roman"/>
        </w:rPr>
        <w:t xml:space="preserve"> for</w:t>
      </w:r>
      <w:r w:rsidRPr="00845EE0">
        <w:rPr>
          <w:rFonts w:ascii="Times New Roman" w:hAnsi="Times New Roman"/>
        </w:rPr>
        <w:t xml:space="preserve"> the above reports.</w:t>
      </w:r>
    </w:p>
    <w:p w:rsidR="005D534D" w:rsidRPr="00BC3540" w:rsidRDefault="00E513ED" w:rsidP="00073C6F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BC3540">
        <w:rPr>
          <w:rFonts w:ascii="Times New Roman" w:hAnsi="Times New Roman"/>
        </w:rPr>
        <w:t>Preparing CV</w:t>
      </w:r>
      <w:r w:rsidR="00CF7CFB" w:rsidRPr="00BC3540">
        <w:rPr>
          <w:rFonts w:ascii="Times New Roman" w:hAnsi="Times New Roman"/>
        </w:rPr>
        <w:t>040, CV060, MD</w:t>
      </w:r>
      <w:r w:rsidR="00615A8D" w:rsidRPr="00BC3540">
        <w:rPr>
          <w:rFonts w:ascii="Times New Roman" w:hAnsi="Times New Roman"/>
        </w:rPr>
        <w:t>120.</w:t>
      </w:r>
      <w:r w:rsidR="00002E44" w:rsidRPr="00BC3540">
        <w:rPr>
          <w:rFonts w:ascii="Times New Roman" w:hAnsi="Times New Roman"/>
        </w:rPr>
        <w:t xml:space="preserve"> </w:t>
      </w:r>
    </w:p>
    <w:p w:rsidR="00A217B9" w:rsidRPr="00845EE0" w:rsidRDefault="00002E44" w:rsidP="000433BA">
      <w:pPr>
        <w:spacing w:after="0" w:line="240" w:lineRule="auto"/>
        <w:ind w:left="126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 xml:space="preserve">       </w:t>
      </w:r>
      <w:r w:rsidRPr="00845EE0">
        <w:rPr>
          <w:rFonts w:ascii="Times New Roman" w:hAnsi="Times New Roman"/>
          <w:b/>
        </w:rPr>
        <w:t xml:space="preserve">  </w:t>
      </w:r>
    </w:p>
    <w:p w:rsidR="009E2621" w:rsidRPr="00845EE0" w:rsidRDefault="00A217B9" w:rsidP="000433BA">
      <w:pPr>
        <w:spacing w:after="0" w:line="240" w:lineRule="auto"/>
        <w:rPr>
          <w:rFonts w:ascii="Times New Roman" w:hAnsi="Times New Roman"/>
        </w:rPr>
      </w:pPr>
      <w:r w:rsidRPr="00845EE0">
        <w:rPr>
          <w:rFonts w:ascii="Times New Roman" w:hAnsi="Times New Roman"/>
          <w:b/>
        </w:rPr>
        <w:lastRenderedPageBreak/>
        <w:t xml:space="preserve">            </w:t>
      </w:r>
      <w:r w:rsidR="00002E44" w:rsidRPr="00845EE0">
        <w:rPr>
          <w:rFonts w:ascii="Times New Roman" w:hAnsi="Times New Roman"/>
          <w:b/>
        </w:rPr>
        <w:t xml:space="preserve">  </w:t>
      </w:r>
    </w:p>
    <w:p w:rsidR="004B36AB" w:rsidRPr="00845EE0" w:rsidRDefault="009E2621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</w:t>
      </w:r>
      <w:r w:rsidR="004B36AB" w:rsidRPr="00845EE0">
        <w:rPr>
          <w:rFonts w:ascii="Times New Roman" w:hAnsi="Times New Roman"/>
          <w:b/>
        </w:rPr>
        <w:t xml:space="preserve">          Bio Marin Inc,</w:t>
      </w:r>
    </w:p>
    <w:p w:rsidR="009E2621" w:rsidRPr="00845EE0" w:rsidRDefault="004B36AB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</w:t>
      </w:r>
      <w:r w:rsidR="009E2621" w:rsidRPr="00845EE0">
        <w:rPr>
          <w:rFonts w:ascii="Times New Roman" w:hAnsi="Times New Roman"/>
          <w:b/>
        </w:rPr>
        <w:t xml:space="preserve"> </w:t>
      </w:r>
      <w:r w:rsidR="005A1F17" w:rsidRPr="00845EE0">
        <w:rPr>
          <w:rFonts w:ascii="Times New Roman" w:hAnsi="Times New Roman"/>
          <w:b/>
        </w:rPr>
        <w:t>Novato</w:t>
      </w:r>
      <w:r w:rsidR="007E55E2" w:rsidRPr="00845EE0">
        <w:rPr>
          <w:rFonts w:ascii="Times New Roman" w:hAnsi="Times New Roman"/>
          <w:b/>
        </w:rPr>
        <w:t>,</w:t>
      </w:r>
      <w:r w:rsidR="00BB36EE" w:rsidRPr="00845EE0">
        <w:rPr>
          <w:rFonts w:ascii="Times New Roman" w:hAnsi="Times New Roman"/>
          <w:b/>
        </w:rPr>
        <w:t xml:space="preserve"> CA</w:t>
      </w:r>
    </w:p>
    <w:p w:rsidR="009E2621" w:rsidRPr="00845EE0" w:rsidRDefault="009E2621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February 2015 – </w:t>
      </w:r>
      <w:r w:rsidR="0052469F" w:rsidRPr="00845EE0">
        <w:rPr>
          <w:rFonts w:ascii="Times New Roman" w:hAnsi="Times New Roman"/>
          <w:b/>
        </w:rPr>
        <w:t xml:space="preserve">June </w:t>
      </w:r>
      <w:r w:rsidRPr="00845EE0">
        <w:rPr>
          <w:rFonts w:ascii="Times New Roman" w:hAnsi="Times New Roman"/>
          <w:b/>
        </w:rPr>
        <w:t xml:space="preserve">2015 </w:t>
      </w:r>
    </w:p>
    <w:p w:rsidR="009E2621" w:rsidRPr="00845EE0" w:rsidRDefault="009E2621" w:rsidP="00845EE0">
      <w:pPr>
        <w:spacing w:after="0" w:line="240" w:lineRule="auto"/>
        <w:ind w:left="720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Environment: Oracle R12</w:t>
      </w:r>
      <w:r w:rsidR="00967C5B" w:rsidRPr="00845EE0">
        <w:rPr>
          <w:rFonts w:ascii="Times New Roman" w:hAnsi="Times New Roman"/>
          <w:b/>
        </w:rPr>
        <w:t xml:space="preserve"> </w:t>
      </w:r>
      <w:r w:rsidR="0000329E" w:rsidRPr="00845EE0">
        <w:rPr>
          <w:rFonts w:ascii="Times New Roman" w:hAnsi="Times New Roman"/>
          <w:b/>
        </w:rPr>
        <w:t>12.1.3,</w:t>
      </w:r>
      <w:r w:rsidR="000432C4" w:rsidRPr="00845EE0">
        <w:rPr>
          <w:rFonts w:ascii="Times New Roman" w:hAnsi="Times New Roman"/>
          <w:b/>
        </w:rPr>
        <w:t xml:space="preserve"> </w:t>
      </w:r>
      <w:r w:rsidR="00A843D8" w:rsidRPr="00845EE0">
        <w:rPr>
          <w:rFonts w:ascii="Times New Roman" w:hAnsi="Times New Roman"/>
          <w:b/>
        </w:rPr>
        <w:t xml:space="preserve">Oracle SOA </w:t>
      </w:r>
      <w:r w:rsidR="008C6A81" w:rsidRPr="00845EE0">
        <w:rPr>
          <w:rFonts w:ascii="Times New Roman" w:hAnsi="Times New Roman"/>
          <w:b/>
        </w:rPr>
        <w:t>11g web</w:t>
      </w:r>
      <w:r w:rsidR="00A843D8" w:rsidRPr="00845EE0">
        <w:rPr>
          <w:rFonts w:ascii="Times New Roman" w:hAnsi="Times New Roman"/>
          <w:b/>
        </w:rPr>
        <w:t xml:space="preserve"> </w:t>
      </w:r>
      <w:r w:rsidR="00CF7CFB" w:rsidRPr="00845EE0">
        <w:rPr>
          <w:rFonts w:ascii="Times New Roman" w:hAnsi="Times New Roman"/>
          <w:b/>
        </w:rPr>
        <w:t>logic: -</w:t>
      </w:r>
      <w:r w:rsidR="00A843D8" w:rsidRPr="00845EE0">
        <w:rPr>
          <w:rFonts w:ascii="Times New Roman" w:hAnsi="Times New Roman"/>
          <w:b/>
        </w:rPr>
        <w:t>10.3</w:t>
      </w:r>
      <w:r w:rsidR="008C6A81" w:rsidRPr="00845EE0">
        <w:rPr>
          <w:rFonts w:ascii="Times New Roman" w:hAnsi="Times New Roman"/>
          <w:b/>
        </w:rPr>
        <w:t>, Fusion</w:t>
      </w:r>
      <w:r w:rsidR="00A843D8" w:rsidRPr="00845EE0">
        <w:rPr>
          <w:rFonts w:ascii="Times New Roman" w:hAnsi="Times New Roman"/>
          <w:b/>
        </w:rPr>
        <w:t xml:space="preserve"> Middleware 11.1.1.6</w:t>
      </w:r>
      <w:r w:rsidR="00A828C3" w:rsidRPr="00845EE0">
        <w:rPr>
          <w:rFonts w:ascii="Times New Roman" w:hAnsi="Times New Roman"/>
          <w:b/>
        </w:rPr>
        <w:t>, ADF</w:t>
      </w:r>
    </w:p>
    <w:p w:rsidR="009E2621" w:rsidRPr="00845EE0" w:rsidRDefault="009E2621" w:rsidP="000433BA">
      <w:pPr>
        <w:spacing w:after="0" w:line="240" w:lineRule="auto"/>
        <w:rPr>
          <w:rFonts w:ascii="Times New Roman" w:hAnsi="Times New Roman"/>
          <w:b/>
        </w:rPr>
      </w:pPr>
    </w:p>
    <w:p w:rsidR="009E2621" w:rsidRPr="00845EE0" w:rsidRDefault="009E2621" w:rsidP="000433BA">
      <w:pPr>
        <w:numPr>
          <w:ilvl w:val="0"/>
          <w:numId w:val="18"/>
        </w:numPr>
        <w:spacing w:after="0" w:line="240" w:lineRule="auto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Working as Oracle </w:t>
      </w:r>
      <w:r w:rsidR="005602DF" w:rsidRPr="00845EE0">
        <w:rPr>
          <w:rFonts w:ascii="Times New Roman" w:hAnsi="Times New Roman"/>
        </w:rPr>
        <w:t xml:space="preserve">Apps Technical </w:t>
      </w:r>
      <w:r w:rsidR="00CF7CFB" w:rsidRPr="00845EE0">
        <w:rPr>
          <w:rFonts w:ascii="Times New Roman" w:hAnsi="Times New Roman"/>
        </w:rPr>
        <w:t>and</w:t>
      </w:r>
      <w:r w:rsidR="005602DF" w:rsidRPr="00845EE0">
        <w:rPr>
          <w:rFonts w:ascii="Times New Roman" w:hAnsi="Times New Roman"/>
        </w:rPr>
        <w:t xml:space="preserve"> SOA</w:t>
      </w:r>
      <w:r w:rsidRPr="00845EE0">
        <w:rPr>
          <w:rFonts w:ascii="Times New Roman" w:hAnsi="Times New Roman"/>
        </w:rPr>
        <w:t xml:space="preserve"> Consultant</w:t>
      </w:r>
    </w:p>
    <w:p w:rsidR="009E2621" w:rsidRPr="00845EE0" w:rsidRDefault="009E2621" w:rsidP="000433BA">
      <w:pPr>
        <w:spacing w:after="0" w:line="240" w:lineRule="auto"/>
        <w:ind w:left="162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.</w:t>
      </w:r>
    </w:p>
    <w:p w:rsidR="002D73AA" w:rsidRPr="00845EE0" w:rsidRDefault="002D73AA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Worked on AR and AP aging</w:t>
      </w:r>
      <w:r w:rsidR="00670EBD" w:rsidRPr="00845EE0">
        <w:rPr>
          <w:rFonts w:ascii="Times New Roman" w:hAnsi="Times New Roman"/>
        </w:rPr>
        <w:t xml:space="preserve"> Reports in changing the </w:t>
      </w:r>
      <w:r w:rsidR="00E43836" w:rsidRPr="00845EE0">
        <w:rPr>
          <w:rFonts w:ascii="Times New Roman" w:hAnsi="Times New Roman"/>
        </w:rPr>
        <w:t>calculation logic for</w:t>
      </w:r>
      <w:r w:rsidR="00670EBD" w:rsidRPr="00845EE0">
        <w:rPr>
          <w:rFonts w:ascii="Times New Roman" w:hAnsi="Times New Roman"/>
        </w:rPr>
        <w:t xml:space="preserve"> AP and AR invoices.</w:t>
      </w:r>
    </w:p>
    <w:p w:rsidR="00602271" w:rsidRPr="00845EE0" w:rsidRDefault="00C06DBC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 xml:space="preserve">Modifying of </w:t>
      </w:r>
      <w:r w:rsidR="00255961" w:rsidRPr="00845EE0">
        <w:rPr>
          <w:rFonts w:ascii="Times New Roman" w:hAnsi="Times New Roman"/>
        </w:rPr>
        <w:t>existing XSLFO</w:t>
      </w:r>
      <w:r w:rsidR="00AA3A36" w:rsidRPr="00845EE0">
        <w:rPr>
          <w:rFonts w:ascii="Times New Roman" w:hAnsi="Times New Roman"/>
        </w:rPr>
        <w:t xml:space="preserve"> type</w:t>
      </w:r>
      <w:r w:rsidR="00D514BB" w:rsidRPr="00845EE0">
        <w:rPr>
          <w:rFonts w:ascii="Times New Roman" w:hAnsi="Times New Roman"/>
        </w:rPr>
        <w:t xml:space="preserve"> reports </w:t>
      </w:r>
      <w:r w:rsidR="001A3D0F" w:rsidRPr="00845EE0">
        <w:rPr>
          <w:rFonts w:ascii="Times New Roman" w:hAnsi="Times New Roman"/>
        </w:rPr>
        <w:t xml:space="preserve">Like Purchase order reports in printing additional </w:t>
      </w:r>
      <w:r w:rsidR="00ED6248" w:rsidRPr="00845EE0">
        <w:rPr>
          <w:rFonts w:ascii="Times New Roman" w:hAnsi="Times New Roman"/>
        </w:rPr>
        <w:t>information,</w:t>
      </w:r>
      <w:r w:rsidR="001A3D0F" w:rsidRPr="00845EE0">
        <w:rPr>
          <w:rFonts w:ascii="Times New Roman" w:hAnsi="Times New Roman"/>
        </w:rPr>
        <w:t xml:space="preserve"> bill to and ship to address as per the customer requirements for different operating units.</w:t>
      </w:r>
    </w:p>
    <w:p w:rsidR="008C6A81" w:rsidRPr="00845EE0" w:rsidRDefault="008C6A81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 xml:space="preserve">Worked on Form </w:t>
      </w:r>
      <w:r w:rsidR="00AD4B4C" w:rsidRPr="00845EE0">
        <w:rPr>
          <w:rFonts w:ascii="Times New Roman" w:hAnsi="Times New Roman"/>
        </w:rPr>
        <w:t>personalization’s</w:t>
      </w:r>
      <w:r w:rsidR="00011DBD" w:rsidRPr="00845EE0">
        <w:rPr>
          <w:rFonts w:ascii="Times New Roman" w:hAnsi="Times New Roman"/>
        </w:rPr>
        <w:t xml:space="preserve"> on Purchase </w:t>
      </w:r>
      <w:r w:rsidR="00572C76" w:rsidRPr="00845EE0">
        <w:rPr>
          <w:rFonts w:ascii="Times New Roman" w:hAnsi="Times New Roman"/>
        </w:rPr>
        <w:t>Order</w:t>
      </w:r>
      <w:r w:rsidR="009A36CC" w:rsidRPr="00845EE0">
        <w:rPr>
          <w:rFonts w:ascii="Times New Roman" w:hAnsi="Times New Roman"/>
        </w:rPr>
        <w:t xml:space="preserve"> Form for defaulting price </w:t>
      </w:r>
      <w:r w:rsidR="00B32B55" w:rsidRPr="00845EE0">
        <w:rPr>
          <w:rFonts w:ascii="Times New Roman" w:hAnsi="Times New Roman"/>
        </w:rPr>
        <w:t xml:space="preserve">based </w:t>
      </w:r>
      <w:r w:rsidR="009A36CC" w:rsidRPr="00845EE0">
        <w:rPr>
          <w:rFonts w:ascii="Times New Roman" w:hAnsi="Times New Roman"/>
        </w:rPr>
        <w:t xml:space="preserve">on custom </w:t>
      </w:r>
      <w:r w:rsidR="00467294" w:rsidRPr="00845EE0">
        <w:rPr>
          <w:rFonts w:ascii="Times New Roman" w:hAnsi="Times New Roman"/>
        </w:rPr>
        <w:t>calculation Also</w:t>
      </w:r>
      <w:r w:rsidR="008518C3" w:rsidRPr="00845EE0">
        <w:rPr>
          <w:rFonts w:ascii="Times New Roman" w:hAnsi="Times New Roman"/>
        </w:rPr>
        <w:t>,</w:t>
      </w:r>
      <w:r w:rsidR="005E634A" w:rsidRPr="00845EE0">
        <w:rPr>
          <w:rFonts w:ascii="Times New Roman" w:hAnsi="Times New Roman"/>
        </w:rPr>
        <w:t xml:space="preserve"> worked on defaulting Sales order header information to lines base</w:t>
      </w:r>
      <w:r w:rsidR="006E45A3" w:rsidRPr="00845EE0">
        <w:rPr>
          <w:rFonts w:ascii="Times New Roman" w:hAnsi="Times New Roman"/>
        </w:rPr>
        <w:t>d</w:t>
      </w:r>
      <w:r w:rsidR="00862252" w:rsidRPr="00845EE0">
        <w:rPr>
          <w:rFonts w:ascii="Times New Roman" w:hAnsi="Times New Roman"/>
        </w:rPr>
        <w:t xml:space="preserve"> on </w:t>
      </w:r>
      <w:r w:rsidR="005E634A" w:rsidRPr="00845EE0">
        <w:rPr>
          <w:rFonts w:ascii="Times New Roman" w:hAnsi="Times New Roman"/>
        </w:rPr>
        <w:t>validations.</w:t>
      </w:r>
    </w:p>
    <w:p w:rsidR="00AD4B4C" w:rsidRPr="00845EE0" w:rsidRDefault="00AD4B4C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Defining Business Events and wo</w:t>
      </w:r>
      <w:r w:rsidR="004C66A4" w:rsidRPr="00845EE0">
        <w:rPr>
          <w:rFonts w:ascii="Times New Roman" w:hAnsi="Times New Roman"/>
        </w:rPr>
        <w:t>rking on Workflow Customization in Order Managemen</w:t>
      </w:r>
      <w:r w:rsidR="004F1839" w:rsidRPr="00845EE0">
        <w:rPr>
          <w:rFonts w:ascii="Times New Roman" w:hAnsi="Times New Roman"/>
        </w:rPr>
        <w:t>t Module to automat</w:t>
      </w:r>
      <w:r w:rsidR="002218E8" w:rsidRPr="00845EE0">
        <w:rPr>
          <w:rFonts w:ascii="Times New Roman" w:hAnsi="Times New Roman"/>
        </w:rPr>
        <w:t>ing th</w:t>
      </w:r>
      <w:r w:rsidR="00E26FDC" w:rsidRPr="00845EE0">
        <w:rPr>
          <w:rFonts w:ascii="Times New Roman" w:hAnsi="Times New Roman"/>
        </w:rPr>
        <w:t xml:space="preserve">e sales territory </w:t>
      </w:r>
      <w:r w:rsidR="009206EE" w:rsidRPr="00845EE0">
        <w:rPr>
          <w:rFonts w:ascii="Times New Roman" w:hAnsi="Times New Roman"/>
        </w:rPr>
        <w:t>information, Item Relationships etc.</w:t>
      </w:r>
    </w:p>
    <w:p w:rsidR="009E2621" w:rsidRPr="00845EE0" w:rsidRDefault="00843DA6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 xml:space="preserve">Defining both Synchronous </w:t>
      </w:r>
      <w:r w:rsidR="00053192" w:rsidRPr="00845EE0">
        <w:rPr>
          <w:rFonts w:ascii="Times New Roman" w:hAnsi="Times New Roman"/>
        </w:rPr>
        <w:t>and Asynchronous Bpel processes.</w:t>
      </w:r>
    </w:p>
    <w:p w:rsidR="009E2621" w:rsidRPr="00845EE0" w:rsidRDefault="00843DA6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Working on db adaptors, ftp adaptor, file adaptor and apps adaptors</w:t>
      </w:r>
      <w:r w:rsidR="005743FF" w:rsidRPr="00845EE0">
        <w:rPr>
          <w:rFonts w:ascii="Times New Roman" w:hAnsi="Times New Roman"/>
        </w:rPr>
        <w:t xml:space="preserve"> in loading the data from third party system to oracle.</w:t>
      </w:r>
    </w:p>
    <w:p w:rsidR="004047A9" w:rsidRPr="00845EE0" w:rsidRDefault="004047A9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 xml:space="preserve">Integrating SOA to Other </w:t>
      </w:r>
      <w:r w:rsidR="00C27F91" w:rsidRPr="00845EE0">
        <w:rPr>
          <w:rFonts w:ascii="Times New Roman" w:hAnsi="Times New Roman"/>
        </w:rPr>
        <w:t>Applications</w:t>
      </w:r>
      <w:r w:rsidRPr="00845EE0">
        <w:rPr>
          <w:rFonts w:ascii="Times New Roman" w:hAnsi="Times New Roman"/>
        </w:rPr>
        <w:t xml:space="preserve"> for polling the Data.</w:t>
      </w:r>
    </w:p>
    <w:p w:rsidR="007004D3" w:rsidRPr="00845EE0" w:rsidRDefault="00F37188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Knowledge on Human tasks for sending the </w:t>
      </w:r>
      <w:r w:rsidR="00FC4873" w:rsidRPr="00845EE0">
        <w:rPr>
          <w:rFonts w:ascii="Times New Roman" w:hAnsi="Times New Roman"/>
        </w:rPr>
        <w:t>notifications to</w:t>
      </w:r>
      <w:r w:rsidRPr="00845EE0">
        <w:rPr>
          <w:rFonts w:ascii="Times New Roman" w:hAnsi="Times New Roman"/>
        </w:rPr>
        <w:t xml:space="preserve"> the User</w:t>
      </w:r>
      <w:r w:rsidR="007004D3" w:rsidRPr="00845EE0">
        <w:rPr>
          <w:rFonts w:ascii="Times New Roman" w:hAnsi="Times New Roman"/>
        </w:rPr>
        <w:t>s</w:t>
      </w:r>
      <w:r w:rsidR="009434BB" w:rsidRPr="00845EE0">
        <w:rPr>
          <w:rFonts w:ascii="Times New Roman" w:hAnsi="Times New Roman"/>
        </w:rPr>
        <w:t xml:space="preserve"> about</w:t>
      </w:r>
      <w:r w:rsidR="002339A5" w:rsidRPr="00845EE0">
        <w:rPr>
          <w:rFonts w:ascii="Times New Roman" w:hAnsi="Times New Roman"/>
        </w:rPr>
        <w:t xml:space="preserve"> </w:t>
      </w:r>
      <w:r w:rsidR="00EE2D7B" w:rsidRPr="00845EE0">
        <w:rPr>
          <w:rFonts w:ascii="Times New Roman" w:hAnsi="Times New Roman"/>
        </w:rPr>
        <w:t>Sales order information once the data is loaded using custom process.</w:t>
      </w:r>
    </w:p>
    <w:p w:rsidR="000432C4" w:rsidRPr="00845EE0" w:rsidRDefault="000432C4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Good un</w:t>
      </w:r>
      <w:r w:rsidR="008C6A81" w:rsidRPr="00845EE0">
        <w:rPr>
          <w:rFonts w:ascii="Times New Roman" w:hAnsi="Times New Roman"/>
        </w:rPr>
        <w:t xml:space="preserve">derstanding on Mediators, </w:t>
      </w:r>
      <w:r w:rsidR="00935301" w:rsidRPr="00845EE0">
        <w:rPr>
          <w:rFonts w:ascii="Times New Roman" w:hAnsi="Times New Roman"/>
        </w:rPr>
        <w:t>BAM,</w:t>
      </w:r>
      <w:r w:rsidRPr="00845EE0">
        <w:rPr>
          <w:rFonts w:ascii="Times New Roman" w:hAnsi="Times New Roman"/>
        </w:rPr>
        <w:t xml:space="preserve"> </w:t>
      </w:r>
      <w:r w:rsidR="001810B1" w:rsidRPr="00845EE0">
        <w:rPr>
          <w:rFonts w:ascii="Times New Roman" w:hAnsi="Times New Roman"/>
        </w:rPr>
        <w:t>Business rules, Decision tables which help in mapping and validating data from EDI and other systems.</w:t>
      </w:r>
    </w:p>
    <w:p w:rsidR="000432C4" w:rsidRPr="00845EE0" w:rsidRDefault="000432C4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Worked on DVM’s.</w:t>
      </w:r>
    </w:p>
    <w:p w:rsidR="008277AD" w:rsidRPr="00845EE0" w:rsidRDefault="008277AD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Developing validation on ADF pages </w:t>
      </w:r>
    </w:p>
    <w:p w:rsidR="00AA67D5" w:rsidRPr="00845EE0" w:rsidRDefault="00AA67D5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Implementing Security in ADF pages</w:t>
      </w:r>
    </w:p>
    <w:p w:rsidR="00C679EC" w:rsidRPr="00845EE0" w:rsidRDefault="00C679EC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Modifying the Page flows in Ora</w:t>
      </w:r>
      <w:r w:rsidR="00AB39F7" w:rsidRPr="00845EE0">
        <w:rPr>
          <w:rFonts w:ascii="Times New Roman" w:hAnsi="Times New Roman"/>
        </w:rPr>
        <w:t xml:space="preserve">cle ADF for </w:t>
      </w:r>
      <w:r w:rsidR="005B03CA" w:rsidRPr="00845EE0">
        <w:rPr>
          <w:rFonts w:ascii="Times New Roman" w:hAnsi="Times New Roman"/>
        </w:rPr>
        <w:t>in-house</w:t>
      </w:r>
      <w:r w:rsidR="00AB39F7" w:rsidRPr="00845EE0">
        <w:rPr>
          <w:rFonts w:ascii="Times New Roman" w:hAnsi="Times New Roman"/>
        </w:rPr>
        <w:t xml:space="preserve"> application.</w:t>
      </w:r>
    </w:p>
    <w:p w:rsidR="00C83A03" w:rsidRPr="00845EE0" w:rsidRDefault="00C83A03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Implementing custo</w:t>
      </w:r>
      <w:r w:rsidR="00E1349D" w:rsidRPr="00845EE0">
        <w:rPr>
          <w:rFonts w:ascii="Times New Roman" w:hAnsi="Times New Roman"/>
        </w:rPr>
        <w:t>m search functionality in</w:t>
      </w:r>
      <w:r w:rsidRPr="00845EE0">
        <w:rPr>
          <w:rFonts w:ascii="Times New Roman" w:hAnsi="Times New Roman"/>
        </w:rPr>
        <w:t xml:space="preserve"> ADF pages for </w:t>
      </w:r>
      <w:r w:rsidR="005B03CA" w:rsidRPr="00845EE0">
        <w:rPr>
          <w:rFonts w:ascii="Times New Roman" w:hAnsi="Times New Roman"/>
        </w:rPr>
        <w:t>in house</w:t>
      </w:r>
      <w:r w:rsidRPr="00845EE0">
        <w:rPr>
          <w:rFonts w:ascii="Times New Roman" w:hAnsi="Times New Roman"/>
        </w:rPr>
        <w:t xml:space="preserve"> application.</w:t>
      </w:r>
    </w:p>
    <w:p w:rsidR="005E6EC8" w:rsidRPr="00845EE0" w:rsidRDefault="00FC4873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Provided </w:t>
      </w:r>
      <w:r w:rsidR="009E2621" w:rsidRPr="00845EE0">
        <w:rPr>
          <w:rFonts w:ascii="Times New Roman" w:hAnsi="Times New Roman"/>
        </w:rPr>
        <w:t>End-User Training on Custom Process.</w:t>
      </w:r>
    </w:p>
    <w:p w:rsidR="000432C4" w:rsidRPr="00845EE0" w:rsidRDefault="000432C4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Creating documents lik</w:t>
      </w:r>
      <w:r w:rsidR="00F23C75" w:rsidRPr="00845EE0">
        <w:rPr>
          <w:rFonts w:ascii="Times New Roman" w:hAnsi="Times New Roman"/>
        </w:rPr>
        <w:t>e MD050 etc.</w:t>
      </w:r>
    </w:p>
    <w:p w:rsidR="00B56CF3" w:rsidRPr="00845EE0" w:rsidRDefault="00B56CF3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Knowledg</w:t>
      </w:r>
      <w:r w:rsidR="00D73FB2" w:rsidRPr="00845EE0">
        <w:rPr>
          <w:rFonts w:ascii="Times New Roman" w:hAnsi="Times New Roman"/>
        </w:rPr>
        <w:t>e on Error Handling Techniques</w:t>
      </w:r>
      <w:r w:rsidR="00A2285C" w:rsidRPr="00845EE0">
        <w:rPr>
          <w:rFonts w:ascii="Times New Roman" w:hAnsi="Times New Roman"/>
        </w:rPr>
        <w:t>.</w:t>
      </w:r>
      <w:r w:rsidR="00D73FB2" w:rsidRPr="00845EE0">
        <w:rPr>
          <w:rFonts w:ascii="Times New Roman" w:hAnsi="Times New Roman"/>
        </w:rPr>
        <w:t xml:space="preserve"> </w:t>
      </w:r>
    </w:p>
    <w:p w:rsidR="00F23C75" w:rsidRPr="00845EE0" w:rsidRDefault="00F23C75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Defining new process as per the client custom configuration.</w:t>
      </w:r>
    </w:p>
    <w:p w:rsidR="00BC3540" w:rsidRPr="00085A27" w:rsidRDefault="00E263AF" w:rsidP="00E13F3B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085A27">
        <w:rPr>
          <w:rFonts w:ascii="Times New Roman" w:hAnsi="Times New Roman"/>
        </w:rPr>
        <w:t>Continuous Monitoring of</w:t>
      </w:r>
      <w:r w:rsidR="00E05C05" w:rsidRPr="00085A27">
        <w:rPr>
          <w:rFonts w:ascii="Times New Roman" w:hAnsi="Times New Roman"/>
        </w:rPr>
        <w:t xml:space="preserve"> S</w:t>
      </w:r>
      <w:r w:rsidR="00CC7470" w:rsidRPr="00085A27">
        <w:rPr>
          <w:rFonts w:ascii="Times New Roman" w:hAnsi="Times New Roman"/>
        </w:rPr>
        <w:t xml:space="preserve">OA Components and providing </w:t>
      </w:r>
      <w:r w:rsidR="00AC4E59" w:rsidRPr="00085A27">
        <w:rPr>
          <w:rFonts w:ascii="Times New Roman" w:hAnsi="Times New Roman"/>
        </w:rPr>
        <w:t xml:space="preserve">data fix </w:t>
      </w:r>
      <w:r w:rsidR="00E05C05" w:rsidRPr="00085A27">
        <w:rPr>
          <w:rFonts w:ascii="Times New Roman" w:hAnsi="Times New Roman"/>
        </w:rPr>
        <w:t>in case of any Error.</w:t>
      </w:r>
    </w:p>
    <w:p w:rsidR="0051234F" w:rsidRPr="00845EE0" w:rsidRDefault="0051234F" w:rsidP="000433BA">
      <w:pPr>
        <w:spacing w:after="0" w:line="240" w:lineRule="auto"/>
        <w:ind w:left="1260"/>
        <w:rPr>
          <w:rFonts w:ascii="Times New Roman" w:hAnsi="Times New Roman"/>
          <w:b/>
        </w:rPr>
      </w:pPr>
    </w:p>
    <w:p w:rsidR="003578F1" w:rsidRPr="00845EE0" w:rsidRDefault="003578F1" w:rsidP="000433BA">
      <w:pPr>
        <w:spacing w:after="0" w:line="240" w:lineRule="auto"/>
        <w:ind w:left="1620"/>
        <w:rPr>
          <w:rFonts w:ascii="Times New Roman" w:hAnsi="Times New Roman"/>
          <w:b/>
        </w:rPr>
      </w:pPr>
    </w:p>
    <w:p w:rsidR="002B692D" w:rsidRPr="00845EE0" w:rsidRDefault="002B692D" w:rsidP="000433BA">
      <w:pPr>
        <w:spacing w:after="0" w:line="240" w:lineRule="auto"/>
        <w:rPr>
          <w:rFonts w:ascii="Times New Roman" w:hAnsi="Times New Roman"/>
          <w:b/>
        </w:rPr>
      </w:pPr>
    </w:p>
    <w:p w:rsidR="00E40CE4" w:rsidRPr="00845EE0" w:rsidRDefault="00CE02CF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</w:t>
      </w:r>
      <w:r w:rsidR="000953D5" w:rsidRPr="00845EE0">
        <w:rPr>
          <w:rFonts w:ascii="Times New Roman" w:hAnsi="Times New Roman"/>
          <w:b/>
        </w:rPr>
        <w:t xml:space="preserve">             </w:t>
      </w:r>
      <w:r w:rsidR="00842B6E" w:rsidRPr="00845EE0">
        <w:rPr>
          <w:rFonts w:ascii="Times New Roman" w:hAnsi="Times New Roman"/>
          <w:b/>
        </w:rPr>
        <w:t>ABB</w:t>
      </w:r>
      <w:r w:rsidR="00E40CE4" w:rsidRPr="00845EE0">
        <w:rPr>
          <w:rFonts w:ascii="Times New Roman" w:hAnsi="Times New Roman"/>
          <w:b/>
        </w:rPr>
        <w:t xml:space="preserve"> Inc,</w:t>
      </w:r>
    </w:p>
    <w:p w:rsidR="000953D5" w:rsidRPr="00845EE0" w:rsidRDefault="00E40CE4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</w:t>
      </w:r>
      <w:r w:rsidR="00B07091" w:rsidRPr="00845EE0">
        <w:rPr>
          <w:rFonts w:ascii="Times New Roman" w:hAnsi="Times New Roman"/>
          <w:b/>
        </w:rPr>
        <w:t xml:space="preserve">San </w:t>
      </w:r>
      <w:r w:rsidR="0041785B" w:rsidRPr="00845EE0">
        <w:rPr>
          <w:rFonts w:ascii="Times New Roman" w:hAnsi="Times New Roman"/>
          <w:b/>
        </w:rPr>
        <w:t>Jose CA</w:t>
      </w:r>
    </w:p>
    <w:p w:rsidR="000953D5" w:rsidRPr="00845EE0" w:rsidRDefault="000953D5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March 201</w:t>
      </w:r>
      <w:r w:rsidR="00BC7FD2" w:rsidRPr="00845EE0">
        <w:rPr>
          <w:rFonts w:ascii="Times New Roman" w:hAnsi="Times New Roman"/>
          <w:b/>
        </w:rPr>
        <w:t>3</w:t>
      </w:r>
      <w:r w:rsidRPr="00845EE0">
        <w:rPr>
          <w:rFonts w:ascii="Times New Roman" w:hAnsi="Times New Roman"/>
          <w:b/>
        </w:rPr>
        <w:t xml:space="preserve"> – </w:t>
      </w:r>
      <w:r w:rsidR="007A7AD2" w:rsidRPr="00845EE0">
        <w:rPr>
          <w:rFonts w:ascii="Times New Roman" w:hAnsi="Times New Roman"/>
          <w:b/>
        </w:rPr>
        <w:t>December 2014</w:t>
      </w:r>
    </w:p>
    <w:p w:rsidR="000953D5" w:rsidRPr="00845EE0" w:rsidRDefault="000953D5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Environment: Oracle </w:t>
      </w:r>
      <w:r w:rsidR="00104494" w:rsidRPr="00845EE0">
        <w:rPr>
          <w:rFonts w:ascii="Times New Roman" w:hAnsi="Times New Roman"/>
          <w:b/>
        </w:rPr>
        <w:t>11i (ASCP, INV, BOM</w:t>
      </w:r>
      <w:r w:rsidR="001419DB" w:rsidRPr="00845EE0">
        <w:rPr>
          <w:rFonts w:ascii="Times New Roman" w:hAnsi="Times New Roman"/>
          <w:b/>
        </w:rPr>
        <w:t>)</w:t>
      </w:r>
    </w:p>
    <w:p w:rsidR="000953D5" w:rsidRPr="00845EE0" w:rsidRDefault="000953D5" w:rsidP="000433BA">
      <w:pPr>
        <w:spacing w:after="0" w:line="240" w:lineRule="auto"/>
        <w:rPr>
          <w:rFonts w:ascii="Times New Roman" w:hAnsi="Times New Roman"/>
          <w:b/>
        </w:rPr>
      </w:pPr>
    </w:p>
    <w:p w:rsidR="00B901E4" w:rsidRPr="00845EE0" w:rsidRDefault="00B901E4" w:rsidP="000433BA">
      <w:pPr>
        <w:numPr>
          <w:ilvl w:val="0"/>
          <w:numId w:val="18"/>
        </w:numPr>
        <w:spacing w:after="0" w:line="240" w:lineRule="auto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Working as Oracle Apps </w:t>
      </w:r>
      <w:r w:rsidR="00A30DB4" w:rsidRPr="00845EE0">
        <w:rPr>
          <w:rFonts w:ascii="Times New Roman" w:hAnsi="Times New Roman"/>
        </w:rPr>
        <w:t xml:space="preserve">Techno Functional </w:t>
      </w:r>
      <w:r w:rsidR="00245B29" w:rsidRPr="00845EE0">
        <w:rPr>
          <w:rFonts w:ascii="Times New Roman" w:hAnsi="Times New Roman"/>
        </w:rPr>
        <w:t>Consultant.</w:t>
      </w:r>
      <w:r w:rsidR="00104494" w:rsidRPr="00845EE0">
        <w:rPr>
          <w:rFonts w:ascii="Times New Roman" w:hAnsi="Times New Roman"/>
        </w:rPr>
        <w:t xml:space="preserve"> </w:t>
      </w:r>
    </w:p>
    <w:p w:rsidR="000953D5" w:rsidRPr="00845EE0" w:rsidRDefault="00915C6B" w:rsidP="000433BA">
      <w:pPr>
        <w:spacing w:after="0" w:line="240" w:lineRule="auto"/>
        <w:ind w:left="162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.</w:t>
      </w:r>
    </w:p>
    <w:p w:rsidR="008960E1" w:rsidRPr="00845EE0" w:rsidRDefault="008960E1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Worked with Onsite team for hand</w:t>
      </w:r>
      <w:r w:rsidR="00224C64" w:rsidRPr="00845EE0">
        <w:rPr>
          <w:rFonts w:ascii="Times New Roman" w:hAnsi="Times New Roman"/>
        </w:rPr>
        <w:t>ling day to day issues in ASCP like pegging information, Plan recommendations.</w:t>
      </w:r>
      <w:r w:rsidR="004C7BD2" w:rsidRPr="00845EE0">
        <w:rPr>
          <w:rFonts w:ascii="Times New Roman" w:hAnsi="Times New Roman"/>
        </w:rPr>
        <w:t xml:space="preserve"> Purging plan data </w:t>
      </w:r>
      <w:r w:rsidR="006B1A2A" w:rsidRPr="00845EE0">
        <w:rPr>
          <w:rFonts w:ascii="Times New Roman" w:hAnsi="Times New Roman"/>
        </w:rPr>
        <w:t>etc.</w:t>
      </w:r>
      <w:r w:rsidR="004C7BD2" w:rsidRPr="00845EE0">
        <w:rPr>
          <w:rFonts w:ascii="Times New Roman" w:hAnsi="Times New Roman"/>
        </w:rPr>
        <w:t xml:space="preserve"> </w:t>
      </w:r>
    </w:p>
    <w:p w:rsidR="00831487" w:rsidRPr="00845EE0" w:rsidRDefault="001419DB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Debugging of ASCP setups Issue on Sourcing Rules</w:t>
      </w:r>
      <w:r w:rsidR="00365697" w:rsidRPr="00845EE0">
        <w:rPr>
          <w:rFonts w:ascii="Times New Roman" w:hAnsi="Times New Roman"/>
        </w:rPr>
        <w:t xml:space="preserve"> and Planning Time Fence </w:t>
      </w:r>
      <w:r w:rsidR="00AC7A36" w:rsidRPr="00845EE0">
        <w:rPr>
          <w:rFonts w:ascii="Times New Roman" w:hAnsi="Times New Roman"/>
        </w:rPr>
        <w:t>Issues.</w:t>
      </w:r>
    </w:p>
    <w:p w:rsidR="008960E1" w:rsidRPr="00845EE0" w:rsidRDefault="008960E1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Worked on developing some</w:t>
      </w:r>
      <w:r w:rsidR="006207EA" w:rsidRPr="00845EE0">
        <w:rPr>
          <w:rFonts w:ascii="Times New Roman" w:hAnsi="Times New Roman"/>
        </w:rPr>
        <w:t xml:space="preserve"> custom </w:t>
      </w:r>
      <w:r w:rsidR="00230A11" w:rsidRPr="00845EE0">
        <w:rPr>
          <w:rFonts w:ascii="Times New Roman" w:hAnsi="Times New Roman"/>
        </w:rPr>
        <w:t>reports for</w:t>
      </w:r>
      <w:r w:rsidR="00A03CF2" w:rsidRPr="00845EE0">
        <w:rPr>
          <w:rFonts w:ascii="Times New Roman" w:hAnsi="Times New Roman"/>
        </w:rPr>
        <w:t xml:space="preserve"> calculation of Demand and supply in Oracle </w:t>
      </w:r>
      <w:r w:rsidR="004C77D1" w:rsidRPr="00845EE0">
        <w:rPr>
          <w:rFonts w:ascii="Times New Roman" w:hAnsi="Times New Roman"/>
        </w:rPr>
        <w:t>ASCP module</w:t>
      </w:r>
      <w:r w:rsidR="00A03CF2" w:rsidRPr="00845EE0">
        <w:rPr>
          <w:rFonts w:ascii="Times New Roman" w:hAnsi="Times New Roman"/>
        </w:rPr>
        <w:t>.</w:t>
      </w:r>
    </w:p>
    <w:p w:rsidR="00104494" w:rsidRPr="00845EE0" w:rsidRDefault="007E6E9A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lastRenderedPageBreak/>
        <w:t xml:space="preserve">Defining </w:t>
      </w:r>
      <w:r w:rsidR="00D130E9" w:rsidRPr="00845EE0">
        <w:rPr>
          <w:rFonts w:ascii="Times New Roman" w:hAnsi="Times New Roman"/>
        </w:rPr>
        <w:t xml:space="preserve">custom </w:t>
      </w:r>
      <w:r w:rsidRPr="00845EE0">
        <w:rPr>
          <w:rFonts w:ascii="Times New Roman" w:hAnsi="Times New Roman"/>
        </w:rPr>
        <w:t>Collection</w:t>
      </w:r>
      <w:r w:rsidR="00D130E9" w:rsidRPr="00845EE0">
        <w:rPr>
          <w:rFonts w:ascii="Times New Roman" w:hAnsi="Times New Roman"/>
        </w:rPr>
        <w:t xml:space="preserve"> process</w:t>
      </w:r>
      <w:r w:rsidR="008960E1" w:rsidRPr="00845EE0">
        <w:rPr>
          <w:rFonts w:ascii="Times New Roman" w:hAnsi="Times New Roman"/>
        </w:rPr>
        <w:t xml:space="preserve"> to suit the client’s requirement</w:t>
      </w:r>
      <w:r w:rsidR="00230A11" w:rsidRPr="00845EE0">
        <w:rPr>
          <w:rFonts w:ascii="Times New Roman" w:hAnsi="Times New Roman"/>
        </w:rPr>
        <w:t xml:space="preserve"> for different plans.</w:t>
      </w:r>
    </w:p>
    <w:p w:rsidR="001421F1" w:rsidRPr="00845EE0" w:rsidRDefault="001421F1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Worked on A</w:t>
      </w:r>
      <w:r w:rsidR="008960E1" w:rsidRPr="00845EE0">
        <w:rPr>
          <w:rFonts w:ascii="Times New Roman" w:hAnsi="Times New Roman"/>
        </w:rPr>
        <w:t>u</w:t>
      </w:r>
      <w:r w:rsidRPr="00845EE0">
        <w:rPr>
          <w:rFonts w:ascii="Times New Roman" w:hAnsi="Times New Roman"/>
        </w:rPr>
        <w:t xml:space="preserve">tomation project (Bom Org Assignment) of Assigning </w:t>
      </w:r>
      <w:r w:rsidR="00DA73B1">
        <w:rPr>
          <w:rFonts w:ascii="Times New Roman" w:hAnsi="Times New Roman"/>
        </w:rPr>
        <w:t xml:space="preserve">Bill of </w:t>
      </w:r>
      <w:r w:rsidR="001C58F2">
        <w:rPr>
          <w:rFonts w:ascii="Times New Roman" w:hAnsi="Times New Roman"/>
        </w:rPr>
        <w:t xml:space="preserve">material </w:t>
      </w:r>
      <w:r w:rsidR="001C58F2" w:rsidRPr="00845EE0">
        <w:rPr>
          <w:rFonts w:ascii="Times New Roman" w:hAnsi="Times New Roman"/>
        </w:rPr>
        <w:t>to</w:t>
      </w:r>
      <w:r w:rsidRPr="00845EE0">
        <w:rPr>
          <w:rFonts w:ascii="Times New Roman" w:hAnsi="Times New Roman"/>
        </w:rPr>
        <w:t xml:space="preserve"> child organization</w:t>
      </w:r>
      <w:r w:rsidR="00326357" w:rsidRPr="00845EE0">
        <w:rPr>
          <w:rFonts w:ascii="Times New Roman" w:hAnsi="Times New Roman"/>
        </w:rPr>
        <w:t xml:space="preserve"> which involves integration of oracle application with Agile.</w:t>
      </w:r>
    </w:p>
    <w:p w:rsidR="007C4B79" w:rsidRPr="00845EE0" w:rsidRDefault="001421F1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Worked on Complex Item conversion which was </w:t>
      </w:r>
      <w:r w:rsidR="00F05ADB" w:rsidRPr="00845EE0">
        <w:rPr>
          <w:rFonts w:ascii="Times New Roman" w:hAnsi="Times New Roman"/>
        </w:rPr>
        <w:t>developed in</w:t>
      </w:r>
      <w:r w:rsidRPr="00845EE0">
        <w:rPr>
          <w:rFonts w:ascii="Times New Roman" w:hAnsi="Times New Roman"/>
        </w:rPr>
        <w:t xml:space="preserve"> integration </w:t>
      </w:r>
      <w:r w:rsidR="004569AB" w:rsidRPr="00845EE0">
        <w:rPr>
          <w:rFonts w:ascii="Times New Roman" w:hAnsi="Times New Roman"/>
        </w:rPr>
        <w:t>with Agile</w:t>
      </w:r>
      <w:r w:rsidRPr="00845EE0">
        <w:rPr>
          <w:rFonts w:ascii="Times New Roman" w:hAnsi="Times New Roman"/>
        </w:rPr>
        <w:t>, PIP and EBS database.</w:t>
      </w:r>
    </w:p>
    <w:p w:rsidR="00260EA5" w:rsidRPr="00845EE0" w:rsidRDefault="007C4B79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Involved in Data </w:t>
      </w:r>
      <w:r w:rsidR="00F05ADB" w:rsidRPr="00845EE0">
        <w:rPr>
          <w:rFonts w:ascii="Times New Roman" w:hAnsi="Times New Roman"/>
        </w:rPr>
        <w:t>Separation</w:t>
      </w:r>
      <w:r w:rsidRPr="00845EE0">
        <w:rPr>
          <w:rFonts w:ascii="Times New Roman" w:hAnsi="Times New Roman"/>
        </w:rPr>
        <w:t xml:space="preserve"> Activities for po</w:t>
      </w:r>
      <w:r w:rsidR="00223DFC" w:rsidRPr="00845EE0">
        <w:rPr>
          <w:rFonts w:ascii="Times New Roman" w:hAnsi="Times New Roman"/>
        </w:rPr>
        <w:t>wer and re Employee in ABB</w:t>
      </w:r>
      <w:r w:rsidR="00197FE7" w:rsidRPr="00845EE0">
        <w:rPr>
          <w:rFonts w:ascii="Times New Roman" w:hAnsi="Times New Roman"/>
        </w:rPr>
        <w:t xml:space="preserve"> like role </w:t>
      </w:r>
      <w:r w:rsidR="00C355A1" w:rsidRPr="00845EE0">
        <w:rPr>
          <w:rFonts w:ascii="Times New Roman" w:hAnsi="Times New Roman"/>
        </w:rPr>
        <w:t>separation,</w:t>
      </w:r>
      <w:r w:rsidR="00197FE7" w:rsidRPr="00845EE0">
        <w:rPr>
          <w:rFonts w:ascii="Times New Roman" w:hAnsi="Times New Roman"/>
        </w:rPr>
        <w:t xml:space="preserve"> Responsibilities etc.</w:t>
      </w:r>
    </w:p>
    <w:p w:rsidR="00BB0D58" w:rsidRPr="00845EE0" w:rsidRDefault="00BB0D58" w:rsidP="00845EE0">
      <w:pPr>
        <w:pStyle w:val="NoSpacing"/>
        <w:numPr>
          <w:ilvl w:val="0"/>
          <w:numId w:val="19"/>
        </w:numPr>
        <w:ind w:left="1440"/>
        <w:rPr>
          <w:rFonts w:ascii="Times New Roman" w:eastAsia="Calibri" w:hAnsi="Times New Roman"/>
        </w:rPr>
      </w:pPr>
      <w:r w:rsidRPr="00845EE0">
        <w:rPr>
          <w:rFonts w:ascii="Times New Roman" w:eastAsia="Calibri" w:hAnsi="Times New Roman"/>
        </w:rPr>
        <w:t>Working with Adaptors. Oracle Business Rules, Mediators for EDI related Transactions.</w:t>
      </w:r>
    </w:p>
    <w:p w:rsidR="000B750F" w:rsidRPr="00845EE0" w:rsidRDefault="000B750F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Data Separation Activities </w:t>
      </w:r>
      <w:r w:rsidR="004637A8" w:rsidRPr="00845EE0">
        <w:rPr>
          <w:rFonts w:ascii="Times New Roman" w:hAnsi="Times New Roman"/>
        </w:rPr>
        <w:t xml:space="preserve">for </w:t>
      </w:r>
      <w:r w:rsidR="007A7451" w:rsidRPr="00845EE0">
        <w:rPr>
          <w:rFonts w:ascii="Times New Roman" w:hAnsi="Times New Roman"/>
        </w:rPr>
        <w:t>Price</w:t>
      </w:r>
      <w:r w:rsidR="002D4A4F" w:rsidRPr="00845EE0">
        <w:rPr>
          <w:rFonts w:ascii="Times New Roman" w:hAnsi="Times New Roman"/>
        </w:rPr>
        <w:t xml:space="preserve"> </w:t>
      </w:r>
      <w:r w:rsidR="007A7451" w:rsidRPr="00845EE0">
        <w:rPr>
          <w:rFonts w:ascii="Times New Roman" w:hAnsi="Times New Roman"/>
        </w:rPr>
        <w:t xml:space="preserve">lists, </w:t>
      </w:r>
      <w:r w:rsidR="004B141A" w:rsidRPr="00845EE0">
        <w:rPr>
          <w:rFonts w:ascii="Times New Roman" w:hAnsi="Times New Roman"/>
        </w:rPr>
        <w:t>Quotations,</w:t>
      </w:r>
      <w:r w:rsidR="002D4A4F" w:rsidRPr="00845EE0">
        <w:rPr>
          <w:rFonts w:ascii="Times New Roman" w:hAnsi="Times New Roman"/>
        </w:rPr>
        <w:t xml:space="preserve"> and Bill of </w:t>
      </w:r>
      <w:r w:rsidR="00FA4908" w:rsidRPr="00845EE0">
        <w:rPr>
          <w:rFonts w:ascii="Times New Roman" w:hAnsi="Times New Roman"/>
        </w:rPr>
        <w:t>Distributions</w:t>
      </w:r>
      <w:r w:rsidR="007A7451" w:rsidRPr="00845EE0">
        <w:rPr>
          <w:rFonts w:ascii="Times New Roman" w:hAnsi="Times New Roman"/>
        </w:rPr>
        <w:t xml:space="preserve"> Data.</w:t>
      </w:r>
    </w:p>
    <w:p w:rsidR="00FA4908" w:rsidRPr="00845EE0" w:rsidRDefault="00FA4908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Implementing of Oracle HRMS modules for tracking the employee performance.</w:t>
      </w:r>
    </w:p>
    <w:p w:rsidR="004637A8" w:rsidRPr="00845EE0" w:rsidRDefault="00FA4908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Developing of Custom Reports like Open Transaction </w:t>
      </w:r>
      <w:r w:rsidR="0022698D" w:rsidRPr="00845EE0">
        <w:rPr>
          <w:rFonts w:ascii="Times New Roman" w:hAnsi="Times New Roman"/>
        </w:rPr>
        <w:t>report.</w:t>
      </w:r>
    </w:p>
    <w:p w:rsidR="00CB5D46" w:rsidRPr="00845EE0" w:rsidRDefault="0022698D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 xml:space="preserve">Complex </w:t>
      </w:r>
      <w:r w:rsidR="007A7451" w:rsidRPr="00845EE0">
        <w:rPr>
          <w:rFonts w:ascii="Times New Roman" w:hAnsi="Times New Roman"/>
        </w:rPr>
        <w:t xml:space="preserve">Form Personalization on </w:t>
      </w:r>
      <w:r w:rsidR="00717C6B" w:rsidRPr="00845EE0">
        <w:rPr>
          <w:rFonts w:ascii="Times New Roman" w:hAnsi="Times New Roman"/>
        </w:rPr>
        <w:t xml:space="preserve">Customer’s and Supplier Screens to notify the user </w:t>
      </w:r>
      <w:r w:rsidR="00764DBE" w:rsidRPr="00845EE0">
        <w:rPr>
          <w:rFonts w:ascii="Times New Roman" w:hAnsi="Times New Roman"/>
        </w:rPr>
        <w:t xml:space="preserve">about the recent </w:t>
      </w:r>
      <w:r w:rsidR="00717C6B" w:rsidRPr="00845EE0">
        <w:rPr>
          <w:rFonts w:ascii="Times New Roman" w:hAnsi="Times New Roman"/>
        </w:rPr>
        <w:t>changes.</w:t>
      </w:r>
    </w:p>
    <w:p w:rsidR="00C224F8" w:rsidRPr="00845EE0" w:rsidRDefault="00415E80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 xml:space="preserve">Developing pl/sql procedures </w:t>
      </w:r>
      <w:r w:rsidR="00DB6485" w:rsidRPr="00845EE0">
        <w:rPr>
          <w:rFonts w:ascii="Times New Roman" w:hAnsi="Times New Roman"/>
        </w:rPr>
        <w:t xml:space="preserve">to integrate </w:t>
      </w:r>
      <w:r w:rsidR="004B141A" w:rsidRPr="00845EE0">
        <w:rPr>
          <w:rFonts w:ascii="Times New Roman" w:hAnsi="Times New Roman"/>
        </w:rPr>
        <w:t xml:space="preserve">with </w:t>
      </w:r>
      <w:r w:rsidR="00AD70D6" w:rsidRPr="00845EE0">
        <w:rPr>
          <w:rFonts w:ascii="Times New Roman" w:hAnsi="Times New Roman"/>
        </w:rPr>
        <w:t xml:space="preserve">Oracle </w:t>
      </w:r>
      <w:r w:rsidR="004B141A" w:rsidRPr="00845EE0">
        <w:rPr>
          <w:rFonts w:ascii="Times New Roman" w:hAnsi="Times New Roman"/>
        </w:rPr>
        <w:t>Agile</w:t>
      </w:r>
      <w:r w:rsidR="00E5199B" w:rsidRPr="00845EE0">
        <w:rPr>
          <w:rFonts w:ascii="Times New Roman" w:hAnsi="Times New Roman"/>
        </w:rPr>
        <w:t>.</w:t>
      </w:r>
    </w:p>
    <w:p w:rsidR="00040CCC" w:rsidRPr="00845EE0" w:rsidRDefault="005D20F5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 xml:space="preserve">Business </w:t>
      </w:r>
      <w:r w:rsidR="00040CCC" w:rsidRPr="00845EE0">
        <w:rPr>
          <w:rFonts w:ascii="Times New Roman" w:hAnsi="Times New Roman"/>
        </w:rPr>
        <w:t xml:space="preserve">Meeting with </w:t>
      </w:r>
      <w:r w:rsidR="008A4442" w:rsidRPr="00845EE0">
        <w:rPr>
          <w:rFonts w:ascii="Times New Roman" w:hAnsi="Times New Roman"/>
        </w:rPr>
        <w:t xml:space="preserve">Onsite Functional Team </w:t>
      </w:r>
      <w:r w:rsidR="00040CCC" w:rsidRPr="00845EE0">
        <w:rPr>
          <w:rFonts w:ascii="Times New Roman" w:hAnsi="Times New Roman"/>
        </w:rPr>
        <w:t>for FIT Gap Analysis also to Check the Solution Meets All Business needs</w:t>
      </w:r>
      <w:r w:rsidR="008A4442" w:rsidRPr="00845EE0">
        <w:rPr>
          <w:rFonts w:ascii="Times New Roman" w:hAnsi="Times New Roman"/>
        </w:rPr>
        <w:t xml:space="preserve"> or not.</w:t>
      </w:r>
    </w:p>
    <w:p w:rsidR="00EF72C2" w:rsidRPr="00845EE0" w:rsidRDefault="00EF72C2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 xml:space="preserve">Proposed Solutions in </w:t>
      </w:r>
      <w:r w:rsidR="000A5849" w:rsidRPr="00845EE0">
        <w:rPr>
          <w:rFonts w:ascii="Times New Roman" w:hAnsi="Times New Roman"/>
        </w:rPr>
        <w:t xml:space="preserve">Oracle as per the </w:t>
      </w:r>
      <w:r w:rsidRPr="00845EE0">
        <w:rPr>
          <w:rFonts w:ascii="Times New Roman" w:hAnsi="Times New Roman"/>
        </w:rPr>
        <w:t xml:space="preserve">Business Meeting </w:t>
      </w:r>
      <w:r w:rsidR="000A5849" w:rsidRPr="00845EE0">
        <w:rPr>
          <w:rFonts w:ascii="Times New Roman" w:hAnsi="Times New Roman"/>
        </w:rPr>
        <w:t>to Map the Business Needs</w:t>
      </w:r>
      <w:r w:rsidRPr="00845EE0">
        <w:rPr>
          <w:rFonts w:ascii="Times New Roman" w:hAnsi="Times New Roman"/>
        </w:rPr>
        <w:t>.</w:t>
      </w:r>
    </w:p>
    <w:p w:rsidR="008A36CB" w:rsidRPr="00845EE0" w:rsidRDefault="0001464C" w:rsidP="000433BA">
      <w:pPr>
        <w:spacing w:after="0" w:line="240" w:lineRule="auto"/>
        <w:ind w:left="1620"/>
        <w:rPr>
          <w:rFonts w:ascii="Times New Roman" w:hAnsi="Times New Roman"/>
          <w:b/>
        </w:rPr>
      </w:pPr>
      <w:r w:rsidRPr="00845EE0">
        <w:rPr>
          <w:rFonts w:ascii="Times New Roman" w:hAnsi="Times New Roman"/>
        </w:rPr>
        <w:t>.</w:t>
      </w:r>
      <w:r w:rsidR="008A36CB" w:rsidRPr="00845EE0">
        <w:rPr>
          <w:rFonts w:ascii="Times New Roman" w:hAnsi="Times New Roman"/>
          <w:b/>
        </w:rPr>
        <w:t xml:space="preserve">   </w:t>
      </w:r>
    </w:p>
    <w:p w:rsidR="008A36CB" w:rsidRPr="00845EE0" w:rsidRDefault="008A36CB" w:rsidP="000433BA">
      <w:pPr>
        <w:spacing w:after="0" w:line="240" w:lineRule="auto"/>
        <w:rPr>
          <w:rFonts w:ascii="Times New Roman" w:hAnsi="Times New Roman"/>
          <w:b/>
        </w:rPr>
      </w:pPr>
    </w:p>
    <w:p w:rsidR="00EE1ECB" w:rsidRPr="00845EE0" w:rsidRDefault="008A36CB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</w:t>
      </w:r>
      <w:r w:rsidR="001545BD" w:rsidRPr="00845EE0">
        <w:rPr>
          <w:rFonts w:ascii="Times New Roman" w:hAnsi="Times New Roman"/>
          <w:b/>
        </w:rPr>
        <w:t xml:space="preserve">Power </w:t>
      </w:r>
      <w:r w:rsidR="005E1D24" w:rsidRPr="00845EE0">
        <w:rPr>
          <w:rFonts w:ascii="Times New Roman" w:hAnsi="Times New Roman"/>
          <w:b/>
        </w:rPr>
        <w:t>one</w:t>
      </w:r>
      <w:r w:rsidR="00EE1ECB" w:rsidRPr="00845EE0">
        <w:rPr>
          <w:rFonts w:ascii="Times New Roman" w:hAnsi="Times New Roman"/>
          <w:b/>
        </w:rPr>
        <w:t xml:space="preserve"> Inc.</w:t>
      </w:r>
    </w:p>
    <w:p w:rsidR="001545BD" w:rsidRPr="00845EE0" w:rsidRDefault="00EE1ECB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</w:t>
      </w:r>
      <w:r w:rsidR="005E1D24" w:rsidRPr="00845EE0">
        <w:rPr>
          <w:rFonts w:ascii="Times New Roman" w:hAnsi="Times New Roman"/>
          <w:b/>
        </w:rPr>
        <w:t xml:space="preserve"> </w:t>
      </w:r>
      <w:r w:rsidR="00F6293A" w:rsidRPr="00845EE0">
        <w:rPr>
          <w:rFonts w:ascii="Times New Roman" w:hAnsi="Times New Roman"/>
          <w:b/>
        </w:rPr>
        <w:t xml:space="preserve">Camarillo </w:t>
      </w:r>
    </w:p>
    <w:p w:rsidR="001545BD" w:rsidRPr="00845EE0" w:rsidRDefault="001545BD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</w:t>
      </w:r>
      <w:r w:rsidR="009F4602" w:rsidRPr="00845EE0">
        <w:rPr>
          <w:rFonts w:ascii="Times New Roman" w:hAnsi="Times New Roman"/>
          <w:b/>
        </w:rPr>
        <w:t>March 2011</w:t>
      </w:r>
      <w:r w:rsidR="00BF0FC4" w:rsidRPr="00845EE0">
        <w:rPr>
          <w:rFonts w:ascii="Times New Roman" w:hAnsi="Times New Roman"/>
          <w:b/>
        </w:rPr>
        <w:t xml:space="preserve"> – </w:t>
      </w:r>
      <w:r w:rsidR="00862B41" w:rsidRPr="00845EE0">
        <w:rPr>
          <w:rFonts w:ascii="Times New Roman" w:hAnsi="Times New Roman"/>
          <w:b/>
        </w:rPr>
        <w:t>March</w:t>
      </w:r>
      <w:r w:rsidR="00BC7FD2" w:rsidRPr="00845EE0">
        <w:rPr>
          <w:rFonts w:ascii="Times New Roman" w:hAnsi="Times New Roman"/>
          <w:b/>
        </w:rPr>
        <w:t xml:space="preserve"> 2013</w:t>
      </w:r>
    </w:p>
    <w:p w:rsidR="00BF0FC4" w:rsidRPr="00845EE0" w:rsidRDefault="00BF0FC4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Environment</w:t>
      </w:r>
      <w:r w:rsidR="009F4602" w:rsidRPr="00845EE0">
        <w:rPr>
          <w:rFonts w:ascii="Times New Roman" w:hAnsi="Times New Roman"/>
          <w:b/>
        </w:rPr>
        <w:t>:</w:t>
      </w:r>
      <w:r w:rsidR="002722FE" w:rsidRPr="00845EE0">
        <w:rPr>
          <w:rFonts w:ascii="Times New Roman" w:hAnsi="Times New Roman"/>
          <w:b/>
        </w:rPr>
        <w:t xml:space="preserve"> Oracle 11i</w:t>
      </w:r>
    </w:p>
    <w:p w:rsidR="00BF0FC4" w:rsidRPr="00845EE0" w:rsidRDefault="00BF0FC4" w:rsidP="000433BA">
      <w:pPr>
        <w:spacing w:after="0" w:line="240" w:lineRule="auto"/>
        <w:rPr>
          <w:rFonts w:ascii="Times New Roman" w:hAnsi="Times New Roman"/>
          <w:b/>
        </w:rPr>
      </w:pPr>
    </w:p>
    <w:p w:rsidR="00BF0FC4" w:rsidRPr="00845EE0" w:rsidRDefault="00BF0FC4" w:rsidP="000433BA">
      <w:pPr>
        <w:numPr>
          <w:ilvl w:val="0"/>
          <w:numId w:val="18"/>
        </w:numPr>
        <w:spacing w:after="0" w:line="240" w:lineRule="auto"/>
        <w:rPr>
          <w:rFonts w:ascii="Times New Roman" w:hAnsi="Times New Roman"/>
        </w:rPr>
      </w:pPr>
      <w:r w:rsidRPr="00845EE0">
        <w:rPr>
          <w:rFonts w:ascii="Times New Roman" w:hAnsi="Times New Roman"/>
        </w:rPr>
        <w:t>Work</w:t>
      </w:r>
      <w:r w:rsidR="00B901E4" w:rsidRPr="00845EE0">
        <w:rPr>
          <w:rFonts w:ascii="Times New Roman" w:hAnsi="Times New Roman"/>
        </w:rPr>
        <w:t>ed</w:t>
      </w:r>
      <w:r w:rsidRPr="00845EE0">
        <w:rPr>
          <w:rFonts w:ascii="Times New Roman" w:hAnsi="Times New Roman"/>
        </w:rPr>
        <w:t xml:space="preserve"> as Oracle Apps </w:t>
      </w:r>
      <w:r w:rsidR="002004B9" w:rsidRPr="00845EE0">
        <w:rPr>
          <w:rFonts w:ascii="Times New Roman" w:hAnsi="Times New Roman"/>
        </w:rPr>
        <w:t>Techno Functional Consultant</w:t>
      </w:r>
      <w:r w:rsidRPr="00845EE0">
        <w:rPr>
          <w:rFonts w:ascii="Times New Roman" w:hAnsi="Times New Roman"/>
        </w:rPr>
        <w:t>.</w:t>
      </w:r>
    </w:p>
    <w:p w:rsidR="00BF0FC4" w:rsidRPr="00845EE0" w:rsidRDefault="00BF0FC4" w:rsidP="000433BA">
      <w:pPr>
        <w:spacing w:after="0" w:line="240" w:lineRule="auto"/>
        <w:ind w:left="1080"/>
        <w:rPr>
          <w:rFonts w:ascii="Times New Roman" w:hAnsi="Times New Roman"/>
        </w:rPr>
      </w:pPr>
    </w:p>
    <w:p w:rsidR="00096C12" w:rsidRPr="00845EE0" w:rsidRDefault="00096C12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Worked on Atomization of pricing rules for Power-one </w:t>
      </w:r>
      <w:r w:rsidR="00D25E0B" w:rsidRPr="00845EE0">
        <w:rPr>
          <w:rFonts w:ascii="Times New Roman" w:hAnsi="Times New Roman"/>
        </w:rPr>
        <w:t>Project</w:t>
      </w:r>
      <w:r w:rsidR="005B7EFD" w:rsidRPr="00845EE0">
        <w:rPr>
          <w:rFonts w:ascii="Times New Roman" w:hAnsi="Times New Roman"/>
        </w:rPr>
        <w:t xml:space="preserve"> </w:t>
      </w:r>
      <w:r w:rsidR="0078443A" w:rsidRPr="00845EE0">
        <w:rPr>
          <w:rFonts w:ascii="Times New Roman" w:hAnsi="Times New Roman"/>
        </w:rPr>
        <w:t>based</w:t>
      </w:r>
      <w:r w:rsidR="005B7EFD" w:rsidRPr="00845EE0">
        <w:rPr>
          <w:rFonts w:ascii="Times New Roman" w:hAnsi="Times New Roman"/>
        </w:rPr>
        <w:t xml:space="preserve"> on the item type</w:t>
      </w:r>
      <w:r w:rsidR="0078443A" w:rsidRPr="00845EE0">
        <w:rPr>
          <w:rFonts w:ascii="Times New Roman" w:hAnsi="Times New Roman"/>
        </w:rPr>
        <w:t>.</w:t>
      </w:r>
    </w:p>
    <w:p w:rsidR="002D3D98" w:rsidRPr="001F006F" w:rsidRDefault="00D25E0B" w:rsidP="00E86F93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1F006F">
        <w:rPr>
          <w:rFonts w:ascii="Times New Roman" w:hAnsi="Times New Roman"/>
        </w:rPr>
        <w:t>Develop</w:t>
      </w:r>
      <w:r w:rsidR="001565AC" w:rsidRPr="001F006F">
        <w:rPr>
          <w:rFonts w:ascii="Times New Roman" w:hAnsi="Times New Roman"/>
        </w:rPr>
        <w:t>ed</w:t>
      </w:r>
      <w:r w:rsidRPr="001F006F">
        <w:rPr>
          <w:rFonts w:ascii="Times New Roman" w:hAnsi="Times New Roman"/>
        </w:rPr>
        <w:t xml:space="preserve"> </w:t>
      </w:r>
      <w:r w:rsidR="008645A1" w:rsidRPr="001F006F">
        <w:rPr>
          <w:rFonts w:ascii="Times New Roman" w:hAnsi="Times New Roman"/>
        </w:rPr>
        <w:t xml:space="preserve">PL/SQL </w:t>
      </w:r>
      <w:r w:rsidRPr="001F006F">
        <w:rPr>
          <w:rFonts w:ascii="Times New Roman" w:hAnsi="Times New Roman"/>
        </w:rPr>
        <w:t xml:space="preserve">Procedures and Integrating these procedures to Agile Database and Oracle </w:t>
      </w:r>
      <w:r w:rsidR="00E307D0" w:rsidRPr="001F006F">
        <w:rPr>
          <w:rFonts w:ascii="Times New Roman" w:hAnsi="Times New Roman"/>
        </w:rPr>
        <w:t>Database for day to day transactions.</w:t>
      </w:r>
    </w:p>
    <w:p w:rsidR="00D017A2" w:rsidRPr="00845EE0" w:rsidRDefault="001565AC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Developed</w:t>
      </w:r>
      <w:r w:rsidR="007B1D57" w:rsidRPr="00845EE0">
        <w:rPr>
          <w:rFonts w:ascii="Times New Roman" w:hAnsi="Times New Roman"/>
        </w:rPr>
        <w:t xml:space="preserve"> Reports and Forms based upon client Requirement</w:t>
      </w:r>
      <w:r w:rsidR="009F0E50" w:rsidRPr="00845EE0">
        <w:rPr>
          <w:rFonts w:ascii="Times New Roman" w:hAnsi="Times New Roman"/>
        </w:rPr>
        <w:t xml:space="preserve"> </w:t>
      </w:r>
      <w:r w:rsidR="0096697B" w:rsidRPr="00845EE0">
        <w:rPr>
          <w:rFonts w:ascii="Times New Roman" w:hAnsi="Times New Roman"/>
        </w:rPr>
        <w:t xml:space="preserve">in Order management module like </w:t>
      </w:r>
      <w:r w:rsidR="002D50A2" w:rsidRPr="00845EE0">
        <w:rPr>
          <w:rFonts w:ascii="Times New Roman" w:hAnsi="Times New Roman"/>
        </w:rPr>
        <w:t xml:space="preserve">Sales </w:t>
      </w:r>
      <w:r w:rsidR="00B62162" w:rsidRPr="00845EE0">
        <w:rPr>
          <w:rFonts w:ascii="Times New Roman" w:hAnsi="Times New Roman"/>
        </w:rPr>
        <w:t>Order</w:t>
      </w:r>
      <w:r w:rsidR="002D50A2" w:rsidRPr="00845EE0">
        <w:rPr>
          <w:rFonts w:ascii="Times New Roman" w:hAnsi="Times New Roman"/>
        </w:rPr>
        <w:t xml:space="preserve"> Summary Report and Zoom form.</w:t>
      </w:r>
    </w:p>
    <w:p w:rsidR="005530E1" w:rsidRPr="00845EE0" w:rsidRDefault="005530E1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Developed Sales order interface to load the EDI data to Order Management module using standard interface process.</w:t>
      </w:r>
    </w:p>
    <w:p w:rsidR="00AF06B2" w:rsidRPr="00845EE0" w:rsidRDefault="00AF06B2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Involved in loading</w:t>
      </w:r>
      <w:r w:rsidR="00861A9C" w:rsidRPr="00845EE0">
        <w:rPr>
          <w:rFonts w:ascii="Times New Roman" w:hAnsi="Times New Roman"/>
        </w:rPr>
        <w:t xml:space="preserve"> 1</w:t>
      </w:r>
      <w:r w:rsidRPr="00845EE0">
        <w:rPr>
          <w:rFonts w:ascii="Times New Roman" w:hAnsi="Times New Roman"/>
        </w:rPr>
        <w:t xml:space="preserve"> million recodes into XREF Data t</w:t>
      </w:r>
      <w:r w:rsidR="00457E38" w:rsidRPr="00845EE0">
        <w:rPr>
          <w:rFonts w:ascii="Times New Roman" w:hAnsi="Times New Roman"/>
        </w:rPr>
        <w:t>able during upgrade of PIP data</w:t>
      </w:r>
      <w:r w:rsidRPr="00845EE0">
        <w:rPr>
          <w:rFonts w:ascii="Times New Roman" w:hAnsi="Times New Roman"/>
        </w:rPr>
        <w:t>base.</w:t>
      </w:r>
      <w:r w:rsidR="00376B72" w:rsidRPr="00845EE0">
        <w:rPr>
          <w:rFonts w:ascii="Times New Roman" w:hAnsi="Times New Roman"/>
        </w:rPr>
        <w:t xml:space="preserve"> For ECO and MCO transfers between Agile and oracle.</w:t>
      </w:r>
    </w:p>
    <w:p w:rsidR="00AF06B2" w:rsidRPr="0026645D" w:rsidRDefault="00AF06B2" w:rsidP="00571507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26645D">
        <w:rPr>
          <w:rFonts w:ascii="Times New Roman" w:hAnsi="Times New Roman"/>
        </w:rPr>
        <w:t xml:space="preserve">Defined custom process in power-one which involved in data restriction for various </w:t>
      </w:r>
      <w:r w:rsidR="004008B5" w:rsidRPr="0026645D">
        <w:rPr>
          <w:rFonts w:ascii="Times New Roman" w:hAnsi="Times New Roman"/>
        </w:rPr>
        <w:t>analysts as</w:t>
      </w:r>
      <w:r w:rsidR="00D65C7E" w:rsidRPr="0026645D">
        <w:rPr>
          <w:rFonts w:ascii="Times New Roman" w:hAnsi="Times New Roman"/>
        </w:rPr>
        <w:t xml:space="preserve"> Per</w:t>
      </w:r>
      <w:r w:rsidR="0018493D" w:rsidRPr="0026645D">
        <w:rPr>
          <w:rFonts w:ascii="Times New Roman" w:hAnsi="Times New Roman"/>
        </w:rPr>
        <w:t xml:space="preserve"> their Jobs and responsibility defined base on </w:t>
      </w:r>
      <w:r w:rsidR="004008B5" w:rsidRPr="0026645D">
        <w:rPr>
          <w:rFonts w:ascii="Times New Roman" w:hAnsi="Times New Roman"/>
        </w:rPr>
        <w:t>Custom</w:t>
      </w:r>
      <w:r w:rsidR="004008B5">
        <w:rPr>
          <w:rFonts w:ascii="Times New Roman" w:hAnsi="Times New Roman"/>
        </w:rPr>
        <w:t>.pll</w:t>
      </w:r>
      <w:r w:rsidR="0018493D" w:rsidRPr="0026645D">
        <w:rPr>
          <w:rFonts w:ascii="Times New Roman" w:hAnsi="Times New Roman"/>
        </w:rPr>
        <w:t xml:space="preserve"> approach.</w:t>
      </w:r>
    </w:p>
    <w:p w:rsidR="00B608DF" w:rsidRPr="00845EE0" w:rsidRDefault="00B608DF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Worked </w:t>
      </w:r>
      <w:r w:rsidR="00CC7AAB" w:rsidRPr="00845EE0">
        <w:rPr>
          <w:rFonts w:ascii="Times New Roman" w:hAnsi="Times New Roman"/>
        </w:rPr>
        <w:t xml:space="preserve">on </w:t>
      </w:r>
      <w:r w:rsidR="007B738A" w:rsidRPr="00845EE0">
        <w:rPr>
          <w:rFonts w:ascii="Times New Roman" w:hAnsi="Times New Roman"/>
        </w:rPr>
        <w:t>Inbound, Outbound</w:t>
      </w:r>
      <w:r w:rsidRPr="00845EE0">
        <w:rPr>
          <w:rFonts w:ascii="Times New Roman" w:hAnsi="Times New Roman"/>
        </w:rPr>
        <w:t xml:space="preserve"> Interfaces</w:t>
      </w:r>
      <w:r w:rsidR="00313F71" w:rsidRPr="00845EE0">
        <w:rPr>
          <w:rFonts w:ascii="Times New Roman" w:hAnsi="Times New Roman"/>
        </w:rPr>
        <w:t xml:space="preserve">, Form </w:t>
      </w:r>
      <w:r w:rsidR="00A64D83" w:rsidRPr="00845EE0">
        <w:rPr>
          <w:rFonts w:ascii="Times New Roman" w:hAnsi="Times New Roman"/>
        </w:rPr>
        <w:t>Personalization’s,</w:t>
      </w:r>
      <w:r w:rsidR="00073265" w:rsidRPr="00845EE0">
        <w:rPr>
          <w:rFonts w:ascii="Times New Roman" w:hAnsi="Times New Roman"/>
        </w:rPr>
        <w:t xml:space="preserve"> and processing Constraints in Order Management module.</w:t>
      </w:r>
    </w:p>
    <w:p w:rsidR="00950404" w:rsidRPr="00845EE0" w:rsidRDefault="00950404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Debugging of XML </w:t>
      </w:r>
      <w:r w:rsidR="00E76B99" w:rsidRPr="00845EE0">
        <w:rPr>
          <w:rFonts w:ascii="Times New Roman" w:hAnsi="Times New Roman"/>
        </w:rPr>
        <w:t>reports</w:t>
      </w:r>
      <w:r w:rsidR="00B92E3F" w:rsidRPr="00845EE0">
        <w:rPr>
          <w:rFonts w:ascii="Times New Roman" w:hAnsi="Times New Roman"/>
        </w:rPr>
        <w:t xml:space="preserve"> for performance improvement</w:t>
      </w:r>
      <w:r w:rsidR="00AA22CF" w:rsidRPr="00845EE0">
        <w:rPr>
          <w:rFonts w:ascii="Times New Roman" w:hAnsi="Times New Roman"/>
        </w:rPr>
        <w:t xml:space="preserve"> </w:t>
      </w:r>
      <w:r w:rsidR="00A656FB" w:rsidRPr="00845EE0">
        <w:rPr>
          <w:rFonts w:ascii="Times New Roman" w:hAnsi="Times New Roman"/>
        </w:rPr>
        <w:t>of Pick</w:t>
      </w:r>
      <w:r w:rsidR="0046765C" w:rsidRPr="00845EE0">
        <w:rPr>
          <w:rFonts w:ascii="Times New Roman" w:hAnsi="Times New Roman"/>
        </w:rPr>
        <w:t xml:space="preserve"> slip </w:t>
      </w:r>
      <w:r w:rsidR="001B2B0D" w:rsidRPr="00845EE0">
        <w:rPr>
          <w:rFonts w:ascii="Times New Roman" w:hAnsi="Times New Roman"/>
        </w:rPr>
        <w:t>report, pack</w:t>
      </w:r>
      <w:r w:rsidR="00AA22CF" w:rsidRPr="00845EE0">
        <w:rPr>
          <w:rFonts w:ascii="Times New Roman" w:hAnsi="Times New Roman"/>
        </w:rPr>
        <w:t xml:space="preserve"> slip report</w:t>
      </w:r>
      <w:r w:rsidR="00E76B99" w:rsidRPr="00845EE0">
        <w:rPr>
          <w:rFonts w:ascii="Times New Roman" w:hAnsi="Times New Roman"/>
        </w:rPr>
        <w:t xml:space="preserve"> </w:t>
      </w:r>
      <w:r w:rsidR="00796D1B" w:rsidRPr="00845EE0">
        <w:rPr>
          <w:rFonts w:ascii="Times New Roman" w:hAnsi="Times New Roman"/>
        </w:rPr>
        <w:t xml:space="preserve">and commercial invoice report </w:t>
      </w:r>
      <w:r w:rsidR="00E76B99" w:rsidRPr="00845EE0">
        <w:rPr>
          <w:rFonts w:ascii="Times New Roman" w:hAnsi="Times New Roman"/>
        </w:rPr>
        <w:t xml:space="preserve">and </w:t>
      </w:r>
      <w:r w:rsidRPr="00845EE0">
        <w:rPr>
          <w:rFonts w:ascii="Times New Roman" w:hAnsi="Times New Roman"/>
        </w:rPr>
        <w:t>changing the logic</w:t>
      </w:r>
      <w:r w:rsidR="00E76B99" w:rsidRPr="00845EE0">
        <w:rPr>
          <w:rFonts w:ascii="Times New Roman" w:hAnsi="Times New Roman"/>
        </w:rPr>
        <w:t xml:space="preserve"> of </w:t>
      </w:r>
      <w:r w:rsidR="00C35329" w:rsidRPr="00845EE0">
        <w:rPr>
          <w:rFonts w:ascii="Times New Roman" w:hAnsi="Times New Roman"/>
        </w:rPr>
        <w:t xml:space="preserve">these </w:t>
      </w:r>
      <w:r w:rsidR="00E76B99" w:rsidRPr="00845EE0">
        <w:rPr>
          <w:rFonts w:ascii="Times New Roman" w:hAnsi="Times New Roman"/>
        </w:rPr>
        <w:t>reports as</w:t>
      </w:r>
      <w:r w:rsidRPr="00845EE0">
        <w:rPr>
          <w:rFonts w:ascii="Times New Roman" w:hAnsi="Times New Roman"/>
        </w:rPr>
        <w:t xml:space="preserve"> per the </w:t>
      </w:r>
      <w:r w:rsidR="00E76B99" w:rsidRPr="00845EE0">
        <w:rPr>
          <w:rFonts w:ascii="Times New Roman" w:hAnsi="Times New Roman"/>
        </w:rPr>
        <w:t xml:space="preserve">end user </w:t>
      </w:r>
      <w:r w:rsidRPr="00845EE0">
        <w:rPr>
          <w:rFonts w:ascii="Times New Roman" w:hAnsi="Times New Roman"/>
        </w:rPr>
        <w:t>request.</w:t>
      </w:r>
    </w:p>
    <w:p w:rsidR="00C211F8" w:rsidRPr="00845EE0" w:rsidRDefault="00C211F8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Creation of Concurrent programs, Request sets</w:t>
      </w:r>
      <w:r w:rsidR="00AC4CFC" w:rsidRPr="00845EE0">
        <w:rPr>
          <w:rFonts w:ascii="Times New Roman" w:hAnsi="Times New Roman"/>
        </w:rPr>
        <w:t>,</w:t>
      </w:r>
      <w:r w:rsidRPr="00845EE0">
        <w:rPr>
          <w:rFonts w:ascii="Times New Roman" w:hAnsi="Times New Roman"/>
        </w:rPr>
        <w:t xml:space="preserve"> Request groups, </w:t>
      </w:r>
      <w:r w:rsidR="00A64D83" w:rsidRPr="00845EE0">
        <w:rPr>
          <w:rFonts w:ascii="Times New Roman" w:hAnsi="Times New Roman"/>
        </w:rPr>
        <w:t>Functions,</w:t>
      </w:r>
      <w:r w:rsidRPr="00845EE0">
        <w:rPr>
          <w:rFonts w:ascii="Times New Roman" w:hAnsi="Times New Roman"/>
        </w:rPr>
        <w:t xml:space="preserve"> and menus in Oracle.</w:t>
      </w:r>
    </w:p>
    <w:p w:rsidR="00250BC6" w:rsidRPr="00845EE0" w:rsidRDefault="007F1494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Involved in creation </w:t>
      </w:r>
      <w:r w:rsidR="007E050F" w:rsidRPr="00845EE0">
        <w:rPr>
          <w:rFonts w:ascii="Times New Roman" w:hAnsi="Times New Roman"/>
        </w:rPr>
        <w:t>of Flex</w:t>
      </w:r>
      <w:r w:rsidR="00250BC6" w:rsidRPr="00845EE0">
        <w:rPr>
          <w:rFonts w:ascii="Times New Roman" w:hAnsi="Times New Roman"/>
        </w:rPr>
        <w:t xml:space="preserve"> fields, lookups, </w:t>
      </w:r>
      <w:r w:rsidR="00A64D83" w:rsidRPr="00845EE0">
        <w:rPr>
          <w:rFonts w:ascii="Times New Roman" w:hAnsi="Times New Roman"/>
        </w:rPr>
        <w:t>roles,</w:t>
      </w:r>
      <w:r w:rsidR="00250BC6" w:rsidRPr="00845EE0">
        <w:rPr>
          <w:rFonts w:ascii="Times New Roman" w:hAnsi="Times New Roman"/>
        </w:rPr>
        <w:t xml:space="preserve"> and profiles.</w:t>
      </w:r>
    </w:p>
    <w:p w:rsidR="00250BC6" w:rsidRPr="00845EE0" w:rsidRDefault="005E19BD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Worked on developing Conversion</w:t>
      </w:r>
      <w:r w:rsidR="00250BC6" w:rsidRPr="00845EE0">
        <w:rPr>
          <w:rFonts w:ascii="Times New Roman" w:hAnsi="Times New Roman"/>
        </w:rPr>
        <w:t xml:space="preserve"> in CRM Application and Human Resource Applications</w:t>
      </w:r>
      <w:r w:rsidR="001565AC" w:rsidRPr="00845EE0">
        <w:rPr>
          <w:rFonts w:ascii="Times New Roman" w:hAnsi="Times New Roman"/>
        </w:rPr>
        <w:t>.</w:t>
      </w:r>
    </w:p>
    <w:p w:rsidR="001565AC" w:rsidRPr="00845EE0" w:rsidRDefault="001565AC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Involved in Creation of Materialized views.</w:t>
      </w:r>
    </w:p>
    <w:p w:rsidR="0079110B" w:rsidRPr="00845EE0" w:rsidRDefault="0079110B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Developed reports on CRM module like Contract Detail Report, Service Report etc</w:t>
      </w:r>
      <w:r w:rsidR="00DC1260" w:rsidRPr="00845EE0">
        <w:rPr>
          <w:rFonts w:ascii="Times New Roman" w:hAnsi="Times New Roman"/>
        </w:rPr>
        <w:t>.</w:t>
      </w:r>
    </w:p>
    <w:p w:rsidR="001565AC" w:rsidRPr="00845EE0" w:rsidRDefault="001565AC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Working with Custom and Standard Alerts and deploying these alerts to Oracle.</w:t>
      </w:r>
    </w:p>
    <w:p w:rsidR="00276833" w:rsidRPr="00845EE0" w:rsidRDefault="00EC7390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Understanding </w:t>
      </w:r>
      <w:r w:rsidR="00C60DF8" w:rsidRPr="00845EE0">
        <w:rPr>
          <w:rFonts w:ascii="Times New Roman" w:hAnsi="Times New Roman"/>
        </w:rPr>
        <w:t>of</w:t>
      </w:r>
      <w:r w:rsidRPr="00845EE0">
        <w:rPr>
          <w:rFonts w:ascii="Times New Roman" w:hAnsi="Times New Roman"/>
        </w:rPr>
        <w:t xml:space="preserve"> Advanced supply chain </w:t>
      </w:r>
      <w:r w:rsidR="00F05ADB" w:rsidRPr="00845EE0">
        <w:rPr>
          <w:rFonts w:ascii="Times New Roman" w:hAnsi="Times New Roman"/>
        </w:rPr>
        <w:t>reports, programs</w:t>
      </w:r>
      <w:r w:rsidR="003C6CE0" w:rsidRPr="00845EE0">
        <w:rPr>
          <w:rFonts w:ascii="Times New Roman" w:hAnsi="Times New Roman"/>
        </w:rPr>
        <w:t xml:space="preserve"> and redesigning them </w:t>
      </w:r>
      <w:r w:rsidR="00C60DF8" w:rsidRPr="00845EE0">
        <w:rPr>
          <w:rFonts w:ascii="Times New Roman" w:hAnsi="Times New Roman"/>
        </w:rPr>
        <w:t xml:space="preserve">as per </w:t>
      </w:r>
      <w:r w:rsidR="003C6CE0" w:rsidRPr="00845EE0">
        <w:rPr>
          <w:rFonts w:ascii="Times New Roman" w:hAnsi="Times New Roman"/>
        </w:rPr>
        <w:t xml:space="preserve">the Custom </w:t>
      </w:r>
      <w:r w:rsidR="00276833" w:rsidRPr="00845EE0">
        <w:rPr>
          <w:rFonts w:ascii="Times New Roman" w:hAnsi="Times New Roman"/>
        </w:rPr>
        <w:t>process.</w:t>
      </w:r>
    </w:p>
    <w:p w:rsidR="00CE7862" w:rsidRPr="00845EE0" w:rsidRDefault="00390DAF" w:rsidP="00845EE0">
      <w:pPr>
        <w:numPr>
          <w:ilvl w:val="0"/>
          <w:numId w:val="19"/>
        </w:numPr>
        <w:spacing w:after="0" w:line="240" w:lineRule="auto"/>
        <w:ind w:left="144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Development of reusable components</w:t>
      </w:r>
      <w:r w:rsidR="00B65F44" w:rsidRPr="00845EE0">
        <w:rPr>
          <w:rFonts w:ascii="Times New Roman" w:hAnsi="Times New Roman"/>
        </w:rPr>
        <w:t xml:space="preserve"> and</w:t>
      </w:r>
      <w:r w:rsidR="00415E80" w:rsidRPr="00845EE0">
        <w:rPr>
          <w:rFonts w:ascii="Times New Roman" w:hAnsi="Times New Roman"/>
        </w:rPr>
        <w:t xml:space="preserve"> </w:t>
      </w:r>
      <w:r w:rsidR="00600098" w:rsidRPr="00845EE0">
        <w:rPr>
          <w:rFonts w:ascii="Times New Roman" w:hAnsi="Times New Roman"/>
        </w:rPr>
        <w:t>providing End</w:t>
      </w:r>
      <w:r w:rsidR="00B65F44" w:rsidRPr="00845EE0">
        <w:rPr>
          <w:rFonts w:ascii="Times New Roman" w:hAnsi="Times New Roman"/>
        </w:rPr>
        <w:t xml:space="preserve"> User Training </w:t>
      </w:r>
      <w:r w:rsidR="00415E80" w:rsidRPr="00845EE0">
        <w:rPr>
          <w:rFonts w:ascii="Times New Roman" w:hAnsi="Times New Roman"/>
        </w:rPr>
        <w:t>on custom process</w:t>
      </w:r>
      <w:r w:rsidR="00B65F44" w:rsidRPr="00845EE0">
        <w:rPr>
          <w:rFonts w:ascii="Times New Roman" w:hAnsi="Times New Roman"/>
        </w:rPr>
        <w:t>.</w:t>
      </w:r>
    </w:p>
    <w:p w:rsidR="00873A1D" w:rsidRDefault="00873A1D" w:rsidP="000433BA">
      <w:pPr>
        <w:spacing w:after="0" w:line="240" w:lineRule="auto"/>
        <w:ind w:left="1620"/>
        <w:rPr>
          <w:rFonts w:ascii="Times New Roman" w:hAnsi="Times New Roman"/>
        </w:rPr>
      </w:pPr>
    </w:p>
    <w:p w:rsidR="00845EE0" w:rsidRDefault="00845EE0" w:rsidP="000433BA">
      <w:pPr>
        <w:spacing w:after="0" w:line="240" w:lineRule="auto"/>
        <w:ind w:left="1620"/>
        <w:rPr>
          <w:rFonts w:ascii="Times New Roman" w:hAnsi="Times New Roman"/>
        </w:rPr>
      </w:pPr>
    </w:p>
    <w:p w:rsidR="000A56F8" w:rsidRPr="00845EE0" w:rsidRDefault="000A56F8" w:rsidP="000433BA">
      <w:pPr>
        <w:spacing w:after="0" w:line="240" w:lineRule="auto"/>
        <w:rPr>
          <w:rFonts w:ascii="Times New Roman" w:hAnsi="Times New Roman"/>
          <w:b/>
        </w:rPr>
      </w:pPr>
    </w:p>
    <w:p w:rsidR="00DC60E4" w:rsidRPr="00845EE0" w:rsidRDefault="00B7711C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</w:t>
      </w:r>
      <w:r w:rsidR="00C1645D" w:rsidRPr="00845EE0">
        <w:rPr>
          <w:rFonts w:ascii="Times New Roman" w:hAnsi="Times New Roman"/>
          <w:b/>
        </w:rPr>
        <w:t xml:space="preserve">            </w:t>
      </w:r>
      <w:r w:rsidR="00A65F18" w:rsidRPr="00845EE0">
        <w:rPr>
          <w:rFonts w:ascii="Times New Roman" w:hAnsi="Times New Roman"/>
          <w:b/>
        </w:rPr>
        <w:t>Open Link</w:t>
      </w:r>
      <w:r w:rsidR="00AD034A" w:rsidRPr="00845EE0">
        <w:rPr>
          <w:rFonts w:ascii="Times New Roman" w:hAnsi="Times New Roman"/>
          <w:b/>
        </w:rPr>
        <w:t xml:space="preserve"> </w:t>
      </w:r>
    </w:p>
    <w:p w:rsidR="00B7711C" w:rsidRPr="00845EE0" w:rsidRDefault="00DC60E4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 </w:t>
      </w:r>
      <w:r w:rsidR="00D04843" w:rsidRPr="00845EE0">
        <w:rPr>
          <w:rFonts w:ascii="Times New Roman" w:hAnsi="Times New Roman"/>
          <w:b/>
        </w:rPr>
        <w:t>New York</w:t>
      </w:r>
    </w:p>
    <w:p w:rsidR="00B7711C" w:rsidRPr="00845EE0" w:rsidRDefault="00B7711C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 </w:t>
      </w:r>
      <w:r w:rsidR="00C1645D" w:rsidRPr="00845EE0">
        <w:rPr>
          <w:rFonts w:ascii="Times New Roman" w:hAnsi="Times New Roman"/>
          <w:b/>
        </w:rPr>
        <w:t>August 2010</w:t>
      </w:r>
      <w:r w:rsidR="00FC6DEE" w:rsidRPr="00845EE0">
        <w:rPr>
          <w:rFonts w:ascii="Times New Roman" w:hAnsi="Times New Roman"/>
          <w:b/>
        </w:rPr>
        <w:t xml:space="preserve"> – </w:t>
      </w:r>
      <w:r w:rsidR="00C1645D" w:rsidRPr="00845EE0">
        <w:rPr>
          <w:rFonts w:ascii="Times New Roman" w:hAnsi="Times New Roman"/>
          <w:b/>
        </w:rPr>
        <w:t>Feb 2011</w:t>
      </w:r>
    </w:p>
    <w:p w:rsidR="00B7711C" w:rsidRPr="00845EE0" w:rsidRDefault="00B7711C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 xml:space="preserve">               </w:t>
      </w:r>
      <w:r w:rsidR="008658B1" w:rsidRPr="00845EE0">
        <w:rPr>
          <w:rFonts w:ascii="Times New Roman" w:hAnsi="Times New Roman"/>
          <w:b/>
        </w:rPr>
        <w:t xml:space="preserve">Environment: </w:t>
      </w:r>
      <w:r w:rsidR="00C1645D" w:rsidRPr="00845EE0">
        <w:rPr>
          <w:rFonts w:ascii="Times New Roman" w:hAnsi="Times New Roman"/>
          <w:b/>
        </w:rPr>
        <w:t>Oracle Application R12</w:t>
      </w:r>
    </w:p>
    <w:p w:rsidR="00C80167" w:rsidRPr="00845EE0" w:rsidRDefault="00C80167" w:rsidP="000433BA">
      <w:pPr>
        <w:spacing w:after="0" w:line="240" w:lineRule="auto"/>
        <w:rPr>
          <w:rFonts w:ascii="Times New Roman" w:hAnsi="Times New Roman"/>
          <w:b/>
        </w:rPr>
      </w:pPr>
    </w:p>
    <w:p w:rsidR="00C80167" w:rsidRPr="00845EE0" w:rsidRDefault="00717CE5" w:rsidP="000433BA">
      <w:pPr>
        <w:numPr>
          <w:ilvl w:val="0"/>
          <w:numId w:val="18"/>
        </w:numPr>
        <w:spacing w:after="0" w:line="240" w:lineRule="auto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Worked as Oracle Apps </w:t>
      </w:r>
      <w:r w:rsidR="00C1645D" w:rsidRPr="00845EE0">
        <w:rPr>
          <w:rFonts w:ascii="Times New Roman" w:hAnsi="Times New Roman"/>
        </w:rPr>
        <w:t>Technical</w:t>
      </w:r>
      <w:r w:rsidRPr="00845EE0">
        <w:rPr>
          <w:rFonts w:ascii="Times New Roman" w:hAnsi="Times New Roman"/>
        </w:rPr>
        <w:t xml:space="preserve"> Consultant</w:t>
      </w:r>
      <w:r w:rsidR="00C80167" w:rsidRPr="00845EE0">
        <w:rPr>
          <w:rFonts w:ascii="Times New Roman" w:hAnsi="Times New Roman"/>
        </w:rPr>
        <w:t>.</w:t>
      </w:r>
    </w:p>
    <w:p w:rsidR="00C80167" w:rsidRPr="00845EE0" w:rsidRDefault="00C80167" w:rsidP="000433BA">
      <w:pPr>
        <w:spacing w:after="0" w:line="240" w:lineRule="auto"/>
        <w:rPr>
          <w:rFonts w:ascii="Times New Roman" w:hAnsi="Times New Roman"/>
        </w:rPr>
      </w:pPr>
    </w:p>
    <w:p w:rsidR="008658B1" w:rsidRPr="00845EE0" w:rsidRDefault="00494E54" w:rsidP="00845EE0">
      <w:pPr>
        <w:numPr>
          <w:ilvl w:val="0"/>
          <w:numId w:val="19"/>
        </w:num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I</w:t>
      </w:r>
      <w:r w:rsidR="005A6D2B" w:rsidRPr="00845EE0">
        <w:rPr>
          <w:rFonts w:ascii="Times New Roman" w:hAnsi="Times New Roman"/>
        </w:rPr>
        <w:t>nvolved in coding and desig</w:t>
      </w:r>
      <w:r w:rsidR="00F3642E" w:rsidRPr="00845EE0">
        <w:rPr>
          <w:rFonts w:ascii="Times New Roman" w:hAnsi="Times New Roman"/>
        </w:rPr>
        <w:t xml:space="preserve">ning phase </w:t>
      </w:r>
      <w:r w:rsidR="00E1176C" w:rsidRPr="00845EE0">
        <w:rPr>
          <w:rFonts w:ascii="Times New Roman" w:hAnsi="Times New Roman"/>
        </w:rPr>
        <w:t>of HRMS</w:t>
      </w:r>
      <w:r w:rsidR="005A6D2B" w:rsidRPr="00845EE0">
        <w:rPr>
          <w:rFonts w:ascii="Times New Roman" w:hAnsi="Times New Roman"/>
        </w:rPr>
        <w:t xml:space="preserve"> module</w:t>
      </w:r>
    </w:p>
    <w:p w:rsidR="00494E54" w:rsidRPr="00845EE0" w:rsidRDefault="00494E54" w:rsidP="00845EE0">
      <w:pPr>
        <w:numPr>
          <w:ilvl w:val="0"/>
          <w:numId w:val="19"/>
        </w:num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Developed PL/SQL procedures as per the requirement </w:t>
      </w:r>
      <w:r w:rsidR="00A64D83" w:rsidRPr="00845EE0">
        <w:rPr>
          <w:rFonts w:ascii="Times New Roman" w:hAnsi="Times New Roman"/>
        </w:rPr>
        <w:t>to</w:t>
      </w:r>
      <w:r w:rsidRPr="00845EE0">
        <w:rPr>
          <w:rFonts w:ascii="Times New Roman" w:hAnsi="Times New Roman"/>
        </w:rPr>
        <w:t xml:space="preserve"> bypass the normal standard </w:t>
      </w:r>
    </w:p>
    <w:p w:rsidR="00494E54" w:rsidRPr="00845EE0" w:rsidRDefault="00494E54" w:rsidP="00845EE0">
      <w:p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    Process in Oracle</w:t>
      </w:r>
      <w:r w:rsidR="000E149B" w:rsidRPr="00845EE0">
        <w:rPr>
          <w:rFonts w:ascii="Times New Roman" w:hAnsi="Times New Roman"/>
        </w:rPr>
        <w:t>.</w:t>
      </w:r>
    </w:p>
    <w:p w:rsidR="000E149B" w:rsidRPr="00845EE0" w:rsidRDefault="000E149B" w:rsidP="00845EE0">
      <w:pPr>
        <w:numPr>
          <w:ilvl w:val="0"/>
          <w:numId w:val="19"/>
        </w:num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Worked on Employee contact </w:t>
      </w:r>
      <w:r w:rsidR="00F9250E" w:rsidRPr="00845EE0">
        <w:rPr>
          <w:rFonts w:ascii="Times New Roman" w:hAnsi="Times New Roman"/>
        </w:rPr>
        <w:t>and Employee</w:t>
      </w:r>
      <w:r w:rsidR="00840C71" w:rsidRPr="00845EE0">
        <w:rPr>
          <w:rFonts w:ascii="Times New Roman" w:hAnsi="Times New Roman"/>
        </w:rPr>
        <w:t xml:space="preserve"> creation</w:t>
      </w:r>
      <w:r w:rsidRPr="00845EE0">
        <w:rPr>
          <w:rFonts w:ascii="Times New Roman" w:hAnsi="Times New Roman"/>
        </w:rPr>
        <w:t xml:space="preserve"> conversion</w:t>
      </w:r>
      <w:r w:rsidR="00253F35" w:rsidRPr="00845EE0">
        <w:rPr>
          <w:rFonts w:ascii="Times New Roman" w:hAnsi="Times New Roman"/>
        </w:rPr>
        <w:t>s</w:t>
      </w:r>
      <w:r w:rsidRPr="00845EE0">
        <w:rPr>
          <w:rFonts w:ascii="Times New Roman" w:hAnsi="Times New Roman"/>
        </w:rPr>
        <w:t>.</w:t>
      </w:r>
    </w:p>
    <w:p w:rsidR="00372389" w:rsidRPr="00845EE0" w:rsidRDefault="00372389" w:rsidP="00845EE0">
      <w:pPr>
        <w:numPr>
          <w:ilvl w:val="0"/>
          <w:numId w:val="19"/>
        </w:num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Worked on Discover</w:t>
      </w:r>
      <w:r w:rsidR="0017208E" w:rsidRPr="00845EE0">
        <w:rPr>
          <w:rFonts w:ascii="Times New Roman" w:hAnsi="Times New Roman"/>
        </w:rPr>
        <w:t>er</w:t>
      </w:r>
      <w:r w:rsidR="00166D00" w:rsidRPr="00845EE0">
        <w:rPr>
          <w:rFonts w:ascii="Times New Roman" w:hAnsi="Times New Roman"/>
        </w:rPr>
        <w:t xml:space="preserve"> Reports like Employee </w:t>
      </w:r>
      <w:r w:rsidR="00D83A12" w:rsidRPr="00845EE0">
        <w:rPr>
          <w:rFonts w:ascii="Times New Roman" w:hAnsi="Times New Roman"/>
        </w:rPr>
        <w:t>Information</w:t>
      </w:r>
      <w:r w:rsidR="00166D00" w:rsidRPr="00845EE0">
        <w:rPr>
          <w:rFonts w:ascii="Times New Roman" w:hAnsi="Times New Roman"/>
        </w:rPr>
        <w:t xml:space="preserve"> Report</w:t>
      </w:r>
    </w:p>
    <w:p w:rsidR="00E72E27" w:rsidRPr="00845EE0" w:rsidRDefault="0020112A" w:rsidP="00845EE0">
      <w:pPr>
        <w:numPr>
          <w:ilvl w:val="0"/>
          <w:numId w:val="19"/>
        </w:num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Involved in creation of Custom </w:t>
      </w:r>
      <w:r w:rsidR="0013363D" w:rsidRPr="00845EE0">
        <w:rPr>
          <w:rFonts w:ascii="Times New Roman" w:hAnsi="Times New Roman"/>
        </w:rPr>
        <w:t>Interfaces (</w:t>
      </w:r>
      <w:r w:rsidR="00D112A7" w:rsidRPr="00845EE0">
        <w:rPr>
          <w:rFonts w:ascii="Times New Roman" w:hAnsi="Times New Roman"/>
        </w:rPr>
        <w:t>Employee Address Creation)</w:t>
      </w:r>
      <w:r w:rsidRPr="00845EE0">
        <w:rPr>
          <w:rFonts w:ascii="Times New Roman" w:hAnsi="Times New Roman"/>
        </w:rPr>
        <w:t>.</w:t>
      </w:r>
    </w:p>
    <w:p w:rsidR="000F6ECD" w:rsidRPr="00845EE0" w:rsidRDefault="00F22699" w:rsidP="00845EE0">
      <w:pPr>
        <w:numPr>
          <w:ilvl w:val="0"/>
          <w:numId w:val="19"/>
        </w:num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Creation of Application </w:t>
      </w:r>
      <w:r w:rsidR="000F6ECD" w:rsidRPr="00845EE0">
        <w:rPr>
          <w:rFonts w:ascii="Times New Roman" w:hAnsi="Times New Roman"/>
        </w:rPr>
        <w:t>Structure</w:t>
      </w:r>
      <w:r w:rsidRPr="00845EE0">
        <w:rPr>
          <w:rFonts w:ascii="Times New Roman" w:hAnsi="Times New Roman"/>
        </w:rPr>
        <w:t xml:space="preserve"> </w:t>
      </w:r>
      <w:r w:rsidR="000F6ECD" w:rsidRPr="00845EE0">
        <w:rPr>
          <w:rFonts w:ascii="Times New Roman" w:hAnsi="Times New Roman"/>
        </w:rPr>
        <w:t>Folders.</w:t>
      </w:r>
    </w:p>
    <w:p w:rsidR="002F153B" w:rsidRPr="00845EE0" w:rsidRDefault="002F153B" w:rsidP="00845EE0">
      <w:pPr>
        <w:numPr>
          <w:ilvl w:val="0"/>
          <w:numId w:val="19"/>
        </w:num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Involved in Unit Testing as well as Integration Testing.</w:t>
      </w:r>
    </w:p>
    <w:p w:rsidR="004633D2" w:rsidRPr="00845EE0" w:rsidRDefault="004633D2" w:rsidP="00845EE0">
      <w:pPr>
        <w:numPr>
          <w:ilvl w:val="0"/>
          <w:numId w:val="19"/>
        </w:num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Data Extracted from Oracle for Business Validation and Analysis.</w:t>
      </w:r>
    </w:p>
    <w:p w:rsidR="000B4FED" w:rsidRPr="00845EE0" w:rsidRDefault="00EB4A5C" w:rsidP="00845EE0">
      <w:pPr>
        <w:numPr>
          <w:ilvl w:val="0"/>
          <w:numId w:val="19"/>
        </w:num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Worked </w:t>
      </w:r>
      <w:r w:rsidR="0011420E" w:rsidRPr="00845EE0">
        <w:rPr>
          <w:rFonts w:ascii="Times New Roman" w:hAnsi="Times New Roman"/>
        </w:rPr>
        <w:t>on developing of shell scripts to automate the file transfer process and other Business Areas.</w:t>
      </w:r>
    </w:p>
    <w:p w:rsidR="008658B1" w:rsidRPr="00845EE0" w:rsidRDefault="004571F2" w:rsidP="00845EE0">
      <w:pPr>
        <w:numPr>
          <w:ilvl w:val="0"/>
          <w:numId w:val="19"/>
        </w:num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 xml:space="preserve">Performing Unit Testing for all the Components </w:t>
      </w:r>
      <w:r w:rsidR="006A5D9B" w:rsidRPr="00845EE0">
        <w:rPr>
          <w:rFonts w:ascii="Times New Roman" w:hAnsi="Times New Roman"/>
        </w:rPr>
        <w:t>as</w:t>
      </w:r>
      <w:r w:rsidRPr="00845EE0">
        <w:rPr>
          <w:rFonts w:ascii="Times New Roman" w:hAnsi="Times New Roman"/>
        </w:rPr>
        <w:t xml:space="preserve"> per the</w:t>
      </w:r>
      <w:r w:rsidR="000B4FED" w:rsidRPr="00845EE0">
        <w:rPr>
          <w:rFonts w:ascii="Times New Roman" w:hAnsi="Times New Roman"/>
        </w:rPr>
        <w:t xml:space="preserve"> Client</w:t>
      </w:r>
      <w:r w:rsidRPr="00845EE0">
        <w:rPr>
          <w:rFonts w:ascii="Times New Roman" w:hAnsi="Times New Roman"/>
        </w:rPr>
        <w:t xml:space="preserve"> Check List</w:t>
      </w:r>
      <w:r w:rsidR="008658B1" w:rsidRPr="00845EE0">
        <w:rPr>
          <w:rFonts w:ascii="Times New Roman" w:hAnsi="Times New Roman"/>
        </w:rPr>
        <w:t>.</w:t>
      </w:r>
    </w:p>
    <w:p w:rsidR="00981229" w:rsidRPr="00845EE0" w:rsidRDefault="00981229" w:rsidP="00845EE0">
      <w:pPr>
        <w:numPr>
          <w:ilvl w:val="0"/>
          <w:numId w:val="19"/>
        </w:num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Developing of Custom report</w:t>
      </w:r>
      <w:r w:rsidR="00F61A68" w:rsidRPr="00845EE0">
        <w:rPr>
          <w:rFonts w:ascii="Times New Roman" w:hAnsi="Times New Roman"/>
        </w:rPr>
        <w:t>s</w:t>
      </w:r>
      <w:r w:rsidRPr="00845EE0">
        <w:rPr>
          <w:rFonts w:ascii="Times New Roman" w:hAnsi="Times New Roman"/>
        </w:rPr>
        <w:t xml:space="preserve"> in Human Resource module like Employee report, Temporary</w:t>
      </w:r>
      <w:r w:rsidR="00845EE0">
        <w:rPr>
          <w:rFonts w:ascii="Times New Roman" w:hAnsi="Times New Roman"/>
        </w:rPr>
        <w:t xml:space="preserve"> </w:t>
      </w:r>
      <w:r w:rsidRPr="00845EE0">
        <w:rPr>
          <w:rFonts w:ascii="Times New Roman" w:hAnsi="Times New Roman"/>
        </w:rPr>
        <w:t>Employee</w:t>
      </w:r>
      <w:r w:rsidR="00E73F85" w:rsidRPr="00845EE0">
        <w:rPr>
          <w:rFonts w:ascii="Times New Roman" w:hAnsi="Times New Roman"/>
        </w:rPr>
        <w:t xml:space="preserve"> </w:t>
      </w:r>
      <w:r w:rsidR="00873061" w:rsidRPr="00845EE0">
        <w:rPr>
          <w:rFonts w:ascii="Times New Roman" w:hAnsi="Times New Roman"/>
        </w:rPr>
        <w:t>Report,</w:t>
      </w:r>
      <w:r w:rsidR="00B21F4B" w:rsidRPr="00845EE0">
        <w:rPr>
          <w:rFonts w:ascii="Times New Roman" w:hAnsi="Times New Roman"/>
        </w:rPr>
        <w:t xml:space="preserve"> and Employee</w:t>
      </w:r>
      <w:r w:rsidR="009E77C6" w:rsidRPr="00845EE0">
        <w:rPr>
          <w:rFonts w:ascii="Times New Roman" w:hAnsi="Times New Roman"/>
        </w:rPr>
        <w:t xml:space="preserve"> </w:t>
      </w:r>
      <w:r w:rsidR="00815B5F" w:rsidRPr="00845EE0">
        <w:rPr>
          <w:rFonts w:ascii="Times New Roman" w:hAnsi="Times New Roman"/>
        </w:rPr>
        <w:t>Job</w:t>
      </w:r>
      <w:r w:rsidRPr="00845EE0">
        <w:rPr>
          <w:rFonts w:ascii="Times New Roman" w:hAnsi="Times New Roman"/>
        </w:rPr>
        <w:t xml:space="preserve"> Details Report. </w:t>
      </w:r>
    </w:p>
    <w:p w:rsidR="00E35BEB" w:rsidRPr="00845EE0" w:rsidRDefault="00ED056A" w:rsidP="00845EE0">
      <w:pPr>
        <w:numPr>
          <w:ilvl w:val="0"/>
          <w:numId w:val="19"/>
        </w:numPr>
        <w:tabs>
          <w:tab w:val="left" w:pos="1440"/>
        </w:tabs>
        <w:spacing w:after="0" w:line="240" w:lineRule="auto"/>
        <w:ind w:left="1440" w:hanging="180"/>
        <w:rPr>
          <w:rFonts w:ascii="Times New Roman" w:hAnsi="Times New Roman"/>
        </w:rPr>
      </w:pPr>
      <w:r w:rsidRPr="00845EE0">
        <w:rPr>
          <w:rFonts w:ascii="Times New Roman" w:hAnsi="Times New Roman"/>
        </w:rPr>
        <w:t>Preparing MD 070, MD 120, MD 60 Documents</w:t>
      </w:r>
      <w:r w:rsidR="00684712" w:rsidRPr="00845EE0">
        <w:rPr>
          <w:rFonts w:ascii="Times New Roman" w:hAnsi="Times New Roman"/>
        </w:rPr>
        <w:t>.</w:t>
      </w:r>
    </w:p>
    <w:p w:rsidR="00DC60E4" w:rsidRPr="00845EE0" w:rsidRDefault="00DC60E4" w:rsidP="000433BA">
      <w:pPr>
        <w:spacing w:after="0" w:line="240" w:lineRule="auto"/>
        <w:rPr>
          <w:rFonts w:ascii="Times New Roman" w:hAnsi="Times New Roman"/>
        </w:rPr>
      </w:pPr>
    </w:p>
    <w:p w:rsidR="00D531AD" w:rsidRPr="00845EE0" w:rsidRDefault="00D531AD" w:rsidP="000433BA">
      <w:pPr>
        <w:spacing w:after="0" w:line="240" w:lineRule="auto"/>
        <w:ind w:left="1260"/>
        <w:rPr>
          <w:rFonts w:ascii="Times New Roman" w:hAnsi="Times New Roman"/>
        </w:rPr>
      </w:pPr>
    </w:p>
    <w:p w:rsidR="00E35BEB" w:rsidRPr="00845EE0" w:rsidRDefault="00E35BEB" w:rsidP="000433BA">
      <w:pPr>
        <w:spacing w:after="0" w:line="240" w:lineRule="auto"/>
        <w:rPr>
          <w:rFonts w:ascii="Times New Roman" w:hAnsi="Times New Roman"/>
        </w:rPr>
      </w:pPr>
    </w:p>
    <w:p w:rsidR="00E35BEB" w:rsidRPr="00845EE0" w:rsidRDefault="00E35BEB" w:rsidP="000433BA">
      <w:pPr>
        <w:spacing w:after="0" w:line="240" w:lineRule="auto"/>
        <w:rPr>
          <w:rFonts w:ascii="Times New Roman" w:hAnsi="Times New Roman"/>
        </w:rPr>
      </w:pPr>
    </w:p>
    <w:p w:rsidR="007044EA" w:rsidRPr="00845EE0" w:rsidRDefault="007044EA" w:rsidP="000433BA">
      <w:pPr>
        <w:spacing w:after="0" w:line="240" w:lineRule="auto"/>
        <w:rPr>
          <w:rFonts w:ascii="Times New Roman" w:hAnsi="Times New Roman"/>
          <w:b/>
        </w:rPr>
      </w:pPr>
      <w:r w:rsidRPr="00845EE0">
        <w:rPr>
          <w:rFonts w:ascii="Times New Roman" w:hAnsi="Times New Roman"/>
          <w:b/>
        </w:rPr>
        <w:t>EDUCATION</w:t>
      </w:r>
    </w:p>
    <w:p w:rsidR="007044EA" w:rsidRPr="00845EE0" w:rsidRDefault="00AC07ED" w:rsidP="000433BA">
      <w:pPr>
        <w:spacing w:after="0" w:line="240" w:lineRule="auto"/>
        <w:rPr>
          <w:rFonts w:ascii="Times New Roman" w:hAnsi="Times New Roman"/>
        </w:rPr>
      </w:pPr>
      <w:r w:rsidRPr="00845EE0">
        <w:rPr>
          <w:rFonts w:ascii="Times New Roman" w:hAnsi="Times New Roman"/>
          <w:b/>
        </w:rPr>
        <w:t>Bachelor of Technology</w:t>
      </w:r>
      <w:r w:rsidRPr="00845EE0">
        <w:rPr>
          <w:rFonts w:ascii="Times New Roman" w:hAnsi="Times New Roman"/>
        </w:rPr>
        <w:t xml:space="preserve"> in Computer Science and Engineering from </w:t>
      </w:r>
      <w:r w:rsidR="00E565BA" w:rsidRPr="00845EE0">
        <w:rPr>
          <w:rFonts w:ascii="Times New Roman" w:hAnsi="Times New Roman"/>
        </w:rPr>
        <w:t>Chaitanya Engineering College</w:t>
      </w:r>
      <w:r w:rsidR="00BB4CB3">
        <w:rPr>
          <w:rFonts w:ascii="Times New Roman" w:hAnsi="Times New Roman"/>
        </w:rPr>
        <w:t xml:space="preserve"> </w:t>
      </w:r>
      <w:r w:rsidRPr="00845EE0">
        <w:rPr>
          <w:rFonts w:ascii="Times New Roman" w:hAnsi="Times New Roman"/>
        </w:rPr>
        <w:t xml:space="preserve">                          </w:t>
      </w:r>
    </w:p>
    <w:p w:rsidR="00A42244" w:rsidRPr="00845EE0" w:rsidRDefault="00A42244" w:rsidP="000433BA">
      <w:pPr>
        <w:spacing w:after="0" w:line="240" w:lineRule="auto"/>
        <w:rPr>
          <w:rFonts w:ascii="Times New Roman" w:hAnsi="Times New Roman"/>
        </w:rPr>
      </w:pPr>
    </w:p>
    <w:sectPr w:rsidR="00A42244" w:rsidRPr="00845EE0" w:rsidSect="00845EE0"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811" w:rsidRDefault="00074811" w:rsidP="00EC04DB">
      <w:pPr>
        <w:spacing w:after="0" w:line="240" w:lineRule="auto"/>
      </w:pPr>
      <w:r>
        <w:separator/>
      </w:r>
    </w:p>
  </w:endnote>
  <w:endnote w:type="continuationSeparator" w:id="0">
    <w:p w:rsidR="00074811" w:rsidRDefault="00074811" w:rsidP="00EC0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MT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811" w:rsidRDefault="00074811" w:rsidP="00EC04DB">
      <w:pPr>
        <w:spacing w:after="0" w:line="240" w:lineRule="auto"/>
      </w:pPr>
      <w:r>
        <w:separator/>
      </w:r>
    </w:p>
  </w:footnote>
  <w:footnote w:type="continuationSeparator" w:id="0">
    <w:p w:rsidR="00074811" w:rsidRDefault="00074811" w:rsidP="00EC0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396364B"/>
    <w:multiLevelType w:val="hybridMultilevel"/>
    <w:tmpl w:val="0DACEC7A"/>
    <w:lvl w:ilvl="0" w:tplc="0409000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1" w:tplc="E5F2FB4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070157A1"/>
    <w:multiLevelType w:val="hybridMultilevel"/>
    <w:tmpl w:val="3EEE7E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F02B1"/>
    <w:multiLevelType w:val="hybridMultilevel"/>
    <w:tmpl w:val="C878443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>
    <w:nsid w:val="0CA2461F"/>
    <w:multiLevelType w:val="hybridMultilevel"/>
    <w:tmpl w:val="CC56B2DC"/>
    <w:lvl w:ilvl="0" w:tplc="ABF68CB2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D5F369E"/>
    <w:multiLevelType w:val="hybridMultilevel"/>
    <w:tmpl w:val="02B41052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6">
    <w:nsid w:val="12644649"/>
    <w:multiLevelType w:val="hybridMultilevel"/>
    <w:tmpl w:val="31723F72"/>
    <w:lvl w:ilvl="0" w:tplc="8ABCD616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59C4827"/>
    <w:multiLevelType w:val="hybridMultilevel"/>
    <w:tmpl w:val="7DC6AC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551A98"/>
    <w:multiLevelType w:val="hybridMultilevel"/>
    <w:tmpl w:val="2E6EB6D8"/>
    <w:lvl w:ilvl="0" w:tplc="ABF68CB2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8C7030A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D0210C3"/>
    <w:multiLevelType w:val="hybridMultilevel"/>
    <w:tmpl w:val="9168EC7A"/>
    <w:lvl w:ilvl="0" w:tplc="0409000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1" w:tplc="E5F2FB4A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90"/>
        </w:tabs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</w:rPr>
    </w:lvl>
  </w:abstractNum>
  <w:abstractNum w:abstractNumId="10">
    <w:nsid w:val="1E86433D"/>
    <w:multiLevelType w:val="hybridMultilevel"/>
    <w:tmpl w:val="ECE47008"/>
    <w:lvl w:ilvl="0" w:tplc="ABF68CB2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FD15AA4"/>
    <w:multiLevelType w:val="hybridMultilevel"/>
    <w:tmpl w:val="03566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7F6234"/>
    <w:multiLevelType w:val="hybridMultilevel"/>
    <w:tmpl w:val="97D2DBC8"/>
    <w:lvl w:ilvl="0" w:tplc="13E81756">
      <w:start w:val="1"/>
      <w:numFmt w:val="bullet"/>
      <w:pStyle w:val="NormalLatinGaramond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3">
    <w:nsid w:val="2E760F71"/>
    <w:multiLevelType w:val="hybridMultilevel"/>
    <w:tmpl w:val="0CD0EAD4"/>
    <w:lvl w:ilvl="0" w:tplc="13E8175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>
    <w:nsid w:val="2EDC5E96"/>
    <w:multiLevelType w:val="hybridMultilevel"/>
    <w:tmpl w:val="E5663FFA"/>
    <w:lvl w:ilvl="0" w:tplc="547EB5FA">
      <w:numFmt w:val="bullet"/>
      <w:lvlText w:val="•"/>
      <w:lvlJc w:val="left"/>
      <w:pPr>
        <w:ind w:left="1080" w:hanging="720"/>
      </w:pPr>
      <w:rPr>
        <w:rFonts w:ascii="Garamond" w:eastAsia="Calibri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DD7EAC"/>
    <w:multiLevelType w:val="hybridMultilevel"/>
    <w:tmpl w:val="77A8F89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>
    <w:nsid w:val="387D42D8"/>
    <w:multiLevelType w:val="hybridMultilevel"/>
    <w:tmpl w:val="41BC5B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5FD4F0A"/>
    <w:multiLevelType w:val="hybridMultilevel"/>
    <w:tmpl w:val="0E2630B4"/>
    <w:lvl w:ilvl="0" w:tplc="0409000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1" w:tplc="E5F2FB4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>
    <w:nsid w:val="489429EC"/>
    <w:multiLevelType w:val="hybridMultilevel"/>
    <w:tmpl w:val="EBEA0BBE"/>
    <w:lvl w:ilvl="0" w:tplc="0409000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9">
    <w:nsid w:val="4AA01B37"/>
    <w:multiLevelType w:val="hybridMultilevel"/>
    <w:tmpl w:val="90AEDA46"/>
    <w:lvl w:ilvl="0" w:tplc="A3962D84">
      <w:start w:val="1"/>
      <w:numFmt w:val="bullet"/>
      <w:lvlText w:val="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6803998"/>
    <w:multiLevelType w:val="hybridMultilevel"/>
    <w:tmpl w:val="9AAC5E26"/>
    <w:lvl w:ilvl="0" w:tplc="13E8175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1">
    <w:nsid w:val="5DBC436C"/>
    <w:multiLevelType w:val="hybridMultilevel"/>
    <w:tmpl w:val="A4B896BE"/>
    <w:lvl w:ilvl="0" w:tplc="CE2E60BE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3CF8581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591338B"/>
    <w:multiLevelType w:val="hybridMultilevel"/>
    <w:tmpl w:val="56A204E2"/>
    <w:lvl w:ilvl="0" w:tplc="86E43B04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A320B1C4">
      <w:start w:val="1"/>
      <w:numFmt w:val="bullet"/>
      <w:lvlText w:val="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36657CB"/>
    <w:multiLevelType w:val="hybridMultilevel"/>
    <w:tmpl w:val="AB3EDAAC"/>
    <w:lvl w:ilvl="0" w:tplc="13E8175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7"/>
  </w:num>
  <w:num w:numId="4">
    <w:abstractNumId w:val="18"/>
  </w:num>
  <w:num w:numId="5">
    <w:abstractNumId w:val="9"/>
  </w:num>
  <w:num w:numId="6">
    <w:abstractNumId w:val="22"/>
  </w:num>
  <w:num w:numId="7">
    <w:abstractNumId w:val="0"/>
  </w:num>
  <w:num w:numId="8">
    <w:abstractNumId w:val="12"/>
  </w:num>
  <w:num w:numId="9">
    <w:abstractNumId w:val="6"/>
  </w:num>
  <w:num w:numId="10">
    <w:abstractNumId w:val="2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23"/>
  </w:num>
  <w:num w:numId="13">
    <w:abstractNumId w:val="13"/>
  </w:num>
  <w:num w:numId="14">
    <w:abstractNumId w:val="20"/>
  </w:num>
  <w:num w:numId="15">
    <w:abstractNumId w:val="5"/>
  </w:num>
  <w:num w:numId="16">
    <w:abstractNumId w:val="12"/>
  </w:num>
  <w:num w:numId="17">
    <w:abstractNumId w:val="19"/>
  </w:num>
  <w:num w:numId="18">
    <w:abstractNumId w:val="4"/>
  </w:num>
  <w:num w:numId="19">
    <w:abstractNumId w:val="15"/>
  </w:num>
  <w:num w:numId="20">
    <w:abstractNumId w:val="14"/>
  </w:num>
  <w:num w:numId="21">
    <w:abstractNumId w:val="10"/>
  </w:num>
  <w:num w:numId="22">
    <w:abstractNumId w:val="2"/>
  </w:num>
  <w:num w:numId="23">
    <w:abstractNumId w:val="7"/>
  </w:num>
  <w:num w:numId="24">
    <w:abstractNumId w:val="16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F4F"/>
    <w:rsid w:val="00001CD3"/>
    <w:rsid w:val="00002E44"/>
    <w:rsid w:val="0000329E"/>
    <w:rsid w:val="000075BF"/>
    <w:rsid w:val="00011DBD"/>
    <w:rsid w:val="00012A59"/>
    <w:rsid w:val="0001464C"/>
    <w:rsid w:val="0001754A"/>
    <w:rsid w:val="00021E37"/>
    <w:rsid w:val="0002251B"/>
    <w:rsid w:val="00025EF1"/>
    <w:rsid w:val="00026D8C"/>
    <w:rsid w:val="00027807"/>
    <w:rsid w:val="00034FED"/>
    <w:rsid w:val="000355BD"/>
    <w:rsid w:val="0003683D"/>
    <w:rsid w:val="000368A0"/>
    <w:rsid w:val="00040CCC"/>
    <w:rsid w:val="000432C4"/>
    <w:rsid w:val="000433BA"/>
    <w:rsid w:val="00045B95"/>
    <w:rsid w:val="00046792"/>
    <w:rsid w:val="00053192"/>
    <w:rsid w:val="00053246"/>
    <w:rsid w:val="00055D2A"/>
    <w:rsid w:val="00057DD5"/>
    <w:rsid w:val="00066056"/>
    <w:rsid w:val="0006738C"/>
    <w:rsid w:val="00070286"/>
    <w:rsid w:val="00073265"/>
    <w:rsid w:val="00074811"/>
    <w:rsid w:val="0007526F"/>
    <w:rsid w:val="0008024D"/>
    <w:rsid w:val="0008076D"/>
    <w:rsid w:val="000841FE"/>
    <w:rsid w:val="000850ED"/>
    <w:rsid w:val="00085A27"/>
    <w:rsid w:val="000862F5"/>
    <w:rsid w:val="0009239F"/>
    <w:rsid w:val="00092F37"/>
    <w:rsid w:val="000953D5"/>
    <w:rsid w:val="00096C12"/>
    <w:rsid w:val="00096F04"/>
    <w:rsid w:val="00097A8A"/>
    <w:rsid w:val="000A27F6"/>
    <w:rsid w:val="000A2839"/>
    <w:rsid w:val="000A3743"/>
    <w:rsid w:val="000A535F"/>
    <w:rsid w:val="000A56F8"/>
    <w:rsid w:val="000A5849"/>
    <w:rsid w:val="000A743C"/>
    <w:rsid w:val="000B19FB"/>
    <w:rsid w:val="000B2235"/>
    <w:rsid w:val="000B359D"/>
    <w:rsid w:val="000B4FED"/>
    <w:rsid w:val="000B750F"/>
    <w:rsid w:val="000C4AF2"/>
    <w:rsid w:val="000C592D"/>
    <w:rsid w:val="000C67DE"/>
    <w:rsid w:val="000C6D20"/>
    <w:rsid w:val="000D329B"/>
    <w:rsid w:val="000D3E88"/>
    <w:rsid w:val="000D527E"/>
    <w:rsid w:val="000E149B"/>
    <w:rsid w:val="000E2569"/>
    <w:rsid w:val="000E2C4E"/>
    <w:rsid w:val="000E327C"/>
    <w:rsid w:val="000E574E"/>
    <w:rsid w:val="000F6ECD"/>
    <w:rsid w:val="001006A7"/>
    <w:rsid w:val="001026A9"/>
    <w:rsid w:val="00102776"/>
    <w:rsid w:val="00104494"/>
    <w:rsid w:val="001067F3"/>
    <w:rsid w:val="00107C51"/>
    <w:rsid w:val="001121D2"/>
    <w:rsid w:val="0011420E"/>
    <w:rsid w:val="0011441F"/>
    <w:rsid w:val="00117648"/>
    <w:rsid w:val="001202B5"/>
    <w:rsid w:val="00121630"/>
    <w:rsid w:val="001228BB"/>
    <w:rsid w:val="00123C8B"/>
    <w:rsid w:val="00126F1B"/>
    <w:rsid w:val="00127CEF"/>
    <w:rsid w:val="001303AE"/>
    <w:rsid w:val="0013363D"/>
    <w:rsid w:val="00134416"/>
    <w:rsid w:val="00140BE0"/>
    <w:rsid w:val="001419DB"/>
    <w:rsid w:val="001421F1"/>
    <w:rsid w:val="0014305F"/>
    <w:rsid w:val="00144716"/>
    <w:rsid w:val="00144CE2"/>
    <w:rsid w:val="00147783"/>
    <w:rsid w:val="001545BD"/>
    <w:rsid w:val="001565AC"/>
    <w:rsid w:val="0016320A"/>
    <w:rsid w:val="001647DB"/>
    <w:rsid w:val="00165AA9"/>
    <w:rsid w:val="00166D00"/>
    <w:rsid w:val="0016762A"/>
    <w:rsid w:val="00170070"/>
    <w:rsid w:val="0017208E"/>
    <w:rsid w:val="00174635"/>
    <w:rsid w:val="00175038"/>
    <w:rsid w:val="001765F0"/>
    <w:rsid w:val="0018020F"/>
    <w:rsid w:val="001810B1"/>
    <w:rsid w:val="00181D49"/>
    <w:rsid w:val="0018493D"/>
    <w:rsid w:val="0018499F"/>
    <w:rsid w:val="00191E6B"/>
    <w:rsid w:val="00193C48"/>
    <w:rsid w:val="00193E78"/>
    <w:rsid w:val="00194A54"/>
    <w:rsid w:val="00194DFA"/>
    <w:rsid w:val="00197FE7"/>
    <w:rsid w:val="001A0018"/>
    <w:rsid w:val="001A0E51"/>
    <w:rsid w:val="001A1FD4"/>
    <w:rsid w:val="001A25A1"/>
    <w:rsid w:val="001A2AC0"/>
    <w:rsid w:val="001A2EA0"/>
    <w:rsid w:val="001A3D0F"/>
    <w:rsid w:val="001A7376"/>
    <w:rsid w:val="001A76F2"/>
    <w:rsid w:val="001B1BAE"/>
    <w:rsid w:val="001B2B0D"/>
    <w:rsid w:val="001B32E7"/>
    <w:rsid w:val="001B40B0"/>
    <w:rsid w:val="001B7184"/>
    <w:rsid w:val="001C0447"/>
    <w:rsid w:val="001C1F28"/>
    <w:rsid w:val="001C2DBA"/>
    <w:rsid w:val="001C4ED8"/>
    <w:rsid w:val="001C58F2"/>
    <w:rsid w:val="001D18DC"/>
    <w:rsid w:val="001D462A"/>
    <w:rsid w:val="001D6984"/>
    <w:rsid w:val="001E1725"/>
    <w:rsid w:val="001E2068"/>
    <w:rsid w:val="001F006F"/>
    <w:rsid w:val="001F0F52"/>
    <w:rsid w:val="001F1666"/>
    <w:rsid w:val="001F64C3"/>
    <w:rsid w:val="001F6BA9"/>
    <w:rsid w:val="001F743A"/>
    <w:rsid w:val="002004B9"/>
    <w:rsid w:val="0020112A"/>
    <w:rsid w:val="00205393"/>
    <w:rsid w:val="0020671C"/>
    <w:rsid w:val="0021084E"/>
    <w:rsid w:val="00214E92"/>
    <w:rsid w:val="0021691C"/>
    <w:rsid w:val="00216FD0"/>
    <w:rsid w:val="00220278"/>
    <w:rsid w:val="002218E8"/>
    <w:rsid w:val="00223DFC"/>
    <w:rsid w:val="00224C64"/>
    <w:rsid w:val="00226962"/>
    <w:rsid w:val="0022698D"/>
    <w:rsid w:val="00230A11"/>
    <w:rsid w:val="002339A5"/>
    <w:rsid w:val="00234E35"/>
    <w:rsid w:val="00237491"/>
    <w:rsid w:val="00237C76"/>
    <w:rsid w:val="00237D56"/>
    <w:rsid w:val="00242FC8"/>
    <w:rsid w:val="00244A7C"/>
    <w:rsid w:val="00245B29"/>
    <w:rsid w:val="00250BC6"/>
    <w:rsid w:val="00251EA1"/>
    <w:rsid w:val="0025212B"/>
    <w:rsid w:val="002538BE"/>
    <w:rsid w:val="00253F23"/>
    <w:rsid w:val="00253F35"/>
    <w:rsid w:val="00255961"/>
    <w:rsid w:val="00256A9D"/>
    <w:rsid w:val="00260B60"/>
    <w:rsid w:val="00260EA5"/>
    <w:rsid w:val="00265066"/>
    <w:rsid w:val="0026645D"/>
    <w:rsid w:val="00267D05"/>
    <w:rsid w:val="002722FE"/>
    <w:rsid w:val="002724BE"/>
    <w:rsid w:val="00272D6F"/>
    <w:rsid w:val="00276833"/>
    <w:rsid w:val="002814AC"/>
    <w:rsid w:val="00281A5F"/>
    <w:rsid w:val="00292109"/>
    <w:rsid w:val="00293793"/>
    <w:rsid w:val="00294ED9"/>
    <w:rsid w:val="00296A27"/>
    <w:rsid w:val="00296BFF"/>
    <w:rsid w:val="002A0341"/>
    <w:rsid w:val="002A11F8"/>
    <w:rsid w:val="002A765F"/>
    <w:rsid w:val="002B2F83"/>
    <w:rsid w:val="002B692D"/>
    <w:rsid w:val="002C4E1A"/>
    <w:rsid w:val="002D1FA3"/>
    <w:rsid w:val="002D3A30"/>
    <w:rsid w:val="002D3D98"/>
    <w:rsid w:val="002D4A4F"/>
    <w:rsid w:val="002D4BAB"/>
    <w:rsid w:val="002D50A2"/>
    <w:rsid w:val="002D6BFA"/>
    <w:rsid w:val="002D73AA"/>
    <w:rsid w:val="002E1EA7"/>
    <w:rsid w:val="002E2E17"/>
    <w:rsid w:val="002E5073"/>
    <w:rsid w:val="002F0BE9"/>
    <w:rsid w:val="002F153B"/>
    <w:rsid w:val="002F20E8"/>
    <w:rsid w:val="002F3720"/>
    <w:rsid w:val="003004FE"/>
    <w:rsid w:val="00300FB8"/>
    <w:rsid w:val="00305AAC"/>
    <w:rsid w:val="00313F71"/>
    <w:rsid w:val="00313F93"/>
    <w:rsid w:val="00323DC8"/>
    <w:rsid w:val="00326357"/>
    <w:rsid w:val="00335CA8"/>
    <w:rsid w:val="00337D2C"/>
    <w:rsid w:val="00344525"/>
    <w:rsid w:val="00345159"/>
    <w:rsid w:val="00345A72"/>
    <w:rsid w:val="0034794C"/>
    <w:rsid w:val="003511E1"/>
    <w:rsid w:val="00353B5B"/>
    <w:rsid w:val="00354F1F"/>
    <w:rsid w:val="003578F1"/>
    <w:rsid w:val="00363917"/>
    <w:rsid w:val="00365235"/>
    <w:rsid w:val="00365697"/>
    <w:rsid w:val="00366232"/>
    <w:rsid w:val="00367029"/>
    <w:rsid w:val="00370D2A"/>
    <w:rsid w:val="00372389"/>
    <w:rsid w:val="00374081"/>
    <w:rsid w:val="00376B72"/>
    <w:rsid w:val="00377577"/>
    <w:rsid w:val="003866CE"/>
    <w:rsid w:val="00390DAF"/>
    <w:rsid w:val="00391D71"/>
    <w:rsid w:val="0039372B"/>
    <w:rsid w:val="00395AE8"/>
    <w:rsid w:val="00397EB6"/>
    <w:rsid w:val="003A4CA6"/>
    <w:rsid w:val="003A6133"/>
    <w:rsid w:val="003B0D57"/>
    <w:rsid w:val="003B3CB4"/>
    <w:rsid w:val="003B3D5C"/>
    <w:rsid w:val="003C0566"/>
    <w:rsid w:val="003C0660"/>
    <w:rsid w:val="003C189D"/>
    <w:rsid w:val="003C1DF4"/>
    <w:rsid w:val="003C1EEF"/>
    <w:rsid w:val="003C6CE0"/>
    <w:rsid w:val="003D11BE"/>
    <w:rsid w:val="003D27E8"/>
    <w:rsid w:val="003D6F2D"/>
    <w:rsid w:val="003E2EC1"/>
    <w:rsid w:val="003E7AD3"/>
    <w:rsid w:val="003F10D8"/>
    <w:rsid w:val="003F675C"/>
    <w:rsid w:val="003F7FDD"/>
    <w:rsid w:val="004008B5"/>
    <w:rsid w:val="00401289"/>
    <w:rsid w:val="00402700"/>
    <w:rsid w:val="00402858"/>
    <w:rsid w:val="00403DF5"/>
    <w:rsid w:val="004047A9"/>
    <w:rsid w:val="00411806"/>
    <w:rsid w:val="00412608"/>
    <w:rsid w:val="00415E80"/>
    <w:rsid w:val="0041785B"/>
    <w:rsid w:val="004215F3"/>
    <w:rsid w:val="00425BB9"/>
    <w:rsid w:val="004274CF"/>
    <w:rsid w:val="00430C0B"/>
    <w:rsid w:val="00431C47"/>
    <w:rsid w:val="00435D48"/>
    <w:rsid w:val="004370FB"/>
    <w:rsid w:val="004423A9"/>
    <w:rsid w:val="004444F3"/>
    <w:rsid w:val="00444F5E"/>
    <w:rsid w:val="00446542"/>
    <w:rsid w:val="00450C40"/>
    <w:rsid w:val="00454779"/>
    <w:rsid w:val="004569AB"/>
    <w:rsid w:val="004571F2"/>
    <w:rsid w:val="00457E38"/>
    <w:rsid w:val="004633D2"/>
    <w:rsid w:val="004637A8"/>
    <w:rsid w:val="00464223"/>
    <w:rsid w:val="00464A88"/>
    <w:rsid w:val="00464BB8"/>
    <w:rsid w:val="00467294"/>
    <w:rsid w:val="0046765C"/>
    <w:rsid w:val="00473347"/>
    <w:rsid w:val="00485CE7"/>
    <w:rsid w:val="0048691F"/>
    <w:rsid w:val="00492E76"/>
    <w:rsid w:val="004939AA"/>
    <w:rsid w:val="004939DD"/>
    <w:rsid w:val="00494E54"/>
    <w:rsid w:val="004A0575"/>
    <w:rsid w:val="004A1025"/>
    <w:rsid w:val="004A7B76"/>
    <w:rsid w:val="004B141A"/>
    <w:rsid w:val="004B1D81"/>
    <w:rsid w:val="004B36AB"/>
    <w:rsid w:val="004B6E70"/>
    <w:rsid w:val="004B76C2"/>
    <w:rsid w:val="004C3531"/>
    <w:rsid w:val="004C3F70"/>
    <w:rsid w:val="004C491D"/>
    <w:rsid w:val="004C563F"/>
    <w:rsid w:val="004C66A4"/>
    <w:rsid w:val="004C6868"/>
    <w:rsid w:val="004C75F8"/>
    <w:rsid w:val="004C77D1"/>
    <w:rsid w:val="004C7BD2"/>
    <w:rsid w:val="004D45AA"/>
    <w:rsid w:val="004D46E5"/>
    <w:rsid w:val="004D6002"/>
    <w:rsid w:val="004E0EB1"/>
    <w:rsid w:val="004E4D9C"/>
    <w:rsid w:val="004E70C7"/>
    <w:rsid w:val="004E722F"/>
    <w:rsid w:val="004F08B2"/>
    <w:rsid w:val="004F1839"/>
    <w:rsid w:val="004F57E7"/>
    <w:rsid w:val="004F6C14"/>
    <w:rsid w:val="004F77F1"/>
    <w:rsid w:val="00500049"/>
    <w:rsid w:val="005000FE"/>
    <w:rsid w:val="00500EEC"/>
    <w:rsid w:val="00507C1F"/>
    <w:rsid w:val="00511F65"/>
    <w:rsid w:val="0051234F"/>
    <w:rsid w:val="0052469F"/>
    <w:rsid w:val="0052472E"/>
    <w:rsid w:val="00524EB9"/>
    <w:rsid w:val="00531191"/>
    <w:rsid w:val="00531FBF"/>
    <w:rsid w:val="00536BAE"/>
    <w:rsid w:val="0053791D"/>
    <w:rsid w:val="005379E9"/>
    <w:rsid w:val="00542930"/>
    <w:rsid w:val="00542ABA"/>
    <w:rsid w:val="005431BA"/>
    <w:rsid w:val="00545F75"/>
    <w:rsid w:val="00546EB6"/>
    <w:rsid w:val="005530E1"/>
    <w:rsid w:val="00555934"/>
    <w:rsid w:val="00557F84"/>
    <w:rsid w:val="00560105"/>
    <w:rsid w:val="005602DF"/>
    <w:rsid w:val="00561669"/>
    <w:rsid w:val="00561B34"/>
    <w:rsid w:val="00562BC3"/>
    <w:rsid w:val="0056611B"/>
    <w:rsid w:val="00567EEC"/>
    <w:rsid w:val="00572C76"/>
    <w:rsid w:val="00573DFF"/>
    <w:rsid w:val="005743FF"/>
    <w:rsid w:val="00575371"/>
    <w:rsid w:val="00583863"/>
    <w:rsid w:val="005861DF"/>
    <w:rsid w:val="005A1F17"/>
    <w:rsid w:val="005A45F9"/>
    <w:rsid w:val="005A494C"/>
    <w:rsid w:val="005A57D3"/>
    <w:rsid w:val="005A6D2B"/>
    <w:rsid w:val="005B03CA"/>
    <w:rsid w:val="005B0EF4"/>
    <w:rsid w:val="005B3DEE"/>
    <w:rsid w:val="005B43FD"/>
    <w:rsid w:val="005B54F5"/>
    <w:rsid w:val="005B7EFD"/>
    <w:rsid w:val="005C4508"/>
    <w:rsid w:val="005D19C9"/>
    <w:rsid w:val="005D20AE"/>
    <w:rsid w:val="005D20F5"/>
    <w:rsid w:val="005D4031"/>
    <w:rsid w:val="005D534D"/>
    <w:rsid w:val="005E19BD"/>
    <w:rsid w:val="005E1D24"/>
    <w:rsid w:val="005E1DDB"/>
    <w:rsid w:val="005E217C"/>
    <w:rsid w:val="005E45D0"/>
    <w:rsid w:val="005E634A"/>
    <w:rsid w:val="005E6EC8"/>
    <w:rsid w:val="005F2B66"/>
    <w:rsid w:val="005F74A0"/>
    <w:rsid w:val="00600098"/>
    <w:rsid w:val="006020F6"/>
    <w:rsid w:val="00602271"/>
    <w:rsid w:val="00602ED1"/>
    <w:rsid w:val="00604763"/>
    <w:rsid w:val="00606FF4"/>
    <w:rsid w:val="00612425"/>
    <w:rsid w:val="00615A8D"/>
    <w:rsid w:val="00617375"/>
    <w:rsid w:val="006207EA"/>
    <w:rsid w:val="006216F1"/>
    <w:rsid w:val="00621869"/>
    <w:rsid w:val="006223DA"/>
    <w:rsid w:val="0062245C"/>
    <w:rsid w:val="006227D0"/>
    <w:rsid w:val="00625B79"/>
    <w:rsid w:val="006269C3"/>
    <w:rsid w:val="00627705"/>
    <w:rsid w:val="00631386"/>
    <w:rsid w:val="006319DB"/>
    <w:rsid w:val="00631A01"/>
    <w:rsid w:val="0063222B"/>
    <w:rsid w:val="00632292"/>
    <w:rsid w:val="006455AA"/>
    <w:rsid w:val="00646F36"/>
    <w:rsid w:val="00647EDD"/>
    <w:rsid w:val="00655E33"/>
    <w:rsid w:val="00656E28"/>
    <w:rsid w:val="00663AEC"/>
    <w:rsid w:val="00667338"/>
    <w:rsid w:val="00667A96"/>
    <w:rsid w:val="00670EBD"/>
    <w:rsid w:val="006713AA"/>
    <w:rsid w:val="00672881"/>
    <w:rsid w:val="006747F4"/>
    <w:rsid w:val="006767CD"/>
    <w:rsid w:val="006813A7"/>
    <w:rsid w:val="0068247F"/>
    <w:rsid w:val="00684712"/>
    <w:rsid w:val="00686DCF"/>
    <w:rsid w:val="00687AF5"/>
    <w:rsid w:val="0069014B"/>
    <w:rsid w:val="00692888"/>
    <w:rsid w:val="00693AB3"/>
    <w:rsid w:val="00696D0A"/>
    <w:rsid w:val="006A132A"/>
    <w:rsid w:val="006A1F7B"/>
    <w:rsid w:val="006A2F8B"/>
    <w:rsid w:val="006A459F"/>
    <w:rsid w:val="006A5D9B"/>
    <w:rsid w:val="006B13C9"/>
    <w:rsid w:val="006B1A2A"/>
    <w:rsid w:val="006B25DD"/>
    <w:rsid w:val="006B27BF"/>
    <w:rsid w:val="006B5625"/>
    <w:rsid w:val="006B73D9"/>
    <w:rsid w:val="006C5894"/>
    <w:rsid w:val="006C7331"/>
    <w:rsid w:val="006D0D51"/>
    <w:rsid w:val="006D35F2"/>
    <w:rsid w:val="006D3AD1"/>
    <w:rsid w:val="006D6C36"/>
    <w:rsid w:val="006E1DDC"/>
    <w:rsid w:val="006E40D2"/>
    <w:rsid w:val="006E45A3"/>
    <w:rsid w:val="006E6CF6"/>
    <w:rsid w:val="006F5442"/>
    <w:rsid w:val="006F72E3"/>
    <w:rsid w:val="007004D3"/>
    <w:rsid w:val="007024C6"/>
    <w:rsid w:val="007028B8"/>
    <w:rsid w:val="007029BC"/>
    <w:rsid w:val="007044EA"/>
    <w:rsid w:val="00705437"/>
    <w:rsid w:val="00707A09"/>
    <w:rsid w:val="00711AB7"/>
    <w:rsid w:val="00711E88"/>
    <w:rsid w:val="00713E43"/>
    <w:rsid w:val="00716C84"/>
    <w:rsid w:val="00717C6B"/>
    <w:rsid w:val="00717CE5"/>
    <w:rsid w:val="007221F2"/>
    <w:rsid w:val="0072596F"/>
    <w:rsid w:val="00726607"/>
    <w:rsid w:val="007270DC"/>
    <w:rsid w:val="00731427"/>
    <w:rsid w:val="0073489B"/>
    <w:rsid w:val="00737634"/>
    <w:rsid w:val="0074616A"/>
    <w:rsid w:val="007466E8"/>
    <w:rsid w:val="00755ACD"/>
    <w:rsid w:val="00756449"/>
    <w:rsid w:val="00763114"/>
    <w:rsid w:val="00763C93"/>
    <w:rsid w:val="00764DBE"/>
    <w:rsid w:val="0076743E"/>
    <w:rsid w:val="007735E1"/>
    <w:rsid w:val="00773C06"/>
    <w:rsid w:val="0077443D"/>
    <w:rsid w:val="00774BBB"/>
    <w:rsid w:val="00774E4B"/>
    <w:rsid w:val="007751CF"/>
    <w:rsid w:val="00776EEE"/>
    <w:rsid w:val="007770E3"/>
    <w:rsid w:val="00777C88"/>
    <w:rsid w:val="00782284"/>
    <w:rsid w:val="0078443A"/>
    <w:rsid w:val="0078774C"/>
    <w:rsid w:val="007907B9"/>
    <w:rsid w:val="00790C32"/>
    <w:rsid w:val="0079110B"/>
    <w:rsid w:val="00791830"/>
    <w:rsid w:val="00792379"/>
    <w:rsid w:val="00792EB9"/>
    <w:rsid w:val="00794CBF"/>
    <w:rsid w:val="00796542"/>
    <w:rsid w:val="00796D1B"/>
    <w:rsid w:val="007A321C"/>
    <w:rsid w:val="007A5C2F"/>
    <w:rsid w:val="007A7451"/>
    <w:rsid w:val="007A7AD2"/>
    <w:rsid w:val="007B1D57"/>
    <w:rsid w:val="007B1E94"/>
    <w:rsid w:val="007B5F35"/>
    <w:rsid w:val="007B6907"/>
    <w:rsid w:val="007B738A"/>
    <w:rsid w:val="007C0F30"/>
    <w:rsid w:val="007C4335"/>
    <w:rsid w:val="007C4B79"/>
    <w:rsid w:val="007C7663"/>
    <w:rsid w:val="007D0393"/>
    <w:rsid w:val="007D291C"/>
    <w:rsid w:val="007D47A5"/>
    <w:rsid w:val="007D5C5A"/>
    <w:rsid w:val="007D6E1F"/>
    <w:rsid w:val="007E050F"/>
    <w:rsid w:val="007E4E75"/>
    <w:rsid w:val="007E55E2"/>
    <w:rsid w:val="007E6E9A"/>
    <w:rsid w:val="007F06AC"/>
    <w:rsid w:val="007F1494"/>
    <w:rsid w:val="007F48E2"/>
    <w:rsid w:val="007F6CE6"/>
    <w:rsid w:val="007F7AAB"/>
    <w:rsid w:val="008002DE"/>
    <w:rsid w:val="008020C5"/>
    <w:rsid w:val="008046FF"/>
    <w:rsid w:val="00805393"/>
    <w:rsid w:val="00806F85"/>
    <w:rsid w:val="00811946"/>
    <w:rsid w:val="00811EAC"/>
    <w:rsid w:val="008129D2"/>
    <w:rsid w:val="00815B5F"/>
    <w:rsid w:val="00815D1B"/>
    <w:rsid w:val="008175A3"/>
    <w:rsid w:val="00824D09"/>
    <w:rsid w:val="008277AD"/>
    <w:rsid w:val="00831487"/>
    <w:rsid w:val="00840C71"/>
    <w:rsid w:val="0084181B"/>
    <w:rsid w:val="00842B6E"/>
    <w:rsid w:val="00843DA6"/>
    <w:rsid w:val="008451EA"/>
    <w:rsid w:val="0084540F"/>
    <w:rsid w:val="00845EE0"/>
    <w:rsid w:val="00851760"/>
    <w:rsid w:val="008518C3"/>
    <w:rsid w:val="00853BA3"/>
    <w:rsid w:val="00853F72"/>
    <w:rsid w:val="0085448A"/>
    <w:rsid w:val="00860019"/>
    <w:rsid w:val="0086069D"/>
    <w:rsid w:val="00861A9C"/>
    <w:rsid w:val="00862252"/>
    <w:rsid w:val="00862B41"/>
    <w:rsid w:val="008645A1"/>
    <w:rsid w:val="008658B1"/>
    <w:rsid w:val="00872C94"/>
    <w:rsid w:val="00873061"/>
    <w:rsid w:val="00873A1D"/>
    <w:rsid w:val="008756BB"/>
    <w:rsid w:val="00875E5F"/>
    <w:rsid w:val="00880724"/>
    <w:rsid w:val="00882C70"/>
    <w:rsid w:val="00883225"/>
    <w:rsid w:val="008838A4"/>
    <w:rsid w:val="00886AFA"/>
    <w:rsid w:val="008874EE"/>
    <w:rsid w:val="00891C24"/>
    <w:rsid w:val="00893412"/>
    <w:rsid w:val="008960E1"/>
    <w:rsid w:val="008A0F32"/>
    <w:rsid w:val="008A36CB"/>
    <w:rsid w:val="008A3904"/>
    <w:rsid w:val="008A4442"/>
    <w:rsid w:val="008A5C8F"/>
    <w:rsid w:val="008B3303"/>
    <w:rsid w:val="008C30D2"/>
    <w:rsid w:val="008C5B7E"/>
    <w:rsid w:val="008C6A81"/>
    <w:rsid w:val="008C77C5"/>
    <w:rsid w:val="008D012E"/>
    <w:rsid w:val="008D09F5"/>
    <w:rsid w:val="008D11E2"/>
    <w:rsid w:val="008D3D69"/>
    <w:rsid w:val="008D61A4"/>
    <w:rsid w:val="008D669D"/>
    <w:rsid w:val="008E077C"/>
    <w:rsid w:val="008E1815"/>
    <w:rsid w:val="008E4FB3"/>
    <w:rsid w:val="008F2D3B"/>
    <w:rsid w:val="008F7754"/>
    <w:rsid w:val="00915A8B"/>
    <w:rsid w:val="00915C6B"/>
    <w:rsid w:val="0091726D"/>
    <w:rsid w:val="009206EE"/>
    <w:rsid w:val="00921A0B"/>
    <w:rsid w:val="00921D7B"/>
    <w:rsid w:val="00924742"/>
    <w:rsid w:val="0093352E"/>
    <w:rsid w:val="00934306"/>
    <w:rsid w:val="00935301"/>
    <w:rsid w:val="00935772"/>
    <w:rsid w:val="00937391"/>
    <w:rsid w:val="0094247C"/>
    <w:rsid w:val="009434BB"/>
    <w:rsid w:val="00950404"/>
    <w:rsid w:val="0095108F"/>
    <w:rsid w:val="00954C27"/>
    <w:rsid w:val="009637FD"/>
    <w:rsid w:val="009645C7"/>
    <w:rsid w:val="0096697B"/>
    <w:rsid w:val="00967C5B"/>
    <w:rsid w:val="00971C71"/>
    <w:rsid w:val="00981229"/>
    <w:rsid w:val="00983FBD"/>
    <w:rsid w:val="00986EC4"/>
    <w:rsid w:val="00987B16"/>
    <w:rsid w:val="009904E3"/>
    <w:rsid w:val="00991B39"/>
    <w:rsid w:val="00992D9F"/>
    <w:rsid w:val="00994F55"/>
    <w:rsid w:val="00995A0B"/>
    <w:rsid w:val="00995B1A"/>
    <w:rsid w:val="009966B0"/>
    <w:rsid w:val="009A1D01"/>
    <w:rsid w:val="009A36CC"/>
    <w:rsid w:val="009B1FC1"/>
    <w:rsid w:val="009B6E32"/>
    <w:rsid w:val="009B7489"/>
    <w:rsid w:val="009C3CD5"/>
    <w:rsid w:val="009C4B51"/>
    <w:rsid w:val="009D1BAD"/>
    <w:rsid w:val="009D2077"/>
    <w:rsid w:val="009E119D"/>
    <w:rsid w:val="009E22A2"/>
    <w:rsid w:val="009E2621"/>
    <w:rsid w:val="009E2D09"/>
    <w:rsid w:val="009E2E83"/>
    <w:rsid w:val="009E3154"/>
    <w:rsid w:val="009E6831"/>
    <w:rsid w:val="009E77C6"/>
    <w:rsid w:val="009F0E50"/>
    <w:rsid w:val="009F429C"/>
    <w:rsid w:val="009F4602"/>
    <w:rsid w:val="009F6942"/>
    <w:rsid w:val="009F77DB"/>
    <w:rsid w:val="00A00F2D"/>
    <w:rsid w:val="00A03CF2"/>
    <w:rsid w:val="00A05B56"/>
    <w:rsid w:val="00A06121"/>
    <w:rsid w:val="00A06BBE"/>
    <w:rsid w:val="00A0785F"/>
    <w:rsid w:val="00A1117A"/>
    <w:rsid w:val="00A13F2C"/>
    <w:rsid w:val="00A14788"/>
    <w:rsid w:val="00A1629A"/>
    <w:rsid w:val="00A17CF2"/>
    <w:rsid w:val="00A217B9"/>
    <w:rsid w:val="00A2285C"/>
    <w:rsid w:val="00A23275"/>
    <w:rsid w:val="00A240B2"/>
    <w:rsid w:val="00A25DC2"/>
    <w:rsid w:val="00A27C4F"/>
    <w:rsid w:val="00A30DB4"/>
    <w:rsid w:val="00A36FBD"/>
    <w:rsid w:val="00A409CF"/>
    <w:rsid w:val="00A42244"/>
    <w:rsid w:val="00A4314C"/>
    <w:rsid w:val="00A470FB"/>
    <w:rsid w:val="00A500F1"/>
    <w:rsid w:val="00A50631"/>
    <w:rsid w:val="00A50EFC"/>
    <w:rsid w:val="00A5369B"/>
    <w:rsid w:val="00A55CC1"/>
    <w:rsid w:val="00A566F0"/>
    <w:rsid w:val="00A571DE"/>
    <w:rsid w:val="00A64D83"/>
    <w:rsid w:val="00A64F3C"/>
    <w:rsid w:val="00A656FB"/>
    <w:rsid w:val="00A65F18"/>
    <w:rsid w:val="00A67F73"/>
    <w:rsid w:val="00A828C3"/>
    <w:rsid w:val="00A838D1"/>
    <w:rsid w:val="00A843D8"/>
    <w:rsid w:val="00A95DBE"/>
    <w:rsid w:val="00A96146"/>
    <w:rsid w:val="00AA22CF"/>
    <w:rsid w:val="00AA36C4"/>
    <w:rsid w:val="00AA3A36"/>
    <w:rsid w:val="00AA67D5"/>
    <w:rsid w:val="00AA6AF8"/>
    <w:rsid w:val="00AB0BD8"/>
    <w:rsid w:val="00AB12CB"/>
    <w:rsid w:val="00AB341C"/>
    <w:rsid w:val="00AB39F7"/>
    <w:rsid w:val="00AB485B"/>
    <w:rsid w:val="00AB6CC1"/>
    <w:rsid w:val="00AB7982"/>
    <w:rsid w:val="00AC07ED"/>
    <w:rsid w:val="00AC1AF0"/>
    <w:rsid w:val="00AC3B2B"/>
    <w:rsid w:val="00AC4CFC"/>
    <w:rsid w:val="00AC4E59"/>
    <w:rsid w:val="00AC50FF"/>
    <w:rsid w:val="00AC7A36"/>
    <w:rsid w:val="00AD034A"/>
    <w:rsid w:val="00AD0A8B"/>
    <w:rsid w:val="00AD142B"/>
    <w:rsid w:val="00AD29CF"/>
    <w:rsid w:val="00AD4B4C"/>
    <w:rsid w:val="00AD51EC"/>
    <w:rsid w:val="00AD6D87"/>
    <w:rsid w:val="00AD70D6"/>
    <w:rsid w:val="00AE06F2"/>
    <w:rsid w:val="00AE3021"/>
    <w:rsid w:val="00AE7544"/>
    <w:rsid w:val="00AF0316"/>
    <w:rsid w:val="00AF06B2"/>
    <w:rsid w:val="00AF2A12"/>
    <w:rsid w:val="00AF7DE6"/>
    <w:rsid w:val="00B02067"/>
    <w:rsid w:val="00B021AE"/>
    <w:rsid w:val="00B03F07"/>
    <w:rsid w:val="00B043EC"/>
    <w:rsid w:val="00B06CA2"/>
    <w:rsid w:val="00B07091"/>
    <w:rsid w:val="00B0794E"/>
    <w:rsid w:val="00B10869"/>
    <w:rsid w:val="00B122C5"/>
    <w:rsid w:val="00B179A5"/>
    <w:rsid w:val="00B21200"/>
    <w:rsid w:val="00B212C6"/>
    <w:rsid w:val="00B21F4B"/>
    <w:rsid w:val="00B240AE"/>
    <w:rsid w:val="00B24707"/>
    <w:rsid w:val="00B2556F"/>
    <w:rsid w:val="00B31407"/>
    <w:rsid w:val="00B3194A"/>
    <w:rsid w:val="00B31CBC"/>
    <w:rsid w:val="00B32B55"/>
    <w:rsid w:val="00B33EF7"/>
    <w:rsid w:val="00B40FFB"/>
    <w:rsid w:val="00B4106D"/>
    <w:rsid w:val="00B44524"/>
    <w:rsid w:val="00B454AB"/>
    <w:rsid w:val="00B56729"/>
    <w:rsid w:val="00B56CF3"/>
    <w:rsid w:val="00B608DF"/>
    <w:rsid w:val="00B609B5"/>
    <w:rsid w:val="00B62162"/>
    <w:rsid w:val="00B65F44"/>
    <w:rsid w:val="00B67588"/>
    <w:rsid w:val="00B67F9A"/>
    <w:rsid w:val="00B724F9"/>
    <w:rsid w:val="00B73C6E"/>
    <w:rsid w:val="00B74DB7"/>
    <w:rsid w:val="00B76216"/>
    <w:rsid w:val="00B7711C"/>
    <w:rsid w:val="00B816AD"/>
    <w:rsid w:val="00B901E4"/>
    <w:rsid w:val="00B92880"/>
    <w:rsid w:val="00B92E3F"/>
    <w:rsid w:val="00B95D03"/>
    <w:rsid w:val="00B95FA2"/>
    <w:rsid w:val="00BA3F18"/>
    <w:rsid w:val="00BA47DC"/>
    <w:rsid w:val="00BB0D58"/>
    <w:rsid w:val="00BB0EB8"/>
    <w:rsid w:val="00BB36EE"/>
    <w:rsid w:val="00BB4CB3"/>
    <w:rsid w:val="00BB5F40"/>
    <w:rsid w:val="00BB632C"/>
    <w:rsid w:val="00BC1EFE"/>
    <w:rsid w:val="00BC3540"/>
    <w:rsid w:val="00BC38AF"/>
    <w:rsid w:val="00BC7FD2"/>
    <w:rsid w:val="00BD13C7"/>
    <w:rsid w:val="00BD2411"/>
    <w:rsid w:val="00BD3B53"/>
    <w:rsid w:val="00BD4A48"/>
    <w:rsid w:val="00BD688C"/>
    <w:rsid w:val="00BD689C"/>
    <w:rsid w:val="00BD7DA2"/>
    <w:rsid w:val="00BE02AA"/>
    <w:rsid w:val="00BE40D1"/>
    <w:rsid w:val="00BE5ACC"/>
    <w:rsid w:val="00BF0FC4"/>
    <w:rsid w:val="00BF21B6"/>
    <w:rsid w:val="00BF21E2"/>
    <w:rsid w:val="00BF6CD8"/>
    <w:rsid w:val="00C023DF"/>
    <w:rsid w:val="00C0269C"/>
    <w:rsid w:val="00C03417"/>
    <w:rsid w:val="00C052D9"/>
    <w:rsid w:val="00C06DBC"/>
    <w:rsid w:val="00C06EDE"/>
    <w:rsid w:val="00C07AF1"/>
    <w:rsid w:val="00C1095C"/>
    <w:rsid w:val="00C15AAA"/>
    <w:rsid w:val="00C1645D"/>
    <w:rsid w:val="00C16ADD"/>
    <w:rsid w:val="00C17871"/>
    <w:rsid w:val="00C17A8D"/>
    <w:rsid w:val="00C17C9D"/>
    <w:rsid w:val="00C20F2B"/>
    <w:rsid w:val="00C211F8"/>
    <w:rsid w:val="00C224F8"/>
    <w:rsid w:val="00C237F0"/>
    <w:rsid w:val="00C23B35"/>
    <w:rsid w:val="00C25357"/>
    <w:rsid w:val="00C26832"/>
    <w:rsid w:val="00C26DAC"/>
    <w:rsid w:val="00C27F91"/>
    <w:rsid w:val="00C31665"/>
    <w:rsid w:val="00C35329"/>
    <w:rsid w:val="00C355A1"/>
    <w:rsid w:val="00C35C28"/>
    <w:rsid w:val="00C365C3"/>
    <w:rsid w:val="00C3675F"/>
    <w:rsid w:val="00C36ABA"/>
    <w:rsid w:val="00C37C38"/>
    <w:rsid w:val="00C47F4D"/>
    <w:rsid w:val="00C505EC"/>
    <w:rsid w:val="00C516E6"/>
    <w:rsid w:val="00C53AE0"/>
    <w:rsid w:val="00C55615"/>
    <w:rsid w:val="00C55FC1"/>
    <w:rsid w:val="00C577CE"/>
    <w:rsid w:val="00C60DF8"/>
    <w:rsid w:val="00C6327A"/>
    <w:rsid w:val="00C6344C"/>
    <w:rsid w:val="00C65D44"/>
    <w:rsid w:val="00C679EC"/>
    <w:rsid w:val="00C73BD0"/>
    <w:rsid w:val="00C74B35"/>
    <w:rsid w:val="00C7511B"/>
    <w:rsid w:val="00C756EE"/>
    <w:rsid w:val="00C759A3"/>
    <w:rsid w:val="00C75E7F"/>
    <w:rsid w:val="00C76300"/>
    <w:rsid w:val="00C80167"/>
    <w:rsid w:val="00C827D6"/>
    <w:rsid w:val="00C8338B"/>
    <w:rsid w:val="00C83A03"/>
    <w:rsid w:val="00C846E3"/>
    <w:rsid w:val="00C84C91"/>
    <w:rsid w:val="00C8511B"/>
    <w:rsid w:val="00C85C72"/>
    <w:rsid w:val="00C86282"/>
    <w:rsid w:val="00C86802"/>
    <w:rsid w:val="00C87279"/>
    <w:rsid w:val="00C90EB1"/>
    <w:rsid w:val="00C962F2"/>
    <w:rsid w:val="00C97009"/>
    <w:rsid w:val="00C97E47"/>
    <w:rsid w:val="00CA1A54"/>
    <w:rsid w:val="00CA34E4"/>
    <w:rsid w:val="00CA3BA0"/>
    <w:rsid w:val="00CA3F67"/>
    <w:rsid w:val="00CA6838"/>
    <w:rsid w:val="00CA6A81"/>
    <w:rsid w:val="00CB0309"/>
    <w:rsid w:val="00CB0C5A"/>
    <w:rsid w:val="00CB0CD7"/>
    <w:rsid w:val="00CB32D5"/>
    <w:rsid w:val="00CB404D"/>
    <w:rsid w:val="00CB5D46"/>
    <w:rsid w:val="00CB636C"/>
    <w:rsid w:val="00CC08FF"/>
    <w:rsid w:val="00CC111E"/>
    <w:rsid w:val="00CC1B7D"/>
    <w:rsid w:val="00CC2FF3"/>
    <w:rsid w:val="00CC7470"/>
    <w:rsid w:val="00CC7AAB"/>
    <w:rsid w:val="00CD019B"/>
    <w:rsid w:val="00CD175B"/>
    <w:rsid w:val="00CD2153"/>
    <w:rsid w:val="00CD374B"/>
    <w:rsid w:val="00CE02CF"/>
    <w:rsid w:val="00CE2550"/>
    <w:rsid w:val="00CE4719"/>
    <w:rsid w:val="00CE549E"/>
    <w:rsid w:val="00CE7862"/>
    <w:rsid w:val="00CF2958"/>
    <w:rsid w:val="00CF2F81"/>
    <w:rsid w:val="00CF310D"/>
    <w:rsid w:val="00CF4047"/>
    <w:rsid w:val="00CF54D5"/>
    <w:rsid w:val="00CF7CFB"/>
    <w:rsid w:val="00D00FB4"/>
    <w:rsid w:val="00D017A2"/>
    <w:rsid w:val="00D021C3"/>
    <w:rsid w:val="00D02E14"/>
    <w:rsid w:val="00D04843"/>
    <w:rsid w:val="00D05695"/>
    <w:rsid w:val="00D05C44"/>
    <w:rsid w:val="00D112A7"/>
    <w:rsid w:val="00D120DB"/>
    <w:rsid w:val="00D130E9"/>
    <w:rsid w:val="00D15493"/>
    <w:rsid w:val="00D16DD9"/>
    <w:rsid w:val="00D2450F"/>
    <w:rsid w:val="00D25E0B"/>
    <w:rsid w:val="00D263DA"/>
    <w:rsid w:val="00D33BF8"/>
    <w:rsid w:val="00D340D4"/>
    <w:rsid w:val="00D350C1"/>
    <w:rsid w:val="00D35921"/>
    <w:rsid w:val="00D41730"/>
    <w:rsid w:val="00D45E12"/>
    <w:rsid w:val="00D464F4"/>
    <w:rsid w:val="00D50B78"/>
    <w:rsid w:val="00D514BB"/>
    <w:rsid w:val="00D531AD"/>
    <w:rsid w:val="00D60195"/>
    <w:rsid w:val="00D64091"/>
    <w:rsid w:val="00D65C7E"/>
    <w:rsid w:val="00D73FB2"/>
    <w:rsid w:val="00D74103"/>
    <w:rsid w:val="00D7488B"/>
    <w:rsid w:val="00D7529D"/>
    <w:rsid w:val="00D76804"/>
    <w:rsid w:val="00D83A12"/>
    <w:rsid w:val="00D87C3E"/>
    <w:rsid w:val="00D90850"/>
    <w:rsid w:val="00D915B3"/>
    <w:rsid w:val="00D9608E"/>
    <w:rsid w:val="00DA394D"/>
    <w:rsid w:val="00DA6330"/>
    <w:rsid w:val="00DA70FE"/>
    <w:rsid w:val="00DA73B1"/>
    <w:rsid w:val="00DA763D"/>
    <w:rsid w:val="00DB5CE8"/>
    <w:rsid w:val="00DB6485"/>
    <w:rsid w:val="00DB7DEB"/>
    <w:rsid w:val="00DC000F"/>
    <w:rsid w:val="00DC1260"/>
    <w:rsid w:val="00DC60E4"/>
    <w:rsid w:val="00DC6F21"/>
    <w:rsid w:val="00DD286B"/>
    <w:rsid w:val="00DD3727"/>
    <w:rsid w:val="00DD3A7D"/>
    <w:rsid w:val="00DD3E98"/>
    <w:rsid w:val="00DD49BF"/>
    <w:rsid w:val="00DD5AF6"/>
    <w:rsid w:val="00DD63FC"/>
    <w:rsid w:val="00DD7636"/>
    <w:rsid w:val="00DE44D1"/>
    <w:rsid w:val="00DF6AF4"/>
    <w:rsid w:val="00DF7236"/>
    <w:rsid w:val="00DF7F37"/>
    <w:rsid w:val="00E03D7E"/>
    <w:rsid w:val="00E05C05"/>
    <w:rsid w:val="00E1176C"/>
    <w:rsid w:val="00E1349D"/>
    <w:rsid w:val="00E13980"/>
    <w:rsid w:val="00E1575F"/>
    <w:rsid w:val="00E15A79"/>
    <w:rsid w:val="00E15D3C"/>
    <w:rsid w:val="00E16009"/>
    <w:rsid w:val="00E20F8C"/>
    <w:rsid w:val="00E263AF"/>
    <w:rsid w:val="00E26B0A"/>
    <w:rsid w:val="00E26FDC"/>
    <w:rsid w:val="00E307D0"/>
    <w:rsid w:val="00E33A23"/>
    <w:rsid w:val="00E35BEB"/>
    <w:rsid w:val="00E40CE4"/>
    <w:rsid w:val="00E43836"/>
    <w:rsid w:val="00E4420F"/>
    <w:rsid w:val="00E47649"/>
    <w:rsid w:val="00E50959"/>
    <w:rsid w:val="00E513A3"/>
    <w:rsid w:val="00E513ED"/>
    <w:rsid w:val="00E5199B"/>
    <w:rsid w:val="00E51B25"/>
    <w:rsid w:val="00E523E0"/>
    <w:rsid w:val="00E52DE9"/>
    <w:rsid w:val="00E54B69"/>
    <w:rsid w:val="00E565BA"/>
    <w:rsid w:val="00E5700C"/>
    <w:rsid w:val="00E610C7"/>
    <w:rsid w:val="00E61F9F"/>
    <w:rsid w:val="00E63384"/>
    <w:rsid w:val="00E638B2"/>
    <w:rsid w:val="00E70F85"/>
    <w:rsid w:val="00E72E27"/>
    <w:rsid w:val="00E73F85"/>
    <w:rsid w:val="00E76B99"/>
    <w:rsid w:val="00E77179"/>
    <w:rsid w:val="00E774DB"/>
    <w:rsid w:val="00E811A7"/>
    <w:rsid w:val="00E8210E"/>
    <w:rsid w:val="00E82512"/>
    <w:rsid w:val="00E82C6E"/>
    <w:rsid w:val="00E8407D"/>
    <w:rsid w:val="00E918E4"/>
    <w:rsid w:val="00E95479"/>
    <w:rsid w:val="00E95594"/>
    <w:rsid w:val="00E95CB9"/>
    <w:rsid w:val="00E96129"/>
    <w:rsid w:val="00EA08CB"/>
    <w:rsid w:val="00EA1CCB"/>
    <w:rsid w:val="00EA2F19"/>
    <w:rsid w:val="00EA3EA0"/>
    <w:rsid w:val="00EA3FA8"/>
    <w:rsid w:val="00EA527E"/>
    <w:rsid w:val="00EB0007"/>
    <w:rsid w:val="00EB07F6"/>
    <w:rsid w:val="00EB0C5A"/>
    <w:rsid w:val="00EB3109"/>
    <w:rsid w:val="00EB3242"/>
    <w:rsid w:val="00EB4A5C"/>
    <w:rsid w:val="00EB5DC1"/>
    <w:rsid w:val="00EC014C"/>
    <w:rsid w:val="00EC04DB"/>
    <w:rsid w:val="00EC7390"/>
    <w:rsid w:val="00ED056A"/>
    <w:rsid w:val="00ED38EE"/>
    <w:rsid w:val="00ED468B"/>
    <w:rsid w:val="00ED503E"/>
    <w:rsid w:val="00ED6248"/>
    <w:rsid w:val="00EE1178"/>
    <w:rsid w:val="00EE1821"/>
    <w:rsid w:val="00EE1ECB"/>
    <w:rsid w:val="00EE2D7B"/>
    <w:rsid w:val="00EE3A43"/>
    <w:rsid w:val="00EE455D"/>
    <w:rsid w:val="00EE576D"/>
    <w:rsid w:val="00EE720F"/>
    <w:rsid w:val="00EF0FAB"/>
    <w:rsid w:val="00EF1F26"/>
    <w:rsid w:val="00EF230A"/>
    <w:rsid w:val="00EF477F"/>
    <w:rsid w:val="00EF611A"/>
    <w:rsid w:val="00EF626E"/>
    <w:rsid w:val="00EF72C2"/>
    <w:rsid w:val="00EF7E9B"/>
    <w:rsid w:val="00F007FC"/>
    <w:rsid w:val="00F0140D"/>
    <w:rsid w:val="00F05999"/>
    <w:rsid w:val="00F05ADB"/>
    <w:rsid w:val="00F06E3B"/>
    <w:rsid w:val="00F1058B"/>
    <w:rsid w:val="00F11C23"/>
    <w:rsid w:val="00F144B3"/>
    <w:rsid w:val="00F22699"/>
    <w:rsid w:val="00F23C75"/>
    <w:rsid w:val="00F31A45"/>
    <w:rsid w:val="00F3210C"/>
    <w:rsid w:val="00F32764"/>
    <w:rsid w:val="00F34087"/>
    <w:rsid w:val="00F3481A"/>
    <w:rsid w:val="00F34C56"/>
    <w:rsid w:val="00F3543E"/>
    <w:rsid w:val="00F3642E"/>
    <w:rsid w:val="00F37188"/>
    <w:rsid w:val="00F404C8"/>
    <w:rsid w:val="00F41792"/>
    <w:rsid w:val="00F43C9E"/>
    <w:rsid w:val="00F44340"/>
    <w:rsid w:val="00F47BD5"/>
    <w:rsid w:val="00F54396"/>
    <w:rsid w:val="00F553B5"/>
    <w:rsid w:val="00F55E16"/>
    <w:rsid w:val="00F61A68"/>
    <w:rsid w:val="00F6293A"/>
    <w:rsid w:val="00F63422"/>
    <w:rsid w:val="00F63674"/>
    <w:rsid w:val="00F66894"/>
    <w:rsid w:val="00F7012E"/>
    <w:rsid w:val="00F7112A"/>
    <w:rsid w:val="00F72753"/>
    <w:rsid w:val="00F7348F"/>
    <w:rsid w:val="00F748E3"/>
    <w:rsid w:val="00F76ADB"/>
    <w:rsid w:val="00F8349F"/>
    <w:rsid w:val="00F87E0A"/>
    <w:rsid w:val="00F9250E"/>
    <w:rsid w:val="00F9409B"/>
    <w:rsid w:val="00F96023"/>
    <w:rsid w:val="00FA09D4"/>
    <w:rsid w:val="00FA21B0"/>
    <w:rsid w:val="00FA3210"/>
    <w:rsid w:val="00FA3952"/>
    <w:rsid w:val="00FA4908"/>
    <w:rsid w:val="00FB0207"/>
    <w:rsid w:val="00FB455C"/>
    <w:rsid w:val="00FB4D34"/>
    <w:rsid w:val="00FB62E2"/>
    <w:rsid w:val="00FB78A2"/>
    <w:rsid w:val="00FB7B02"/>
    <w:rsid w:val="00FC0643"/>
    <w:rsid w:val="00FC0CFD"/>
    <w:rsid w:val="00FC0F4F"/>
    <w:rsid w:val="00FC2252"/>
    <w:rsid w:val="00FC2983"/>
    <w:rsid w:val="00FC2EF5"/>
    <w:rsid w:val="00FC4873"/>
    <w:rsid w:val="00FC6DEE"/>
    <w:rsid w:val="00FD276B"/>
    <w:rsid w:val="00FD5070"/>
    <w:rsid w:val="00FD725A"/>
    <w:rsid w:val="00FE3926"/>
    <w:rsid w:val="00FE52CA"/>
    <w:rsid w:val="00FE7610"/>
    <w:rsid w:val="00FF0F22"/>
    <w:rsid w:val="00FF160C"/>
    <w:rsid w:val="00FF1CC1"/>
    <w:rsid w:val="00FF271C"/>
    <w:rsid w:val="00FF4E5A"/>
    <w:rsid w:val="00FF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C67F9DA-85A7-4512-8C85-1FD50CA6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0049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1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4D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C04D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C04D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C04DB"/>
    <w:rPr>
      <w:sz w:val="22"/>
      <w:szCs w:val="22"/>
    </w:rPr>
  </w:style>
  <w:style w:type="table" w:styleId="TableGrid">
    <w:name w:val="Table Grid"/>
    <w:basedOn w:val="TableNormal"/>
    <w:uiPriority w:val="59"/>
    <w:rsid w:val="00EC04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link w:val="Heading1"/>
    <w:uiPriority w:val="9"/>
    <w:rsid w:val="00A571D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NormalLatinGaramond">
    <w:name w:val="Normal + (Latin) Garamond"/>
    <w:aliases w:val="10 pt,Justified"/>
    <w:basedOn w:val="Normal"/>
    <w:link w:val="NormalLatinGaramondChar"/>
    <w:rsid w:val="0009239F"/>
    <w:pPr>
      <w:numPr>
        <w:numId w:val="8"/>
      </w:numPr>
      <w:autoSpaceDE w:val="0"/>
      <w:autoSpaceDN w:val="0"/>
      <w:adjustRightInd w:val="0"/>
      <w:spacing w:after="0" w:line="240" w:lineRule="auto"/>
      <w:jc w:val="both"/>
    </w:pPr>
    <w:rPr>
      <w:rFonts w:ascii="SymbolMT" w:eastAsia="Times New Roman" w:hAnsi="SymbolMT"/>
      <w:sz w:val="20"/>
      <w:szCs w:val="20"/>
      <w:lang w:val="en-CA" w:eastAsia="fr-CA"/>
    </w:rPr>
  </w:style>
  <w:style w:type="character" w:customStyle="1" w:styleId="NormalLatinGaramondChar">
    <w:name w:val="Normal + (Latin) Garamond Char"/>
    <w:aliases w:val="10 pt Char,Justified Char Char"/>
    <w:link w:val="NormalLatinGaramond"/>
    <w:rsid w:val="0009239F"/>
    <w:rPr>
      <w:rFonts w:ascii="SymbolMT" w:eastAsia="Times New Roman" w:hAnsi="SymbolMT" w:cs="SymbolMT"/>
      <w:lang w:val="en-CA" w:eastAsia="fr-CA"/>
    </w:rPr>
  </w:style>
  <w:style w:type="paragraph" w:customStyle="1" w:styleId="Normal10pt">
    <w:name w:val="Normal + 10 pt"/>
    <w:aliases w:val="Bold"/>
    <w:basedOn w:val="Normal"/>
    <w:link w:val="Normal10ptChar"/>
    <w:rsid w:val="0009239F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10ptChar">
    <w:name w:val="Normal + 10 pt Char"/>
    <w:aliases w:val="Bold Char Char"/>
    <w:link w:val="Normal10pt"/>
    <w:rsid w:val="0009239F"/>
    <w:rPr>
      <w:rFonts w:ascii="Times New Roman" w:eastAsia="Times New Roman" w:hAnsi="Times New Roman"/>
      <w:sz w:val="24"/>
      <w:szCs w:val="24"/>
    </w:rPr>
  </w:style>
  <w:style w:type="paragraph" w:customStyle="1" w:styleId="ResumeOtherTable">
    <w:name w:val="Resume Other Table"/>
    <w:basedOn w:val="Normal"/>
    <w:rsid w:val="00C07AF1"/>
    <w:pPr>
      <w:spacing w:before="20" w:after="40" w:line="240" w:lineRule="auto"/>
      <w:ind w:right="288"/>
      <w:jc w:val="both"/>
    </w:pPr>
    <w:rPr>
      <w:rFonts w:ascii="Arial" w:eastAsia="Times New Roman" w:hAnsi="Arial"/>
      <w:color w:val="000000"/>
      <w:sz w:val="16"/>
      <w:szCs w:val="20"/>
    </w:rPr>
  </w:style>
  <w:style w:type="paragraph" w:customStyle="1" w:styleId="Default">
    <w:name w:val="Default"/>
    <w:rsid w:val="00F11C23"/>
    <w:pPr>
      <w:autoSpaceDE w:val="0"/>
      <w:autoSpaceDN w:val="0"/>
      <w:adjustRightInd w:val="0"/>
    </w:pPr>
    <w:rPr>
      <w:rFonts w:ascii="Symbol" w:eastAsia="Times New Roman" w:hAnsi="Symbol" w:cs="Symbol"/>
      <w:color w:val="000000"/>
      <w:sz w:val="24"/>
      <w:szCs w:val="24"/>
    </w:rPr>
  </w:style>
  <w:style w:type="paragraph" w:styleId="NoSpacing">
    <w:name w:val="No Spacing"/>
    <w:uiPriority w:val="1"/>
    <w:qFormat/>
    <w:rsid w:val="0062245C"/>
    <w:rPr>
      <w:rFonts w:eastAsia="Times New Roman"/>
      <w:sz w:val="22"/>
      <w:szCs w:val="22"/>
    </w:rPr>
  </w:style>
  <w:style w:type="character" w:styleId="Hyperlink">
    <w:name w:val="Hyperlink"/>
    <w:uiPriority w:val="99"/>
    <w:unhideWhenUsed/>
    <w:rsid w:val="00A4224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423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0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7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4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odda49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007019\Local%20Settings\Temporary%20Internet%20Files\Content.Outlook\KLFAH62S\NTT_Data-Letterhead-MS_Word%20Recruit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EAE5CD-9F88-44F7-A7F7-05365A132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NTT_Data-Letterhead-MS_Word Recruiting.dot</Template>
  <TotalTime>0</TotalTime>
  <Pages>4</Pages>
  <Words>1828</Words>
  <Characters>10421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Keane, Inc.</Company>
  <LinksUpToDate>false</LinksUpToDate>
  <CharactersWithSpaces>12225</CharactersWithSpaces>
  <SharedDoc>false</SharedDoc>
  <HLinks>
    <vt:vector size="6" baseType="variant">
      <vt:variant>
        <vt:i4>7208977</vt:i4>
      </vt:variant>
      <vt:variant>
        <vt:i4>0</vt:i4>
      </vt:variant>
      <vt:variant>
        <vt:i4>0</vt:i4>
      </vt:variant>
      <vt:variant>
        <vt:i4>5</vt:i4>
      </vt:variant>
      <vt:variant>
        <vt:lpwstr>mailto:abodda496@gmail.com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sreenivas Jonna</cp:lastModifiedBy>
  <cp:revision>2</cp:revision>
  <dcterms:created xsi:type="dcterms:W3CDTF">2018-01-30T20:08:00Z</dcterms:created>
  <dcterms:modified xsi:type="dcterms:W3CDTF">2018-01-30T20:08:00Z</dcterms:modified>
</cp:coreProperties>
</file>