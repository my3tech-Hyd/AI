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306" w:rsidRPr="002F0629" w:rsidRDefault="0017041F" w:rsidP="00D22D40">
      <w:pPr>
        <w:pStyle w:val="Resumeof"/>
        <w:outlineLvl w:val="0"/>
        <w:rPr>
          <w:rFonts w:ascii="Arial" w:hAnsi="Arial"/>
          <w:b w:val="0"/>
          <w:color w:val="F79646" w:themeColor="accent6"/>
          <w:sz w:val="40"/>
          <w:szCs w:val="40"/>
          <w:lang w:val="en-GB"/>
        </w:rPr>
      </w:pPr>
      <w:r w:rsidRPr="002F0629">
        <w:rPr>
          <w:rFonts w:ascii="Arial" w:hAnsi="Arial"/>
          <w:sz w:val="40"/>
          <w:szCs w:val="40"/>
          <w:lang w:val="en-GB"/>
        </w:rPr>
        <w:t xml:space="preserve">Resume of </w:t>
      </w:r>
      <w:r w:rsidR="00975C95" w:rsidRPr="002F0629">
        <w:rPr>
          <w:rStyle w:val="ConsultantNameChar"/>
          <w:rFonts w:ascii="Arial" w:hAnsi="Arial"/>
          <w:sz w:val="40"/>
          <w:szCs w:val="40"/>
          <w:lang w:val="en-GB"/>
        </w:rPr>
        <w:t>J. Jessie</w:t>
      </w:r>
      <w:r w:rsidR="006E6E5D" w:rsidRPr="002F0629">
        <w:rPr>
          <w:rStyle w:val="ConsultantNameChar"/>
          <w:rFonts w:ascii="Arial" w:hAnsi="Arial"/>
          <w:sz w:val="40"/>
          <w:szCs w:val="40"/>
          <w:lang w:val="en-GB"/>
        </w:rPr>
        <w:t xml:space="preserve"> Hanita</w:t>
      </w:r>
    </w:p>
    <w:p w:rsidR="00C464D0" w:rsidRPr="002F0629" w:rsidRDefault="00C464D0" w:rsidP="00C464D0">
      <w:pPr>
        <w:pBdr>
          <w:bottom w:val="single" w:sz="6" w:space="1" w:color="auto"/>
        </w:pBdr>
        <w:spacing w:before="0"/>
        <w:rPr>
          <w:rFonts w:eastAsia="Times New Roman"/>
          <w:b/>
          <w:bCs/>
          <w:noProof/>
          <w:lang w:val="en-US"/>
        </w:rPr>
      </w:pPr>
    </w:p>
    <w:p w:rsidR="00820588" w:rsidRDefault="00C464D0" w:rsidP="00C464D0">
      <w:pPr>
        <w:spacing w:before="0"/>
        <w:jc w:val="left"/>
        <w:rPr>
          <w:rFonts w:eastAsia="Times New Roman"/>
          <w:b/>
          <w:bCs/>
          <w:noProof/>
          <w:lang w:val="en-US"/>
        </w:rPr>
      </w:pPr>
      <w:r w:rsidRPr="002F0629">
        <w:rPr>
          <w:rFonts w:eastAsia="Times New Roman"/>
          <w:b/>
          <w:bCs/>
          <w:noProof/>
          <w:lang w:val="en-US"/>
        </w:rPr>
        <w:t>J.JESSIE HANITA</w:t>
      </w:r>
      <w:r w:rsidRPr="002F0629">
        <w:rPr>
          <w:rFonts w:eastAsia="Times New Roman"/>
          <w:b/>
          <w:bCs/>
          <w:noProof/>
          <w:lang w:val="en-US"/>
        </w:rPr>
        <w:tab/>
      </w:r>
      <w:r w:rsidRPr="002F0629">
        <w:rPr>
          <w:rFonts w:eastAsia="Times New Roman"/>
          <w:b/>
          <w:bCs/>
          <w:noProof/>
          <w:lang w:val="en-US"/>
        </w:rPr>
        <w:tab/>
      </w:r>
      <w:r w:rsidRPr="002F0629">
        <w:rPr>
          <w:rFonts w:eastAsia="Times New Roman"/>
          <w:b/>
          <w:bCs/>
          <w:noProof/>
          <w:lang w:val="en-US"/>
        </w:rPr>
        <w:tab/>
      </w:r>
      <w:r w:rsidRPr="002F0629">
        <w:rPr>
          <w:rFonts w:eastAsia="Times New Roman"/>
          <w:b/>
          <w:bCs/>
          <w:noProof/>
          <w:lang w:val="en-US"/>
        </w:rPr>
        <w:tab/>
      </w:r>
      <w:r w:rsidRPr="002F0629">
        <w:rPr>
          <w:rFonts w:eastAsia="Times New Roman"/>
          <w:b/>
          <w:bCs/>
          <w:noProof/>
          <w:lang w:val="en-US"/>
        </w:rPr>
        <w:tab/>
      </w:r>
      <w:r w:rsidRPr="002F0629">
        <w:rPr>
          <w:rFonts w:eastAsia="Times New Roman"/>
          <w:b/>
          <w:bCs/>
          <w:noProof/>
          <w:lang w:val="en-US"/>
        </w:rPr>
        <w:tab/>
        <w:t xml:space="preserve">        </w:t>
      </w:r>
      <w:r w:rsidR="00D22D40" w:rsidRPr="002F0629">
        <w:rPr>
          <w:rFonts w:eastAsia="Times New Roman"/>
          <w:b/>
          <w:bCs/>
          <w:noProof/>
          <w:lang w:val="en-US"/>
        </w:rPr>
        <w:t xml:space="preserve">            </w:t>
      </w:r>
    </w:p>
    <w:p w:rsidR="00820588" w:rsidRDefault="00C464D0" w:rsidP="00C464D0">
      <w:pPr>
        <w:spacing w:before="0"/>
        <w:jc w:val="left"/>
        <w:rPr>
          <w:rFonts w:eastAsia="Times New Roman"/>
          <w:bCs/>
          <w:noProof/>
          <w:lang w:val="en-US"/>
        </w:rPr>
      </w:pPr>
      <w:r w:rsidRPr="002F0629">
        <w:rPr>
          <w:rFonts w:eastAsia="Times New Roman"/>
          <w:b/>
          <w:bCs/>
          <w:noProof/>
          <w:lang w:val="en-US"/>
        </w:rPr>
        <w:t>Oracle Applications Techno Functional Consultant</w:t>
      </w:r>
      <w:r w:rsidRPr="002F0629">
        <w:rPr>
          <w:rFonts w:eastAsia="Times New Roman"/>
          <w:bCs/>
          <w:noProof/>
          <w:lang w:val="en-US"/>
        </w:rPr>
        <w:t xml:space="preserve">                                     </w:t>
      </w:r>
    </w:p>
    <w:p w:rsidR="00C464D0" w:rsidRPr="00CA610D" w:rsidRDefault="00FD154F" w:rsidP="00CA610D">
      <w:pPr>
        <w:spacing w:before="0"/>
        <w:jc w:val="left"/>
        <w:rPr>
          <w:rFonts w:eastAsia="Times New Roman"/>
          <w:bCs/>
          <w:noProof/>
          <w:lang w:val="en-US"/>
        </w:rPr>
      </w:pPr>
      <w:r>
        <w:rPr>
          <w:rFonts w:eastAsia="Times New Roman"/>
          <w:b/>
          <w:bCs/>
          <w:noProof/>
          <w:lang w:val="en-US"/>
        </w:rPr>
        <w:t xml:space="preserve">Lead Consultant   </w:t>
      </w:r>
      <w:r w:rsidR="00C464D0" w:rsidRPr="002F0629">
        <w:rPr>
          <w:rFonts w:eastAsia="Times New Roman"/>
          <w:b/>
          <w:bCs/>
          <w:noProof/>
          <w:lang w:val="en-US"/>
        </w:rPr>
        <w:tab/>
        <w:t xml:space="preserve">                 </w:t>
      </w:r>
      <w:r w:rsidR="00B83FF0">
        <w:rPr>
          <w:rFonts w:eastAsia="Times New Roman"/>
          <w:lang w:val="en-US"/>
        </w:rPr>
        <w:t xml:space="preserve">      </w:t>
      </w:r>
    </w:p>
    <w:p w:rsidR="00C464D0" w:rsidRPr="002F0629" w:rsidRDefault="00C464D0" w:rsidP="00C464D0">
      <w:pPr>
        <w:spacing w:before="0"/>
        <w:jc w:val="left"/>
        <w:rPr>
          <w:rFonts w:eastAsia="Times New Roman"/>
          <w:b/>
          <w:lang w:val="en-US"/>
        </w:rPr>
      </w:pPr>
      <w:r w:rsidRPr="002F0629">
        <w:rPr>
          <w:rFonts w:eastAsia="Times New Roman"/>
          <w:lang w:val="en-US"/>
        </w:rPr>
        <w:t xml:space="preserve">                                                                                           </w:t>
      </w:r>
      <w:r w:rsidR="00D22D40" w:rsidRPr="002F0629">
        <w:rPr>
          <w:rFonts w:eastAsia="Times New Roman"/>
          <w:lang w:val="en-US"/>
        </w:rPr>
        <w:t xml:space="preserve">                         </w:t>
      </w:r>
      <w:r w:rsidRPr="002F0629">
        <w:rPr>
          <w:rFonts w:eastAsia="Times New Roman"/>
          <w:lang w:val="en-US"/>
        </w:rPr>
        <w:t xml:space="preserve"> </w:t>
      </w:r>
      <w:r w:rsidR="00B83FF0">
        <w:rPr>
          <w:rFonts w:eastAsia="Times New Roman"/>
          <w:lang w:val="en-US"/>
        </w:rPr>
        <w:t xml:space="preserve">      </w:t>
      </w:r>
      <w:r w:rsidRPr="002F0629">
        <w:rPr>
          <w:rFonts w:eastAsia="Times New Roman"/>
          <w:b/>
          <w:lang w:val="en-US"/>
        </w:rPr>
        <w:t xml:space="preserve">E-Mail: </w:t>
      </w:r>
      <w:r w:rsidR="00D22D40" w:rsidRPr="002F0629">
        <w:rPr>
          <w:rFonts w:eastAsia="Times New Roman"/>
          <w:b/>
          <w:lang w:val="en-US"/>
        </w:rPr>
        <w:t>jessietvl</w:t>
      </w:r>
      <w:r w:rsidRPr="002F0629">
        <w:rPr>
          <w:rFonts w:eastAsia="Times New Roman"/>
          <w:b/>
          <w:bCs/>
          <w:lang w:val="en-US"/>
        </w:rPr>
        <w:t>@gmail.</w:t>
      </w:r>
      <w:r w:rsidRPr="002F0629">
        <w:rPr>
          <w:rFonts w:eastAsia="Times New Roman"/>
          <w:b/>
          <w:lang w:val="en-US"/>
        </w:rPr>
        <w:t>com</w:t>
      </w:r>
    </w:p>
    <w:p w:rsidR="00C464D0" w:rsidRPr="002F0629" w:rsidRDefault="00C464D0" w:rsidP="00C464D0">
      <w:pPr>
        <w:spacing w:before="0"/>
        <w:jc w:val="left"/>
        <w:rPr>
          <w:rFonts w:eastAsia="Times New Roman"/>
          <w:b/>
          <w:lang w:val="en-US"/>
        </w:rPr>
      </w:pPr>
      <w:r w:rsidRPr="002F0629">
        <w:rPr>
          <w:rFonts w:eastAsia="Times New Roman"/>
          <w:lang w:val="en-US"/>
        </w:rPr>
        <w:tab/>
      </w:r>
      <w:r w:rsidRPr="002F0629">
        <w:rPr>
          <w:rFonts w:eastAsia="Times New Roman"/>
          <w:lang w:val="en-US"/>
        </w:rPr>
        <w:tab/>
      </w:r>
      <w:r w:rsidRPr="002F0629">
        <w:rPr>
          <w:rFonts w:eastAsia="Times New Roman"/>
          <w:lang w:val="en-US"/>
        </w:rPr>
        <w:tab/>
      </w:r>
      <w:r w:rsidRPr="002F0629">
        <w:rPr>
          <w:rFonts w:eastAsia="Times New Roman"/>
          <w:lang w:val="en-US"/>
        </w:rPr>
        <w:tab/>
      </w:r>
      <w:r w:rsidRPr="002F0629">
        <w:rPr>
          <w:rFonts w:eastAsia="Times New Roman"/>
          <w:lang w:val="en-US"/>
        </w:rPr>
        <w:tab/>
      </w:r>
      <w:r w:rsidRPr="002F0629">
        <w:rPr>
          <w:rFonts w:eastAsia="Times New Roman"/>
          <w:lang w:val="en-US"/>
        </w:rPr>
        <w:tab/>
      </w:r>
      <w:r w:rsidRPr="002F0629">
        <w:rPr>
          <w:rFonts w:eastAsia="Times New Roman"/>
          <w:lang w:val="en-US"/>
        </w:rPr>
        <w:tab/>
        <w:t xml:space="preserve">        </w:t>
      </w:r>
      <w:r w:rsidR="00D22D40" w:rsidRPr="002F0629">
        <w:rPr>
          <w:rFonts w:eastAsia="Times New Roman"/>
          <w:lang w:val="en-US"/>
        </w:rPr>
        <w:t xml:space="preserve">                         </w:t>
      </w:r>
      <w:r w:rsidRPr="002F0629">
        <w:rPr>
          <w:rFonts w:eastAsia="Times New Roman"/>
          <w:lang w:val="en-US"/>
        </w:rPr>
        <w:t xml:space="preserve">Mob: </w:t>
      </w:r>
      <w:r w:rsidR="00955257">
        <w:rPr>
          <w:rFonts w:eastAsia="Times New Roman"/>
          <w:lang w:val="en-US"/>
        </w:rPr>
        <w:t>+</w:t>
      </w:r>
      <w:r w:rsidRPr="002F0629">
        <w:rPr>
          <w:rFonts w:eastAsia="Times New Roman"/>
          <w:b/>
          <w:lang w:val="en-US"/>
        </w:rPr>
        <w:t xml:space="preserve">1- </w:t>
      </w:r>
      <w:r w:rsidR="00820588">
        <w:rPr>
          <w:rFonts w:eastAsia="Times New Roman"/>
          <w:b/>
          <w:lang w:val="en-US"/>
        </w:rPr>
        <w:t>781-654-5387</w:t>
      </w:r>
    </w:p>
    <w:p w:rsidR="00C464D0" w:rsidRPr="002F0629" w:rsidRDefault="00C464D0" w:rsidP="00C464D0">
      <w:pPr>
        <w:pBdr>
          <w:bottom w:val="single" w:sz="6" w:space="0" w:color="auto"/>
        </w:pBdr>
        <w:spacing w:before="0"/>
        <w:jc w:val="left"/>
        <w:rPr>
          <w:rFonts w:eastAsia="Times New Roman"/>
          <w:lang w:val="en-US"/>
        </w:rPr>
      </w:pPr>
    </w:p>
    <w:p w:rsidR="00D06E89" w:rsidRPr="002F0629" w:rsidRDefault="006118AE" w:rsidP="00D06E89">
      <w:pPr>
        <w:pStyle w:val="Heading-unnumbered"/>
        <w:keepNext/>
        <w:outlineLvl w:val="0"/>
        <w:rPr>
          <w:rFonts w:ascii="Arial" w:hAnsi="Arial"/>
          <w:lang w:val="en-GB"/>
        </w:rPr>
      </w:pPr>
      <w:r w:rsidRPr="002F0629">
        <w:rPr>
          <w:rFonts w:ascii="Arial" w:hAnsi="Arial"/>
          <w:lang w:val="en-GB"/>
        </w:rPr>
        <w:t>Summary</w:t>
      </w:r>
      <w:r w:rsidR="00D06E89" w:rsidRPr="002F0629">
        <w:rPr>
          <w:rFonts w:ascii="Arial" w:hAnsi="Arial"/>
        </w:rPr>
        <w:tab/>
      </w:r>
      <w:r w:rsidR="00D06E89" w:rsidRPr="002F0629">
        <w:rPr>
          <w:rFonts w:ascii="Arial" w:hAnsi="Arial"/>
        </w:rPr>
        <w:tab/>
      </w:r>
    </w:p>
    <w:p w:rsidR="00D06E89" w:rsidRPr="002F0629" w:rsidRDefault="00D06E89" w:rsidP="00D06E89">
      <w:pPr>
        <w:numPr>
          <w:ilvl w:val="0"/>
          <w:numId w:val="4"/>
        </w:numPr>
        <w:spacing w:before="0"/>
        <w:jc w:val="left"/>
      </w:pPr>
      <w:r w:rsidRPr="002F0629">
        <w:t xml:space="preserve">Total </w:t>
      </w:r>
      <w:r w:rsidR="00A55C2C">
        <w:t>10</w:t>
      </w:r>
      <w:r w:rsidR="00847E95" w:rsidRPr="002F0629">
        <w:t>+</w:t>
      </w:r>
      <w:r w:rsidRPr="002F0629">
        <w:t xml:space="preserve"> years of experience </w:t>
      </w:r>
      <w:r w:rsidR="00A55C2C">
        <w:rPr>
          <w:b/>
        </w:rPr>
        <w:t>in</w:t>
      </w:r>
      <w:r w:rsidRPr="002F0629">
        <w:rPr>
          <w:b/>
        </w:rPr>
        <w:t xml:space="preserve"> Oracle Applications</w:t>
      </w:r>
      <w:r w:rsidRPr="002F0629">
        <w:t xml:space="preserve"> </w:t>
      </w:r>
      <w:r w:rsidRPr="002F0629">
        <w:rPr>
          <w:b/>
        </w:rPr>
        <w:t>as Techno Functional Expertise</w:t>
      </w:r>
      <w:r w:rsidRPr="002F0629">
        <w:t xml:space="preserve">.  </w:t>
      </w:r>
    </w:p>
    <w:p w:rsidR="00D06E89" w:rsidRPr="002F0629" w:rsidRDefault="00D06E89" w:rsidP="00D06E89">
      <w:pPr>
        <w:numPr>
          <w:ilvl w:val="0"/>
          <w:numId w:val="4"/>
        </w:numPr>
        <w:spacing w:before="0"/>
        <w:jc w:val="left"/>
      </w:pPr>
      <w:r w:rsidRPr="002F0629">
        <w:t>Excellent experience in understanding business process, Gap &amp; Map analysis, Re-engineering critical requirements, and extending and supporting the functionality of Oracle Applications.</w:t>
      </w:r>
    </w:p>
    <w:p w:rsidR="00D06E89" w:rsidRPr="00250547" w:rsidRDefault="00D06E89" w:rsidP="00D06E89">
      <w:pPr>
        <w:numPr>
          <w:ilvl w:val="0"/>
          <w:numId w:val="4"/>
        </w:numPr>
        <w:spacing w:before="0"/>
        <w:jc w:val="left"/>
      </w:pPr>
      <w:r w:rsidRPr="002F0629">
        <w:rPr>
          <w:color w:val="000000"/>
        </w:rPr>
        <w:t xml:space="preserve">In depth knowledge in Functional and Technical. Extensive experience in mentoring junior team members to provide Technical and Functional Guidance. Have got many </w:t>
      </w:r>
      <w:r w:rsidRPr="002F0629">
        <w:rPr>
          <w:b/>
          <w:color w:val="000000"/>
        </w:rPr>
        <w:t>Client Appreciations</w:t>
      </w:r>
      <w:r w:rsidRPr="002F0629">
        <w:rPr>
          <w:color w:val="000000"/>
        </w:rPr>
        <w:t xml:space="preserve"> and possess efficient Customer Interaction skills.</w:t>
      </w:r>
    </w:p>
    <w:p w:rsidR="00250547" w:rsidRPr="00250547" w:rsidRDefault="00250547" w:rsidP="00250547">
      <w:pPr>
        <w:numPr>
          <w:ilvl w:val="0"/>
          <w:numId w:val="4"/>
        </w:numPr>
        <w:spacing w:before="0"/>
        <w:jc w:val="left"/>
        <w:rPr>
          <w:b/>
          <w:color w:val="000000"/>
        </w:rPr>
      </w:pPr>
      <w:r w:rsidRPr="007351E5">
        <w:rPr>
          <w:color w:val="000000"/>
        </w:rPr>
        <w:t xml:space="preserve">Possess strong leadership, interpersonal and excellent analytical &amp; </w:t>
      </w:r>
      <w:r w:rsidR="00821501" w:rsidRPr="007351E5">
        <w:rPr>
          <w:color w:val="000000"/>
        </w:rPr>
        <w:t>problem-solving</w:t>
      </w:r>
      <w:r w:rsidRPr="007351E5">
        <w:rPr>
          <w:color w:val="000000"/>
        </w:rPr>
        <w:t xml:space="preserve"> skills</w:t>
      </w:r>
      <w:r w:rsidRPr="00250547">
        <w:rPr>
          <w:b/>
          <w:color w:val="000000"/>
        </w:rPr>
        <w:t xml:space="preserve">. </w:t>
      </w:r>
    </w:p>
    <w:p w:rsidR="00D06E89" w:rsidRPr="002F0629" w:rsidRDefault="00D06E89" w:rsidP="00D06E89">
      <w:pPr>
        <w:ind w:left="360"/>
      </w:pPr>
    </w:p>
    <w:p w:rsidR="00D06E89" w:rsidRPr="002F0629" w:rsidRDefault="00D06E89" w:rsidP="00D06E89">
      <w:pPr>
        <w:rPr>
          <w:b/>
        </w:rPr>
      </w:pPr>
      <w:r w:rsidRPr="002F0629">
        <w:rPr>
          <w:b/>
        </w:rPr>
        <w:t>PROFESSIONAL PROFILE:</w:t>
      </w:r>
    </w:p>
    <w:p w:rsidR="00D06E89" w:rsidRPr="002F0629" w:rsidRDefault="00D06E89" w:rsidP="00D06E89">
      <w:pPr>
        <w:rPr>
          <w:b/>
        </w:rPr>
      </w:pP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 xml:space="preserve">Excellent Experience in </w:t>
      </w:r>
      <w:r w:rsidRPr="002F0629">
        <w:rPr>
          <w:b/>
        </w:rPr>
        <w:t>Oracle Applications Technical</w:t>
      </w:r>
      <w:r w:rsidRPr="002F0629">
        <w:t xml:space="preserve"> [ </w:t>
      </w:r>
      <w:r w:rsidR="00277E89" w:rsidRPr="002F0629">
        <w:t xml:space="preserve">XML </w:t>
      </w:r>
      <w:r w:rsidR="00821501" w:rsidRPr="002F0629">
        <w:t>Publisher, Conversion</w:t>
      </w:r>
      <w:r w:rsidR="008C3FF4">
        <w:t>,</w:t>
      </w:r>
      <w:r w:rsidR="00277E89" w:rsidRPr="002F0629">
        <w:t xml:space="preserve"> </w:t>
      </w:r>
      <w:r w:rsidRPr="002F0629">
        <w:t xml:space="preserve">Interfaces, Concurrent Program, Flex fields, </w:t>
      </w:r>
      <w:r w:rsidR="00BA146E" w:rsidRPr="002F0629">
        <w:t xml:space="preserve">Web </w:t>
      </w:r>
      <w:r w:rsidR="004532FD" w:rsidRPr="002F0629">
        <w:t xml:space="preserve">ADI, </w:t>
      </w:r>
      <w:r w:rsidR="00821501" w:rsidRPr="002F0629">
        <w:t>Profile, AOL</w:t>
      </w:r>
      <w:r w:rsidRPr="002F0629">
        <w:t xml:space="preserve"> </w:t>
      </w:r>
      <w:r w:rsidR="00821501" w:rsidRPr="002F0629">
        <w:t>objects, Business</w:t>
      </w:r>
      <w:r w:rsidR="00523079" w:rsidRPr="002F0629">
        <w:t xml:space="preserve"> </w:t>
      </w:r>
      <w:r w:rsidR="003E6B79" w:rsidRPr="002F0629">
        <w:t>Events</w:t>
      </w:r>
      <w:r w:rsidR="003E6B79">
        <w:t xml:space="preserve">, </w:t>
      </w:r>
      <w:r w:rsidR="00A33E83">
        <w:t>Workflow, OAF,</w:t>
      </w:r>
      <w:r w:rsidR="00821501">
        <w:t xml:space="preserve"> ADF</w:t>
      </w:r>
      <w:r w:rsidR="00A33E83" w:rsidRPr="002F0629">
        <w:t>],</w:t>
      </w:r>
      <w:r w:rsidRPr="002F0629">
        <w:t xml:space="preserve"> Functional Knowledge in </w:t>
      </w:r>
      <w:r w:rsidR="00A33E83" w:rsidRPr="009062C9">
        <w:rPr>
          <w:b/>
          <w:i/>
        </w:rPr>
        <w:t>Finance,</w:t>
      </w:r>
      <w:r w:rsidRPr="009062C9">
        <w:rPr>
          <w:b/>
          <w:i/>
        </w:rPr>
        <w:t xml:space="preserve"> O2</w:t>
      </w:r>
      <w:r w:rsidR="00A33E83" w:rsidRPr="009062C9">
        <w:rPr>
          <w:b/>
          <w:i/>
        </w:rPr>
        <w:t>C,</w:t>
      </w:r>
      <w:r w:rsidRPr="009062C9">
        <w:rPr>
          <w:b/>
          <w:i/>
        </w:rPr>
        <w:t xml:space="preserve"> P2P</w:t>
      </w:r>
      <w:r w:rsidR="00966CA9" w:rsidRPr="009062C9">
        <w:rPr>
          <w:b/>
          <w:i/>
        </w:rPr>
        <w:t xml:space="preserve">, </w:t>
      </w:r>
      <w:r w:rsidR="00A33E83" w:rsidRPr="009062C9">
        <w:rPr>
          <w:b/>
          <w:i/>
        </w:rPr>
        <w:t>CRM, Fixed</w:t>
      </w:r>
      <w:r w:rsidR="008C3FF4" w:rsidRPr="009062C9">
        <w:rPr>
          <w:b/>
          <w:i/>
        </w:rPr>
        <w:t xml:space="preserve"> </w:t>
      </w:r>
      <w:r w:rsidR="00A33E83" w:rsidRPr="009062C9">
        <w:rPr>
          <w:b/>
          <w:i/>
        </w:rPr>
        <w:t>Assets,</w:t>
      </w:r>
      <w:r w:rsidR="008C3FF4" w:rsidRPr="009062C9">
        <w:rPr>
          <w:b/>
          <w:i/>
        </w:rPr>
        <w:t xml:space="preserve"> </w:t>
      </w:r>
      <w:r w:rsidR="00A33E83" w:rsidRPr="009062C9">
        <w:rPr>
          <w:b/>
          <w:i/>
        </w:rPr>
        <w:t>BPA</w:t>
      </w:r>
      <w:r w:rsidR="00A33E83">
        <w:rPr>
          <w:b/>
          <w:i/>
        </w:rPr>
        <w:t xml:space="preserve"> (</w:t>
      </w:r>
      <w:r w:rsidR="00EE144F">
        <w:rPr>
          <w:b/>
          <w:i/>
        </w:rPr>
        <w:t>Bill Presentment Architecture)</w:t>
      </w:r>
      <w:r w:rsidR="0043700B">
        <w:rPr>
          <w:b/>
          <w:i/>
        </w:rPr>
        <w:t>,</w:t>
      </w:r>
      <w:r w:rsidR="001B5442">
        <w:rPr>
          <w:b/>
          <w:i/>
        </w:rPr>
        <w:t xml:space="preserve"> </w:t>
      </w:r>
      <w:r w:rsidR="00C8487F">
        <w:rPr>
          <w:b/>
          <w:i/>
        </w:rPr>
        <w:t>HRMS</w:t>
      </w:r>
      <w:r w:rsidR="008C3FF4" w:rsidRPr="009062C9">
        <w:rPr>
          <w:b/>
          <w:i/>
        </w:rPr>
        <w:t xml:space="preserve"> and</w:t>
      </w:r>
      <w:r w:rsidRPr="009062C9">
        <w:rPr>
          <w:b/>
          <w:i/>
        </w:rPr>
        <w:t xml:space="preserve"> MFG Modules</w:t>
      </w:r>
      <w:r w:rsidR="008C3FF4" w:rsidRPr="009062C9">
        <w:rPr>
          <w:b/>
          <w:i/>
        </w:rPr>
        <w:t xml:space="preserve"> in R12</w:t>
      </w:r>
      <w:r w:rsidRPr="002F0629">
        <w:t>.</w:t>
      </w:r>
      <w:r w:rsidRPr="002F0629">
        <w:rPr>
          <w:color w:val="000000"/>
        </w:rPr>
        <w:t xml:space="preserve">  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rPr>
          <w:color w:val="000000"/>
        </w:rPr>
        <w:t xml:space="preserve">Actively Involved in Oracle Application Implementation Projects [ASM, Global Batch &amp; Time Zone, AD and String Functional Testing] </w:t>
      </w:r>
      <w:r w:rsidRPr="002F0629">
        <w:rPr>
          <w:b/>
          <w:color w:val="000000"/>
        </w:rPr>
        <w:t xml:space="preserve">PFIZER </w:t>
      </w:r>
      <w:r w:rsidR="00A33E83" w:rsidRPr="002F0629">
        <w:rPr>
          <w:b/>
          <w:color w:val="000000"/>
        </w:rPr>
        <w:t>Inc</w:t>
      </w:r>
      <w:r w:rsidR="00A33E83" w:rsidRPr="002F0629">
        <w:rPr>
          <w:color w:val="000000"/>
        </w:rPr>
        <w:t>,</w:t>
      </w:r>
      <w:r w:rsidRPr="002F0629">
        <w:rPr>
          <w:color w:val="000000"/>
        </w:rPr>
        <w:t xml:space="preserve"> [JDA and AD] </w:t>
      </w:r>
      <w:r w:rsidRPr="002F0629">
        <w:rPr>
          <w:b/>
          <w:color w:val="000000"/>
        </w:rPr>
        <w:t xml:space="preserve">TERADYNE </w:t>
      </w:r>
      <w:r w:rsidR="00A33E83" w:rsidRPr="002F0629">
        <w:rPr>
          <w:b/>
          <w:color w:val="000000"/>
        </w:rPr>
        <w:t>Inc,</w:t>
      </w:r>
      <w:r w:rsidR="00EA6E1D" w:rsidRPr="002F0629">
        <w:rPr>
          <w:b/>
          <w:color w:val="000000"/>
        </w:rPr>
        <w:t xml:space="preserve"> </w:t>
      </w:r>
      <w:r w:rsidR="004B35F0" w:rsidRPr="002F0629">
        <w:rPr>
          <w:b/>
          <w:color w:val="000000"/>
        </w:rPr>
        <w:t>[</w:t>
      </w:r>
      <w:r w:rsidR="00A33E83" w:rsidRPr="002F0629">
        <w:rPr>
          <w:color w:val="000000"/>
        </w:rPr>
        <w:t>Dev, R</w:t>
      </w:r>
      <w:r w:rsidR="00C84400" w:rsidRPr="003E6B79">
        <w:rPr>
          <w:b/>
          <w:color w:val="000000"/>
        </w:rPr>
        <w:t>12 Upgrade</w:t>
      </w:r>
      <w:r w:rsidR="004B35F0" w:rsidRPr="002F0629">
        <w:rPr>
          <w:b/>
          <w:color w:val="000000"/>
        </w:rPr>
        <w:t xml:space="preserve">] </w:t>
      </w:r>
      <w:r w:rsidR="00A33E83" w:rsidRPr="002F0629">
        <w:rPr>
          <w:b/>
          <w:color w:val="000000"/>
        </w:rPr>
        <w:t>NCR,</w:t>
      </w:r>
      <w:r w:rsidR="00EA6E1D" w:rsidRPr="002F0629">
        <w:rPr>
          <w:b/>
          <w:color w:val="000000"/>
        </w:rPr>
        <w:t xml:space="preserve"> </w:t>
      </w:r>
      <w:r w:rsidR="00C84400" w:rsidRPr="002F0629">
        <w:rPr>
          <w:color w:val="000000"/>
        </w:rPr>
        <w:t>[AD]</w:t>
      </w:r>
      <w:r w:rsidR="00C84400" w:rsidRPr="002F0629">
        <w:rPr>
          <w:b/>
          <w:color w:val="000000"/>
        </w:rPr>
        <w:t xml:space="preserve"> </w:t>
      </w:r>
      <w:r w:rsidR="00A33E83" w:rsidRPr="002F0629">
        <w:rPr>
          <w:b/>
          <w:color w:val="000000"/>
        </w:rPr>
        <w:t>VMWARE,</w:t>
      </w:r>
      <w:r w:rsidR="00C84400" w:rsidRPr="002F0629">
        <w:rPr>
          <w:b/>
          <w:color w:val="000000"/>
        </w:rPr>
        <w:t xml:space="preserve"> </w:t>
      </w:r>
      <w:r w:rsidR="004B35F0" w:rsidRPr="002F0629">
        <w:rPr>
          <w:b/>
          <w:color w:val="000000"/>
        </w:rPr>
        <w:t>[</w:t>
      </w:r>
      <w:r w:rsidR="003E6B79">
        <w:rPr>
          <w:b/>
          <w:color w:val="000000"/>
        </w:rPr>
        <w:t xml:space="preserve">R12 Implementation </w:t>
      </w:r>
      <w:r w:rsidR="004B35F0" w:rsidRPr="002F0629">
        <w:rPr>
          <w:color w:val="000000"/>
        </w:rPr>
        <w:t>Dev</w:t>
      </w:r>
      <w:r w:rsidR="004B35F0" w:rsidRPr="002F0629">
        <w:rPr>
          <w:b/>
          <w:color w:val="000000"/>
        </w:rPr>
        <w:t xml:space="preserve">] </w:t>
      </w:r>
      <w:r w:rsidR="00CA1328">
        <w:rPr>
          <w:b/>
          <w:color w:val="000000"/>
        </w:rPr>
        <w:t>Scientific Games (</w:t>
      </w:r>
      <w:r w:rsidR="00A33E83">
        <w:rPr>
          <w:b/>
          <w:color w:val="000000"/>
        </w:rPr>
        <w:t>SGI</w:t>
      </w:r>
      <w:r w:rsidR="00B151B0">
        <w:rPr>
          <w:b/>
          <w:color w:val="000000"/>
        </w:rPr>
        <w:t xml:space="preserve"> R12 Implementation</w:t>
      </w:r>
      <w:r w:rsidR="00A33E83">
        <w:rPr>
          <w:b/>
          <w:color w:val="000000"/>
        </w:rPr>
        <w:t xml:space="preserve">) </w:t>
      </w:r>
      <w:r w:rsidR="00A33E83" w:rsidRPr="002F0629">
        <w:rPr>
          <w:color w:val="000000"/>
        </w:rPr>
        <w:t>through</w:t>
      </w:r>
      <w:r w:rsidRPr="002F0629">
        <w:rPr>
          <w:color w:val="000000"/>
        </w:rPr>
        <w:t xml:space="preserve"> HCL Technologies.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rPr>
          <w:color w:val="000000"/>
        </w:rPr>
        <w:t xml:space="preserve">Hands on experience in </w:t>
      </w:r>
      <w:r w:rsidRPr="002F0629">
        <w:rPr>
          <w:b/>
          <w:color w:val="000000"/>
        </w:rPr>
        <w:t>Customizing Oracle Applications and supporting</w:t>
      </w:r>
      <w:r w:rsidRPr="002F0629">
        <w:rPr>
          <w:color w:val="000000"/>
        </w:rPr>
        <w:t xml:space="preserve"> live implementation till LINK, SIT, </w:t>
      </w:r>
      <w:r w:rsidR="00B151B0" w:rsidRPr="002F0629">
        <w:rPr>
          <w:color w:val="000000"/>
        </w:rPr>
        <w:t>UAT, PROD</w:t>
      </w:r>
      <w:r w:rsidR="00C8487F">
        <w:rPr>
          <w:color w:val="000000"/>
        </w:rPr>
        <w:t xml:space="preserve"> </w:t>
      </w:r>
      <w:r w:rsidRPr="002F0629">
        <w:rPr>
          <w:color w:val="000000"/>
        </w:rPr>
        <w:t>instances.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rPr>
          <w:color w:val="000000"/>
        </w:rPr>
        <w:t>Contributed in End to End String Test in PFIZER [EFSS Project] for all inbound and outbound interfaces.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rPr>
          <w:color w:val="000000"/>
        </w:rPr>
        <w:t xml:space="preserve">Worked with fortune clients </w:t>
      </w:r>
      <w:r w:rsidR="001B41AE" w:rsidRPr="002F0629">
        <w:rPr>
          <w:b/>
          <w:color w:val="000000"/>
        </w:rPr>
        <w:t>Pfizer,</w:t>
      </w:r>
      <w:r w:rsidR="004B35F0" w:rsidRPr="002F0629">
        <w:rPr>
          <w:b/>
          <w:color w:val="000000"/>
        </w:rPr>
        <w:t xml:space="preserve"> </w:t>
      </w:r>
      <w:r w:rsidR="00943F5D" w:rsidRPr="002F0629">
        <w:rPr>
          <w:b/>
          <w:color w:val="000000"/>
        </w:rPr>
        <w:t>Teradyne, VMWARE</w:t>
      </w:r>
      <w:r w:rsidR="008C3FF4">
        <w:rPr>
          <w:b/>
          <w:color w:val="000000"/>
        </w:rPr>
        <w:t>,</w:t>
      </w:r>
      <w:r w:rsidR="004B35F0" w:rsidRPr="002F0629">
        <w:rPr>
          <w:color w:val="000000"/>
        </w:rPr>
        <w:t xml:space="preserve"> </w:t>
      </w:r>
      <w:r w:rsidR="004B35F0" w:rsidRPr="002F0629">
        <w:rPr>
          <w:b/>
          <w:color w:val="000000"/>
        </w:rPr>
        <w:t>NC</w:t>
      </w:r>
      <w:r w:rsidR="008C3FF4">
        <w:rPr>
          <w:b/>
          <w:color w:val="000000"/>
        </w:rPr>
        <w:t xml:space="preserve">R and </w:t>
      </w:r>
      <w:r w:rsidR="00CA1328">
        <w:rPr>
          <w:b/>
          <w:color w:val="000000"/>
        </w:rPr>
        <w:t>Scientific Games</w:t>
      </w:r>
    </w:p>
    <w:p w:rsidR="00D06E89" w:rsidRPr="002F0629" w:rsidRDefault="00D06E89" w:rsidP="00D06E89">
      <w:pPr>
        <w:ind w:left="360"/>
      </w:pPr>
    </w:p>
    <w:p w:rsidR="00D06E89" w:rsidRPr="002F0629" w:rsidRDefault="00D06E89" w:rsidP="00D06E89">
      <w:pPr>
        <w:rPr>
          <w:b/>
        </w:rPr>
      </w:pPr>
      <w:r w:rsidRPr="002F0629">
        <w:rPr>
          <w:b/>
        </w:rPr>
        <w:t>TECHNICAL EXPERTISE:</w:t>
      </w:r>
    </w:p>
    <w:p w:rsidR="00D06E89" w:rsidRPr="002F0629" w:rsidRDefault="00D06E89" w:rsidP="00D06E89">
      <w:pPr>
        <w:rPr>
          <w:b/>
        </w:rPr>
      </w:pP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Strong Experience in Oracle Applications Technical and Functional in Design, Development, Re-engineering highly complex units to meet the client Requirements.</w:t>
      </w:r>
    </w:p>
    <w:p w:rsidR="00D06E89" w:rsidRPr="001B5442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 xml:space="preserve">Extensively worked in complex interfaces </w:t>
      </w:r>
      <w:r w:rsidRPr="002F0629">
        <w:rPr>
          <w:b/>
        </w:rPr>
        <w:t xml:space="preserve">Po Requisitions Import, Order Import, </w:t>
      </w:r>
      <w:r w:rsidR="001A70B4">
        <w:rPr>
          <w:b/>
        </w:rPr>
        <w:t xml:space="preserve">Shipping Process, </w:t>
      </w:r>
      <w:r w:rsidRPr="002F0629">
        <w:rPr>
          <w:b/>
        </w:rPr>
        <w:t xml:space="preserve">GL Interface, Auto </w:t>
      </w:r>
      <w:r w:rsidR="007A5CEF" w:rsidRPr="002F0629">
        <w:rPr>
          <w:b/>
        </w:rPr>
        <w:t>Invoice,</w:t>
      </w:r>
      <w:r w:rsidRPr="002F0629">
        <w:rPr>
          <w:b/>
        </w:rPr>
        <w:t xml:space="preserve"> Auto </w:t>
      </w:r>
      <w:r w:rsidR="007A5CEF" w:rsidRPr="002F0629">
        <w:rPr>
          <w:b/>
        </w:rPr>
        <w:t>Lockbox,</w:t>
      </w:r>
      <w:r w:rsidR="001A70B4">
        <w:rPr>
          <w:b/>
        </w:rPr>
        <w:t xml:space="preserve"> Fixed Assets, FA Tax Book, Customer Import, </w:t>
      </w:r>
      <w:r w:rsidR="001A70B4" w:rsidRPr="002F0629">
        <w:rPr>
          <w:b/>
        </w:rPr>
        <w:t>Bill</w:t>
      </w:r>
      <w:r w:rsidRPr="002F0629">
        <w:rPr>
          <w:b/>
        </w:rPr>
        <w:t xml:space="preserve"> of Material and Item Import</w:t>
      </w:r>
      <w:r w:rsidRPr="002F0629">
        <w:t>.</w:t>
      </w:r>
    </w:p>
    <w:p w:rsidR="001B5442" w:rsidRPr="002F0629" w:rsidRDefault="001B5442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>
        <w:rPr>
          <w:color w:val="000000"/>
        </w:rPr>
        <w:t xml:space="preserve">Extensively worked in </w:t>
      </w:r>
      <w:r w:rsidRPr="001B5442">
        <w:rPr>
          <w:b/>
          <w:color w:val="000000"/>
        </w:rPr>
        <w:t xml:space="preserve">complex </w:t>
      </w:r>
      <w:r w:rsidRPr="00A3514B">
        <w:rPr>
          <w:b/>
          <w:color w:val="000000"/>
        </w:rPr>
        <w:t>conversions Order Import</w:t>
      </w:r>
      <w:r w:rsidR="00783A06">
        <w:rPr>
          <w:b/>
          <w:color w:val="000000"/>
        </w:rPr>
        <w:t>(OM)</w:t>
      </w:r>
      <w:r w:rsidRPr="00A3514B">
        <w:rPr>
          <w:b/>
          <w:color w:val="000000"/>
        </w:rPr>
        <w:t>, Employees &amp; Phone Import</w:t>
      </w:r>
      <w:r w:rsidR="00E15416">
        <w:rPr>
          <w:b/>
          <w:color w:val="000000"/>
        </w:rPr>
        <w:t xml:space="preserve"> </w:t>
      </w:r>
      <w:r w:rsidR="00783A06">
        <w:rPr>
          <w:b/>
          <w:color w:val="000000"/>
        </w:rPr>
        <w:t>(HRMS)</w:t>
      </w:r>
      <w:r w:rsidRPr="00A3514B">
        <w:rPr>
          <w:b/>
          <w:color w:val="000000"/>
        </w:rPr>
        <w:t xml:space="preserve">, Customer </w:t>
      </w:r>
      <w:r w:rsidR="00783A06">
        <w:rPr>
          <w:b/>
          <w:color w:val="000000"/>
        </w:rPr>
        <w:t xml:space="preserve">and Invoices </w:t>
      </w:r>
      <w:r w:rsidRPr="00A3514B">
        <w:rPr>
          <w:b/>
          <w:color w:val="000000"/>
        </w:rPr>
        <w:t>Import</w:t>
      </w:r>
      <w:r w:rsidR="00783A06">
        <w:rPr>
          <w:b/>
          <w:color w:val="000000"/>
        </w:rPr>
        <w:t>(AR)</w:t>
      </w:r>
      <w:r w:rsidRPr="00A3514B">
        <w:rPr>
          <w:b/>
          <w:color w:val="000000"/>
        </w:rPr>
        <w:t>,</w:t>
      </w:r>
      <w:r w:rsidR="00A3514B">
        <w:rPr>
          <w:b/>
          <w:color w:val="000000"/>
        </w:rPr>
        <w:t xml:space="preserve"> </w:t>
      </w:r>
      <w:r w:rsidRPr="00A3514B">
        <w:rPr>
          <w:b/>
          <w:color w:val="000000"/>
        </w:rPr>
        <w:t>Fixed Assets &amp; Tax Import</w:t>
      </w:r>
      <w:r w:rsidR="00783A06">
        <w:rPr>
          <w:b/>
          <w:color w:val="000000"/>
        </w:rPr>
        <w:t>(FA)</w:t>
      </w:r>
      <w:r w:rsidRPr="00A3514B">
        <w:rPr>
          <w:b/>
          <w:color w:val="000000"/>
        </w:rPr>
        <w:t>.</w:t>
      </w:r>
      <w:r>
        <w:rPr>
          <w:color w:val="000000"/>
        </w:rPr>
        <w:t xml:space="preserve"> 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 xml:space="preserve">Extensive Knowledge in Application Object Library Responsibilities, </w:t>
      </w:r>
      <w:r w:rsidR="00821135" w:rsidRPr="002F0629">
        <w:t>Messages, Menus</w:t>
      </w:r>
      <w:r w:rsidRPr="002F0629">
        <w:t>, Flex Fields, Folders, Concurrent Program, Lookups, Profiles, Request Groups and custom.pll.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Experience in Oracle AIM Methodology Implementation [</w:t>
      </w:r>
      <w:r w:rsidRPr="00E32221">
        <w:rPr>
          <w:b/>
        </w:rPr>
        <w:t>MD050, MD070, MD120, TE020</w:t>
      </w:r>
      <w:r w:rsidRPr="002F0629">
        <w:t xml:space="preserve">] </w:t>
      </w:r>
    </w:p>
    <w:p w:rsidR="00D06E89" w:rsidRPr="00821135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 xml:space="preserve">In depth </w:t>
      </w:r>
      <w:r w:rsidRPr="002F0629">
        <w:rPr>
          <w:b/>
        </w:rPr>
        <w:t>Functional Knowledge</w:t>
      </w:r>
      <w:r w:rsidRPr="002F0629">
        <w:t xml:space="preserve"> in E-Business Suite </w:t>
      </w:r>
      <w:r w:rsidR="007A5CEF" w:rsidRPr="002F0629">
        <w:rPr>
          <w:b/>
        </w:rPr>
        <w:t>Financial</w:t>
      </w:r>
      <w:r w:rsidR="007A5CEF" w:rsidRPr="002F0629">
        <w:t>,</w:t>
      </w:r>
      <w:r w:rsidRPr="002F0629">
        <w:t xml:space="preserve"> </w:t>
      </w:r>
      <w:r w:rsidRPr="002F0629">
        <w:rPr>
          <w:b/>
        </w:rPr>
        <w:t>Distribution</w:t>
      </w:r>
      <w:r w:rsidR="00E1575E" w:rsidRPr="002F0629">
        <w:t xml:space="preserve">, </w:t>
      </w:r>
      <w:r w:rsidRPr="002F0629">
        <w:rPr>
          <w:b/>
        </w:rPr>
        <w:t>MFG</w:t>
      </w:r>
      <w:r w:rsidRPr="002F0629">
        <w:t xml:space="preserve"> </w:t>
      </w:r>
      <w:r w:rsidR="00E1575E" w:rsidRPr="002F0629">
        <w:t xml:space="preserve">and </w:t>
      </w:r>
      <w:r w:rsidR="00E1575E" w:rsidRPr="002F0629">
        <w:rPr>
          <w:b/>
        </w:rPr>
        <w:t xml:space="preserve">CRM </w:t>
      </w:r>
      <w:r w:rsidRPr="002F0629">
        <w:t xml:space="preserve">Modules [AR, AP, </w:t>
      </w:r>
      <w:r w:rsidR="00821135" w:rsidRPr="002F0629">
        <w:t>GL,</w:t>
      </w:r>
      <w:r w:rsidR="00821135">
        <w:t xml:space="preserve"> FA</w:t>
      </w:r>
      <w:r w:rsidR="001A70B4">
        <w:t>,</w:t>
      </w:r>
      <w:r w:rsidRPr="002F0629">
        <w:t xml:space="preserve"> OM, PO, </w:t>
      </w:r>
      <w:r w:rsidR="007A5CEF" w:rsidRPr="002F0629">
        <w:t>INV,</w:t>
      </w:r>
      <w:r w:rsidRPr="002F0629">
        <w:t xml:space="preserve"> </w:t>
      </w:r>
      <w:r w:rsidR="007A5CEF" w:rsidRPr="002F0629">
        <w:t>BOM, WIP, SC, IB</w:t>
      </w:r>
      <w:r w:rsidRPr="002F0629">
        <w:t>].</w:t>
      </w:r>
    </w:p>
    <w:p w:rsidR="00821135" w:rsidRPr="00821135" w:rsidRDefault="00821135" w:rsidP="00821135">
      <w:pPr>
        <w:numPr>
          <w:ilvl w:val="0"/>
          <w:numId w:val="5"/>
        </w:numPr>
        <w:spacing w:before="0"/>
        <w:jc w:val="left"/>
      </w:pPr>
      <w:r>
        <w:t xml:space="preserve">Good Knowledge on </w:t>
      </w:r>
      <w:r w:rsidRPr="00821135">
        <w:t>ADF Business Components, ADF Controller, ADF Faces,</w:t>
      </w:r>
      <w:r>
        <w:t xml:space="preserve"> </w:t>
      </w:r>
      <w:r w:rsidRPr="00821135">
        <w:t>ADF Task Flows</w:t>
      </w:r>
      <w:r>
        <w:t xml:space="preserve">, </w:t>
      </w:r>
      <w:r w:rsidRPr="00821135">
        <w:t>ADF user interface, using layouts, UI components to build an aesthetic web application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Expertise in all extensions includes Personalization, Custom Concurrent Program, Sh</w:t>
      </w:r>
      <w:r w:rsidR="00AA6DDE" w:rsidRPr="002F0629">
        <w:t xml:space="preserve">ell Script Automation, and </w:t>
      </w:r>
      <w:r w:rsidRPr="002F0629">
        <w:t>Customization through custom.pll.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Hands on Experience in [</w:t>
      </w:r>
      <w:r w:rsidRPr="002F0629">
        <w:rPr>
          <w:b/>
        </w:rPr>
        <w:t>RICE</w:t>
      </w:r>
      <w:r w:rsidR="003314DE" w:rsidRPr="002F0629">
        <w:t>] Interfaces</w:t>
      </w:r>
      <w:r w:rsidRPr="002F0629">
        <w:t>, Conversions and Extensions development.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 xml:space="preserve">Exposure to Latest technologies </w:t>
      </w:r>
      <w:r w:rsidRPr="001A70B4">
        <w:t>A</w:t>
      </w:r>
      <w:r w:rsidR="003314DE" w:rsidRPr="001A70B4">
        <w:t>D</w:t>
      </w:r>
      <w:r w:rsidRPr="001A70B4">
        <w:t xml:space="preserve">F, </w:t>
      </w:r>
      <w:r w:rsidR="001A70B4" w:rsidRPr="001A70B4">
        <w:t>OAF</w:t>
      </w:r>
      <w:r w:rsidR="001A70B4">
        <w:rPr>
          <w:b/>
        </w:rPr>
        <w:t xml:space="preserve"> </w:t>
      </w:r>
      <w:r w:rsidR="001A70B4">
        <w:t>and</w:t>
      </w:r>
      <w:r w:rsidR="00CB4716" w:rsidRPr="002F0629">
        <w:t xml:space="preserve"> </w:t>
      </w:r>
      <w:r w:rsidR="001A70B4" w:rsidRPr="002F0629">
        <w:t>Discoverer.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Proficient in SQL, PL/SQL, SQL Loader</w:t>
      </w:r>
      <w:r w:rsidR="008B7D95" w:rsidRPr="002F0629">
        <w:t xml:space="preserve"> &amp; </w:t>
      </w:r>
      <w:r w:rsidR="00AA6B08">
        <w:t>Shell Scripts</w:t>
      </w:r>
      <w:r w:rsidR="00FA68F8" w:rsidRPr="002F0629">
        <w:t>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System Administration of Oracle Financial Application by defining Responsibilities, Users, Concurrent Programs, Request sets and Request Groups.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 xml:space="preserve">Extensive Experience in Oracle Procedures, Functions, Libraries and Triggers.  </w:t>
      </w:r>
      <w:r w:rsidRPr="002F0629">
        <w:rPr>
          <w:color w:val="000000"/>
        </w:rPr>
        <w:t xml:space="preserve">  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rPr>
          <w:color w:val="000000"/>
        </w:rPr>
        <w:lastRenderedPageBreak/>
        <w:t>Experience in Multi Reporting Currency, Multi Organization Applications.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rPr>
          <w:color w:val="000000"/>
        </w:rPr>
        <w:t xml:space="preserve">Effectively interacted with customer from offshore to resolve complex issues, understanding the client Requirement and </w:t>
      </w:r>
      <w:r w:rsidRPr="002F0629">
        <w:rPr>
          <w:b/>
        </w:rPr>
        <w:t>Re-engineering critical components</w:t>
      </w:r>
      <w:r w:rsidRPr="002F0629">
        <w:t>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Effective team player and able to work independently to do the task at given time.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 xml:space="preserve">Assisted Project Lead for preparation of </w:t>
      </w:r>
      <w:r w:rsidRPr="002F0629">
        <w:rPr>
          <w:b/>
        </w:rPr>
        <w:t>Dash Board</w:t>
      </w:r>
      <w:r w:rsidRPr="002F0629">
        <w:t xml:space="preserve">, Weekly status report and </w:t>
      </w:r>
      <w:r w:rsidRPr="002F0629">
        <w:rPr>
          <w:b/>
        </w:rPr>
        <w:t>Emma Log</w:t>
      </w:r>
      <w:r w:rsidRPr="002F0629">
        <w:t xml:space="preserve"> by collating weekly status from the team.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rPr>
          <w:b/>
        </w:rPr>
        <w:t xml:space="preserve">Guide and Mentor </w:t>
      </w:r>
      <w:r w:rsidRPr="002F0629">
        <w:t>the Junior Team Members to resolve both functional and Technical issues.</w:t>
      </w:r>
    </w:p>
    <w:p w:rsidR="00D06E89" w:rsidRPr="002F0629" w:rsidRDefault="00D06E89" w:rsidP="00D06E89">
      <w:pPr>
        <w:numPr>
          <w:ilvl w:val="0"/>
          <w:numId w:val="5"/>
        </w:numPr>
        <w:spacing w:before="0"/>
        <w:jc w:val="left"/>
        <w:rPr>
          <w:color w:val="000000"/>
        </w:rPr>
      </w:pPr>
      <w:r w:rsidRPr="002F0629">
        <w:t>Review the code and documents to adhere the process for quality deliverables.</w:t>
      </w:r>
    </w:p>
    <w:p w:rsidR="00D06E89" w:rsidRPr="002F0629" w:rsidRDefault="00D06E89" w:rsidP="00D06E89">
      <w:pPr>
        <w:rPr>
          <w:color w:val="000000"/>
        </w:rPr>
      </w:pPr>
    </w:p>
    <w:p w:rsidR="00D06E89" w:rsidRPr="002F0629" w:rsidRDefault="00D06E89" w:rsidP="00D06E89">
      <w:pPr>
        <w:rPr>
          <w:b/>
        </w:rPr>
      </w:pPr>
      <w:r w:rsidRPr="002F0629">
        <w:rPr>
          <w:b/>
        </w:rPr>
        <w:t>MAJOR CHALLENGES &amp; COMPETENCY SKILLS:</w:t>
      </w:r>
    </w:p>
    <w:p w:rsidR="00D06E89" w:rsidRPr="002F0629" w:rsidRDefault="00D06E89" w:rsidP="00D06E89">
      <w:pPr>
        <w:rPr>
          <w:b/>
        </w:rPr>
      </w:pP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 xml:space="preserve">Ability to work across </w:t>
      </w:r>
      <w:r w:rsidRPr="002F0629">
        <w:rPr>
          <w:b/>
        </w:rPr>
        <w:t>Multiple Time zones</w:t>
      </w:r>
      <w:r w:rsidRPr="002F0629">
        <w:t xml:space="preserve"> interface with clients over conference call.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>Extensively worked in Onsite-Offshore Model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 xml:space="preserve">Strong problem solving, analytical and Communication skills; Interpersonal, Presentation, </w:t>
      </w:r>
      <w:r w:rsidR="00A33E83" w:rsidRPr="002F0629">
        <w:t>Self-Motivated</w:t>
      </w:r>
      <w:r w:rsidRPr="002F0629">
        <w:t xml:space="preserve"> and Result Oriented.</w:t>
      </w:r>
    </w:p>
    <w:p w:rsidR="00D06E89" w:rsidRPr="002F0629" w:rsidRDefault="00D06E89" w:rsidP="00D06E89">
      <w:pPr>
        <w:numPr>
          <w:ilvl w:val="0"/>
          <w:numId w:val="6"/>
        </w:numPr>
        <w:spacing w:before="0"/>
        <w:jc w:val="left"/>
        <w:rPr>
          <w:color w:val="000000"/>
        </w:rPr>
      </w:pPr>
      <w:r w:rsidRPr="002F0629">
        <w:t xml:space="preserve">Taking ownership of </w:t>
      </w:r>
      <w:r w:rsidRPr="002F0629">
        <w:rPr>
          <w:b/>
        </w:rPr>
        <w:t>Complex issues</w:t>
      </w:r>
      <w:r w:rsidRPr="002F0629">
        <w:t xml:space="preserve"> and got resolved and got very good appreciation from the client as well from the Lead.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 xml:space="preserve">Ability to work in challenging environments in tight schedule with a very </w:t>
      </w:r>
      <w:r w:rsidR="00A33E83" w:rsidRPr="002F0629">
        <w:t>high-quality</w:t>
      </w:r>
      <w:r w:rsidRPr="002F0629">
        <w:t xml:space="preserve"> adherence.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>Have ability of quick learning helps to adapt the innovative technologies and grasp the system functionality fast to enhance its performance.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 xml:space="preserve">Well familiar with </w:t>
      </w:r>
      <w:r w:rsidRPr="002F0629">
        <w:rPr>
          <w:b/>
        </w:rPr>
        <w:t>Process</w:t>
      </w:r>
      <w:r w:rsidRPr="002F0629">
        <w:t>, standards and Quality frameworks.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>Worked in Support &amp; Maintenance Activities like incident/ Problem Tracking &amp; Resolution within the time period.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>Guiding and motivating the other team members for critical issues.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>Good Experience in End to End Functional Testing in Inbound and Outbound Interfaces and Preparation of Test Case, Test Script, Test Plans etc.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>Solid experience in SDLC with specialization in Database Designing, Coding, Testing and Debugging.</w:t>
      </w:r>
    </w:p>
    <w:p w:rsidR="00D06E89" w:rsidRPr="002F0629" w:rsidRDefault="00D06E89" w:rsidP="00D06E89">
      <w:pPr>
        <w:numPr>
          <w:ilvl w:val="0"/>
          <w:numId w:val="6"/>
        </w:numPr>
        <w:spacing w:before="0"/>
      </w:pPr>
      <w:r w:rsidRPr="002F0629">
        <w:t>Actively involved in entire phase of the project which included business process re-evaluation, testing, conversions, customizations.</w:t>
      </w:r>
    </w:p>
    <w:p w:rsidR="0017041F" w:rsidRPr="002F0629" w:rsidRDefault="0017041F" w:rsidP="000E2C60"/>
    <w:p w:rsidR="008E6098" w:rsidRPr="002F0629" w:rsidRDefault="008E6098" w:rsidP="005010E5">
      <w:pPr>
        <w:pStyle w:val="Heading-unnumbered"/>
        <w:keepNext/>
        <w:outlineLvl w:val="0"/>
        <w:rPr>
          <w:rFonts w:ascii="Arial" w:hAnsi="Arial"/>
          <w:lang w:val="en-GB"/>
        </w:rPr>
      </w:pPr>
      <w:r w:rsidRPr="002F0629">
        <w:rPr>
          <w:rFonts w:ascii="Arial" w:hAnsi="Arial"/>
          <w:lang w:val="en-GB"/>
        </w:rPr>
        <w:t>Skills</w:t>
      </w:r>
    </w:p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68"/>
        <w:gridCol w:w="7367"/>
      </w:tblGrid>
      <w:tr w:rsidR="008E6098" w:rsidRPr="002F0629" w:rsidTr="000A6EE7">
        <w:trPr>
          <w:jc w:val="center"/>
        </w:trPr>
        <w:tc>
          <w:tcPr>
            <w:tcW w:w="2095" w:type="dxa"/>
            <w:shd w:val="clear" w:color="auto" w:fill="083A6F"/>
          </w:tcPr>
          <w:p w:rsidR="008E6098" w:rsidRPr="002F0629" w:rsidRDefault="00052F12" w:rsidP="00D1597D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Process</w:t>
            </w:r>
          </w:p>
        </w:tc>
        <w:tc>
          <w:tcPr>
            <w:tcW w:w="7583" w:type="dxa"/>
          </w:tcPr>
          <w:p w:rsidR="008E6098" w:rsidRPr="002F0629" w:rsidRDefault="000A6EE7" w:rsidP="00D1597D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AIM Methodology</w:t>
            </w:r>
          </w:p>
        </w:tc>
      </w:tr>
      <w:tr w:rsidR="001B51E9" w:rsidRPr="002F0629" w:rsidTr="000A6EE7">
        <w:trPr>
          <w:jc w:val="center"/>
        </w:trPr>
        <w:tc>
          <w:tcPr>
            <w:tcW w:w="2095" w:type="dxa"/>
            <w:shd w:val="clear" w:color="auto" w:fill="083A6F"/>
          </w:tcPr>
          <w:p w:rsidR="001B51E9" w:rsidRPr="002F0629" w:rsidRDefault="001B51E9" w:rsidP="00D1597D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Technology</w:t>
            </w:r>
          </w:p>
        </w:tc>
        <w:tc>
          <w:tcPr>
            <w:tcW w:w="7583" w:type="dxa"/>
          </w:tcPr>
          <w:p w:rsidR="001B51E9" w:rsidRPr="002F0629" w:rsidRDefault="00260FCD" w:rsidP="00260FCD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t xml:space="preserve">XML </w:t>
            </w:r>
            <w:r w:rsidR="008C3A96" w:rsidRPr="002F0629">
              <w:t>Publisher, Unix</w:t>
            </w:r>
            <w:r w:rsidRPr="002F0629">
              <w:t xml:space="preserve"> shell scripts, Workflow, Web </w:t>
            </w:r>
            <w:r w:rsidR="00A33E83" w:rsidRPr="002F0629">
              <w:t>ADI</w:t>
            </w:r>
            <w:r w:rsidR="00A33E83" w:rsidRPr="002F0629">
              <w:rPr>
                <w:color w:val="000000"/>
              </w:rPr>
              <w:t>, JAVA</w:t>
            </w:r>
            <w:r w:rsidR="003456D8" w:rsidRPr="002F0629">
              <w:rPr>
                <w:color w:val="000000"/>
              </w:rPr>
              <w:t>,</w:t>
            </w:r>
            <w:r w:rsidRPr="002F0629">
              <w:rPr>
                <w:color w:val="000000"/>
              </w:rPr>
              <w:t xml:space="preserve"> OAF,</w:t>
            </w:r>
            <w:r w:rsidR="003456D8" w:rsidRPr="002F0629">
              <w:rPr>
                <w:color w:val="000000"/>
              </w:rPr>
              <w:t xml:space="preserve"> </w:t>
            </w:r>
            <w:r w:rsidR="00916381">
              <w:rPr>
                <w:color w:val="000000"/>
              </w:rPr>
              <w:t>ADF,</w:t>
            </w:r>
            <w:r w:rsidR="00916381" w:rsidRPr="002F0629">
              <w:rPr>
                <w:color w:val="000000"/>
              </w:rPr>
              <w:t xml:space="preserve"> SQL</w:t>
            </w:r>
            <w:r w:rsidR="00A33E83" w:rsidRPr="002F0629">
              <w:rPr>
                <w:color w:val="000000"/>
              </w:rPr>
              <w:t>,</w:t>
            </w:r>
            <w:r w:rsidR="001B51E9" w:rsidRPr="002F0629">
              <w:rPr>
                <w:color w:val="000000"/>
              </w:rPr>
              <w:t xml:space="preserve"> Pl/</w:t>
            </w:r>
            <w:r w:rsidR="00B03DF0" w:rsidRPr="002F0629">
              <w:rPr>
                <w:color w:val="000000"/>
              </w:rPr>
              <w:t>SQL</w:t>
            </w:r>
            <w:r w:rsidR="00B03DF0">
              <w:rPr>
                <w:color w:val="000000"/>
              </w:rPr>
              <w:t>,</w:t>
            </w:r>
            <w:r w:rsidR="00916381">
              <w:rPr>
                <w:color w:val="000000"/>
              </w:rPr>
              <w:t xml:space="preserve"> Oracle </w:t>
            </w:r>
            <w:r w:rsidR="00B03DF0">
              <w:rPr>
                <w:color w:val="000000"/>
              </w:rPr>
              <w:t>Forms,</w:t>
            </w:r>
            <w:r w:rsidR="00916381">
              <w:rPr>
                <w:color w:val="000000"/>
              </w:rPr>
              <w:t xml:space="preserve"> Oracle Reports.</w:t>
            </w:r>
          </w:p>
        </w:tc>
      </w:tr>
      <w:tr w:rsidR="00F834B1" w:rsidRPr="002F0629" w:rsidTr="000A6EE7">
        <w:trPr>
          <w:jc w:val="center"/>
        </w:trPr>
        <w:tc>
          <w:tcPr>
            <w:tcW w:w="2095" w:type="dxa"/>
            <w:shd w:val="clear" w:color="auto" w:fill="083A6F"/>
          </w:tcPr>
          <w:p w:rsidR="00F834B1" w:rsidRPr="002F0629" w:rsidRDefault="00F834B1" w:rsidP="00D1597D">
            <w:pPr>
              <w:pStyle w:val="TableTextBold"/>
              <w:spacing w:before="0" w:after="0"/>
            </w:pPr>
            <w:r w:rsidRPr="002F0629">
              <w:rPr>
                <w:lang w:val="en-GB"/>
              </w:rPr>
              <w:t>Modules</w:t>
            </w:r>
          </w:p>
        </w:tc>
        <w:tc>
          <w:tcPr>
            <w:tcW w:w="7583" w:type="dxa"/>
          </w:tcPr>
          <w:p w:rsidR="00F834B1" w:rsidRPr="002F0629" w:rsidRDefault="00F834B1" w:rsidP="00D1597D">
            <w:pPr>
              <w:spacing w:before="0"/>
            </w:pPr>
            <w:r w:rsidRPr="002F0629">
              <w:t xml:space="preserve">Oracle Applications 11.5.9 (AR, AP, GL, </w:t>
            </w:r>
            <w:r w:rsidR="00A33E83">
              <w:t>FA, BPA,</w:t>
            </w:r>
            <w:r w:rsidR="00A33E83" w:rsidRPr="002F0629">
              <w:t xml:space="preserve"> OM</w:t>
            </w:r>
            <w:r w:rsidRPr="002F0629">
              <w:t>, PO, INV, BOM, WIP</w:t>
            </w:r>
            <w:r w:rsidR="00C27C95" w:rsidRPr="002F0629">
              <w:t>, CRM (</w:t>
            </w:r>
            <w:r w:rsidRPr="002F0629">
              <w:t>SR</w:t>
            </w:r>
            <w:r w:rsidR="00C27C95" w:rsidRPr="002F0629">
              <w:t>, SC, IB</w:t>
            </w:r>
            <w:r w:rsidRPr="002F0629">
              <w:t>)</w:t>
            </w:r>
            <w:r w:rsidR="00975C95" w:rsidRPr="002F0629">
              <w:t>)</w:t>
            </w:r>
            <w:r w:rsidR="00975C95">
              <w:t>,</w:t>
            </w:r>
            <w:r w:rsidR="0064162D" w:rsidRPr="002F0629">
              <w:t xml:space="preserve"> Oracle Apps </w:t>
            </w:r>
            <w:r w:rsidR="0064162D" w:rsidRPr="002F0629">
              <w:rPr>
                <w:b/>
              </w:rPr>
              <w:t>R12 Upgradation</w:t>
            </w:r>
            <w:r w:rsidR="00C13C52">
              <w:rPr>
                <w:b/>
              </w:rPr>
              <w:t xml:space="preserve"> &amp; R12 Implementation</w:t>
            </w:r>
          </w:p>
        </w:tc>
      </w:tr>
      <w:tr w:rsidR="00F834B1" w:rsidRPr="002F0629" w:rsidTr="000A6EE7">
        <w:trPr>
          <w:jc w:val="center"/>
        </w:trPr>
        <w:tc>
          <w:tcPr>
            <w:tcW w:w="2095" w:type="dxa"/>
            <w:shd w:val="clear" w:color="auto" w:fill="083A6F"/>
          </w:tcPr>
          <w:p w:rsidR="00F834B1" w:rsidRPr="002F0629" w:rsidRDefault="00F834B1" w:rsidP="00D1597D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Tools</w:t>
            </w:r>
          </w:p>
        </w:tc>
        <w:tc>
          <w:tcPr>
            <w:tcW w:w="7583" w:type="dxa"/>
          </w:tcPr>
          <w:p w:rsidR="00F834B1" w:rsidRPr="002F0629" w:rsidRDefault="00916381" w:rsidP="00F34D14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t>Developer</w:t>
            </w:r>
            <w:r w:rsidR="006126EE" w:rsidRPr="002F0629">
              <w:t>, SQL</w:t>
            </w:r>
            <w:r w:rsidR="00F834B1" w:rsidRPr="002F0629">
              <w:t xml:space="preserve">*Loader, FSG, </w:t>
            </w:r>
            <w:r w:rsidR="000B3E70" w:rsidRPr="002F0629">
              <w:t xml:space="preserve">Web </w:t>
            </w:r>
            <w:r w:rsidR="00F834B1" w:rsidRPr="002F0629">
              <w:t>ADI, Toad,</w:t>
            </w:r>
            <w:r w:rsidR="00F834B1" w:rsidRPr="002F0629">
              <w:rPr>
                <w:color w:val="000000"/>
              </w:rPr>
              <w:t xml:space="preserve"> Visual Basic 6.0, </w:t>
            </w:r>
            <w:r w:rsidR="00F834B1" w:rsidRPr="002F0629">
              <w:t>XML Publisher</w:t>
            </w:r>
            <w:r w:rsidR="006126EE" w:rsidRPr="002F0629">
              <w:t>, Discoverer</w:t>
            </w:r>
            <w:r w:rsidR="00F00467" w:rsidRPr="002F0629">
              <w:t>,</w:t>
            </w:r>
            <w:r w:rsidR="00087396" w:rsidRPr="002F0629">
              <w:t xml:space="preserve"> Workflow Builder</w:t>
            </w:r>
            <w:r w:rsidR="00F834B1" w:rsidRPr="002F0629">
              <w:t>.</w:t>
            </w:r>
          </w:p>
        </w:tc>
      </w:tr>
      <w:tr w:rsidR="00F834B1" w:rsidRPr="002F0629" w:rsidTr="000A6EE7">
        <w:trPr>
          <w:jc w:val="center"/>
        </w:trPr>
        <w:tc>
          <w:tcPr>
            <w:tcW w:w="2095" w:type="dxa"/>
            <w:shd w:val="clear" w:color="auto" w:fill="083A6F"/>
          </w:tcPr>
          <w:p w:rsidR="00F834B1" w:rsidRPr="002F0629" w:rsidRDefault="00F834B1" w:rsidP="00D1597D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Languages</w:t>
            </w:r>
          </w:p>
        </w:tc>
        <w:tc>
          <w:tcPr>
            <w:tcW w:w="7583" w:type="dxa"/>
          </w:tcPr>
          <w:p w:rsidR="00F834B1" w:rsidRPr="002F0629" w:rsidRDefault="00F834B1" w:rsidP="00D1597D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English (written and spoken), Tamil (written and spoken)</w:t>
            </w:r>
          </w:p>
        </w:tc>
      </w:tr>
    </w:tbl>
    <w:p w:rsidR="008E6098" w:rsidRPr="002F0629" w:rsidRDefault="008E6098" w:rsidP="000E2C60"/>
    <w:p w:rsidR="00454D2D" w:rsidRDefault="00454D2D" w:rsidP="005010E5">
      <w:pPr>
        <w:pStyle w:val="Heading-unnumbered"/>
        <w:keepNext/>
        <w:outlineLvl w:val="0"/>
        <w:rPr>
          <w:rFonts w:ascii="Arial" w:hAnsi="Arial"/>
          <w:lang w:val="en-GB"/>
        </w:rPr>
      </w:pPr>
      <w:r w:rsidRPr="002F0629">
        <w:rPr>
          <w:rFonts w:ascii="Arial" w:hAnsi="Arial"/>
          <w:lang w:val="en-GB"/>
        </w:rPr>
        <w:t>Selected Project Experience</w:t>
      </w:r>
    </w:p>
    <w:p w:rsidR="00E05B1C" w:rsidRDefault="00E05B1C" w:rsidP="00E05B1C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54"/>
        <w:gridCol w:w="7381"/>
      </w:tblGrid>
      <w:tr w:rsidR="00D60C8A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E05B1C" w:rsidRPr="002F0629" w:rsidRDefault="00E05B1C" w:rsidP="00A33E83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E05B1C" w:rsidRPr="002F0629" w:rsidRDefault="00E05B1C" w:rsidP="00A33E83">
            <w:pPr>
              <w:pStyle w:val="TableText"/>
              <w:spacing w:before="0" w:after="0"/>
              <w:rPr>
                <w:lang w:val="en-GB"/>
              </w:rPr>
            </w:pPr>
            <w:r>
              <w:rPr>
                <w:b/>
                <w:bCs/>
              </w:rPr>
              <w:t>SCIENTIFIC GAMES</w:t>
            </w:r>
            <w:r w:rsidR="00954E7C">
              <w:rPr>
                <w:b/>
                <w:bCs/>
              </w:rPr>
              <w:t xml:space="preserve"> CORPORATION</w:t>
            </w:r>
          </w:p>
        </w:tc>
      </w:tr>
      <w:tr w:rsidR="00D60C8A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E05B1C" w:rsidRPr="002F0629" w:rsidRDefault="00E05B1C" w:rsidP="00A33E83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E05B1C" w:rsidRPr="002F0629" w:rsidRDefault="00954E7C" w:rsidP="00A33E83">
            <w:pPr>
              <w:pStyle w:val="TableText"/>
              <w:spacing w:before="0" w:after="0"/>
            </w:pPr>
            <w:r>
              <w:t>Mar</w:t>
            </w:r>
            <w:r w:rsidR="000002FF">
              <w:t xml:space="preserve"> 2014 – Sep 2016</w:t>
            </w:r>
          </w:p>
          <w:p w:rsidR="00E05B1C" w:rsidRPr="002F0629" w:rsidRDefault="00E05B1C" w:rsidP="00A33E83">
            <w:pPr>
              <w:pStyle w:val="TableText"/>
              <w:spacing w:before="0" w:after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SGI R12 Implementation</w:t>
            </w:r>
            <w:r w:rsidR="00D60C8A">
              <w:rPr>
                <w:b/>
                <w:lang w:val="en-GB"/>
              </w:rPr>
              <w:t xml:space="preserve"> for US &amp; ROW </w:t>
            </w:r>
            <w:r w:rsidR="00975C95">
              <w:rPr>
                <w:b/>
                <w:lang w:val="en-GB"/>
              </w:rPr>
              <w:t>Countries (UK, IRL, LUX</w:t>
            </w:r>
            <w:r w:rsidR="00D60C8A">
              <w:rPr>
                <w:b/>
                <w:lang w:val="en-GB"/>
              </w:rPr>
              <w:t>)</w:t>
            </w:r>
          </w:p>
        </w:tc>
      </w:tr>
      <w:tr w:rsidR="00D60C8A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E05B1C" w:rsidRPr="002F0629" w:rsidRDefault="00E05B1C" w:rsidP="00A33E83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E05B1C" w:rsidRPr="002F0629" w:rsidRDefault="00E05B1C" w:rsidP="00A33E83">
            <w:pPr>
              <w:pStyle w:val="TableText"/>
              <w:spacing w:before="0" w:after="0"/>
              <w:rPr>
                <w:lang w:val="en-GB"/>
              </w:rPr>
            </w:pPr>
            <w:r>
              <w:rPr>
                <w:b/>
              </w:rPr>
              <w:t>Lead</w:t>
            </w:r>
            <w:r w:rsidRPr="002F0629">
              <w:rPr>
                <w:b/>
              </w:rPr>
              <w:t xml:space="preserve"> Consultant</w:t>
            </w:r>
          </w:p>
        </w:tc>
      </w:tr>
      <w:tr w:rsidR="00E05B1C" w:rsidRPr="002F0629" w:rsidTr="00A33E83">
        <w:trPr>
          <w:jc w:val="center"/>
        </w:trPr>
        <w:tc>
          <w:tcPr>
            <w:tcW w:w="10253" w:type="dxa"/>
            <w:gridSpan w:val="2"/>
          </w:tcPr>
          <w:p w:rsidR="00E05B1C" w:rsidRPr="002F0629" w:rsidRDefault="00E05B1C" w:rsidP="00A33E83">
            <w:pPr>
              <w:pStyle w:val="NormalBold"/>
              <w:spacing w:before="0" w:after="0"/>
            </w:pPr>
            <w:r w:rsidRPr="002F0629">
              <w:t>Background</w:t>
            </w:r>
          </w:p>
          <w:p w:rsidR="00E05B1C" w:rsidRPr="002F0629" w:rsidRDefault="00E05B1C" w:rsidP="00A33E83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Oracle Applications </w:t>
            </w:r>
            <w:r w:rsidRPr="00677768">
              <w:rPr>
                <w:rFonts w:ascii="Arial" w:hAnsi="Arial" w:cs="Arial"/>
                <w:b/>
              </w:rPr>
              <w:t>R1</w:t>
            </w:r>
            <w:r w:rsidR="00677768" w:rsidRPr="00677768">
              <w:rPr>
                <w:rFonts w:ascii="Arial" w:hAnsi="Arial" w:cs="Arial"/>
                <w:b/>
              </w:rPr>
              <w:t>2</w:t>
            </w:r>
            <w:r w:rsidRPr="00677768">
              <w:rPr>
                <w:rFonts w:ascii="Arial" w:hAnsi="Arial" w:cs="Arial"/>
                <w:b/>
              </w:rPr>
              <w:t>(</w:t>
            </w:r>
            <w:r w:rsidR="00677768" w:rsidRPr="00677768">
              <w:rPr>
                <w:rFonts w:ascii="Arial" w:hAnsi="Arial" w:cs="Arial"/>
                <w:b/>
              </w:rPr>
              <w:t>Finance</w:t>
            </w:r>
            <w:r w:rsidRPr="00677768">
              <w:rPr>
                <w:rFonts w:ascii="Arial" w:hAnsi="Arial" w:cs="Arial"/>
                <w:b/>
              </w:rPr>
              <w:t xml:space="preserve"> Modules – </w:t>
            </w:r>
            <w:r w:rsidR="00975C95" w:rsidRPr="00677768">
              <w:rPr>
                <w:rFonts w:ascii="Arial" w:hAnsi="Arial" w:cs="Arial"/>
                <w:b/>
              </w:rPr>
              <w:t>AP, AR</w:t>
            </w:r>
            <w:r w:rsidR="00677768" w:rsidRPr="00677768">
              <w:rPr>
                <w:rFonts w:ascii="Arial" w:hAnsi="Arial" w:cs="Arial"/>
                <w:b/>
              </w:rPr>
              <w:t xml:space="preserve">, </w:t>
            </w:r>
            <w:r w:rsidR="00975C95" w:rsidRPr="00677768">
              <w:rPr>
                <w:rFonts w:ascii="Arial" w:hAnsi="Arial" w:cs="Arial"/>
                <w:b/>
              </w:rPr>
              <w:t>GL,</w:t>
            </w:r>
            <w:r w:rsidR="00677768" w:rsidRPr="00677768">
              <w:rPr>
                <w:rFonts w:ascii="Arial" w:hAnsi="Arial" w:cs="Arial"/>
                <w:b/>
              </w:rPr>
              <w:t xml:space="preserve"> FA, </w:t>
            </w:r>
            <w:r w:rsidR="00975C95" w:rsidRPr="00677768">
              <w:rPr>
                <w:rFonts w:ascii="Arial" w:hAnsi="Arial" w:cs="Arial"/>
                <w:b/>
              </w:rPr>
              <w:t>BPA (</w:t>
            </w:r>
            <w:r w:rsidR="00677768" w:rsidRPr="00677768">
              <w:rPr>
                <w:rFonts w:ascii="Arial" w:hAnsi="Arial" w:cs="Arial"/>
                <w:b/>
              </w:rPr>
              <w:t xml:space="preserve">Bill Presentment Architecture) </w:t>
            </w:r>
            <w:r w:rsidRPr="00677768">
              <w:rPr>
                <w:rFonts w:ascii="Arial" w:hAnsi="Arial" w:cs="Arial"/>
                <w:b/>
              </w:rPr>
              <w:t>Customers</w:t>
            </w:r>
            <w:r w:rsidR="00677768" w:rsidRPr="00677768">
              <w:rPr>
                <w:rFonts w:ascii="Arial" w:hAnsi="Arial" w:cs="Arial"/>
                <w:b/>
              </w:rPr>
              <w:t>(TCA</w:t>
            </w:r>
            <w:r w:rsidR="00975C95" w:rsidRPr="00677768">
              <w:rPr>
                <w:rFonts w:ascii="Arial" w:hAnsi="Arial" w:cs="Arial"/>
                <w:b/>
              </w:rPr>
              <w:t>),</w:t>
            </w:r>
            <w:r w:rsidR="00677768" w:rsidRPr="00677768">
              <w:rPr>
                <w:rFonts w:ascii="Arial" w:hAnsi="Arial" w:cs="Arial"/>
                <w:b/>
              </w:rPr>
              <w:t xml:space="preserve"> </w:t>
            </w:r>
            <w:r w:rsidR="00A941F2" w:rsidRPr="00677768">
              <w:rPr>
                <w:rFonts w:ascii="Arial" w:hAnsi="Arial" w:cs="Arial"/>
                <w:b/>
              </w:rPr>
              <w:t>Suppliers</w:t>
            </w:r>
            <w:r w:rsidR="00A941F2">
              <w:rPr>
                <w:rFonts w:ascii="Arial" w:hAnsi="Arial" w:cs="Arial"/>
                <w:b/>
              </w:rPr>
              <w:t>,</w:t>
            </w:r>
            <w:r w:rsidR="00553841">
              <w:rPr>
                <w:rFonts w:ascii="Arial" w:hAnsi="Arial" w:cs="Arial"/>
                <w:b/>
              </w:rPr>
              <w:t xml:space="preserve"> </w:t>
            </w:r>
            <w:r w:rsidR="00A941F2">
              <w:rPr>
                <w:rFonts w:ascii="Arial" w:hAnsi="Arial" w:cs="Arial"/>
                <w:b/>
              </w:rPr>
              <w:t>Employee</w:t>
            </w:r>
            <w:r w:rsidR="00553841">
              <w:rPr>
                <w:rFonts w:ascii="Arial" w:hAnsi="Arial" w:cs="Arial"/>
                <w:b/>
              </w:rPr>
              <w:t>(HRMS)</w:t>
            </w:r>
            <w:r w:rsidRPr="002F0629">
              <w:rPr>
                <w:rFonts w:ascii="Arial" w:hAnsi="Arial" w:cs="Arial"/>
              </w:rPr>
              <w:t>)</w:t>
            </w:r>
          </w:p>
          <w:p w:rsidR="00E05B1C" w:rsidRPr="002F0629" w:rsidRDefault="00E05B1C" w:rsidP="00A33E83">
            <w:pPr>
              <w:pStyle w:val="Heading4"/>
              <w:spacing w:before="0" w:beforeAutospacing="0" w:after="0" w:afterAutospacing="0"/>
              <w:outlineLvl w:val="3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F062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(Functional/Technical Development)</w:t>
            </w:r>
          </w:p>
          <w:p w:rsidR="00E05B1C" w:rsidRPr="002F0629" w:rsidRDefault="00E05B1C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871D00" w:rsidRPr="006A697D" w:rsidRDefault="00871D00" w:rsidP="00871D00">
            <w:pPr>
              <w:pStyle w:val="CommentText"/>
              <w:jc w:val="both"/>
              <w:rPr>
                <w:rFonts w:ascii="Arial" w:hAnsi="Arial" w:cs="Arial"/>
              </w:rPr>
            </w:pPr>
            <w:r w:rsidRPr="006A697D">
              <w:rPr>
                <w:rFonts w:ascii="Arial" w:hAnsi="Arial" w:cs="Arial"/>
              </w:rPr>
              <w:lastRenderedPageBreak/>
              <w:t>Scientific Games Corporation is a company that provides gaming products and services to lottery and gaming organizations worldwide.</w:t>
            </w:r>
          </w:p>
          <w:p w:rsidR="00E05B1C" w:rsidRPr="002F0629" w:rsidRDefault="00E05B1C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E05B1C" w:rsidRPr="002F0629" w:rsidRDefault="00E05B1C" w:rsidP="00A33E83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Jessie played a major role in </w:t>
            </w:r>
            <w:r w:rsidR="00EC0FBB">
              <w:rPr>
                <w:rFonts w:ascii="Arial" w:hAnsi="Arial" w:cs="Arial"/>
              </w:rPr>
              <w:t>Leading the Finance R12 Team</w:t>
            </w:r>
            <w:r w:rsidRPr="002F0629">
              <w:rPr>
                <w:rFonts w:ascii="Arial" w:hAnsi="Arial" w:cs="Arial"/>
                <w:b/>
              </w:rPr>
              <w:t xml:space="preserve"> in her capacity as a </w:t>
            </w:r>
            <w:r w:rsidR="00EC0FBB">
              <w:rPr>
                <w:rFonts w:ascii="Arial" w:hAnsi="Arial" w:cs="Arial"/>
                <w:b/>
              </w:rPr>
              <w:t>Lead</w:t>
            </w:r>
            <w:r w:rsidRPr="002F0629">
              <w:rPr>
                <w:rFonts w:ascii="Arial" w:hAnsi="Arial" w:cs="Arial"/>
                <w:b/>
              </w:rPr>
              <w:t xml:space="preserve"> Consultant</w:t>
            </w:r>
            <w:r w:rsidRPr="002F0629">
              <w:rPr>
                <w:rFonts w:ascii="Arial" w:hAnsi="Arial" w:cs="Arial"/>
              </w:rPr>
              <w:t xml:space="preserve">. </w:t>
            </w:r>
          </w:p>
          <w:p w:rsidR="00E05B1C" w:rsidRPr="002F0629" w:rsidRDefault="00E05B1C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E05B1C" w:rsidRPr="002F0629" w:rsidRDefault="00E05B1C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E05B1C" w:rsidRPr="002F0629" w:rsidRDefault="00E05B1C" w:rsidP="00A33E83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E05B1C" w:rsidRDefault="007F1843" w:rsidP="00A33E83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Responsible for </w:t>
            </w:r>
            <w:r w:rsidRPr="00A319B9">
              <w:rPr>
                <w:rFonts w:ascii="Arial" w:hAnsi="Arial" w:cs="Arial"/>
                <w:b/>
              </w:rPr>
              <w:t>the overall quality deliverables</w:t>
            </w:r>
            <w:r>
              <w:rPr>
                <w:rFonts w:ascii="Arial" w:hAnsi="Arial" w:cs="Arial"/>
              </w:rPr>
              <w:t xml:space="preserve"> for the Finance Team.</w:t>
            </w:r>
          </w:p>
          <w:p w:rsidR="00A941F2" w:rsidRPr="00A941F2" w:rsidRDefault="00A941F2" w:rsidP="00A33E83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  <w:b/>
              </w:rPr>
            </w:pPr>
            <w:r w:rsidRPr="00A941F2">
              <w:rPr>
                <w:rFonts w:ascii="Arial" w:hAnsi="Arial" w:cs="Arial"/>
                <w:b/>
              </w:rPr>
              <w:t>Involved in the Finance and HRMS R12 Implementation activities.</w:t>
            </w:r>
          </w:p>
          <w:p w:rsidR="007F1843" w:rsidRDefault="007F1843" w:rsidP="00A33E83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Involved in the design approach plan for the </w:t>
            </w:r>
            <w:r w:rsidRPr="00262C20">
              <w:rPr>
                <w:rFonts w:ascii="Arial" w:hAnsi="Arial" w:cs="Arial"/>
                <w:b/>
              </w:rPr>
              <w:t xml:space="preserve">Key Conversions in Finance (Customers, Suppliers, Assets, Open Transactions, Open Receipts, Bank </w:t>
            </w:r>
            <w:r w:rsidR="00CB37F8" w:rsidRPr="00262C20">
              <w:rPr>
                <w:rFonts w:ascii="Arial" w:hAnsi="Arial" w:cs="Arial"/>
                <w:b/>
              </w:rPr>
              <w:t>Conversions</w:t>
            </w:r>
            <w:r w:rsidR="00CB37F8">
              <w:rPr>
                <w:rFonts w:ascii="Arial" w:hAnsi="Arial" w:cs="Arial"/>
                <w:b/>
              </w:rPr>
              <w:t xml:space="preserve">, </w:t>
            </w:r>
            <w:r w:rsidR="008C3A96">
              <w:rPr>
                <w:rFonts w:ascii="Arial" w:hAnsi="Arial" w:cs="Arial"/>
                <w:b/>
              </w:rPr>
              <w:t>and GL</w:t>
            </w:r>
            <w:r w:rsidR="00CB37F8">
              <w:rPr>
                <w:rFonts w:ascii="Arial" w:hAnsi="Arial" w:cs="Arial"/>
                <w:b/>
              </w:rPr>
              <w:t xml:space="preserve"> Balances</w:t>
            </w:r>
            <w:r w:rsidRPr="00262C20">
              <w:rPr>
                <w:rFonts w:ascii="Arial" w:hAnsi="Arial" w:cs="Arial"/>
                <w:b/>
              </w:rPr>
              <w:t>)</w:t>
            </w:r>
            <w:r>
              <w:rPr>
                <w:rFonts w:ascii="Arial" w:hAnsi="Arial" w:cs="Arial"/>
              </w:rPr>
              <w:t>.</w:t>
            </w:r>
          </w:p>
          <w:p w:rsidR="00A319B9" w:rsidRDefault="00A319B9" w:rsidP="00A33E83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Responsible for Leading &amp; Onsite Offshore Team Co-ordination for the deliverables.</w:t>
            </w:r>
          </w:p>
          <w:p w:rsidR="00E05B1C" w:rsidRPr="002F0629" w:rsidRDefault="00E05B1C" w:rsidP="00A33E83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E05B1C" w:rsidRPr="0020711D" w:rsidRDefault="00E05B1C" w:rsidP="00A33E83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0711D">
              <w:rPr>
                <w:b/>
              </w:rPr>
              <w:t xml:space="preserve">Developed </w:t>
            </w:r>
            <w:r w:rsidR="0057447E" w:rsidRPr="0020711D">
              <w:rPr>
                <w:b/>
              </w:rPr>
              <w:t xml:space="preserve">Customer Conversion (account, </w:t>
            </w:r>
            <w:r w:rsidR="008C3A96" w:rsidRPr="0020711D">
              <w:rPr>
                <w:b/>
              </w:rPr>
              <w:t>site, contacts</w:t>
            </w:r>
            <w:r w:rsidR="001A70B4" w:rsidRPr="0020711D">
              <w:rPr>
                <w:b/>
              </w:rPr>
              <w:t xml:space="preserve"> &amp; Banks</w:t>
            </w:r>
            <w:r w:rsidR="008C3A96" w:rsidRPr="0020711D">
              <w:rPr>
                <w:b/>
              </w:rPr>
              <w:t>).</w:t>
            </w:r>
          </w:p>
          <w:p w:rsidR="00553841" w:rsidRPr="0020711D" w:rsidRDefault="00553841" w:rsidP="00A33E83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0711D">
              <w:rPr>
                <w:b/>
                <w:bCs/>
              </w:rPr>
              <w:t>Developed Employee and Phone Conversion</w:t>
            </w:r>
            <w:r w:rsidR="00A941F2" w:rsidRPr="0020711D">
              <w:rPr>
                <w:b/>
                <w:bCs/>
              </w:rPr>
              <w:t>.</w:t>
            </w:r>
          </w:p>
          <w:p w:rsidR="00BF2547" w:rsidRPr="0020711D" w:rsidRDefault="00BF2547" w:rsidP="00A33E83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0711D">
              <w:rPr>
                <w:b/>
                <w:bCs/>
              </w:rPr>
              <w:t xml:space="preserve">Employee &amp; Job Assignment Data Extract </w:t>
            </w:r>
          </w:p>
          <w:p w:rsidR="0057447E" w:rsidRDefault="0057447E" w:rsidP="00A33E83">
            <w:pPr>
              <w:numPr>
                <w:ilvl w:val="0"/>
                <w:numId w:val="7"/>
              </w:numPr>
              <w:spacing w:before="0"/>
            </w:pPr>
            <w:r>
              <w:t>Developed Fixed Assets conversion for Assets Mass loading</w:t>
            </w:r>
          </w:p>
          <w:p w:rsidR="0057447E" w:rsidRDefault="0057447E" w:rsidP="00A33E83">
            <w:pPr>
              <w:numPr>
                <w:ilvl w:val="0"/>
                <w:numId w:val="7"/>
              </w:numPr>
              <w:spacing w:before="0"/>
            </w:pPr>
            <w:r>
              <w:t>Developed Fixed Assets Tax Book conversion</w:t>
            </w:r>
          </w:p>
          <w:p w:rsidR="00F55B80" w:rsidRDefault="00F55B80" w:rsidP="00A33E83">
            <w:pPr>
              <w:numPr>
                <w:ilvl w:val="0"/>
                <w:numId w:val="7"/>
              </w:numPr>
              <w:spacing w:before="0"/>
            </w:pPr>
            <w:r>
              <w:t>Developed Internal Banks Conversion.</w:t>
            </w:r>
          </w:p>
          <w:p w:rsidR="00F55B80" w:rsidRDefault="00F55B80" w:rsidP="00A33E83">
            <w:pPr>
              <w:numPr>
                <w:ilvl w:val="0"/>
                <w:numId w:val="7"/>
              </w:numPr>
              <w:spacing w:before="0"/>
            </w:pPr>
            <w:r>
              <w:t>Developed GL balances Conversion as per the client legacy account code mapping</w:t>
            </w:r>
          </w:p>
          <w:p w:rsidR="00E05B1C" w:rsidRDefault="0057447E" w:rsidP="00A33E83">
            <w:pPr>
              <w:numPr>
                <w:ilvl w:val="0"/>
                <w:numId w:val="7"/>
              </w:numPr>
              <w:spacing w:before="0"/>
            </w:pPr>
            <w:r>
              <w:t>Developed Concur Interface for Payables Invoice Load from Concur systems</w:t>
            </w:r>
            <w:r w:rsidR="004A0CFB">
              <w:t>.</w:t>
            </w:r>
          </w:p>
          <w:p w:rsidR="004A0CFB" w:rsidRDefault="004A0CFB" w:rsidP="00A33E83">
            <w:pPr>
              <w:numPr>
                <w:ilvl w:val="0"/>
                <w:numId w:val="7"/>
              </w:numPr>
              <w:spacing w:before="0"/>
            </w:pPr>
            <w:r>
              <w:t>GMS AR Invoice Interface automation Tool</w:t>
            </w:r>
          </w:p>
          <w:p w:rsidR="0057447E" w:rsidRDefault="0057447E" w:rsidP="00A33E83">
            <w:pPr>
              <w:numPr>
                <w:ilvl w:val="0"/>
                <w:numId w:val="7"/>
              </w:numPr>
              <w:spacing w:before="0"/>
            </w:pPr>
            <w:r>
              <w:t>Developed Customer Statement for UK using XML Publisher.</w:t>
            </w:r>
          </w:p>
          <w:p w:rsidR="0057447E" w:rsidRDefault="0057447E" w:rsidP="00A33E83">
            <w:pPr>
              <w:numPr>
                <w:ilvl w:val="0"/>
                <w:numId w:val="7"/>
              </w:numPr>
              <w:spacing w:before="0"/>
            </w:pPr>
            <w:r>
              <w:t>Designed and developer Invoice generation reports.</w:t>
            </w:r>
          </w:p>
          <w:p w:rsidR="001A70B4" w:rsidRDefault="001A70B4" w:rsidP="00A33E83">
            <w:pPr>
              <w:numPr>
                <w:ilvl w:val="0"/>
                <w:numId w:val="7"/>
              </w:numPr>
              <w:spacing w:before="0"/>
            </w:pPr>
            <w:r>
              <w:t>Designed and developed the shipping Process for order processing automation.</w:t>
            </w:r>
          </w:p>
          <w:p w:rsidR="0057447E" w:rsidRDefault="0057447E" w:rsidP="00A33E83">
            <w:pPr>
              <w:numPr>
                <w:ilvl w:val="0"/>
                <w:numId w:val="7"/>
              </w:numPr>
              <w:spacing w:before="0"/>
            </w:pPr>
            <w:r w:rsidRPr="00954E7C">
              <w:rPr>
                <w:b/>
              </w:rPr>
              <w:t xml:space="preserve">Designed and developed check Printing </w:t>
            </w:r>
            <w:r w:rsidR="0020711D">
              <w:rPr>
                <w:b/>
              </w:rPr>
              <w:t xml:space="preserve">XML Publisher </w:t>
            </w:r>
            <w:bookmarkStart w:id="0" w:name="_GoBack"/>
            <w:bookmarkEnd w:id="0"/>
            <w:r w:rsidRPr="00954E7C">
              <w:rPr>
                <w:b/>
              </w:rPr>
              <w:t>report for US</w:t>
            </w:r>
            <w:r>
              <w:t>.</w:t>
            </w:r>
          </w:p>
          <w:p w:rsidR="00E05B1C" w:rsidRPr="002F0629" w:rsidRDefault="00E05B1C" w:rsidP="00A33E83">
            <w:pPr>
              <w:numPr>
                <w:ilvl w:val="0"/>
                <w:numId w:val="7"/>
              </w:numPr>
              <w:spacing w:before="0"/>
            </w:pPr>
            <w:r w:rsidRPr="002F0629">
              <w:t>Provide techno-functional solutions to resolve Business Users requirements</w:t>
            </w:r>
          </w:p>
          <w:p w:rsidR="00E05B1C" w:rsidRPr="002F0629" w:rsidRDefault="00E05B1C" w:rsidP="00A33E83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Involved in apps system administration-activities such as scheduling the jobs and various trouble-shooting activities.</w:t>
            </w:r>
          </w:p>
        </w:tc>
      </w:tr>
    </w:tbl>
    <w:p w:rsidR="00E05B1C" w:rsidRPr="00E05B1C" w:rsidRDefault="00E05B1C" w:rsidP="00E05B1C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62"/>
        <w:gridCol w:w="7373"/>
      </w:tblGrid>
      <w:tr w:rsidR="00F751B1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39300E" w:rsidRPr="002F0629" w:rsidRDefault="0039300E" w:rsidP="00A33E83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39300E" w:rsidRPr="002F0629" w:rsidRDefault="0039300E" w:rsidP="00A33E83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VMWARE</w:t>
            </w:r>
          </w:p>
        </w:tc>
      </w:tr>
      <w:tr w:rsidR="00F751B1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39300E" w:rsidRPr="002F0629" w:rsidRDefault="0039300E" w:rsidP="00A33E83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39300E" w:rsidRPr="002F0629" w:rsidRDefault="00CB25EF" w:rsidP="00A33E83">
            <w:pPr>
              <w:pStyle w:val="TableText"/>
              <w:spacing w:before="0" w:after="0"/>
            </w:pPr>
            <w:r w:rsidRPr="002F0629">
              <w:t>Jan</w:t>
            </w:r>
            <w:r w:rsidR="0039300E" w:rsidRPr="002F0629">
              <w:t xml:space="preserve"> 201</w:t>
            </w:r>
            <w:r w:rsidRPr="002F0629">
              <w:t>2</w:t>
            </w:r>
            <w:r w:rsidR="0039300E" w:rsidRPr="002F0629">
              <w:t xml:space="preserve"> – </w:t>
            </w:r>
            <w:r w:rsidR="00BC20E0">
              <w:t>Feb 2014</w:t>
            </w:r>
          </w:p>
          <w:p w:rsidR="0039300E" w:rsidRPr="002F0629" w:rsidRDefault="00CB25EF" w:rsidP="00A33E83">
            <w:pPr>
              <w:pStyle w:val="TableText"/>
              <w:spacing w:before="0" w:after="0"/>
              <w:rPr>
                <w:b/>
                <w:lang w:val="en-GB"/>
              </w:rPr>
            </w:pPr>
            <w:r w:rsidRPr="002F0629">
              <w:rPr>
                <w:b/>
                <w:lang w:val="en-GB"/>
              </w:rPr>
              <w:t>VMWARE IT Outsourcing</w:t>
            </w:r>
          </w:p>
        </w:tc>
      </w:tr>
      <w:tr w:rsidR="00F751B1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39300E" w:rsidRPr="002F0629" w:rsidRDefault="0039300E" w:rsidP="00A33E83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39300E" w:rsidRPr="002F0629" w:rsidRDefault="0039300E" w:rsidP="00A33E83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</w:rPr>
              <w:t>Senior Consultant</w:t>
            </w:r>
          </w:p>
        </w:tc>
      </w:tr>
      <w:tr w:rsidR="0039300E" w:rsidRPr="002F0629" w:rsidTr="00A33E83">
        <w:trPr>
          <w:jc w:val="center"/>
        </w:trPr>
        <w:tc>
          <w:tcPr>
            <w:tcW w:w="10253" w:type="dxa"/>
            <w:gridSpan w:val="2"/>
          </w:tcPr>
          <w:p w:rsidR="0039300E" w:rsidRPr="002F0629" w:rsidRDefault="0039300E" w:rsidP="00A33E83">
            <w:pPr>
              <w:pStyle w:val="NormalBold"/>
              <w:spacing w:before="0" w:after="0"/>
            </w:pPr>
            <w:r w:rsidRPr="002F0629">
              <w:t>Background</w:t>
            </w:r>
          </w:p>
          <w:p w:rsidR="0039300E" w:rsidRPr="002F0629" w:rsidRDefault="0039300E" w:rsidP="00D56009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Oracle Applications </w:t>
            </w:r>
            <w:r w:rsidR="006B496B" w:rsidRPr="002F0629">
              <w:rPr>
                <w:rFonts w:ascii="Arial" w:hAnsi="Arial" w:cs="Arial"/>
              </w:rPr>
              <w:t>R11</w:t>
            </w:r>
            <w:r w:rsidRPr="002F0629">
              <w:rPr>
                <w:rFonts w:ascii="Arial" w:hAnsi="Arial" w:cs="Arial"/>
              </w:rPr>
              <w:t>(</w:t>
            </w:r>
            <w:r w:rsidR="006B496B" w:rsidRPr="002F0629">
              <w:rPr>
                <w:rFonts w:ascii="Arial" w:hAnsi="Arial" w:cs="Arial"/>
              </w:rPr>
              <w:t>CRM</w:t>
            </w:r>
            <w:r w:rsidRPr="002F0629">
              <w:rPr>
                <w:rFonts w:ascii="Arial" w:hAnsi="Arial" w:cs="Arial"/>
              </w:rPr>
              <w:t xml:space="preserve"> Modules</w:t>
            </w:r>
            <w:r w:rsidR="006B496B" w:rsidRPr="002F0629">
              <w:rPr>
                <w:rFonts w:ascii="Arial" w:hAnsi="Arial" w:cs="Arial"/>
              </w:rPr>
              <w:t xml:space="preserve"> – SC, IB, OM, Customers</w:t>
            </w:r>
            <w:r w:rsidRPr="002F0629">
              <w:rPr>
                <w:rFonts w:ascii="Arial" w:hAnsi="Arial" w:cs="Arial"/>
              </w:rPr>
              <w:t>)</w:t>
            </w:r>
            <w:r w:rsidR="00517EED" w:rsidRPr="002F0629">
              <w:rPr>
                <w:rFonts w:ascii="Arial" w:hAnsi="Arial" w:cs="Arial"/>
              </w:rPr>
              <w:t xml:space="preserve">, </w:t>
            </w:r>
            <w:r w:rsidR="00975C95" w:rsidRPr="002F0629">
              <w:rPr>
                <w:rFonts w:ascii="Arial" w:hAnsi="Arial" w:cs="Arial"/>
              </w:rPr>
              <w:t>Developer</w:t>
            </w:r>
            <w:r w:rsidR="00517EED" w:rsidRPr="002F0629">
              <w:rPr>
                <w:rFonts w:ascii="Arial" w:hAnsi="Arial" w:cs="Arial"/>
              </w:rPr>
              <w:t>(OAF)</w:t>
            </w:r>
          </w:p>
          <w:p w:rsidR="00D56009" w:rsidRPr="002F0629" w:rsidRDefault="00D56009" w:rsidP="00D56009">
            <w:pPr>
              <w:pStyle w:val="Heading4"/>
              <w:spacing w:before="0" w:beforeAutospacing="0" w:after="0" w:afterAutospacing="0"/>
              <w:outlineLvl w:val="3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F062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(Functional/Technical Support &amp; Development)</w:t>
            </w:r>
          </w:p>
          <w:p w:rsidR="0039300E" w:rsidRPr="002F0629" w:rsidRDefault="0039300E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9300E" w:rsidRPr="002F0629" w:rsidRDefault="0070409C" w:rsidP="0070409C">
            <w:pPr>
              <w:pStyle w:val="NormalBold"/>
              <w:spacing w:before="0" w:after="0"/>
              <w:rPr>
                <w:u w:val="single"/>
              </w:rPr>
            </w:pPr>
            <w:r w:rsidRPr="002F0629">
              <w:rPr>
                <w:rFonts w:eastAsia="Times New Roman"/>
                <w:b w:val="0"/>
                <w:lang w:val="en-US"/>
              </w:rPr>
              <w:t>VMware, Inc. is a company providing virtualization software, and based in Palo Alto.</w:t>
            </w:r>
            <w:r w:rsidR="0039300E" w:rsidRPr="002F0629">
              <w:t xml:space="preserve"> </w:t>
            </w:r>
          </w:p>
          <w:p w:rsidR="0039300E" w:rsidRPr="002F0629" w:rsidRDefault="0039300E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4D0CAD" w:rsidRPr="002F0629" w:rsidRDefault="004D0CAD" w:rsidP="004D0CAD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Jessie played a major role in providing the L2 Support for Users in</w:t>
            </w:r>
            <w:r w:rsidRPr="002F0629">
              <w:rPr>
                <w:rFonts w:ascii="Arial" w:hAnsi="Arial" w:cs="Arial"/>
                <w:b/>
              </w:rPr>
              <w:t xml:space="preserve"> CRM modules in her capacity as a Senior </w:t>
            </w:r>
            <w:r w:rsidR="00DF2F8A" w:rsidRPr="002F0629">
              <w:rPr>
                <w:rFonts w:ascii="Arial" w:hAnsi="Arial" w:cs="Arial"/>
                <w:b/>
              </w:rPr>
              <w:t>C</w:t>
            </w:r>
            <w:r w:rsidRPr="002F0629">
              <w:rPr>
                <w:rFonts w:ascii="Arial" w:hAnsi="Arial" w:cs="Arial"/>
                <w:b/>
              </w:rPr>
              <w:t>onsultant</w:t>
            </w:r>
            <w:r w:rsidRPr="002F0629">
              <w:rPr>
                <w:rFonts w:ascii="Arial" w:hAnsi="Arial" w:cs="Arial"/>
              </w:rPr>
              <w:t xml:space="preserve">. </w:t>
            </w:r>
          </w:p>
          <w:p w:rsidR="0039300E" w:rsidRPr="002F0629" w:rsidRDefault="0039300E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9300E" w:rsidRPr="002F0629" w:rsidRDefault="0039300E" w:rsidP="00A33E83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9300E" w:rsidRPr="002F0629" w:rsidRDefault="0039300E" w:rsidP="00A33E83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39300E" w:rsidRPr="002F0629" w:rsidRDefault="0039300E" w:rsidP="00A33E83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business processes of the client</w:t>
            </w:r>
          </w:p>
          <w:p w:rsidR="003B53CD" w:rsidRPr="002F0629" w:rsidRDefault="003B53CD" w:rsidP="003B53CD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Supported the Users by resolving the Issues faced by them in the Applications within the SLA timelines.</w:t>
            </w:r>
          </w:p>
          <w:p w:rsidR="0039300E" w:rsidRPr="002F0629" w:rsidRDefault="0039300E" w:rsidP="00A33E83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39300E" w:rsidRPr="002F0629" w:rsidRDefault="00F751B1" w:rsidP="00F751B1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 xml:space="preserve">Developed Overfulfillment </w:t>
            </w:r>
            <w:r w:rsidR="00B75935" w:rsidRPr="002F0629">
              <w:t>automation</w:t>
            </w:r>
            <w:r w:rsidR="00495366" w:rsidRPr="002F0629">
              <w:t xml:space="preserve"> tool</w:t>
            </w:r>
            <w:r w:rsidR="0039300E" w:rsidRPr="002F0629">
              <w:t>.</w:t>
            </w:r>
          </w:p>
          <w:p w:rsidR="008537F0" w:rsidRPr="002F0629" w:rsidRDefault="008537F0" w:rsidP="00F751B1">
            <w:pPr>
              <w:numPr>
                <w:ilvl w:val="0"/>
                <w:numId w:val="7"/>
              </w:numPr>
              <w:spacing w:before="0"/>
            </w:pPr>
            <w:r w:rsidRPr="002F0629">
              <w:t>Data Fixes for workflow cancellations</w:t>
            </w:r>
            <w:r w:rsidR="00B75935" w:rsidRPr="002F0629">
              <w:t>.</w:t>
            </w:r>
          </w:p>
          <w:p w:rsidR="00CC7BBA" w:rsidRPr="002F0629" w:rsidRDefault="00CC7BBA" w:rsidP="00F751B1">
            <w:pPr>
              <w:numPr>
                <w:ilvl w:val="0"/>
                <w:numId w:val="7"/>
              </w:numPr>
              <w:spacing w:before="0"/>
            </w:pPr>
            <w:r w:rsidRPr="002F0629">
              <w:t>Fixing the issues raised by business users, which includes applications setups, solving problem and handling tickets for OM, SC, IB and Customer</w:t>
            </w:r>
            <w:r w:rsidR="0037096C" w:rsidRPr="002F0629">
              <w:t xml:space="preserve"> </w:t>
            </w:r>
            <w:r w:rsidRPr="002F0629">
              <w:t>master modules.</w:t>
            </w:r>
          </w:p>
          <w:p w:rsidR="00A4612C" w:rsidRPr="002F0629" w:rsidRDefault="00A4612C" w:rsidP="00F751B1">
            <w:pPr>
              <w:numPr>
                <w:ilvl w:val="0"/>
                <w:numId w:val="7"/>
              </w:numPr>
              <w:spacing w:before="0"/>
            </w:pPr>
            <w:r w:rsidRPr="002F0629">
              <w:t>Actively participating in Critical Fiscal Close month ends and year end activities.</w:t>
            </w:r>
          </w:p>
          <w:p w:rsidR="00985905" w:rsidRPr="002F0629" w:rsidRDefault="00985905" w:rsidP="00F751B1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Interaction with the client to </w:t>
            </w:r>
            <w:r w:rsidR="00975C95" w:rsidRPr="002F0629">
              <w:t>analyse</w:t>
            </w:r>
            <w:r w:rsidRPr="002F0629">
              <w:t xml:space="preserve"> the business requirement and perform fit gap analysis.</w:t>
            </w:r>
          </w:p>
          <w:p w:rsidR="001577BB" w:rsidRPr="002F0629" w:rsidRDefault="001577BB" w:rsidP="00F751B1">
            <w:pPr>
              <w:numPr>
                <w:ilvl w:val="0"/>
                <w:numId w:val="7"/>
              </w:numPr>
              <w:spacing w:before="0"/>
            </w:pPr>
            <w:r w:rsidRPr="002F0629">
              <w:t>Provide techno-functional solutions to resolve Business Users requirements</w:t>
            </w:r>
          </w:p>
          <w:p w:rsidR="00B85169" w:rsidRPr="002F0629" w:rsidRDefault="006C0535" w:rsidP="009D4E58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lastRenderedPageBreak/>
              <w:t xml:space="preserve">Involved in apps system administration-activities such as </w:t>
            </w:r>
            <w:r w:rsidR="005163DB" w:rsidRPr="002F0629">
              <w:t>scheduling</w:t>
            </w:r>
            <w:r w:rsidRPr="002F0629">
              <w:t xml:space="preserve"> the jobs and various trouble-shooting activities.</w:t>
            </w:r>
          </w:p>
        </w:tc>
      </w:tr>
    </w:tbl>
    <w:p w:rsidR="0039300E" w:rsidRPr="002F0629" w:rsidRDefault="0039300E" w:rsidP="00033BED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68"/>
        <w:gridCol w:w="7367"/>
      </w:tblGrid>
      <w:tr w:rsidR="00033BED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033BED" w:rsidRPr="002F0629" w:rsidRDefault="00033BED" w:rsidP="00C146BC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033BED" w:rsidRPr="002F0629" w:rsidRDefault="00033BED" w:rsidP="00C146BC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NCR</w:t>
            </w:r>
          </w:p>
        </w:tc>
      </w:tr>
      <w:tr w:rsidR="00033BED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033BED" w:rsidRPr="002F0629" w:rsidRDefault="00033BED" w:rsidP="00C146BC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033BED" w:rsidRPr="002F0629" w:rsidRDefault="00033BED" w:rsidP="00C146BC">
            <w:pPr>
              <w:pStyle w:val="TableText"/>
              <w:spacing w:before="0" w:after="0"/>
            </w:pPr>
            <w:r w:rsidRPr="002F0629">
              <w:t>Nov 2011 – Dec 2011</w:t>
            </w:r>
          </w:p>
          <w:p w:rsidR="00033BED" w:rsidRPr="002F0629" w:rsidRDefault="00E75449" w:rsidP="00C146BC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NCR R12 Upgrade</w:t>
            </w:r>
          </w:p>
        </w:tc>
      </w:tr>
      <w:tr w:rsidR="00033BED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033BED" w:rsidRPr="002F0629" w:rsidRDefault="00033BED" w:rsidP="00C146BC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033BED" w:rsidRPr="002F0629" w:rsidRDefault="00033BED" w:rsidP="00C146BC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</w:rPr>
              <w:t>Senior Consultant</w:t>
            </w:r>
          </w:p>
        </w:tc>
      </w:tr>
      <w:tr w:rsidR="00033BED" w:rsidRPr="002F0629" w:rsidTr="00A33E83">
        <w:trPr>
          <w:jc w:val="center"/>
        </w:trPr>
        <w:tc>
          <w:tcPr>
            <w:tcW w:w="10253" w:type="dxa"/>
            <w:gridSpan w:val="2"/>
          </w:tcPr>
          <w:p w:rsidR="00033BED" w:rsidRPr="002F0629" w:rsidRDefault="00033BED" w:rsidP="00C146BC">
            <w:pPr>
              <w:pStyle w:val="NormalBold"/>
              <w:spacing w:before="0" w:after="0"/>
            </w:pPr>
            <w:r w:rsidRPr="002F0629">
              <w:t>Background</w:t>
            </w:r>
          </w:p>
          <w:p w:rsidR="00033BED" w:rsidRPr="002F0629" w:rsidRDefault="00033BED" w:rsidP="00C146BC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Oracle Applications R12(O</w:t>
            </w:r>
            <w:r w:rsidR="003210FE" w:rsidRPr="002F0629">
              <w:rPr>
                <w:rFonts w:ascii="Arial" w:hAnsi="Arial" w:cs="Arial"/>
              </w:rPr>
              <w:t>2C Modules</w:t>
            </w:r>
            <w:r w:rsidRPr="002F0629">
              <w:rPr>
                <w:rFonts w:ascii="Arial" w:hAnsi="Arial" w:cs="Arial"/>
              </w:rPr>
              <w:t>)</w:t>
            </w:r>
          </w:p>
          <w:p w:rsidR="00466D2A" w:rsidRPr="002F0629" w:rsidRDefault="00466D2A" w:rsidP="00466D2A">
            <w:pPr>
              <w:pStyle w:val="Heading4"/>
              <w:spacing w:before="0" w:beforeAutospacing="0" w:after="0" w:afterAutospacing="0"/>
              <w:outlineLvl w:val="3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F062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(Functional Testing/Technical Retrofitment)</w:t>
            </w:r>
          </w:p>
          <w:p w:rsidR="00033BED" w:rsidRPr="002F0629" w:rsidRDefault="00033BED" w:rsidP="00C146BC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21C5B" w:rsidRPr="002F0629" w:rsidRDefault="00321C5B" w:rsidP="00C146BC">
            <w:pPr>
              <w:pStyle w:val="NormalBold"/>
              <w:spacing w:before="0" w:after="0"/>
              <w:rPr>
                <w:rFonts w:eastAsia="Times New Roman"/>
                <w:b w:val="0"/>
                <w:lang w:val="en-US"/>
              </w:rPr>
            </w:pPr>
            <w:r w:rsidRPr="002F0629">
              <w:rPr>
                <w:rFonts w:eastAsia="Times New Roman"/>
                <w:b w:val="0"/>
                <w:lang w:val="en-US"/>
              </w:rPr>
              <w:t>NCR is a global technology company with self-service solutions for ATM machines and software, POS and Retail systems and airline check-in systems.</w:t>
            </w:r>
          </w:p>
          <w:p w:rsidR="00C146BC" w:rsidRPr="002F0629" w:rsidRDefault="00C146BC" w:rsidP="00C146BC">
            <w:pPr>
              <w:pStyle w:val="NormalBold"/>
              <w:spacing w:before="0" w:after="0"/>
              <w:rPr>
                <w:rFonts w:eastAsia="Times New Roman"/>
                <w:b w:val="0"/>
                <w:lang w:val="en-US"/>
              </w:rPr>
            </w:pPr>
          </w:p>
          <w:p w:rsidR="00033BED" w:rsidRPr="002F0629" w:rsidRDefault="00321C5B" w:rsidP="00C146BC">
            <w:pPr>
              <w:spacing w:before="0"/>
              <w:rPr>
                <w:u w:val="single"/>
              </w:rPr>
            </w:pPr>
            <w:r w:rsidRPr="002F0629">
              <w:rPr>
                <w:b/>
                <w:bCs/>
              </w:rPr>
              <w:t>NCR R12 Upgrade</w:t>
            </w:r>
            <w:r w:rsidR="00033BED" w:rsidRPr="002F0629">
              <w:t xml:space="preserve"> – is </w:t>
            </w:r>
            <w:r w:rsidRPr="002F0629">
              <w:t xml:space="preserve">R12 Upgradation Project. </w:t>
            </w:r>
          </w:p>
          <w:p w:rsidR="00033BED" w:rsidRPr="002F0629" w:rsidRDefault="00033BED" w:rsidP="00C146BC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21C5B" w:rsidRPr="002F0629" w:rsidRDefault="00321C5B" w:rsidP="00C146BC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Jessie was involved from analysis stage till final delivery of the project as a team member. </w:t>
            </w:r>
          </w:p>
          <w:p w:rsidR="00C146BC" w:rsidRPr="002F0629" w:rsidRDefault="00C146BC" w:rsidP="00C146BC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033BED" w:rsidRPr="002F0629" w:rsidRDefault="00033BED" w:rsidP="00C146BC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033BED" w:rsidRPr="002F0629" w:rsidRDefault="00033BED" w:rsidP="00C146B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business processes of the client</w:t>
            </w:r>
          </w:p>
          <w:p w:rsidR="00033BED" w:rsidRPr="002F0629" w:rsidRDefault="00033BED" w:rsidP="00C146B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Designed the Technical specifications for </w:t>
            </w:r>
            <w:r w:rsidR="00C146BC" w:rsidRPr="002F0629">
              <w:rPr>
                <w:rFonts w:ascii="Arial" w:hAnsi="Arial" w:cs="Arial"/>
              </w:rPr>
              <w:t xml:space="preserve">retrofitment of </w:t>
            </w:r>
            <w:r w:rsidRPr="002F0629">
              <w:rPr>
                <w:rFonts w:ascii="Arial" w:hAnsi="Arial" w:cs="Arial"/>
              </w:rPr>
              <w:t xml:space="preserve">the </w:t>
            </w:r>
            <w:r w:rsidR="00C146BC" w:rsidRPr="002F0629">
              <w:rPr>
                <w:rFonts w:ascii="Arial" w:hAnsi="Arial" w:cs="Arial"/>
              </w:rPr>
              <w:t>custom objects</w:t>
            </w:r>
            <w:r w:rsidRPr="002F0629">
              <w:rPr>
                <w:rFonts w:ascii="Arial" w:hAnsi="Arial" w:cs="Arial"/>
              </w:rPr>
              <w:t>.</w:t>
            </w:r>
          </w:p>
          <w:p w:rsidR="00033BED" w:rsidRPr="002F0629" w:rsidRDefault="00033BED" w:rsidP="00C146B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Reviewing the Technical Design.</w:t>
            </w:r>
          </w:p>
          <w:p w:rsidR="00033BED" w:rsidRPr="002F0629" w:rsidRDefault="00033BED" w:rsidP="00C146BC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033BED" w:rsidRPr="002F0629" w:rsidRDefault="00B75EB4" w:rsidP="00C45D8D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 xml:space="preserve">Retrofitted the custom </w:t>
            </w:r>
            <w:r w:rsidR="0012711A" w:rsidRPr="002F0629">
              <w:t>objects (</w:t>
            </w:r>
            <w:r w:rsidRPr="002F0629">
              <w:t xml:space="preserve">Workflow and Interfaces) to R12 standards and Involved in </w:t>
            </w:r>
            <w:r w:rsidR="000B11BF" w:rsidRPr="002F0629">
              <w:t xml:space="preserve">End to End </w:t>
            </w:r>
            <w:r w:rsidRPr="002F0629">
              <w:t>testing</w:t>
            </w:r>
            <w:r w:rsidR="00033BED" w:rsidRPr="002F0629">
              <w:t>.</w:t>
            </w:r>
          </w:p>
        </w:tc>
      </w:tr>
    </w:tbl>
    <w:p w:rsidR="00033BED" w:rsidRPr="002F0629" w:rsidRDefault="00033BED" w:rsidP="00033BED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7357"/>
      </w:tblGrid>
      <w:tr w:rsidR="005D6E72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ED46C6" w:rsidRPr="002F0629" w:rsidRDefault="00ED46C6" w:rsidP="00866EE2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ED46C6" w:rsidRPr="002F0629" w:rsidRDefault="00ED46C6" w:rsidP="00866EE2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SKM</w:t>
            </w:r>
          </w:p>
        </w:tc>
      </w:tr>
      <w:tr w:rsidR="005D6E72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ED46C6" w:rsidRPr="002F0629" w:rsidRDefault="00ED46C6" w:rsidP="00866EE2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ED46C6" w:rsidRPr="002F0629" w:rsidRDefault="00D234DD" w:rsidP="00866EE2">
            <w:pPr>
              <w:pStyle w:val="TableText"/>
              <w:spacing w:before="0" w:after="0"/>
            </w:pPr>
            <w:r w:rsidRPr="002F0629">
              <w:t>Sep</w:t>
            </w:r>
            <w:r w:rsidR="00ED46C6" w:rsidRPr="002F0629">
              <w:t xml:space="preserve"> 2011 – </w:t>
            </w:r>
            <w:r w:rsidRPr="002F0629">
              <w:t>Oct</w:t>
            </w:r>
            <w:r w:rsidR="00ED46C6" w:rsidRPr="002F0629">
              <w:t xml:space="preserve"> 2011</w:t>
            </w:r>
          </w:p>
          <w:p w:rsidR="00ED46C6" w:rsidRPr="002F0629" w:rsidRDefault="0023398D" w:rsidP="00866EE2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IRIS</w:t>
            </w:r>
            <w:r w:rsidR="00267FE8" w:rsidRPr="002F0629">
              <w:rPr>
                <w:b/>
                <w:bCs/>
              </w:rPr>
              <w:t xml:space="preserve"> SOA Wrappers</w:t>
            </w:r>
          </w:p>
        </w:tc>
      </w:tr>
      <w:tr w:rsidR="005D6E72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ED46C6" w:rsidRPr="002F0629" w:rsidRDefault="00ED46C6" w:rsidP="00866EE2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ED46C6" w:rsidRPr="002F0629" w:rsidRDefault="00ED46C6" w:rsidP="00866EE2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</w:rPr>
              <w:t>Senior Consultant</w:t>
            </w:r>
          </w:p>
        </w:tc>
      </w:tr>
      <w:tr w:rsidR="00ED46C6" w:rsidRPr="002F0629" w:rsidTr="00A33E83">
        <w:trPr>
          <w:jc w:val="center"/>
        </w:trPr>
        <w:tc>
          <w:tcPr>
            <w:tcW w:w="10253" w:type="dxa"/>
            <w:gridSpan w:val="2"/>
          </w:tcPr>
          <w:p w:rsidR="00ED46C6" w:rsidRPr="002F0629" w:rsidRDefault="00ED46C6" w:rsidP="00866EE2">
            <w:pPr>
              <w:pStyle w:val="NormalBold"/>
              <w:spacing w:before="0" w:after="0"/>
            </w:pPr>
            <w:r w:rsidRPr="002F0629">
              <w:t>Background</w:t>
            </w:r>
          </w:p>
          <w:p w:rsidR="00ED46C6" w:rsidRPr="002F0629" w:rsidRDefault="00ED46C6" w:rsidP="00866EE2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Oracle Applications </w:t>
            </w:r>
            <w:r w:rsidR="000A3650" w:rsidRPr="002F0629">
              <w:rPr>
                <w:rFonts w:ascii="Arial" w:hAnsi="Arial" w:cs="Arial"/>
              </w:rPr>
              <w:t>R12</w:t>
            </w:r>
            <w:r w:rsidRPr="002F0629">
              <w:rPr>
                <w:rFonts w:ascii="Arial" w:hAnsi="Arial" w:cs="Arial"/>
              </w:rPr>
              <w:t>(</w:t>
            </w:r>
            <w:r w:rsidR="00E16F5F" w:rsidRPr="002F0629">
              <w:rPr>
                <w:rFonts w:ascii="Arial" w:hAnsi="Arial" w:cs="Arial"/>
              </w:rPr>
              <w:t>Oracle Projects</w:t>
            </w:r>
            <w:r w:rsidR="00975C95" w:rsidRPr="002F0629">
              <w:rPr>
                <w:rFonts w:ascii="Arial" w:hAnsi="Arial" w:cs="Arial"/>
              </w:rPr>
              <w:t>), Business</w:t>
            </w:r>
            <w:r w:rsidR="00404C80" w:rsidRPr="002F0629">
              <w:rPr>
                <w:rFonts w:ascii="Arial" w:hAnsi="Arial" w:cs="Arial"/>
              </w:rPr>
              <w:t xml:space="preserve"> Events</w:t>
            </w:r>
          </w:p>
          <w:p w:rsidR="00ED46C6" w:rsidRPr="002F0629" w:rsidRDefault="00404C80" w:rsidP="00866EE2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(Technical Design &amp; Prototype)</w:t>
            </w:r>
          </w:p>
          <w:p w:rsidR="00404C80" w:rsidRPr="002F0629" w:rsidRDefault="00404C80" w:rsidP="00866EE2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982C73" w:rsidRPr="002F0629" w:rsidRDefault="00982C73" w:rsidP="00866EE2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Sinclair Knight Merz (SKM) is </w:t>
            </w:r>
            <w:r w:rsidR="006B496B" w:rsidRPr="002F0629">
              <w:rPr>
                <w:rFonts w:ascii="Arial" w:hAnsi="Arial" w:cs="Arial"/>
              </w:rPr>
              <w:t>engineering</w:t>
            </w:r>
            <w:r w:rsidRPr="002F0629">
              <w:rPr>
                <w:rFonts w:ascii="Arial" w:hAnsi="Arial" w:cs="Arial"/>
              </w:rPr>
              <w:t>, sciences and project delivery firm</w:t>
            </w:r>
            <w:r w:rsidR="002254C6" w:rsidRPr="002F0629">
              <w:rPr>
                <w:rFonts w:ascii="Arial" w:hAnsi="Arial" w:cs="Arial"/>
              </w:rPr>
              <w:t xml:space="preserve">. </w:t>
            </w:r>
          </w:p>
          <w:p w:rsidR="0088598D" w:rsidRPr="002F0629" w:rsidRDefault="002D6A80" w:rsidP="00866EE2">
            <w:pPr>
              <w:spacing w:before="0"/>
              <w:rPr>
                <w:u w:val="single"/>
              </w:rPr>
            </w:pPr>
            <w:r w:rsidRPr="002F0629">
              <w:rPr>
                <w:b/>
                <w:bCs/>
              </w:rPr>
              <w:t>IRIS SOA Wrappers</w:t>
            </w:r>
            <w:r w:rsidR="0088598D" w:rsidRPr="002F0629">
              <w:t xml:space="preserve"> – </w:t>
            </w:r>
            <w:r w:rsidRPr="002F0629">
              <w:t xml:space="preserve">is </w:t>
            </w:r>
            <w:r w:rsidR="00DC71D2" w:rsidRPr="002F0629">
              <w:t xml:space="preserve">SOA </w:t>
            </w:r>
            <w:r w:rsidR="004727C2" w:rsidRPr="002F0629">
              <w:t>wrapper</w:t>
            </w:r>
            <w:r w:rsidR="00102E67" w:rsidRPr="002F0629">
              <w:t>s</w:t>
            </w:r>
            <w:r w:rsidR="004727C2" w:rsidRPr="002F0629">
              <w:t xml:space="preserve"> development project fo</w:t>
            </w:r>
            <w:r w:rsidR="00DC71D2" w:rsidRPr="002F0629">
              <w:t xml:space="preserve">r the required data from </w:t>
            </w:r>
            <w:r w:rsidR="004727C2" w:rsidRPr="002F0629">
              <w:t>Ebiz to Legacy System</w:t>
            </w:r>
          </w:p>
          <w:p w:rsidR="0088598D" w:rsidRPr="002F0629" w:rsidRDefault="0088598D" w:rsidP="00866EE2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88598D" w:rsidRPr="002F0629" w:rsidRDefault="0088598D" w:rsidP="00866EE2">
            <w:pPr>
              <w:spacing w:before="0"/>
            </w:pPr>
            <w:r w:rsidRPr="002F0629">
              <w:t xml:space="preserve">Jessie was </w:t>
            </w:r>
            <w:r w:rsidRPr="002F0629">
              <w:rPr>
                <w:b/>
              </w:rPr>
              <w:t xml:space="preserve">leading a </w:t>
            </w:r>
            <w:r w:rsidR="00007CDD" w:rsidRPr="002F0629">
              <w:rPr>
                <w:b/>
              </w:rPr>
              <w:t>Team</w:t>
            </w:r>
            <w:r w:rsidRPr="002F0629">
              <w:t xml:space="preserve">. </w:t>
            </w:r>
          </w:p>
          <w:p w:rsidR="001E10F6" w:rsidRPr="002F0629" w:rsidRDefault="001E10F6" w:rsidP="00866EE2">
            <w:pPr>
              <w:spacing w:before="0"/>
            </w:pPr>
          </w:p>
          <w:p w:rsidR="00ED46C6" w:rsidRPr="002F0629" w:rsidRDefault="00ED46C6" w:rsidP="00866EE2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ED46C6" w:rsidRPr="002F0629" w:rsidRDefault="00ED46C6" w:rsidP="00866EE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business processes of the client</w:t>
            </w:r>
          </w:p>
          <w:p w:rsidR="00ED46C6" w:rsidRPr="002F0629" w:rsidRDefault="00ED46C6" w:rsidP="00866EE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Designed the Technical specifications for the requirements Identified.</w:t>
            </w:r>
          </w:p>
          <w:p w:rsidR="002D6A80" w:rsidRPr="002F0629" w:rsidRDefault="002D6A80" w:rsidP="00866EE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Reviewing the Technical Design.</w:t>
            </w:r>
          </w:p>
          <w:p w:rsidR="00ED46C6" w:rsidRPr="002F0629" w:rsidRDefault="00ED46C6" w:rsidP="00866EE2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ED46C6" w:rsidRPr="002F0629" w:rsidRDefault="00ED46C6" w:rsidP="00866EE2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Designed </w:t>
            </w:r>
            <w:r w:rsidR="005D6E72" w:rsidRPr="002F0629">
              <w:t>the below Wrappers to be called from Middleware</w:t>
            </w:r>
          </w:p>
          <w:p w:rsidR="005D6E72" w:rsidRPr="002F0629" w:rsidRDefault="00015926" w:rsidP="00866EE2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Projects (</w:t>
            </w:r>
            <w:r w:rsidR="005D6E72" w:rsidRPr="002F0629">
              <w:sym w:font="Wingdings" w:char="F0E0"/>
            </w:r>
            <w:r w:rsidR="005D6E72" w:rsidRPr="002F0629">
              <w:t>Triggers to raise custom Business Events for Projects Updation/Creation.</w:t>
            </w:r>
          </w:p>
          <w:p w:rsidR="00ED46C6" w:rsidRPr="002F0629" w:rsidRDefault="005D6E72" w:rsidP="00866EE2">
            <w:pPr>
              <w:spacing w:before="0"/>
              <w:ind w:left="1440"/>
              <w:rPr>
                <w:b/>
                <w:bCs/>
              </w:rPr>
            </w:pPr>
            <w:r w:rsidRPr="002F0629">
              <w:t xml:space="preserve">            </w:t>
            </w:r>
            <w:r w:rsidRPr="002F0629">
              <w:sym w:font="Wingdings" w:char="F0E0"/>
            </w:r>
            <w:r w:rsidR="009A010F" w:rsidRPr="002F0629">
              <w:t>Custom</w:t>
            </w:r>
            <w:r w:rsidRPr="002F0629">
              <w:t xml:space="preserve"> Business Events for Dequeuing the data)</w:t>
            </w:r>
            <w:r w:rsidR="00ED46C6" w:rsidRPr="002F0629">
              <w:t xml:space="preserve">. </w:t>
            </w:r>
          </w:p>
          <w:p w:rsidR="005D6E72" w:rsidRPr="002F0629" w:rsidRDefault="005D6E72" w:rsidP="00866EE2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Accounting Period.</w:t>
            </w:r>
          </w:p>
        </w:tc>
      </w:tr>
    </w:tbl>
    <w:p w:rsidR="00ED46C6" w:rsidRPr="002F0629" w:rsidRDefault="00ED46C6" w:rsidP="00ED46C6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73"/>
        <w:gridCol w:w="7362"/>
      </w:tblGrid>
      <w:tr w:rsidR="00C92BD8" w:rsidRPr="002F0629" w:rsidTr="008C3A96">
        <w:trPr>
          <w:jc w:val="center"/>
        </w:trPr>
        <w:tc>
          <w:tcPr>
            <w:tcW w:w="2106" w:type="dxa"/>
            <w:shd w:val="clear" w:color="auto" w:fill="083A6F"/>
          </w:tcPr>
          <w:p w:rsidR="007F13C8" w:rsidRPr="002F0629" w:rsidRDefault="007F13C8" w:rsidP="00EB1DF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7572" w:type="dxa"/>
          </w:tcPr>
          <w:p w:rsidR="007F13C8" w:rsidRPr="002F0629" w:rsidRDefault="002A3F13" w:rsidP="00EB1DF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NCR</w:t>
            </w:r>
            <w:r w:rsidR="007F13C8" w:rsidRPr="002F0629">
              <w:rPr>
                <w:b/>
                <w:bCs/>
              </w:rPr>
              <w:t xml:space="preserve"> </w:t>
            </w:r>
          </w:p>
        </w:tc>
      </w:tr>
      <w:tr w:rsidR="00C92BD8" w:rsidRPr="002F0629" w:rsidTr="008C3A96">
        <w:trPr>
          <w:jc w:val="center"/>
        </w:trPr>
        <w:tc>
          <w:tcPr>
            <w:tcW w:w="2106" w:type="dxa"/>
            <w:shd w:val="clear" w:color="auto" w:fill="083A6F"/>
          </w:tcPr>
          <w:p w:rsidR="007F13C8" w:rsidRPr="002F0629" w:rsidRDefault="007F13C8" w:rsidP="00EB1DF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7572" w:type="dxa"/>
          </w:tcPr>
          <w:p w:rsidR="007F13C8" w:rsidRPr="002F0629" w:rsidRDefault="00BD3482" w:rsidP="00EB1DF0">
            <w:pPr>
              <w:pStyle w:val="TableText"/>
              <w:spacing w:before="0" w:after="0"/>
            </w:pPr>
            <w:r w:rsidRPr="002F0629">
              <w:t>Mar</w:t>
            </w:r>
            <w:r w:rsidR="007F13C8" w:rsidRPr="002F0629">
              <w:t xml:space="preserve"> 20</w:t>
            </w:r>
            <w:r w:rsidRPr="002F0629">
              <w:t>11</w:t>
            </w:r>
            <w:r w:rsidR="007F13C8" w:rsidRPr="002F0629">
              <w:t xml:space="preserve"> – </w:t>
            </w:r>
            <w:r w:rsidRPr="002F0629">
              <w:t>Aug</w:t>
            </w:r>
            <w:r w:rsidR="007F13C8" w:rsidRPr="002F0629">
              <w:t xml:space="preserve"> 20</w:t>
            </w:r>
            <w:r w:rsidRPr="002F0629">
              <w:t>11</w:t>
            </w:r>
          </w:p>
          <w:p w:rsidR="007F13C8" w:rsidRPr="002F0629" w:rsidRDefault="00BD3482" w:rsidP="00EB1DF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NCR</w:t>
            </w:r>
            <w:r w:rsidR="002D6A80" w:rsidRPr="002F0629">
              <w:rPr>
                <w:b/>
                <w:bCs/>
              </w:rPr>
              <w:t xml:space="preserve"> R12 Enhancements</w:t>
            </w:r>
          </w:p>
        </w:tc>
      </w:tr>
      <w:tr w:rsidR="00C92BD8" w:rsidRPr="002F0629" w:rsidTr="008C3A96">
        <w:trPr>
          <w:jc w:val="center"/>
        </w:trPr>
        <w:tc>
          <w:tcPr>
            <w:tcW w:w="2106" w:type="dxa"/>
            <w:shd w:val="clear" w:color="auto" w:fill="083A6F"/>
          </w:tcPr>
          <w:p w:rsidR="007F13C8" w:rsidRPr="002F0629" w:rsidRDefault="007F13C8" w:rsidP="00EB1DF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7572" w:type="dxa"/>
          </w:tcPr>
          <w:p w:rsidR="007F13C8" w:rsidRPr="002F0629" w:rsidRDefault="00C92BD8" w:rsidP="00EB1DF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</w:rPr>
              <w:t>Senior C</w:t>
            </w:r>
            <w:r w:rsidR="007F13C8" w:rsidRPr="002F0629">
              <w:rPr>
                <w:b/>
              </w:rPr>
              <w:t>onsultant</w:t>
            </w:r>
          </w:p>
        </w:tc>
      </w:tr>
      <w:tr w:rsidR="007F13C8" w:rsidRPr="002F0629" w:rsidTr="008C3A96">
        <w:trPr>
          <w:jc w:val="center"/>
        </w:trPr>
        <w:tc>
          <w:tcPr>
            <w:tcW w:w="9678" w:type="dxa"/>
            <w:gridSpan w:val="2"/>
          </w:tcPr>
          <w:p w:rsidR="007F13C8" w:rsidRPr="002F0629" w:rsidRDefault="007F13C8" w:rsidP="00EB1DF0">
            <w:pPr>
              <w:pStyle w:val="NormalBold"/>
              <w:spacing w:before="0" w:after="0"/>
            </w:pPr>
            <w:r w:rsidRPr="002F0629">
              <w:t>Background</w:t>
            </w:r>
          </w:p>
          <w:p w:rsidR="007F13C8" w:rsidRPr="002F0629" w:rsidRDefault="007F13C8" w:rsidP="00EB1DF0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Oracle Applications</w:t>
            </w:r>
            <w:r w:rsidR="00EC3843" w:rsidRPr="002F0629">
              <w:rPr>
                <w:rFonts w:ascii="Arial" w:hAnsi="Arial" w:cs="Arial"/>
              </w:rPr>
              <w:t xml:space="preserve"> R12</w:t>
            </w:r>
            <w:r w:rsidRPr="002F0629">
              <w:rPr>
                <w:rFonts w:ascii="Arial" w:hAnsi="Arial" w:cs="Arial"/>
              </w:rPr>
              <w:t>(</w:t>
            </w:r>
            <w:r w:rsidR="00454CAD" w:rsidRPr="002F0629">
              <w:rPr>
                <w:rFonts w:ascii="Arial" w:hAnsi="Arial" w:cs="Arial"/>
              </w:rPr>
              <w:t>CRM</w:t>
            </w:r>
            <w:r w:rsidRPr="002F0629">
              <w:rPr>
                <w:rFonts w:ascii="Arial" w:hAnsi="Arial" w:cs="Arial"/>
              </w:rPr>
              <w:t>)</w:t>
            </w:r>
            <w:r w:rsidR="0045093B" w:rsidRPr="002F0629">
              <w:rPr>
                <w:rFonts w:ascii="Arial" w:hAnsi="Arial" w:cs="Arial"/>
              </w:rPr>
              <w:t>, Business Events</w:t>
            </w:r>
          </w:p>
          <w:p w:rsidR="00ED46C6" w:rsidRPr="002F0629" w:rsidRDefault="00ED46C6" w:rsidP="00EB1DF0">
            <w:pPr>
              <w:pStyle w:val="NormalBold"/>
              <w:spacing w:before="0" w:after="0"/>
              <w:rPr>
                <w:rFonts w:eastAsia="Times New Roman"/>
                <w:b w:val="0"/>
                <w:lang w:val="en-US"/>
              </w:rPr>
            </w:pPr>
            <w:r w:rsidRPr="002F0629">
              <w:rPr>
                <w:rFonts w:eastAsia="Times New Roman"/>
                <w:b w:val="0"/>
                <w:lang w:val="en-US"/>
              </w:rPr>
              <w:lastRenderedPageBreak/>
              <w:t>NCR is a global technology company with self-service solutions for ATM machines and software, POS and Retail systems and airline check-in systems.</w:t>
            </w:r>
          </w:p>
          <w:p w:rsidR="005E1B89" w:rsidRPr="002F0629" w:rsidRDefault="005E1B89" w:rsidP="00EB1DF0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Jessie was involved from analysis stage till final delivery of the </w:t>
            </w:r>
            <w:r w:rsidR="00CF35DA" w:rsidRPr="002F0629">
              <w:rPr>
                <w:rFonts w:ascii="Arial" w:hAnsi="Arial" w:cs="Arial"/>
              </w:rPr>
              <w:t>project as</w:t>
            </w:r>
            <w:r w:rsidRPr="002F0629">
              <w:rPr>
                <w:rFonts w:ascii="Arial" w:hAnsi="Arial" w:cs="Arial"/>
              </w:rPr>
              <w:t xml:space="preserve"> a team member. </w:t>
            </w:r>
          </w:p>
          <w:p w:rsidR="007F13C8" w:rsidRPr="002F0629" w:rsidRDefault="007F13C8" w:rsidP="00EB1DF0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165A55" w:rsidRPr="002F0629" w:rsidRDefault="007F13C8" w:rsidP="00EB1DF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</w:t>
            </w:r>
            <w:r w:rsidR="00165A55" w:rsidRPr="002F0629">
              <w:rPr>
                <w:rFonts w:ascii="Arial" w:hAnsi="Arial" w:cs="Arial"/>
              </w:rPr>
              <w:t>siness processes of the client</w:t>
            </w:r>
          </w:p>
          <w:p w:rsidR="007F13C8" w:rsidRPr="002F0629" w:rsidRDefault="007F13C8" w:rsidP="00EB1DF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Designed the Technical specifications for the requirements Identified.</w:t>
            </w:r>
          </w:p>
          <w:p w:rsidR="007F13C8" w:rsidRPr="002F0629" w:rsidRDefault="007F13C8" w:rsidP="00EB1DF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Involved in </w:t>
            </w:r>
            <w:r w:rsidR="00975C95" w:rsidRPr="002F0629">
              <w:rPr>
                <w:rFonts w:ascii="Arial" w:hAnsi="Arial" w:cs="Arial"/>
              </w:rPr>
              <w:t>developing and</w:t>
            </w:r>
            <w:r w:rsidRPr="002F0629">
              <w:rPr>
                <w:rFonts w:ascii="Arial" w:hAnsi="Arial" w:cs="Arial"/>
              </w:rPr>
              <w:t xml:space="preserve"> customizing the RICE components as per the requirements</w:t>
            </w:r>
          </w:p>
          <w:p w:rsidR="007F13C8" w:rsidRPr="002F0629" w:rsidRDefault="007F13C8" w:rsidP="00EB1DF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Prepared the test cases for various scenarios.</w:t>
            </w:r>
          </w:p>
          <w:p w:rsidR="007F13C8" w:rsidRPr="002F0629" w:rsidRDefault="007F13C8" w:rsidP="00EB1DF0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7F13C8" w:rsidRPr="002F0629" w:rsidRDefault="007F13C8" w:rsidP="00EB1DF0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Designed and developed the below RICE objects </w:t>
            </w:r>
          </w:p>
          <w:p w:rsidR="007F13C8" w:rsidRPr="002F0629" w:rsidRDefault="00D9174F" w:rsidP="00EB1DF0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Custom Business Event Subscriptions for Auto Task Assignment.</w:t>
            </w:r>
            <w:r w:rsidR="007F13C8" w:rsidRPr="002F0629">
              <w:t xml:space="preserve"> </w:t>
            </w:r>
          </w:p>
          <w:p w:rsidR="007F13C8" w:rsidRPr="002F0629" w:rsidRDefault="00CF35DA" w:rsidP="00EB1DF0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 xml:space="preserve">SOA </w:t>
            </w:r>
            <w:r w:rsidR="00D9174F" w:rsidRPr="002F0629">
              <w:t>Wrapper</w:t>
            </w:r>
            <w:r w:rsidRPr="002F0629">
              <w:t>s in EBS</w:t>
            </w:r>
            <w:r w:rsidR="00D9174F" w:rsidRPr="002F0629">
              <w:t xml:space="preserve"> for Task Completion.</w:t>
            </w:r>
            <w:r w:rsidR="007F13C8" w:rsidRPr="002F0629">
              <w:t xml:space="preserve"> </w:t>
            </w:r>
          </w:p>
          <w:p w:rsidR="00F43C55" w:rsidRPr="002F0629" w:rsidRDefault="00F43C55" w:rsidP="00EB1DF0">
            <w:pPr>
              <w:numPr>
                <w:ilvl w:val="0"/>
                <w:numId w:val="7"/>
              </w:numPr>
              <w:spacing w:before="0"/>
              <w:rPr>
                <w:bCs/>
              </w:rPr>
            </w:pPr>
            <w:r w:rsidRPr="002F0629">
              <w:rPr>
                <w:bCs/>
              </w:rPr>
              <w:t>XML Output</w:t>
            </w:r>
            <w:r w:rsidR="002715BA" w:rsidRPr="002F0629">
              <w:rPr>
                <w:bCs/>
              </w:rPr>
              <w:t xml:space="preserve"> -</w:t>
            </w:r>
            <w:r w:rsidRPr="002F0629">
              <w:rPr>
                <w:bCs/>
              </w:rPr>
              <w:t xml:space="preserve"> </w:t>
            </w:r>
            <w:r w:rsidR="000B7301" w:rsidRPr="002F0629">
              <w:rPr>
                <w:bCs/>
              </w:rPr>
              <w:t>Receive</w:t>
            </w:r>
            <w:r w:rsidRPr="002F0629">
              <w:rPr>
                <w:bCs/>
              </w:rPr>
              <w:t xml:space="preserve"> Pending Parts</w:t>
            </w:r>
            <w:r w:rsidR="002715BA" w:rsidRPr="002F0629">
              <w:rPr>
                <w:bCs/>
              </w:rPr>
              <w:t xml:space="preserve"> &amp; IVR lookup</w:t>
            </w:r>
          </w:p>
          <w:p w:rsidR="00932AAB" w:rsidRPr="00AB3F30" w:rsidRDefault="00AC7F90" w:rsidP="00AB3F30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Initiate Workflow for Task</w:t>
            </w:r>
            <w:r w:rsidR="0009611C" w:rsidRPr="002F0629">
              <w:t>s</w:t>
            </w:r>
          </w:p>
        </w:tc>
      </w:tr>
    </w:tbl>
    <w:p w:rsidR="007E67B2" w:rsidRPr="002F0629" w:rsidRDefault="007E67B2" w:rsidP="007E67B2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63"/>
        <w:gridCol w:w="7372"/>
      </w:tblGrid>
      <w:tr w:rsidR="007E67B2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7E67B2" w:rsidRPr="002F0629" w:rsidRDefault="007E67B2" w:rsidP="0003110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7E67B2" w:rsidRPr="002F0629" w:rsidRDefault="007E67B2" w:rsidP="0003110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 xml:space="preserve">Teradyne </w:t>
            </w:r>
          </w:p>
        </w:tc>
      </w:tr>
      <w:tr w:rsidR="007E67B2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7E67B2" w:rsidRPr="002F0629" w:rsidRDefault="007E67B2" w:rsidP="0003110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7E67B2" w:rsidRPr="002F0629" w:rsidRDefault="007E67B2" w:rsidP="00031100">
            <w:pPr>
              <w:pStyle w:val="TableText"/>
              <w:spacing w:before="0" w:after="0"/>
            </w:pPr>
            <w:r w:rsidRPr="002F0629">
              <w:t>Dec 2008 – Nov 2010</w:t>
            </w:r>
          </w:p>
          <w:p w:rsidR="007E67B2" w:rsidRPr="002F0629" w:rsidRDefault="007E67B2" w:rsidP="0003110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 xml:space="preserve">Teradyne IT </w:t>
            </w:r>
            <w:r w:rsidR="000B7301" w:rsidRPr="002F0629">
              <w:rPr>
                <w:b/>
                <w:bCs/>
              </w:rPr>
              <w:t>Outsourcing</w:t>
            </w:r>
          </w:p>
        </w:tc>
      </w:tr>
      <w:tr w:rsidR="007E67B2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7E67B2" w:rsidRPr="002F0629" w:rsidRDefault="007E67B2" w:rsidP="0003110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7E67B2" w:rsidRPr="002F0629" w:rsidRDefault="008C0C13" w:rsidP="00031100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  <w:b/>
              </w:rPr>
              <w:t>Senior Consultant</w:t>
            </w:r>
          </w:p>
        </w:tc>
      </w:tr>
      <w:tr w:rsidR="007E67B2" w:rsidRPr="002F0629" w:rsidTr="00A33E83">
        <w:trPr>
          <w:jc w:val="center"/>
        </w:trPr>
        <w:tc>
          <w:tcPr>
            <w:tcW w:w="10253" w:type="dxa"/>
            <w:gridSpan w:val="2"/>
          </w:tcPr>
          <w:p w:rsidR="007E67B2" w:rsidRPr="002F0629" w:rsidRDefault="007E67B2" w:rsidP="00031100">
            <w:pPr>
              <w:pStyle w:val="NormalBold"/>
              <w:spacing w:before="0" w:after="0"/>
            </w:pPr>
            <w:r w:rsidRPr="002F0629">
              <w:t>Background</w:t>
            </w:r>
          </w:p>
          <w:p w:rsidR="007E67B2" w:rsidRPr="002F0629" w:rsidRDefault="007E67B2" w:rsidP="00031100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Oracle Applications 11.5.10.2(Inventory, Costing</w:t>
            </w:r>
            <w:r w:rsidR="00642B1F" w:rsidRPr="002F0629">
              <w:rPr>
                <w:rFonts w:ascii="Arial" w:hAnsi="Arial" w:cs="Arial"/>
              </w:rPr>
              <w:t>, BOM, WIP</w:t>
            </w:r>
            <w:r w:rsidRPr="002F0629">
              <w:rPr>
                <w:rFonts w:ascii="Arial" w:hAnsi="Arial" w:cs="Arial"/>
              </w:rPr>
              <w:t>)</w:t>
            </w:r>
            <w:r w:rsidR="00D011E0" w:rsidRPr="002F0629">
              <w:rPr>
                <w:rFonts w:ascii="Arial" w:hAnsi="Arial" w:cs="Arial"/>
              </w:rPr>
              <w:t>, Jdeveloper(OAF)</w:t>
            </w:r>
            <w:r w:rsidR="009150A8" w:rsidRPr="002F0629">
              <w:rPr>
                <w:rFonts w:ascii="Arial" w:hAnsi="Arial" w:cs="Arial"/>
              </w:rPr>
              <w:t xml:space="preserve"> </w:t>
            </w:r>
          </w:p>
          <w:p w:rsidR="007E67B2" w:rsidRPr="002F0629" w:rsidRDefault="007E67B2" w:rsidP="00031100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7E67B2" w:rsidRPr="002F0629" w:rsidRDefault="007E67B2" w:rsidP="00031100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Teradyne delivers competitive advantage to the world's leading semiconductor, electronics and automotive companies. Teradyne (</w:t>
            </w:r>
            <w:r w:rsidR="00975C95" w:rsidRPr="002F0629">
              <w:rPr>
                <w:rFonts w:ascii="Arial" w:hAnsi="Arial" w:cs="Arial"/>
              </w:rPr>
              <w:t>NYSE: TER</w:t>
            </w:r>
            <w:r w:rsidRPr="002F0629">
              <w:rPr>
                <w:rFonts w:ascii="Arial" w:hAnsi="Arial" w:cs="Arial"/>
              </w:rPr>
              <w:t xml:space="preserve">) is a leading supplier of Automatic Test Equipment. </w:t>
            </w:r>
          </w:p>
          <w:p w:rsidR="007E67B2" w:rsidRPr="002F0629" w:rsidRDefault="007E67B2" w:rsidP="00031100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50AA3" w:rsidRPr="002F0629" w:rsidRDefault="00350AA3" w:rsidP="00350AA3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Jessie was involved from analysis stage till final delivery of the project as a team member. </w:t>
            </w:r>
          </w:p>
          <w:p w:rsidR="00350AA3" w:rsidRPr="002F0629" w:rsidRDefault="00350AA3" w:rsidP="00031100">
            <w:pPr>
              <w:pStyle w:val="NormalBold"/>
              <w:spacing w:before="0" w:after="0"/>
            </w:pPr>
          </w:p>
          <w:p w:rsidR="007E67B2" w:rsidRPr="002F0629" w:rsidRDefault="007E67B2" w:rsidP="00031100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B56D18" w:rsidRPr="002F0629" w:rsidRDefault="00B56D18" w:rsidP="0003110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Involved in the </w:t>
            </w:r>
            <w:r w:rsidR="003B53CD" w:rsidRPr="002F0629">
              <w:rPr>
                <w:rFonts w:ascii="Arial" w:hAnsi="Arial" w:cs="Arial"/>
              </w:rPr>
              <w:t xml:space="preserve">Analysis, </w:t>
            </w:r>
            <w:r w:rsidR="00FB4696" w:rsidRPr="002F0629">
              <w:rPr>
                <w:rFonts w:ascii="Arial" w:hAnsi="Arial" w:cs="Arial"/>
              </w:rPr>
              <w:t>Design, Development</w:t>
            </w:r>
            <w:r w:rsidRPr="002F0629">
              <w:rPr>
                <w:rFonts w:ascii="Arial" w:hAnsi="Arial" w:cs="Arial"/>
              </w:rPr>
              <w:t xml:space="preserve"> and Testing for RICE </w:t>
            </w:r>
            <w:r w:rsidR="008D5C74" w:rsidRPr="002F0629">
              <w:rPr>
                <w:rFonts w:ascii="Arial" w:hAnsi="Arial" w:cs="Arial"/>
              </w:rPr>
              <w:t>components.</w:t>
            </w:r>
          </w:p>
          <w:p w:rsidR="00B56D18" w:rsidRPr="002F0629" w:rsidRDefault="00B56D18" w:rsidP="0003110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Supported the Users by resolving the Issues faced by them in the Applications within the </w:t>
            </w:r>
            <w:smartTag w:uri="urn:schemas-microsoft-com:office:smarttags" w:element="place">
              <w:r w:rsidRPr="002F0629">
                <w:rPr>
                  <w:rFonts w:ascii="Arial" w:hAnsi="Arial" w:cs="Arial"/>
                </w:rPr>
                <w:t>SLA</w:t>
              </w:r>
            </w:smartTag>
            <w:r w:rsidRPr="002F0629">
              <w:rPr>
                <w:rFonts w:ascii="Arial" w:hAnsi="Arial" w:cs="Arial"/>
              </w:rPr>
              <w:t xml:space="preserve"> timelines with respect to manufacturing.</w:t>
            </w:r>
          </w:p>
          <w:p w:rsidR="00B56D18" w:rsidRPr="002F0629" w:rsidRDefault="00B56D18" w:rsidP="0003110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Documented the permanent solution for the repeated Issues faced by the users in the custom </w:t>
            </w:r>
            <w:r w:rsidR="00FB4696" w:rsidRPr="002F0629">
              <w:rPr>
                <w:rFonts w:ascii="Arial" w:hAnsi="Arial" w:cs="Arial"/>
              </w:rPr>
              <w:t>Application.</w:t>
            </w:r>
          </w:p>
          <w:p w:rsidR="00B56D18" w:rsidRPr="002F0629" w:rsidRDefault="00B56D18" w:rsidP="0003110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Involved in Regression Testing the Manufacturing cycle starting from Item creation till DRP submission for the planning process. </w:t>
            </w:r>
          </w:p>
          <w:p w:rsidR="00B56D18" w:rsidRPr="002F0629" w:rsidRDefault="00B56D18" w:rsidP="00031100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Guided the Team members to resolve both Technical and Functional Issues.</w:t>
            </w:r>
          </w:p>
          <w:p w:rsidR="00B56D18" w:rsidRPr="002F0629" w:rsidRDefault="007E67B2" w:rsidP="00031100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B56D18" w:rsidRPr="002F0629" w:rsidRDefault="00B56D18" w:rsidP="00031100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Documented the </w:t>
            </w:r>
            <w:r w:rsidRPr="002F0629">
              <w:rPr>
                <w:b/>
              </w:rPr>
              <w:t>Business Process of the Tphone</w:t>
            </w:r>
            <w:r w:rsidRPr="002F0629">
              <w:t xml:space="preserve"> Application which plays a major role in Email Distribution mapping in Teradyne for re-engineering the application.</w:t>
            </w:r>
          </w:p>
          <w:p w:rsidR="00B56D18" w:rsidRPr="002F0629" w:rsidRDefault="00B56D18" w:rsidP="00031100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Designed and developed </w:t>
            </w:r>
            <w:r w:rsidR="009150A8" w:rsidRPr="002F0629">
              <w:t>customizations</w:t>
            </w:r>
            <w:r w:rsidRPr="002F0629">
              <w:t xml:space="preserve"> on Order Management Tables for Sales Orders </w:t>
            </w:r>
            <w:r w:rsidR="00E5212C" w:rsidRPr="002F0629">
              <w:t>Tax calculation</w:t>
            </w:r>
            <w:r w:rsidRPr="002F0629">
              <w:t>.</w:t>
            </w:r>
          </w:p>
          <w:p w:rsidR="00B56D18" w:rsidRPr="002F0629" w:rsidRDefault="00B56D18" w:rsidP="00031100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Designed and developed the below </w:t>
            </w:r>
          </w:p>
          <w:p w:rsidR="00B56D18" w:rsidRPr="002F0629" w:rsidRDefault="00B56D18" w:rsidP="00031100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 xml:space="preserve">Bom </w:t>
            </w:r>
            <w:r w:rsidR="00FB4696" w:rsidRPr="002F0629">
              <w:t>Comparison</w:t>
            </w:r>
            <w:r w:rsidRPr="002F0629">
              <w:t xml:space="preserve"> [Component , Item No, Comments Discrepancy] </w:t>
            </w:r>
          </w:p>
          <w:p w:rsidR="00B56D18" w:rsidRPr="002F0629" w:rsidRDefault="00B56D18" w:rsidP="00031100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smartTag w:uri="urn:schemas-microsoft-com:office:smarttags" w:element="City">
              <w:smartTag w:uri="urn:schemas-microsoft-com:office:smarttags" w:element="place">
                <w:r w:rsidRPr="002F0629">
                  <w:t>Sale</w:t>
                </w:r>
              </w:smartTag>
            </w:smartTag>
            <w:r w:rsidRPr="002F0629">
              <w:t>s Orders not considered for MRP Process</w:t>
            </w:r>
          </w:p>
          <w:p w:rsidR="00B56D18" w:rsidRPr="002F0629" w:rsidRDefault="00B56D18" w:rsidP="00031100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ECO’s Validation</w:t>
            </w:r>
            <w:r w:rsidR="00B17AC1" w:rsidRPr="002F0629">
              <w:t xml:space="preserve"> tool</w:t>
            </w:r>
            <w:r w:rsidRPr="002F0629">
              <w:t xml:space="preserve"> </w:t>
            </w:r>
          </w:p>
          <w:p w:rsidR="00B56D18" w:rsidRPr="002F0629" w:rsidRDefault="009150A8" w:rsidP="00031100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Bom Explosion</w:t>
            </w:r>
            <w:r w:rsidR="00B56D18" w:rsidRPr="002F0629">
              <w:t xml:space="preserve"> [For specific list of part numbers]</w:t>
            </w:r>
          </w:p>
          <w:p w:rsidR="00B56D18" w:rsidRPr="002F0629" w:rsidRDefault="00B56D18" w:rsidP="00031100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Bom Deletion [Which are with Component </w:t>
            </w:r>
            <w:r w:rsidR="00672FAC" w:rsidRPr="002F0629">
              <w:t>Discrepancy</w:t>
            </w:r>
            <w:r w:rsidRPr="002F0629">
              <w:t>]</w:t>
            </w:r>
          </w:p>
          <w:p w:rsidR="00B56D18" w:rsidRPr="002F0629" w:rsidRDefault="00B56D18" w:rsidP="00031100">
            <w:pPr>
              <w:numPr>
                <w:ilvl w:val="0"/>
                <w:numId w:val="7"/>
              </w:numPr>
              <w:spacing w:before="0"/>
            </w:pPr>
            <w:r w:rsidRPr="002F0629">
              <w:t>Bom Recreation</w:t>
            </w:r>
          </w:p>
          <w:p w:rsidR="007E67B2" w:rsidRPr="002F0629" w:rsidRDefault="005E30A2" w:rsidP="00031100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Customized </w:t>
            </w:r>
            <w:r w:rsidR="00B56D18" w:rsidRPr="002F0629">
              <w:t xml:space="preserve">Common </w:t>
            </w:r>
            <w:smartTag w:uri="urn:schemas-microsoft-com:office:smarttags" w:element="place">
              <w:smartTag w:uri="urn:schemas-microsoft-com:office:smarttags" w:element="City">
                <w:r w:rsidR="00B56D18" w:rsidRPr="002F0629">
                  <w:t>Bom</w:t>
                </w:r>
              </w:smartTag>
              <w:r w:rsidR="00B56D18" w:rsidRPr="002F0629">
                <w:t xml:space="preserve"> </w:t>
              </w:r>
              <w:smartTag w:uri="urn:schemas-microsoft-com:office:smarttags" w:element="State">
                <w:r w:rsidR="00B56D18" w:rsidRPr="002F0629">
                  <w:t>Del</w:t>
                </w:r>
              </w:smartTag>
            </w:smartTag>
            <w:r w:rsidR="00B56D18" w:rsidRPr="002F0629">
              <w:t xml:space="preserve">etion and Recreation as a separate Bom  </w:t>
            </w:r>
          </w:p>
        </w:tc>
      </w:tr>
    </w:tbl>
    <w:p w:rsidR="007E67B2" w:rsidRPr="002F0629" w:rsidRDefault="007E67B2" w:rsidP="007E67B2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69"/>
        <w:gridCol w:w="7366"/>
      </w:tblGrid>
      <w:tr w:rsidR="009A5F75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9A5F75" w:rsidRPr="002F0629" w:rsidRDefault="009A5F75" w:rsidP="00690237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9A5F75" w:rsidRPr="002F0629" w:rsidRDefault="003060BC" w:rsidP="00690237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 xml:space="preserve">Teradyne </w:t>
            </w:r>
          </w:p>
        </w:tc>
      </w:tr>
      <w:tr w:rsidR="009A5F75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9A5F75" w:rsidRPr="002F0629" w:rsidRDefault="009A5F75" w:rsidP="00690237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3060BC" w:rsidRPr="002F0629" w:rsidRDefault="003060BC" w:rsidP="00690237">
            <w:pPr>
              <w:pStyle w:val="TableText"/>
              <w:spacing w:before="0" w:after="0"/>
            </w:pPr>
            <w:r w:rsidRPr="002F0629">
              <w:t>Apr 2008 – Nov 2008</w:t>
            </w:r>
          </w:p>
          <w:p w:rsidR="009A5F75" w:rsidRPr="002F0629" w:rsidRDefault="003060BC" w:rsidP="00690237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Teradyne JDA</w:t>
            </w:r>
          </w:p>
        </w:tc>
      </w:tr>
      <w:tr w:rsidR="009A5F75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9A5F75" w:rsidRPr="002F0629" w:rsidRDefault="009A5F75" w:rsidP="00690237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9A5F75" w:rsidRPr="002F0629" w:rsidRDefault="00E5027B" w:rsidP="00E5027B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</w:rPr>
              <w:t>C</w:t>
            </w:r>
            <w:r w:rsidR="002A228A" w:rsidRPr="002F0629">
              <w:rPr>
                <w:b/>
              </w:rPr>
              <w:t>onsultant</w:t>
            </w:r>
          </w:p>
        </w:tc>
      </w:tr>
      <w:tr w:rsidR="009A5F75" w:rsidRPr="002F0629" w:rsidTr="00A33E83">
        <w:trPr>
          <w:jc w:val="center"/>
        </w:trPr>
        <w:tc>
          <w:tcPr>
            <w:tcW w:w="10253" w:type="dxa"/>
            <w:gridSpan w:val="2"/>
          </w:tcPr>
          <w:p w:rsidR="009A5F75" w:rsidRPr="002F0629" w:rsidRDefault="009A5F75" w:rsidP="00690237">
            <w:pPr>
              <w:pStyle w:val="NormalBold"/>
              <w:spacing w:before="0" w:after="0"/>
            </w:pPr>
            <w:r w:rsidRPr="002F0629">
              <w:t>Background</w:t>
            </w:r>
          </w:p>
          <w:p w:rsidR="003F5587" w:rsidRPr="002F0629" w:rsidRDefault="003F5587" w:rsidP="00690237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Oracle Applications 11.5.10.2(Inventory, Costing)</w:t>
            </w:r>
            <w:r w:rsidR="005E2498" w:rsidRPr="002F0629">
              <w:rPr>
                <w:rFonts w:ascii="Arial" w:hAnsi="Arial" w:cs="Arial"/>
              </w:rPr>
              <w:t xml:space="preserve"> </w:t>
            </w:r>
          </w:p>
          <w:p w:rsidR="003F5587" w:rsidRPr="002F0629" w:rsidRDefault="003F5587" w:rsidP="00690237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F5587" w:rsidRPr="002F0629" w:rsidRDefault="003F5587" w:rsidP="00690237">
            <w:pPr>
              <w:pStyle w:val="CommentText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lastRenderedPageBreak/>
              <w:t xml:space="preserve">Teradyne delivers competitive advantage to the world's leading semiconductor, electronics and automotive companies. Teradyne (NYSE:TER) is a leading supplier of Automatic Test Equipment. </w:t>
            </w:r>
          </w:p>
          <w:p w:rsidR="003F5587" w:rsidRPr="002F0629" w:rsidRDefault="003F5587" w:rsidP="00690237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3F5587" w:rsidRPr="002F0629" w:rsidRDefault="003F5587" w:rsidP="00690237">
            <w:pPr>
              <w:pStyle w:val="CommentText"/>
              <w:jc w:val="both"/>
              <w:rPr>
                <w:rFonts w:ascii="Arial" w:hAnsi="Arial" w:cs="Arial"/>
                <w:b/>
              </w:rPr>
            </w:pPr>
            <w:r w:rsidRPr="002F0629">
              <w:rPr>
                <w:rFonts w:ascii="Arial" w:hAnsi="Arial" w:cs="Arial"/>
              </w:rPr>
              <w:t xml:space="preserve">Jessie played a major role in   </w:t>
            </w:r>
            <w:r w:rsidR="00690237" w:rsidRPr="002F0629">
              <w:rPr>
                <w:rFonts w:ascii="Arial" w:hAnsi="Arial" w:cs="Arial"/>
              </w:rPr>
              <w:t>implementing</w:t>
            </w:r>
            <w:r w:rsidR="00690237" w:rsidRPr="002F0629">
              <w:rPr>
                <w:rFonts w:ascii="Arial" w:hAnsi="Arial" w:cs="Arial"/>
                <w:b/>
              </w:rPr>
              <w:t xml:space="preserve"> manufacturing</w:t>
            </w:r>
            <w:r w:rsidRPr="002F0629">
              <w:rPr>
                <w:rFonts w:ascii="Arial" w:hAnsi="Arial" w:cs="Arial"/>
                <w:b/>
              </w:rPr>
              <w:t xml:space="preserve"> </w:t>
            </w:r>
            <w:r w:rsidR="009334A6" w:rsidRPr="002F0629">
              <w:rPr>
                <w:rFonts w:ascii="Arial" w:hAnsi="Arial" w:cs="Arial"/>
                <w:b/>
              </w:rPr>
              <w:t>modules.</w:t>
            </w:r>
          </w:p>
          <w:p w:rsidR="009334A6" w:rsidRPr="002F0629" w:rsidRDefault="009334A6" w:rsidP="00690237">
            <w:pPr>
              <w:pStyle w:val="CommentText"/>
              <w:jc w:val="both"/>
              <w:rPr>
                <w:rFonts w:ascii="Arial" w:hAnsi="Arial" w:cs="Arial"/>
              </w:rPr>
            </w:pPr>
          </w:p>
          <w:p w:rsidR="009A5F75" w:rsidRPr="002F0629" w:rsidRDefault="009A5F75" w:rsidP="00690237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F166D1" w:rsidRPr="002F0629" w:rsidRDefault="00F166D1" w:rsidP="00690237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business processes of the client, Created Functional Documentation in accordance to the business processes identified.</w:t>
            </w:r>
          </w:p>
          <w:p w:rsidR="00F166D1" w:rsidRPr="002F0629" w:rsidRDefault="00F166D1" w:rsidP="00690237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Designed the Technical specifications for the requirements Identified.</w:t>
            </w:r>
          </w:p>
          <w:p w:rsidR="00F166D1" w:rsidRPr="002F0629" w:rsidRDefault="00F166D1" w:rsidP="00690237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Involved in developing  and customizing the RICE components as per the requirements</w:t>
            </w:r>
          </w:p>
          <w:p w:rsidR="00F166D1" w:rsidRPr="002F0629" w:rsidRDefault="00F166D1" w:rsidP="00690237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Prepared the test cases for various scenarios.</w:t>
            </w:r>
          </w:p>
          <w:p w:rsidR="00F166D1" w:rsidRPr="002F0629" w:rsidRDefault="00F166D1" w:rsidP="00690237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 xml:space="preserve">Supported the regression testing for the RICE objects </w:t>
            </w:r>
          </w:p>
          <w:p w:rsidR="009A5F75" w:rsidRPr="002F0629" w:rsidRDefault="009A5F75" w:rsidP="00690237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F166D1" w:rsidRPr="002F0629" w:rsidRDefault="00F166D1" w:rsidP="00690237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Designed and developed the below RICE objects </w:t>
            </w:r>
          </w:p>
          <w:p w:rsidR="00F166D1" w:rsidRPr="002F0629" w:rsidRDefault="00F166D1" w:rsidP="00690237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 xml:space="preserve">Auto Feed to GL Interface </w:t>
            </w:r>
          </w:p>
          <w:p w:rsidR="00F166D1" w:rsidRPr="002F0629" w:rsidRDefault="00F166D1" w:rsidP="00690237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Resource cost Feed in FX Rate</w:t>
            </w:r>
          </w:p>
          <w:p w:rsidR="00F166D1" w:rsidRPr="002F0629" w:rsidRDefault="00F166D1" w:rsidP="00690237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Cust</w:t>
            </w:r>
            <w:r w:rsidR="00D02631" w:rsidRPr="002F0629">
              <w:t>omized “Purchase Price Variance</w:t>
            </w:r>
            <w:r w:rsidRPr="002F0629">
              <w:t>” in JPY FX Rate.</w:t>
            </w:r>
          </w:p>
          <w:p w:rsidR="00F166D1" w:rsidRPr="002F0629" w:rsidRDefault="00F166D1" w:rsidP="00690237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 xml:space="preserve">Fixed quarterly variance </w:t>
            </w:r>
          </w:p>
          <w:p w:rsidR="009A5F75" w:rsidRPr="002F0629" w:rsidRDefault="00F166D1" w:rsidP="00690237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S</w:t>
            </w:r>
            <w:r w:rsidR="00D02631" w:rsidRPr="002F0629">
              <w:t xml:space="preserve">ubinventory Transactions </w:t>
            </w:r>
            <w:r w:rsidRPr="002F0629">
              <w:t xml:space="preserve">in FX rate </w:t>
            </w:r>
          </w:p>
        </w:tc>
      </w:tr>
    </w:tbl>
    <w:p w:rsidR="009A5F75" w:rsidRPr="002F0629" w:rsidRDefault="009A5F75" w:rsidP="009A5F75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67"/>
        <w:gridCol w:w="7368"/>
      </w:tblGrid>
      <w:tr w:rsidR="00645A33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645A33" w:rsidRPr="002F0629" w:rsidRDefault="00645A33" w:rsidP="004D0D62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645A33" w:rsidRPr="002F0629" w:rsidRDefault="00645A33" w:rsidP="004D0D62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Pfizer</w:t>
            </w:r>
          </w:p>
        </w:tc>
      </w:tr>
      <w:tr w:rsidR="00645A33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645A33" w:rsidRPr="002F0629" w:rsidRDefault="00645A33" w:rsidP="004D0D62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3F47CF" w:rsidRPr="002F0629" w:rsidRDefault="003F47CF" w:rsidP="004D0D62">
            <w:pPr>
              <w:pStyle w:val="TableText"/>
              <w:spacing w:before="0" w:after="0"/>
            </w:pPr>
            <w:r w:rsidRPr="002F0629">
              <w:t>Dec 2007 to Feb 2008</w:t>
            </w:r>
          </w:p>
          <w:p w:rsidR="00645A33" w:rsidRPr="002F0629" w:rsidRDefault="003F47CF" w:rsidP="004D0D62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</w:rPr>
              <w:t>Pfizer AD [change Requests for Production Units</w:t>
            </w:r>
          </w:p>
        </w:tc>
      </w:tr>
      <w:tr w:rsidR="00645A33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645A33" w:rsidRPr="002F0629" w:rsidRDefault="00645A33" w:rsidP="004D0D62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645A33" w:rsidRPr="002F0629" w:rsidRDefault="00645A33" w:rsidP="004D0D62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Software Engineer</w:t>
            </w:r>
          </w:p>
        </w:tc>
      </w:tr>
      <w:tr w:rsidR="00645A33" w:rsidRPr="002F0629" w:rsidTr="00A33E83">
        <w:trPr>
          <w:jc w:val="center"/>
        </w:trPr>
        <w:tc>
          <w:tcPr>
            <w:tcW w:w="10253" w:type="dxa"/>
            <w:gridSpan w:val="2"/>
          </w:tcPr>
          <w:p w:rsidR="00645A33" w:rsidRPr="002F0629" w:rsidRDefault="00645A33" w:rsidP="004D0D62">
            <w:pPr>
              <w:pStyle w:val="NormalBold"/>
              <w:spacing w:before="0" w:after="0"/>
            </w:pPr>
            <w:r w:rsidRPr="002F0629">
              <w:t>Background</w:t>
            </w:r>
          </w:p>
          <w:p w:rsidR="00645A33" w:rsidRPr="002F0629" w:rsidRDefault="00645A33" w:rsidP="004D0D62">
            <w:pPr>
              <w:spacing w:before="0"/>
            </w:pPr>
            <w:r w:rsidRPr="002F0629">
              <w:t>Oracle Financials 11.5.9 (O2C, P2P and R2R Modules)</w:t>
            </w:r>
          </w:p>
          <w:p w:rsidR="004D0D62" w:rsidRPr="002F0629" w:rsidRDefault="004D0D62" w:rsidP="004D0D62">
            <w:pPr>
              <w:spacing w:before="0"/>
              <w:rPr>
                <w:u w:val="single"/>
              </w:rPr>
            </w:pPr>
          </w:p>
          <w:p w:rsidR="00645A33" w:rsidRPr="002F0629" w:rsidRDefault="00645A33" w:rsidP="004D0D62">
            <w:pPr>
              <w:spacing w:before="0"/>
            </w:pPr>
            <w:r w:rsidRPr="002F0629">
              <w:t xml:space="preserve">Pfizer is one of the world’s leading pharmaceutical companies which deals with the research and development of medicines for humans and animals. </w:t>
            </w:r>
          </w:p>
          <w:p w:rsidR="00645A33" w:rsidRPr="002F0629" w:rsidRDefault="00645A33" w:rsidP="004D0D62">
            <w:pPr>
              <w:spacing w:before="0"/>
            </w:pPr>
            <w:r w:rsidRPr="002F0629">
              <w:t xml:space="preserve">Jessie was leading a Team of </w:t>
            </w:r>
            <w:r w:rsidRPr="002F0629">
              <w:rPr>
                <w:b/>
              </w:rPr>
              <w:t>Financial modules</w:t>
            </w:r>
            <w:r w:rsidR="00320671" w:rsidRPr="002F0629">
              <w:rPr>
                <w:b/>
              </w:rPr>
              <w:t>.</w:t>
            </w:r>
            <w:r w:rsidRPr="002F0629">
              <w:rPr>
                <w:b/>
              </w:rPr>
              <w:t xml:space="preserve"> </w:t>
            </w:r>
          </w:p>
          <w:p w:rsidR="00645A33" w:rsidRPr="002F0629" w:rsidRDefault="00645A33" w:rsidP="004D0D62">
            <w:pPr>
              <w:spacing w:before="0"/>
            </w:pPr>
            <w:r w:rsidRPr="002F0629">
              <w:t xml:space="preserve">Pfizer AD [change Requests for Production Units] is across rollouts for developing and customizing RICE objects as per the change Requests. </w:t>
            </w:r>
          </w:p>
          <w:p w:rsidR="00645A33" w:rsidRPr="002F0629" w:rsidRDefault="00645A33" w:rsidP="004D0D62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645A33" w:rsidRPr="002F0629" w:rsidRDefault="00645A33" w:rsidP="004D0D6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business processes of the client</w:t>
            </w:r>
          </w:p>
          <w:p w:rsidR="00645A33" w:rsidRPr="002F0629" w:rsidRDefault="00645A33" w:rsidP="004D0D6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Designing the Technical specifications for the requirements Identified.</w:t>
            </w:r>
          </w:p>
          <w:p w:rsidR="00645A33" w:rsidRPr="002F0629" w:rsidRDefault="00645A33" w:rsidP="004D0D6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Involved in developing  and customizing the RICE components as per the requirements</w:t>
            </w:r>
          </w:p>
          <w:p w:rsidR="00645A33" w:rsidRPr="002F0629" w:rsidRDefault="00645A33" w:rsidP="004D0D6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Prepared the test cases for various scenarios.</w:t>
            </w:r>
          </w:p>
          <w:p w:rsidR="00645A33" w:rsidRPr="002F0629" w:rsidRDefault="00645A33" w:rsidP="004D0D6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Supported the regression testing for the RICE objects.</w:t>
            </w:r>
          </w:p>
          <w:p w:rsidR="00645A33" w:rsidRPr="002F0629" w:rsidRDefault="00645A33" w:rsidP="004D0D6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Preparing Technical and Installation Documents</w:t>
            </w:r>
          </w:p>
          <w:p w:rsidR="00645A33" w:rsidRPr="002F0629" w:rsidRDefault="00645A33" w:rsidP="004D0D62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Code review for other team members</w:t>
            </w:r>
          </w:p>
          <w:p w:rsidR="00645A33" w:rsidRPr="002F0629" w:rsidRDefault="00645A33" w:rsidP="004D0D62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645A33" w:rsidRPr="002F0629" w:rsidRDefault="00645A33" w:rsidP="004D0D62">
            <w:pPr>
              <w:numPr>
                <w:ilvl w:val="0"/>
                <w:numId w:val="10"/>
              </w:numPr>
              <w:spacing w:before="0"/>
            </w:pPr>
            <w:r w:rsidRPr="002F0629">
              <w:t>Customized th</w:t>
            </w:r>
            <w:r w:rsidR="008631AA" w:rsidRPr="002F0629">
              <w:t xml:space="preserve">e “Italian Journal Book” </w:t>
            </w:r>
            <w:r w:rsidRPr="002F0629">
              <w:t>to include the carry forward logic.</w:t>
            </w:r>
          </w:p>
          <w:p w:rsidR="008631AA" w:rsidRPr="002F0629" w:rsidRDefault="00645A33" w:rsidP="004D0D62">
            <w:pPr>
              <w:numPr>
                <w:ilvl w:val="0"/>
                <w:numId w:val="10"/>
              </w:numPr>
              <w:spacing w:before="0"/>
              <w:rPr>
                <w:b/>
                <w:u w:val="single"/>
              </w:rPr>
            </w:pPr>
            <w:r w:rsidRPr="002F0629">
              <w:t xml:space="preserve">Designed &amp; developed “Preliminary Invoice Netting Interface Batch sets” Interface to produce a single output file across all orgs </w:t>
            </w:r>
          </w:p>
          <w:p w:rsidR="00645A33" w:rsidRPr="002F0629" w:rsidRDefault="00645A33" w:rsidP="004D0D62">
            <w:pPr>
              <w:numPr>
                <w:ilvl w:val="0"/>
                <w:numId w:val="10"/>
              </w:numPr>
              <w:spacing w:before="0"/>
              <w:rPr>
                <w:b/>
                <w:u w:val="single"/>
              </w:rPr>
            </w:pPr>
            <w:r w:rsidRPr="002F0629">
              <w:t>Modified the custom.pll to disable the delete button in the Journals Entry to prevent the Journal Deletion</w:t>
            </w:r>
          </w:p>
          <w:p w:rsidR="00645A33" w:rsidRPr="002F0629" w:rsidRDefault="00645A33" w:rsidP="008631AA">
            <w:pPr>
              <w:numPr>
                <w:ilvl w:val="0"/>
                <w:numId w:val="10"/>
              </w:numPr>
              <w:spacing w:before="0"/>
            </w:pPr>
            <w:r w:rsidRPr="002F0629">
              <w:t>Persona</w:t>
            </w:r>
            <w:r w:rsidR="008631AA" w:rsidRPr="002F0629">
              <w:t>lized Journal Post Workbench</w:t>
            </w:r>
            <w:r w:rsidRPr="002F0629">
              <w:t xml:space="preserve"> in GL to filter the rejected journals from being displayed.</w:t>
            </w:r>
          </w:p>
        </w:tc>
      </w:tr>
    </w:tbl>
    <w:p w:rsidR="00645A33" w:rsidRPr="002F0629" w:rsidRDefault="00645A33" w:rsidP="00645A33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7357"/>
      </w:tblGrid>
      <w:tr w:rsidR="00781BE5" w:rsidRPr="002F0629" w:rsidTr="00F21B54">
        <w:trPr>
          <w:jc w:val="center"/>
        </w:trPr>
        <w:tc>
          <w:tcPr>
            <w:tcW w:w="2160" w:type="dxa"/>
            <w:shd w:val="clear" w:color="auto" w:fill="083A6F"/>
          </w:tcPr>
          <w:p w:rsidR="00781BE5" w:rsidRPr="002F0629" w:rsidRDefault="00781BE5" w:rsidP="00AE3E58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781BE5" w:rsidRPr="002F0629" w:rsidRDefault="000A1F35" w:rsidP="00AE3E58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Pfizer</w:t>
            </w:r>
          </w:p>
        </w:tc>
      </w:tr>
      <w:tr w:rsidR="00781BE5" w:rsidRPr="002F0629" w:rsidTr="00F21B54">
        <w:trPr>
          <w:jc w:val="center"/>
        </w:trPr>
        <w:tc>
          <w:tcPr>
            <w:tcW w:w="2160" w:type="dxa"/>
            <w:shd w:val="clear" w:color="auto" w:fill="083A6F"/>
          </w:tcPr>
          <w:p w:rsidR="00781BE5" w:rsidRPr="002F0629" w:rsidRDefault="00781BE5" w:rsidP="00AE3E58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D64FCC" w:rsidRPr="002F0629" w:rsidRDefault="00D64FCC" w:rsidP="00AE3E58">
            <w:pPr>
              <w:pStyle w:val="TableText"/>
              <w:spacing w:before="0" w:after="0"/>
            </w:pPr>
            <w:r w:rsidRPr="002F0629">
              <w:rPr>
                <w:bCs/>
              </w:rPr>
              <w:t>Sep</w:t>
            </w:r>
            <w:r w:rsidRPr="002F0629">
              <w:t xml:space="preserve"> 2007 to Nov 2007</w:t>
            </w:r>
          </w:p>
          <w:p w:rsidR="002D7157" w:rsidRPr="002F0629" w:rsidRDefault="00D64FCC" w:rsidP="00AE3E58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 xml:space="preserve">Pfizer EFSS – Global Batch &amp; Time Zone                                                           </w:t>
            </w:r>
          </w:p>
        </w:tc>
      </w:tr>
      <w:tr w:rsidR="00781BE5" w:rsidRPr="002F0629" w:rsidTr="00F21B54">
        <w:trPr>
          <w:jc w:val="center"/>
        </w:trPr>
        <w:tc>
          <w:tcPr>
            <w:tcW w:w="2160" w:type="dxa"/>
            <w:shd w:val="clear" w:color="auto" w:fill="083A6F"/>
          </w:tcPr>
          <w:p w:rsidR="00781BE5" w:rsidRPr="002F0629" w:rsidRDefault="00781BE5" w:rsidP="00AE3E58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</w:t>
            </w:r>
            <w:r w:rsidR="00A2106C" w:rsidRPr="002F0629">
              <w:rPr>
                <w:lang w:val="en-GB"/>
              </w:rPr>
              <w:t>i</w:t>
            </w:r>
            <w:r w:rsidRPr="002F0629">
              <w:rPr>
                <w:lang w:val="en-GB"/>
              </w:rPr>
              <w:t>tion</w:t>
            </w:r>
          </w:p>
        </w:tc>
        <w:tc>
          <w:tcPr>
            <w:tcW w:w="8093" w:type="dxa"/>
          </w:tcPr>
          <w:p w:rsidR="00781BE5" w:rsidRPr="002F0629" w:rsidRDefault="006E368B" w:rsidP="00AE3E58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Software Engineer</w:t>
            </w:r>
          </w:p>
        </w:tc>
      </w:tr>
      <w:tr w:rsidR="00A2106C" w:rsidRPr="002F0629" w:rsidTr="00F21B54">
        <w:trPr>
          <w:jc w:val="center"/>
        </w:trPr>
        <w:tc>
          <w:tcPr>
            <w:tcW w:w="10253" w:type="dxa"/>
            <w:gridSpan w:val="2"/>
          </w:tcPr>
          <w:p w:rsidR="00A2106C" w:rsidRPr="002F0629" w:rsidRDefault="00A2106C" w:rsidP="00AE3E58">
            <w:pPr>
              <w:pStyle w:val="NormalBold"/>
              <w:spacing w:before="0" w:after="0"/>
            </w:pPr>
            <w:r w:rsidRPr="002F0629">
              <w:t>Background</w:t>
            </w:r>
          </w:p>
          <w:p w:rsidR="006E368B" w:rsidRPr="002F0629" w:rsidRDefault="006E368B" w:rsidP="00AE3E58">
            <w:pPr>
              <w:spacing w:before="0"/>
              <w:rPr>
                <w:u w:val="single"/>
              </w:rPr>
            </w:pPr>
            <w:r w:rsidRPr="002F0629">
              <w:t>Oracle Financials 11.5.9 (O2C, P2P and R2R Modules)</w:t>
            </w:r>
          </w:p>
          <w:p w:rsidR="006E368B" w:rsidRPr="002F0629" w:rsidRDefault="006E368B" w:rsidP="00AE3E58">
            <w:pPr>
              <w:spacing w:before="0"/>
              <w:rPr>
                <w:b/>
                <w:u w:val="single"/>
              </w:rPr>
            </w:pPr>
          </w:p>
          <w:p w:rsidR="006E368B" w:rsidRPr="002F0629" w:rsidRDefault="006E368B" w:rsidP="00AE3E58">
            <w:pPr>
              <w:spacing w:before="0"/>
            </w:pPr>
            <w:r w:rsidRPr="002F0629">
              <w:t xml:space="preserve">Pfizer is one of the world’s leading pharmaceutical companies which deals with the research and development of medicines for humans and animals. </w:t>
            </w:r>
          </w:p>
          <w:p w:rsidR="006E368B" w:rsidRPr="002F0629" w:rsidRDefault="006E368B" w:rsidP="00AE3E58">
            <w:pPr>
              <w:spacing w:before="0"/>
            </w:pPr>
            <w:r w:rsidRPr="002F0629">
              <w:lastRenderedPageBreak/>
              <w:t>Pfizer EFSS - Global Batch &amp; Time Zone [Global Batch Rollout</w:t>
            </w:r>
            <w:r w:rsidR="008C3A96" w:rsidRPr="002F0629">
              <w:t>]: This</w:t>
            </w:r>
            <w:r w:rsidRPr="002F0629">
              <w:t xml:space="preserve"> release includes making custom components ORG specific and converting the time zones for the date fields.</w:t>
            </w:r>
          </w:p>
          <w:p w:rsidR="00A2106C" w:rsidRPr="002F0629" w:rsidRDefault="00A2106C" w:rsidP="00AE3E58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3F0239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business processes of the client</w:t>
            </w:r>
          </w:p>
          <w:p w:rsidR="003F0239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Designing the Technical specifications for the requirements Identified.</w:t>
            </w:r>
          </w:p>
          <w:p w:rsidR="003F0239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Involved in customizing the RICE components as per the requirements</w:t>
            </w:r>
          </w:p>
          <w:p w:rsidR="003F0239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Prepared the test cases for various scenarios.</w:t>
            </w:r>
          </w:p>
          <w:p w:rsidR="003F0239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Supported the regression testing for the RICE objects.</w:t>
            </w:r>
          </w:p>
          <w:p w:rsidR="003F0239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Preparing Technical and Installation Documents</w:t>
            </w:r>
          </w:p>
          <w:p w:rsidR="003F0239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Code review for other team members</w:t>
            </w:r>
          </w:p>
          <w:p w:rsidR="007C7EF3" w:rsidRPr="002F0629" w:rsidRDefault="003F0239" w:rsidP="00AE3E58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Guiding technical assistance for Junior Team members</w:t>
            </w:r>
          </w:p>
          <w:p w:rsidR="00A2106C" w:rsidRPr="002F0629" w:rsidRDefault="00A2106C" w:rsidP="00AE3E58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BA6C0C" w:rsidRPr="002F0629" w:rsidRDefault="00BA6C0C" w:rsidP="00AE3E58">
            <w:pPr>
              <w:spacing w:before="0"/>
            </w:pPr>
            <w:r w:rsidRPr="002F0629">
              <w:rPr>
                <w:b/>
              </w:rPr>
              <w:t>Analysis</w:t>
            </w:r>
            <w:r w:rsidRPr="002F0629">
              <w:t xml:space="preserve">  </w:t>
            </w:r>
          </w:p>
          <w:p w:rsidR="00BA6C0C" w:rsidRPr="002F0629" w:rsidRDefault="00BA6C0C" w:rsidP="00AE3E58">
            <w:pPr>
              <w:numPr>
                <w:ilvl w:val="0"/>
                <w:numId w:val="10"/>
              </w:numPr>
              <w:spacing w:before="0"/>
            </w:pPr>
            <w:r w:rsidRPr="002F0629">
              <w:t xml:space="preserve">Involved in the global batch analysis for the </w:t>
            </w:r>
            <w:r w:rsidR="00D756B6" w:rsidRPr="002F0629">
              <w:t xml:space="preserve">custom </w:t>
            </w:r>
            <w:r w:rsidRPr="002F0629">
              <w:t xml:space="preserve">components to check the feasibility whether </w:t>
            </w:r>
            <w:r w:rsidR="00D756B6" w:rsidRPr="002F0629">
              <w:t xml:space="preserve">this </w:t>
            </w:r>
            <w:r w:rsidRPr="002F0629">
              <w:t>could be org stripped or not based on the functional requirement.</w:t>
            </w:r>
          </w:p>
          <w:p w:rsidR="00BA6C0C" w:rsidRPr="002F0629" w:rsidRDefault="00BA6C0C" w:rsidP="00AE3E58">
            <w:pPr>
              <w:numPr>
                <w:ilvl w:val="0"/>
                <w:numId w:val="10"/>
              </w:numPr>
              <w:spacing w:before="0"/>
            </w:pPr>
            <w:r w:rsidRPr="002F0629">
              <w:t xml:space="preserve">Involved in the Time zone analysis for the </w:t>
            </w:r>
            <w:r w:rsidR="00D756B6" w:rsidRPr="002F0629">
              <w:t xml:space="preserve">custom </w:t>
            </w:r>
            <w:r w:rsidRPr="002F0629">
              <w:t>components t</w:t>
            </w:r>
            <w:r w:rsidR="00D756B6" w:rsidRPr="002F0629">
              <w:t xml:space="preserve">o check the feasibility for </w:t>
            </w:r>
            <w:r w:rsidRPr="002F0629">
              <w:t>time zone conversions</w:t>
            </w:r>
            <w:r w:rsidR="00D756B6" w:rsidRPr="002F0629">
              <w:t xml:space="preserve"> </w:t>
            </w:r>
            <w:r w:rsidRPr="002F0629">
              <w:t>based on the functional requirement.</w:t>
            </w:r>
          </w:p>
          <w:p w:rsidR="00BA6C0C" w:rsidRPr="002F0629" w:rsidRDefault="00BA6C0C" w:rsidP="00AE3E58">
            <w:pPr>
              <w:numPr>
                <w:ilvl w:val="0"/>
                <w:numId w:val="10"/>
              </w:numPr>
              <w:spacing w:before="0"/>
            </w:pPr>
            <w:r w:rsidRPr="002F0629">
              <w:t>Customized the MIC Interfaces AR extract to include the time zone and global batch changes.</w:t>
            </w:r>
          </w:p>
          <w:p w:rsidR="002B1D01" w:rsidRPr="002F0629" w:rsidRDefault="00BA6C0C" w:rsidP="00EE28B6">
            <w:pPr>
              <w:numPr>
                <w:ilvl w:val="0"/>
                <w:numId w:val="10"/>
              </w:numPr>
              <w:spacing w:before="0"/>
              <w:rPr>
                <w:b/>
              </w:rPr>
            </w:pPr>
            <w:r w:rsidRPr="002F0629">
              <w:t>Customized “Green Dot” to include the time zone and global batch changes.</w:t>
            </w:r>
          </w:p>
        </w:tc>
      </w:tr>
    </w:tbl>
    <w:p w:rsidR="00A2106C" w:rsidRPr="002F0629" w:rsidRDefault="00A2106C" w:rsidP="00454D2D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59"/>
        <w:gridCol w:w="7376"/>
      </w:tblGrid>
      <w:tr w:rsidR="002B1D01" w:rsidRPr="002F0629" w:rsidTr="00F21B54">
        <w:trPr>
          <w:jc w:val="center"/>
        </w:trPr>
        <w:tc>
          <w:tcPr>
            <w:tcW w:w="2160" w:type="dxa"/>
            <w:shd w:val="clear" w:color="auto" w:fill="083A6F"/>
          </w:tcPr>
          <w:p w:rsidR="002B1D01" w:rsidRPr="002F0629" w:rsidRDefault="002B1D01" w:rsidP="00521B7C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2B1D01" w:rsidRPr="002F0629" w:rsidRDefault="00D342DD" w:rsidP="00521B7C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Pfizer</w:t>
            </w:r>
          </w:p>
        </w:tc>
      </w:tr>
      <w:tr w:rsidR="002B1D01" w:rsidRPr="002F0629" w:rsidTr="00F21B54">
        <w:trPr>
          <w:jc w:val="center"/>
        </w:trPr>
        <w:tc>
          <w:tcPr>
            <w:tcW w:w="2160" w:type="dxa"/>
            <w:shd w:val="clear" w:color="auto" w:fill="083A6F"/>
          </w:tcPr>
          <w:p w:rsidR="002B1D01" w:rsidRPr="002F0629" w:rsidRDefault="002B1D01" w:rsidP="00521B7C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D342DD" w:rsidRPr="002F0629" w:rsidRDefault="00D342DD" w:rsidP="00521B7C">
            <w:pPr>
              <w:spacing w:before="0"/>
              <w:rPr>
                <w:b/>
                <w:bCs/>
              </w:rPr>
            </w:pPr>
            <w:r w:rsidRPr="002F0629">
              <w:rPr>
                <w:bCs/>
              </w:rPr>
              <w:t>Sep</w:t>
            </w:r>
            <w:r w:rsidRPr="002F0629">
              <w:t xml:space="preserve"> 2006 to Aug 2007</w:t>
            </w:r>
          </w:p>
          <w:p w:rsidR="002B1D01" w:rsidRPr="002F0629" w:rsidRDefault="00D342DD" w:rsidP="00521B7C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 xml:space="preserve">Pfizer EFSS – ASM Development                                                                       </w:t>
            </w:r>
          </w:p>
        </w:tc>
      </w:tr>
      <w:tr w:rsidR="002B1D01" w:rsidRPr="002F0629" w:rsidTr="00F21B54">
        <w:trPr>
          <w:jc w:val="center"/>
        </w:trPr>
        <w:tc>
          <w:tcPr>
            <w:tcW w:w="2160" w:type="dxa"/>
            <w:shd w:val="clear" w:color="auto" w:fill="083A6F"/>
          </w:tcPr>
          <w:p w:rsidR="002B1D01" w:rsidRPr="002F0629" w:rsidRDefault="002B1D01" w:rsidP="00521B7C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2B1D01" w:rsidRPr="002F0629" w:rsidRDefault="00C41147" w:rsidP="00521B7C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Software Engineer</w:t>
            </w:r>
          </w:p>
        </w:tc>
      </w:tr>
      <w:tr w:rsidR="002B1D01" w:rsidRPr="002F0629" w:rsidTr="00F21B54">
        <w:trPr>
          <w:jc w:val="center"/>
        </w:trPr>
        <w:tc>
          <w:tcPr>
            <w:tcW w:w="10253" w:type="dxa"/>
            <w:gridSpan w:val="2"/>
          </w:tcPr>
          <w:p w:rsidR="002B1D01" w:rsidRPr="002F0629" w:rsidRDefault="002B1D01" w:rsidP="00521B7C">
            <w:pPr>
              <w:pStyle w:val="NormalBold"/>
              <w:spacing w:before="0" w:after="0"/>
            </w:pPr>
            <w:r w:rsidRPr="002F0629">
              <w:t>Background</w:t>
            </w:r>
          </w:p>
          <w:p w:rsidR="003B2F88" w:rsidRPr="002F0629" w:rsidRDefault="003B2F88" w:rsidP="00521B7C">
            <w:pPr>
              <w:spacing w:before="0"/>
            </w:pPr>
            <w:r w:rsidRPr="002F0629">
              <w:t>Oracle Financials 11.5.9 (O2C, P2P and R2R Modules)</w:t>
            </w:r>
            <w:r w:rsidR="00F446B7" w:rsidRPr="002F0629">
              <w:t>, Unix , Jdeveloper(OAF)</w:t>
            </w:r>
          </w:p>
          <w:p w:rsidR="00521B7C" w:rsidRPr="002F0629" w:rsidRDefault="00521B7C" w:rsidP="00521B7C">
            <w:pPr>
              <w:spacing w:before="0"/>
              <w:rPr>
                <w:u w:val="single"/>
              </w:rPr>
            </w:pPr>
          </w:p>
          <w:p w:rsidR="00521B7C" w:rsidRPr="002F0629" w:rsidRDefault="0059196F" w:rsidP="00521B7C">
            <w:pPr>
              <w:spacing w:before="0"/>
              <w:rPr>
                <w:u w:val="single"/>
              </w:rPr>
            </w:pPr>
            <w:r w:rsidRPr="002F0629">
              <w:t xml:space="preserve">Pfizer is one of the world’s leading pharmaceutical companies which deals with the research and development of medicines for humans and animals. </w:t>
            </w:r>
            <w:r w:rsidRPr="002F0629">
              <w:rPr>
                <w:u w:val="single"/>
              </w:rPr>
              <w:t xml:space="preserve"> </w:t>
            </w:r>
          </w:p>
          <w:p w:rsidR="0059196F" w:rsidRPr="002F0629" w:rsidRDefault="0059196F" w:rsidP="00521B7C">
            <w:pPr>
              <w:spacing w:before="0"/>
            </w:pPr>
            <w:r w:rsidRPr="002F0629">
              <w:rPr>
                <w:u w:val="single"/>
              </w:rPr>
              <w:t xml:space="preserve"> </w:t>
            </w:r>
          </w:p>
          <w:p w:rsidR="00521B7C" w:rsidRPr="002F0629" w:rsidRDefault="0059196F" w:rsidP="00521B7C">
            <w:pPr>
              <w:spacing w:before="0"/>
            </w:pPr>
            <w:r w:rsidRPr="002F0629">
              <w:t xml:space="preserve">Pfizer EFSS – </w:t>
            </w:r>
            <w:r w:rsidR="00AE19CF" w:rsidRPr="002F0629">
              <w:t>ASM is</w:t>
            </w:r>
            <w:r w:rsidRPr="002F0629">
              <w:t xml:space="preserve"> the Development Project for </w:t>
            </w:r>
            <w:r w:rsidR="00AE19CF" w:rsidRPr="002F0629">
              <w:t>Canada, Belgium</w:t>
            </w:r>
            <w:r w:rsidRPr="002F0629">
              <w:t xml:space="preserve">, </w:t>
            </w:r>
            <w:r w:rsidR="008C3A96" w:rsidRPr="002F0629">
              <w:t>and Italy</w:t>
            </w:r>
            <w:r w:rsidRPr="002F0629">
              <w:t xml:space="preserve"> &amp; </w:t>
            </w:r>
            <w:smartTag w:uri="urn:schemas-microsoft-com:office:smarttags" w:element="country-region">
              <w:r w:rsidRPr="002F0629">
                <w:t>Germany</w:t>
              </w:r>
            </w:smartTag>
            <w:r w:rsidRPr="002F0629">
              <w:t xml:space="preserve"> Rollout.</w:t>
            </w:r>
          </w:p>
          <w:p w:rsidR="0059196F" w:rsidRPr="002F0629" w:rsidRDefault="0059196F" w:rsidP="00521B7C">
            <w:pPr>
              <w:spacing w:before="0"/>
              <w:rPr>
                <w:b/>
                <w:u w:val="single"/>
              </w:rPr>
            </w:pPr>
            <w:r w:rsidRPr="002F0629">
              <w:t xml:space="preserve"> </w:t>
            </w:r>
          </w:p>
          <w:p w:rsidR="002B1D01" w:rsidRPr="002F0629" w:rsidRDefault="002B1D01" w:rsidP="00521B7C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A8755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Understanding the business processes of the client</w:t>
            </w:r>
          </w:p>
          <w:p w:rsidR="00A8755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Designing the Technical specifications for the requirements Identified.</w:t>
            </w:r>
          </w:p>
          <w:p w:rsidR="00A8755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Involved in developing  and customizing the RICE components as per the requirements</w:t>
            </w:r>
          </w:p>
          <w:p w:rsidR="00A8755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Prepared the test cases for various scenarios.</w:t>
            </w:r>
          </w:p>
          <w:p w:rsidR="00A8755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Supported the regression testing for the RICE objects.</w:t>
            </w:r>
          </w:p>
          <w:p w:rsidR="00A8755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Preparing Technical and Installation Documents</w:t>
            </w:r>
          </w:p>
          <w:p w:rsidR="00A8755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Code review for other team members</w:t>
            </w:r>
          </w:p>
          <w:p w:rsidR="002B1D01" w:rsidRPr="002F0629" w:rsidRDefault="00A87551" w:rsidP="00521B7C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Guiding technical assistance for Junior Team members</w:t>
            </w:r>
          </w:p>
          <w:p w:rsidR="000A2092" w:rsidRPr="002F0629" w:rsidRDefault="000A2092" w:rsidP="000A2092">
            <w:pPr>
              <w:pStyle w:val="CommentText"/>
              <w:ind w:left="1440"/>
              <w:jc w:val="both"/>
              <w:rPr>
                <w:rFonts w:ascii="Arial" w:hAnsi="Arial" w:cs="Arial"/>
              </w:rPr>
            </w:pPr>
          </w:p>
          <w:p w:rsidR="002B1D01" w:rsidRPr="002F0629" w:rsidRDefault="002B1D01" w:rsidP="00521B7C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D342DD" w:rsidRPr="002F0629" w:rsidRDefault="00D342DD" w:rsidP="00521B7C">
            <w:pPr>
              <w:numPr>
                <w:ilvl w:val="0"/>
                <w:numId w:val="6"/>
              </w:numPr>
              <w:spacing w:before="0"/>
            </w:pPr>
            <w:r w:rsidRPr="002F0629">
              <w:t>Designed and developed the “</w:t>
            </w:r>
            <w:r w:rsidRPr="002F0629">
              <w:rPr>
                <w:b/>
              </w:rPr>
              <w:t>Canadian Auto Lockbox File Automation</w:t>
            </w:r>
            <w:r w:rsidRPr="002F0629">
              <w:t xml:space="preserve">” </w:t>
            </w:r>
          </w:p>
          <w:p w:rsidR="00F446B7" w:rsidRPr="002F0629" w:rsidRDefault="00D342DD" w:rsidP="00521B7C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Investigated on the failure for the Standard DFF view generation </w:t>
            </w:r>
          </w:p>
          <w:p w:rsidR="00D342DD" w:rsidRPr="002F0629" w:rsidRDefault="00D342DD" w:rsidP="00521B7C">
            <w:pPr>
              <w:numPr>
                <w:ilvl w:val="0"/>
                <w:numId w:val="6"/>
              </w:numPr>
              <w:spacing w:before="0"/>
              <w:rPr>
                <w:b/>
                <w:bCs/>
              </w:rPr>
            </w:pPr>
            <w:r w:rsidRPr="002F0629">
              <w:t xml:space="preserve">Designed and developed the </w:t>
            </w:r>
            <w:r w:rsidR="00F446B7" w:rsidRPr="002F0629">
              <w:t>below</w:t>
            </w:r>
          </w:p>
          <w:p w:rsidR="00D342DD" w:rsidRPr="002F0629" w:rsidRDefault="00D342DD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Purchase Requisitions Out - to extract the PO’s, ISO’s and RMA’s which are expected to be receipted, and also when any change has been made to the PO’s , ISO’s and RMA’s by having the triggers on the standard tables to meet this requirement. </w:t>
            </w:r>
          </w:p>
          <w:p w:rsidR="00D342DD" w:rsidRPr="002F0629" w:rsidRDefault="00D342DD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>GL translation rates Import - to perform validations and to insert rates for the set of books based on their functional currency.</w:t>
            </w:r>
          </w:p>
          <w:p w:rsidR="0056731F" w:rsidRPr="002F0629" w:rsidRDefault="00D342DD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Journal Line Sequencing Based on the Reporting Entity – Extension </w:t>
            </w:r>
          </w:p>
          <w:p w:rsidR="00D342DD" w:rsidRPr="002F0629" w:rsidRDefault="00D342DD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Past Due Invoice Hold Validations - Extension to the sales order </w:t>
            </w:r>
            <w:r w:rsidR="007A34A3" w:rsidRPr="002F0629">
              <w:t>workbench is</w:t>
            </w:r>
            <w:r w:rsidRPr="002F0629">
              <w:t xml:space="preserve"> to apply a hold on the sales order when the order is being booked when the customer has any past due Invoices.</w:t>
            </w:r>
          </w:p>
          <w:p w:rsidR="00D342DD" w:rsidRPr="002F0629" w:rsidRDefault="00D342DD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Release the Past Due Invoice </w:t>
            </w:r>
            <w:r w:rsidR="00177B66" w:rsidRPr="002F0629">
              <w:t>Hold -</w:t>
            </w:r>
            <w:r w:rsidRPr="002F0629">
              <w:t xml:space="preserve"> Extension to release the Past Due Invoice hold which has been applied before when the grace days for the customer has been increased.</w:t>
            </w:r>
          </w:p>
          <w:p w:rsidR="00D342DD" w:rsidRPr="002F0629" w:rsidRDefault="00D342DD" w:rsidP="00521B7C">
            <w:pPr>
              <w:numPr>
                <w:ilvl w:val="0"/>
                <w:numId w:val="7"/>
              </w:numPr>
              <w:spacing w:before="0"/>
              <w:rPr>
                <w:b/>
                <w:bCs/>
              </w:rPr>
            </w:pPr>
            <w:r w:rsidRPr="002F0629">
              <w:t>Discount Reconciliation [To display earned and unearned discounts for AR Invoices]</w:t>
            </w:r>
          </w:p>
          <w:p w:rsidR="00D342DD" w:rsidRPr="002F0629" w:rsidRDefault="00D342DD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lastRenderedPageBreak/>
              <w:t>Dunning Letter Re</w:t>
            </w:r>
            <w:r w:rsidR="007A34A3" w:rsidRPr="002F0629">
              <w:t>gistered Post</w:t>
            </w:r>
            <w:r w:rsidRPr="002F0629">
              <w:t>[To print customer addresses on Dunning Letter Template]</w:t>
            </w:r>
          </w:p>
          <w:p w:rsidR="00F446B7" w:rsidRPr="002F0629" w:rsidRDefault="00F446B7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>Error Monitoring tool</w:t>
            </w:r>
          </w:p>
          <w:p w:rsidR="00F446B7" w:rsidRPr="002F0629" w:rsidRDefault="00FE5633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 xml:space="preserve">Customized </w:t>
            </w:r>
            <w:r w:rsidR="00D342DD" w:rsidRPr="002F0629">
              <w:t>AR VAT Register</w:t>
            </w:r>
          </w:p>
          <w:p w:rsidR="00D342DD" w:rsidRPr="002F0629" w:rsidRDefault="00D342DD" w:rsidP="00521B7C">
            <w:pPr>
              <w:numPr>
                <w:ilvl w:val="0"/>
                <w:numId w:val="7"/>
              </w:numPr>
              <w:spacing w:before="0"/>
            </w:pPr>
            <w:r w:rsidRPr="002F0629">
              <w:t>INPS social Security contribution in charge to the Pfizer [For statutory Requirements to display AP invoices which has certain tax codes based on flag]</w:t>
            </w:r>
          </w:p>
          <w:p w:rsidR="00F446B7" w:rsidRPr="002F0629" w:rsidRDefault="007A34A3" w:rsidP="009859CD">
            <w:pPr>
              <w:numPr>
                <w:ilvl w:val="0"/>
                <w:numId w:val="7"/>
              </w:numPr>
              <w:spacing w:before="0"/>
            </w:pPr>
            <w:r w:rsidRPr="002F0629">
              <w:t>AR fiche</w:t>
            </w:r>
          </w:p>
        </w:tc>
      </w:tr>
    </w:tbl>
    <w:p w:rsidR="00521B7C" w:rsidRPr="002F0629" w:rsidRDefault="00521B7C" w:rsidP="00454D2D"/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67"/>
        <w:gridCol w:w="7368"/>
      </w:tblGrid>
      <w:tr w:rsidR="00585F50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585F50" w:rsidRPr="002F0629" w:rsidRDefault="00585F50" w:rsidP="008555B4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Company</w:t>
            </w:r>
          </w:p>
        </w:tc>
        <w:tc>
          <w:tcPr>
            <w:tcW w:w="8093" w:type="dxa"/>
          </w:tcPr>
          <w:p w:rsidR="00585F50" w:rsidRPr="002F0629" w:rsidRDefault="003A2D01" w:rsidP="008555B4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>Pfizer</w:t>
            </w:r>
          </w:p>
        </w:tc>
      </w:tr>
      <w:tr w:rsidR="00585F50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585F50" w:rsidRPr="002F0629" w:rsidRDefault="00585F50" w:rsidP="008555B4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Duration</w:t>
            </w:r>
          </w:p>
        </w:tc>
        <w:tc>
          <w:tcPr>
            <w:tcW w:w="8093" w:type="dxa"/>
          </w:tcPr>
          <w:p w:rsidR="00E20C5D" w:rsidRPr="002F0629" w:rsidRDefault="00E20C5D" w:rsidP="008555B4">
            <w:pPr>
              <w:pStyle w:val="TableText"/>
              <w:spacing w:before="0" w:after="0"/>
            </w:pPr>
            <w:r w:rsidRPr="002F0629">
              <w:rPr>
                <w:bCs/>
              </w:rPr>
              <w:t>Mar</w:t>
            </w:r>
            <w:r w:rsidRPr="002F0629">
              <w:t xml:space="preserve"> 2006 to Aug 2006</w:t>
            </w:r>
          </w:p>
          <w:p w:rsidR="00585F50" w:rsidRPr="002F0629" w:rsidRDefault="000F4DBA" w:rsidP="008555B4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b/>
                <w:bCs/>
              </w:rPr>
              <w:t xml:space="preserve">String Functional Interfaces Testing                                            </w:t>
            </w:r>
          </w:p>
        </w:tc>
      </w:tr>
      <w:tr w:rsidR="00585F50" w:rsidRPr="002F0629" w:rsidTr="00A33E83">
        <w:trPr>
          <w:jc w:val="center"/>
        </w:trPr>
        <w:tc>
          <w:tcPr>
            <w:tcW w:w="2160" w:type="dxa"/>
            <w:shd w:val="clear" w:color="auto" w:fill="083A6F"/>
          </w:tcPr>
          <w:p w:rsidR="00585F50" w:rsidRPr="002F0629" w:rsidRDefault="00585F50" w:rsidP="008555B4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Position</w:t>
            </w:r>
          </w:p>
        </w:tc>
        <w:tc>
          <w:tcPr>
            <w:tcW w:w="8093" w:type="dxa"/>
          </w:tcPr>
          <w:p w:rsidR="00585F50" w:rsidRPr="002F0629" w:rsidRDefault="00C41147" w:rsidP="008555B4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Software Engineer</w:t>
            </w:r>
          </w:p>
        </w:tc>
      </w:tr>
      <w:tr w:rsidR="00585F50" w:rsidRPr="002F0629" w:rsidTr="00A33E83">
        <w:trPr>
          <w:jc w:val="center"/>
        </w:trPr>
        <w:tc>
          <w:tcPr>
            <w:tcW w:w="10253" w:type="dxa"/>
            <w:gridSpan w:val="2"/>
          </w:tcPr>
          <w:p w:rsidR="00585F50" w:rsidRPr="002F0629" w:rsidRDefault="00585F50" w:rsidP="008555B4">
            <w:pPr>
              <w:pStyle w:val="NormalBold"/>
              <w:spacing w:before="0" w:after="0"/>
            </w:pPr>
            <w:r w:rsidRPr="002F0629">
              <w:t>Background</w:t>
            </w:r>
          </w:p>
          <w:p w:rsidR="003B2F88" w:rsidRPr="002F0629" w:rsidRDefault="003B2F88" w:rsidP="008555B4">
            <w:pPr>
              <w:spacing w:before="0"/>
              <w:rPr>
                <w:u w:val="single"/>
              </w:rPr>
            </w:pPr>
            <w:r w:rsidRPr="002F0629">
              <w:t>Oracle Financials 11.5.9 (O2C, P2P and R2R Modules)</w:t>
            </w:r>
            <w:r w:rsidRPr="002F0629">
              <w:rPr>
                <w:u w:val="single"/>
              </w:rPr>
              <w:t xml:space="preserve"> </w:t>
            </w:r>
          </w:p>
          <w:p w:rsidR="00465B5A" w:rsidRPr="002F0629" w:rsidRDefault="000110EA" w:rsidP="008555B4">
            <w:pPr>
              <w:spacing w:before="0"/>
            </w:pPr>
            <w:r w:rsidRPr="002F0629">
              <w:t>(Functional Testing)</w:t>
            </w:r>
          </w:p>
          <w:p w:rsidR="000110EA" w:rsidRPr="002F0629" w:rsidRDefault="000110EA" w:rsidP="008555B4">
            <w:pPr>
              <w:spacing w:before="0"/>
              <w:rPr>
                <w:u w:val="single"/>
              </w:rPr>
            </w:pPr>
          </w:p>
          <w:p w:rsidR="00AD6721" w:rsidRPr="002F0629" w:rsidRDefault="00AD6721" w:rsidP="008555B4">
            <w:pPr>
              <w:spacing w:before="0"/>
            </w:pPr>
            <w:r w:rsidRPr="002F0629">
              <w:t xml:space="preserve">Pfizer is one of the world’s leading pharmaceutical companies which deals with the research and development of medicines for humans and animals. </w:t>
            </w:r>
          </w:p>
          <w:p w:rsidR="00465B5A" w:rsidRPr="002F0629" w:rsidRDefault="00465B5A" w:rsidP="008555B4">
            <w:pPr>
              <w:spacing w:before="0"/>
            </w:pPr>
          </w:p>
          <w:p w:rsidR="00AD6721" w:rsidRPr="002F0629" w:rsidRDefault="00AD6721" w:rsidP="008555B4">
            <w:pPr>
              <w:spacing w:before="0"/>
            </w:pPr>
            <w:r w:rsidRPr="002F0629">
              <w:t>Pfizer EFSS – String Testing is Manual Functional End to End Testing of all Inbound and Outbound Interfaces for France, Italy &amp; Germany Rollout and Supported Canada Rollout</w:t>
            </w:r>
          </w:p>
          <w:p w:rsidR="00465B5A" w:rsidRPr="002F0629" w:rsidRDefault="00465B5A" w:rsidP="008555B4">
            <w:pPr>
              <w:spacing w:before="0"/>
              <w:rPr>
                <w:u w:val="single"/>
              </w:rPr>
            </w:pPr>
          </w:p>
          <w:p w:rsidR="00585F50" w:rsidRPr="002F0629" w:rsidRDefault="00585F50" w:rsidP="008555B4">
            <w:pPr>
              <w:pStyle w:val="NormalBold"/>
              <w:spacing w:before="0" w:after="0"/>
            </w:pPr>
            <w:r w:rsidRPr="002F0629">
              <w:t>Responsibilities</w:t>
            </w:r>
          </w:p>
          <w:p w:rsidR="00B0142D" w:rsidRPr="002F0629" w:rsidRDefault="00B0142D" w:rsidP="008555B4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Involved in End to End testing for custom components in O2C, P2P and R2R Modules</w:t>
            </w:r>
          </w:p>
          <w:p w:rsidR="00B0142D" w:rsidRPr="002F0629" w:rsidRDefault="00B0142D" w:rsidP="008555B4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Resolved many set-up related functional issues</w:t>
            </w:r>
          </w:p>
          <w:p w:rsidR="00B0142D" w:rsidRPr="002F0629" w:rsidRDefault="00B0142D" w:rsidP="008555B4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Supported Canada Roll out</w:t>
            </w:r>
          </w:p>
          <w:p w:rsidR="00B0142D" w:rsidRPr="002F0629" w:rsidRDefault="00B0142D" w:rsidP="008555B4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Functional Testing of the complex and Important Interfaces running for Pfizer.</w:t>
            </w:r>
          </w:p>
          <w:p w:rsidR="00B0142D" w:rsidRPr="002F0629" w:rsidRDefault="00B0142D" w:rsidP="008555B4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Preparing Test Cases, Test Scripts &amp; Test Plans.</w:t>
            </w:r>
          </w:p>
          <w:p w:rsidR="00585F50" w:rsidRPr="002F0629" w:rsidRDefault="00B0142D" w:rsidP="008555B4">
            <w:pPr>
              <w:pStyle w:val="CommentText"/>
              <w:numPr>
                <w:ilvl w:val="0"/>
                <w:numId w:val="9"/>
              </w:numPr>
              <w:tabs>
                <w:tab w:val="clear" w:pos="720"/>
              </w:tabs>
              <w:ind w:left="1440"/>
              <w:jc w:val="both"/>
              <w:rPr>
                <w:rFonts w:ascii="Arial" w:hAnsi="Arial" w:cs="Arial"/>
              </w:rPr>
            </w:pPr>
            <w:r w:rsidRPr="002F0629">
              <w:rPr>
                <w:rFonts w:ascii="Arial" w:hAnsi="Arial" w:cs="Arial"/>
              </w:rPr>
              <w:t>Coordinating with the Market to check out whether the Interface data that comes in from others systems and that goes out of oracle meets the functional Requirement.</w:t>
            </w:r>
          </w:p>
          <w:p w:rsidR="00585F50" w:rsidRPr="002F0629" w:rsidRDefault="00585F50" w:rsidP="008555B4">
            <w:pPr>
              <w:pStyle w:val="NormalBold"/>
              <w:spacing w:before="0" w:after="0"/>
            </w:pPr>
            <w:r w:rsidRPr="002F0629">
              <w:t>Deliverables</w:t>
            </w:r>
          </w:p>
          <w:p w:rsidR="00B0142D" w:rsidRPr="002F0629" w:rsidRDefault="00B0142D" w:rsidP="008555B4">
            <w:pPr>
              <w:spacing w:before="0"/>
            </w:pPr>
            <w:r w:rsidRPr="002F0629">
              <w:t>String Testing:  Functional testing of the interfaces for each country for various variants.</w:t>
            </w:r>
          </w:p>
          <w:p w:rsidR="00B0142D" w:rsidRPr="002F0629" w:rsidRDefault="00B0142D" w:rsidP="008555B4">
            <w:pPr>
              <w:spacing w:before="0"/>
            </w:pPr>
          </w:p>
          <w:p w:rsidR="00B0142D" w:rsidRPr="002F0629" w:rsidRDefault="00B0142D" w:rsidP="008555B4">
            <w:pPr>
              <w:numPr>
                <w:ilvl w:val="0"/>
                <w:numId w:val="6"/>
              </w:numPr>
              <w:spacing w:before="0"/>
              <w:rPr>
                <w:b/>
              </w:rPr>
            </w:pPr>
            <w:r w:rsidRPr="002F0629">
              <w:t xml:space="preserve">      </w:t>
            </w:r>
            <w:r w:rsidRPr="002F0629">
              <w:rPr>
                <w:b/>
              </w:rPr>
              <w:t>Inbound Interfaces String Tested: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Sales orders In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Journals In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Customer Info In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smartTag w:uri="urn:schemas-microsoft-com:office:smarttags" w:element="place">
              <w:r w:rsidRPr="002F0629">
                <w:t>Lot</w:t>
              </w:r>
            </w:smartTag>
            <w:r w:rsidRPr="002F0629">
              <w:t xml:space="preserve"> Master In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Inventory Movements In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Standard cost In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Purchase Requisitions from Manugistics</w:t>
            </w:r>
          </w:p>
          <w:p w:rsidR="00B0142D" w:rsidRPr="002F0629" w:rsidRDefault="00B0142D" w:rsidP="008555B4">
            <w:pPr>
              <w:spacing w:before="0"/>
            </w:pPr>
          </w:p>
          <w:p w:rsidR="00B0142D" w:rsidRPr="002F0629" w:rsidRDefault="00B0142D" w:rsidP="008555B4">
            <w:pPr>
              <w:numPr>
                <w:ilvl w:val="0"/>
                <w:numId w:val="6"/>
              </w:numPr>
              <w:spacing w:before="0"/>
              <w:rPr>
                <w:b/>
              </w:rPr>
            </w:pPr>
            <w:r w:rsidRPr="002F0629">
              <w:t xml:space="preserve">    </w:t>
            </w:r>
            <w:r w:rsidRPr="002F0629">
              <w:rPr>
                <w:b/>
              </w:rPr>
              <w:t>Outbound Interfaces String Tested: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Sales orders out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Vendor Master Out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Inventory Balances Out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Item Master Out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AR invoices detail Out</w:t>
            </w:r>
          </w:p>
          <w:p w:rsidR="00B0142D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Dispatch Details Out</w:t>
            </w:r>
          </w:p>
          <w:p w:rsidR="00585F50" w:rsidRPr="002F0629" w:rsidRDefault="00B0142D" w:rsidP="008555B4">
            <w:pPr>
              <w:numPr>
                <w:ilvl w:val="0"/>
                <w:numId w:val="7"/>
              </w:numPr>
              <w:spacing w:before="0"/>
            </w:pPr>
            <w:r w:rsidRPr="002F0629">
              <w:t>Customers Out</w:t>
            </w:r>
          </w:p>
        </w:tc>
      </w:tr>
    </w:tbl>
    <w:p w:rsidR="00AA646F" w:rsidRPr="002F0629" w:rsidRDefault="00AA646F" w:rsidP="005010E5">
      <w:pPr>
        <w:pStyle w:val="Heading-unnumbered"/>
        <w:keepNext/>
        <w:outlineLvl w:val="0"/>
        <w:rPr>
          <w:rFonts w:ascii="Arial" w:hAnsi="Arial"/>
          <w:lang w:val="en-GB"/>
        </w:rPr>
      </w:pPr>
      <w:r w:rsidRPr="002F0629">
        <w:rPr>
          <w:rFonts w:ascii="Arial" w:hAnsi="Arial"/>
          <w:lang w:val="en-GB"/>
        </w:rPr>
        <w:t>Employment History</w:t>
      </w:r>
    </w:p>
    <w:tbl>
      <w:tblPr>
        <w:tblStyle w:val="HCLAXONTable-withheaderrow"/>
        <w:tblW w:w="4850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679"/>
        <w:gridCol w:w="3343"/>
        <w:gridCol w:w="3413"/>
      </w:tblGrid>
      <w:tr w:rsidR="00AA646F" w:rsidRPr="002F0629" w:rsidTr="00582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tblHeader/>
        </w:trPr>
        <w:tc>
          <w:tcPr>
            <w:tcW w:w="2756" w:type="dxa"/>
          </w:tcPr>
          <w:p w:rsidR="00AA646F" w:rsidRPr="002F0629" w:rsidRDefault="00AA646F" w:rsidP="00051070">
            <w:pPr>
              <w:pStyle w:val="TableHeader"/>
              <w:spacing w:before="0" w:after="0"/>
              <w:rPr>
                <w:rFonts w:ascii="Arial" w:hAnsi="Arial"/>
                <w:lang w:val="en-GB"/>
              </w:rPr>
            </w:pPr>
            <w:r w:rsidRPr="002F0629">
              <w:rPr>
                <w:rFonts w:ascii="Arial" w:hAnsi="Arial"/>
                <w:lang w:val="en-GB"/>
              </w:rPr>
              <w:t>Date</w:t>
            </w:r>
          </w:p>
        </w:tc>
        <w:tc>
          <w:tcPr>
            <w:tcW w:w="3420" w:type="dxa"/>
          </w:tcPr>
          <w:p w:rsidR="00AA646F" w:rsidRPr="002F0629" w:rsidRDefault="00AA646F" w:rsidP="00051070">
            <w:pPr>
              <w:pStyle w:val="TableHeader"/>
              <w:spacing w:before="0" w:after="0"/>
              <w:rPr>
                <w:rFonts w:ascii="Arial" w:hAnsi="Arial"/>
                <w:lang w:val="en-GB"/>
              </w:rPr>
            </w:pPr>
            <w:r w:rsidRPr="002F0629">
              <w:rPr>
                <w:rFonts w:ascii="Arial" w:hAnsi="Arial"/>
                <w:lang w:val="en-GB"/>
              </w:rPr>
              <w:t>Company Name</w:t>
            </w:r>
          </w:p>
        </w:tc>
        <w:tc>
          <w:tcPr>
            <w:tcW w:w="3502" w:type="dxa"/>
          </w:tcPr>
          <w:p w:rsidR="00AA646F" w:rsidRPr="002F0629" w:rsidRDefault="00AA646F" w:rsidP="00051070">
            <w:pPr>
              <w:pStyle w:val="TableHeader"/>
              <w:spacing w:before="0" w:after="0"/>
              <w:rPr>
                <w:rFonts w:ascii="Arial" w:hAnsi="Arial"/>
                <w:lang w:val="en-GB"/>
              </w:rPr>
            </w:pPr>
            <w:r w:rsidRPr="002F0629">
              <w:rPr>
                <w:rFonts w:ascii="Arial" w:hAnsi="Arial"/>
                <w:lang w:val="en-GB"/>
              </w:rPr>
              <w:t>Role</w:t>
            </w:r>
          </w:p>
        </w:tc>
      </w:tr>
      <w:tr w:rsidR="003648EE" w:rsidRPr="002F0629" w:rsidTr="00582E15">
        <w:tc>
          <w:tcPr>
            <w:tcW w:w="2756" w:type="dxa"/>
          </w:tcPr>
          <w:p w:rsidR="003648EE" w:rsidRPr="002F0629" w:rsidRDefault="009E3726" w:rsidP="0005107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17-Apr-2008</w:t>
            </w:r>
            <w:r w:rsidR="00311332" w:rsidRPr="002F0629">
              <w:rPr>
                <w:lang w:val="en-GB"/>
              </w:rPr>
              <w:t xml:space="preserve"> </w:t>
            </w:r>
            <w:r w:rsidR="00AB3F30">
              <w:rPr>
                <w:lang w:val="en-GB"/>
              </w:rPr>
              <w:t>-</w:t>
            </w:r>
            <w:r w:rsidR="00311332" w:rsidRPr="002F0629">
              <w:rPr>
                <w:lang w:val="en-GB"/>
              </w:rPr>
              <w:t xml:space="preserve"> </w:t>
            </w:r>
            <w:r w:rsidR="00AB3F30">
              <w:rPr>
                <w:lang w:val="en-GB"/>
              </w:rPr>
              <w:t>23-Sep-2016</w:t>
            </w:r>
          </w:p>
        </w:tc>
        <w:tc>
          <w:tcPr>
            <w:tcW w:w="3420" w:type="dxa"/>
          </w:tcPr>
          <w:p w:rsidR="003648EE" w:rsidRPr="002F0629" w:rsidRDefault="009E3726" w:rsidP="0005107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HCL Technologies</w:t>
            </w:r>
          </w:p>
        </w:tc>
        <w:tc>
          <w:tcPr>
            <w:tcW w:w="3502" w:type="dxa"/>
          </w:tcPr>
          <w:p w:rsidR="003648EE" w:rsidRPr="002F0629" w:rsidRDefault="00231A5F" w:rsidP="00051070">
            <w:pPr>
              <w:pStyle w:val="TableText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Lead</w:t>
            </w:r>
            <w:r w:rsidR="009E3726" w:rsidRPr="002F0629">
              <w:rPr>
                <w:lang w:val="en-GB"/>
              </w:rPr>
              <w:t xml:space="preserve"> Consultant</w:t>
            </w:r>
          </w:p>
        </w:tc>
      </w:tr>
      <w:tr w:rsidR="003648EE" w:rsidRPr="002F0629" w:rsidTr="00582E15">
        <w:tc>
          <w:tcPr>
            <w:tcW w:w="2756" w:type="dxa"/>
          </w:tcPr>
          <w:p w:rsidR="003648EE" w:rsidRPr="002F0629" w:rsidRDefault="00AB3F30" w:rsidP="00AB3F30">
            <w:pPr>
              <w:pStyle w:val="TableText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0</w:t>
            </w:r>
            <w:r w:rsidR="009E3726" w:rsidRPr="002F0629">
              <w:rPr>
                <w:lang w:val="en-GB"/>
              </w:rPr>
              <w:t>1-Mar-2006</w:t>
            </w:r>
            <w:r w:rsidR="00311332" w:rsidRPr="002F0629">
              <w:rPr>
                <w:lang w:val="en-GB"/>
              </w:rPr>
              <w:t xml:space="preserve"> </w:t>
            </w:r>
            <w:r>
              <w:rPr>
                <w:lang w:val="en-GB"/>
              </w:rPr>
              <w:t>-</w:t>
            </w:r>
            <w:r w:rsidR="009E3726" w:rsidRPr="002F0629">
              <w:rPr>
                <w:lang w:val="en-GB"/>
              </w:rPr>
              <w:t xml:space="preserve"> 28-Feb-2008</w:t>
            </w:r>
          </w:p>
        </w:tc>
        <w:tc>
          <w:tcPr>
            <w:tcW w:w="3420" w:type="dxa"/>
          </w:tcPr>
          <w:p w:rsidR="003648EE" w:rsidRPr="002F0629" w:rsidRDefault="009E3726" w:rsidP="0005107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Accenture</w:t>
            </w:r>
          </w:p>
        </w:tc>
        <w:tc>
          <w:tcPr>
            <w:tcW w:w="3502" w:type="dxa"/>
          </w:tcPr>
          <w:p w:rsidR="003648EE" w:rsidRPr="002F0629" w:rsidRDefault="009E3726" w:rsidP="0005107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Software Engineer</w:t>
            </w:r>
          </w:p>
        </w:tc>
      </w:tr>
      <w:tr w:rsidR="00582E15" w:rsidRPr="002F0629" w:rsidTr="00582E15">
        <w:tc>
          <w:tcPr>
            <w:tcW w:w="2756" w:type="dxa"/>
          </w:tcPr>
          <w:p w:rsidR="00582E15" w:rsidRPr="002F0629" w:rsidRDefault="00AB3F30" w:rsidP="00051070">
            <w:pPr>
              <w:pStyle w:val="TableText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16-May-2003-</w:t>
            </w:r>
            <w:r w:rsidR="00582E15" w:rsidRPr="002F0629">
              <w:rPr>
                <w:lang w:val="en-GB"/>
              </w:rPr>
              <w:t xml:space="preserve"> 30-Nov-2003</w:t>
            </w:r>
          </w:p>
        </w:tc>
        <w:tc>
          <w:tcPr>
            <w:tcW w:w="3420" w:type="dxa"/>
          </w:tcPr>
          <w:p w:rsidR="00582E15" w:rsidRPr="002F0629" w:rsidRDefault="00582E15" w:rsidP="0005107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National College of Engineering</w:t>
            </w:r>
          </w:p>
        </w:tc>
        <w:tc>
          <w:tcPr>
            <w:tcW w:w="3502" w:type="dxa"/>
          </w:tcPr>
          <w:p w:rsidR="00582E15" w:rsidRPr="002F0629" w:rsidRDefault="00582E15" w:rsidP="0005107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Lecturer</w:t>
            </w:r>
          </w:p>
        </w:tc>
      </w:tr>
    </w:tbl>
    <w:p w:rsidR="008E6098" w:rsidRPr="002F0629" w:rsidRDefault="003648EE" w:rsidP="005010E5">
      <w:pPr>
        <w:pStyle w:val="Heading-unnumbered"/>
        <w:keepNext/>
        <w:outlineLvl w:val="0"/>
        <w:rPr>
          <w:rFonts w:ascii="Arial" w:hAnsi="Arial"/>
          <w:lang w:val="en-GB"/>
        </w:rPr>
      </w:pPr>
      <w:r w:rsidRPr="002F0629">
        <w:rPr>
          <w:rFonts w:ascii="Arial" w:hAnsi="Arial"/>
          <w:lang w:val="en-GB"/>
        </w:rPr>
        <w:lastRenderedPageBreak/>
        <w:t>Qualifications</w:t>
      </w:r>
    </w:p>
    <w:tbl>
      <w:tblPr>
        <w:tblStyle w:val="HCLAXONTable-withheaderrow"/>
        <w:tblW w:w="4850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326"/>
        <w:gridCol w:w="2820"/>
        <w:gridCol w:w="4289"/>
      </w:tblGrid>
      <w:tr w:rsidR="003648EE" w:rsidRPr="002F0629" w:rsidTr="00907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0" w:type="dxa"/>
          </w:tcPr>
          <w:p w:rsidR="003648EE" w:rsidRPr="002F0629" w:rsidRDefault="003648EE" w:rsidP="00EB1DF0">
            <w:pPr>
              <w:pStyle w:val="TableHeader"/>
              <w:spacing w:before="0" w:after="0"/>
              <w:rPr>
                <w:rFonts w:ascii="Arial" w:hAnsi="Arial"/>
                <w:lang w:val="en-GB"/>
              </w:rPr>
            </w:pPr>
            <w:r w:rsidRPr="002F0629">
              <w:rPr>
                <w:rFonts w:ascii="Arial" w:hAnsi="Arial"/>
                <w:lang w:val="en-GB"/>
              </w:rPr>
              <w:t>Level</w:t>
            </w:r>
          </w:p>
        </w:tc>
        <w:tc>
          <w:tcPr>
            <w:tcW w:w="2889" w:type="dxa"/>
          </w:tcPr>
          <w:p w:rsidR="003648EE" w:rsidRPr="002F0629" w:rsidRDefault="003648EE" w:rsidP="00EB1DF0">
            <w:pPr>
              <w:pStyle w:val="TableHeader"/>
              <w:spacing w:before="0" w:after="0"/>
              <w:rPr>
                <w:rFonts w:ascii="Arial" w:hAnsi="Arial"/>
                <w:lang w:val="en-GB"/>
              </w:rPr>
            </w:pPr>
            <w:r w:rsidRPr="002F0629">
              <w:rPr>
                <w:rFonts w:ascii="Arial" w:hAnsi="Arial"/>
                <w:lang w:val="en-GB"/>
              </w:rPr>
              <w:t>Subject</w:t>
            </w:r>
          </w:p>
        </w:tc>
        <w:tc>
          <w:tcPr>
            <w:tcW w:w="4399" w:type="dxa"/>
          </w:tcPr>
          <w:p w:rsidR="003648EE" w:rsidRPr="002F0629" w:rsidRDefault="003648EE" w:rsidP="00EB1DF0">
            <w:pPr>
              <w:pStyle w:val="TableHeader"/>
              <w:spacing w:before="0" w:after="0"/>
              <w:rPr>
                <w:rFonts w:ascii="Arial" w:hAnsi="Arial"/>
                <w:lang w:val="en-GB"/>
              </w:rPr>
            </w:pPr>
            <w:r w:rsidRPr="002F0629">
              <w:rPr>
                <w:rFonts w:ascii="Arial" w:hAnsi="Arial"/>
                <w:lang w:val="en-GB"/>
              </w:rPr>
              <w:t>College / University</w:t>
            </w:r>
          </w:p>
        </w:tc>
      </w:tr>
      <w:tr w:rsidR="003648EE" w:rsidRPr="002F0629" w:rsidTr="00907311">
        <w:tc>
          <w:tcPr>
            <w:tcW w:w="2390" w:type="dxa"/>
          </w:tcPr>
          <w:p w:rsidR="003648EE" w:rsidRPr="002F0629" w:rsidRDefault="00907311" w:rsidP="00EB1DF0">
            <w:pPr>
              <w:pStyle w:val="TableText"/>
              <w:spacing w:before="0" w:after="0"/>
              <w:jc w:val="center"/>
              <w:rPr>
                <w:lang w:val="en-GB"/>
              </w:rPr>
            </w:pPr>
            <w:r w:rsidRPr="002F0629">
              <w:rPr>
                <w:lang w:val="en-GB"/>
              </w:rPr>
              <w:t>B.E</w:t>
            </w:r>
          </w:p>
        </w:tc>
        <w:tc>
          <w:tcPr>
            <w:tcW w:w="2889" w:type="dxa"/>
          </w:tcPr>
          <w:p w:rsidR="003648EE" w:rsidRPr="002F0629" w:rsidRDefault="00907311" w:rsidP="00EB1DF0">
            <w:pPr>
              <w:pStyle w:val="TableText"/>
              <w:spacing w:before="0" w:after="0"/>
              <w:jc w:val="center"/>
              <w:rPr>
                <w:lang w:val="en-GB"/>
              </w:rPr>
            </w:pPr>
            <w:r w:rsidRPr="002F0629">
              <w:rPr>
                <w:lang w:val="en-GB"/>
              </w:rPr>
              <w:t>Computer Science</w:t>
            </w:r>
          </w:p>
        </w:tc>
        <w:tc>
          <w:tcPr>
            <w:tcW w:w="4399" w:type="dxa"/>
          </w:tcPr>
          <w:p w:rsidR="003648EE" w:rsidRPr="002F0629" w:rsidRDefault="00907311" w:rsidP="00EB1DF0">
            <w:pPr>
              <w:pStyle w:val="TableText"/>
              <w:spacing w:before="0" w:after="0"/>
              <w:rPr>
                <w:lang w:val="en-GB"/>
              </w:rPr>
            </w:pPr>
            <w:smartTag w:uri="urn:schemas-microsoft-com:office:smarttags" w:element="PlaceName">
              <w:r w:rsidRPr="002F0629">
                <w:rPr>
                  <w:b/>
                  <w:lang w:val="en-US"/>
                </w:rPr>
                <w:t>National</w:t>
              </w:r>
            </w:smartTag>
            <w:r w:rsidRPr="002F0629">
              <w:rPr>
                <w:b/>
                <w:lang w:val="en-US"/>
              </w:rPr>
              <w:t xml:space="preserve"> </w:t>
            </w:r>
            <w:smartTag w:uri="urn:schemas-microsoft-com:office:smarttags" w:element="PlaceName">
              <w:r w:rsidRPr="002F0629">
                <w:rPr>
                  <w:b/>
                  <w:lang w:val="en-US"/>
                </w:rPr>
                <w:t>Engineering</w:t>
              </w:r>
            </w:smartTag>
            <w:r w:rsidRPr="002F0629">
              <w:rPr>
                <w:b/>
                <w:lang w:val="en-US"/>
              </w:rPr>
              <w:t xml:space="preserve"> </w:t>
            </w:r>
            <w:smartTag w:uri="urn:schemas-microsoft-com:office:smarttags" w:element="PlaceType">
              <w:r w:rsidRPr="002F0629">
                <w:rPr>
                  <w:b/>
                  <w:lang w:val="en-US"/>
                </w:rPr>
                <w:t>College</w:t>
              </w:r>
            </w:smartTag>
            <w:r w:rsidRPr="002F0629">
              <w:rPr>
                <w:b/>
                <w:lang w:val="en-US"/>
              </w:rPr>
              <w:t xml:space="preserve">, </w:t>
            </w:r>
            <w:smartTag w:uri="urn:schemas-microsoft-com:office:smarttags" w:element="place">
              <w:smartTag w:uri="urn:schemas-microsoft-com:office:smarttags" w:element="PlaceName">
                <w:r w:rsidRPr="002F0629">
                  <w:rPr>
                    <w:lang w:val="en-US"/>
                  </w:rPr>
                  <w:t>Manonmaniam</w:t>
                </w:r>
              </w:smartTag>
              <w:r w:rsidRPr="002F0629">
                <w:rPr>
                  <w:lang w:val="en-US"/>
                </w:rPr>
                <w:t xml:space="preserve"> </w:t>
              </w:r>
              <w:smartTag w:uri="urn:schemas-microsoft-com:office:smarttags" w:element="PlaceName">
                <w:r w:rsidRPr="002F0629">
                  <w:rPr>
                    <w:lang w:val="en-US"/>
                  </w:rPr>
                  <w:t>Sundaranar</w:t>
                </w:r>
              </w:smartTag>
              <w:r w:rsidRPr="002F0629">
                <w:rPr>
                  <w:lang w:val="en-US"/>
                </w:rPr>
                <w:t xml:space="preserve"> </w:t>
              </w:r>
              <w:smartTag w:uri="urn:schemas-microsoft-com:office:smarttags" w:element="PlaceType">
                <w:r w:rsidRPr="002F0629">
                  <w:rPr>
                    <w:lang w:val="en-US"/>
                  </w:rPr>
                  <w:t>University</w:t>
                </w:r>
              </w:smartTag>
            </w:smartTag>
            <w:r w:rsidRPr="002F0629">
              <w:rPr>
                <w:lang w:val="en-US"/>
              </w:rPr>
              <w:t xml:space="preserve">, Tirunelveli with </w:t>
            </w:r>
            <w:r w:rsidRPr="002F0629">
              <w:rPr>
                <w:b/>
                <w:lang w:val="en-US"/>
              </w:rPr>
              <w:t xml:space="preserve">First Class [ 72%] </w:t>
            </w:r>
            <w:r w:rsidRPr="002F0629">
              <w:rPr>
                <w:lang w:val="en-US"/>
              </w:rPr>
              <w:t xml:space="preserve"> May 2002</w:t>
            </w:r>
          </w:p>
        </w:tc>
      </w:tr>
    </w:tbl>
    <w:p w:rsidR="00007D6A" w:rsidRPr="002F0629" w:rsidRDefault="00FA40CA" w:rsidP="005010E5">
      <w:pPr>
        <w:pStyle w:val="Heading-unnumbered"/>
        <w:keepNext/>
        <w:outlineLvl w:val="0"/>
        <w:rPr>
          <w:rFonts w:ascii="Arial" w:hAnsi="Arial"/>
          <w:lang w:val="en-GB"/>
        </w:rPr>
      </w:pPr>
      <w:r w:rsidRPr="002F0629">
        <w:rPr>
          <w:rFonts w:ascii="Arial" w:hAnsi="Arial"/>
          <w:lang w:val="en-GB"/>
        </w:rPr>
        <w:t>Training</w:t>
      </w:r>
    </w:p>
    <w:tbl>
      <w:tblPr>
        <w:tblStyle w:val="HCLAXON-withoutheaderrow"/>
        <w:tblW w:w="4850" w:type="pct"/>
        <w:jc w:val="center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425"/>
        <w:gridCol w:w="7010"/>
      </w:tblGrid>
      <w:tr w:rsidR="00FA40CA" w:rsidRPr="002F0629" w:rsidTr="008C3A96">
        <w:trPr>
          <w:jc w:val="center"/>
        </w:trPr>
        <w:tc>
          <w:tcPr>
            <w:tcW w:w="2466" w:type="dxa"/>
            <w:shd w:val="clear" w:color="auto" w:fill="083A6F"/>
          </w:tcPr>
          <w:p w:rsidR="00FA40CA" w:rsidRPr="002F0629" w:rsidRDefault="00FA40CA" w:rsidP="00EB1DF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Attended</w:t>
            </w:r>
          </w:p>
        </w:tc>
        <w:tc>
          <w:tcPr>
            <w:tcW w:w="7212" w:type="dxa"/>
          </w:tcPr>
          <w:p w:rsidR="002D7157" w:rsidRPr="002F0629" w:rsidRDefault="00585F50" w:rsidP="004427FE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t xml:space="preserve">XML Publisher , R12 Financials          </w:t>
            </w:r>
          </w:p>
        </w:tc>
      </w:tr>
      <w:tr w:rsidR="00FA40CA" w:rsidRPr="002F0629" w:rsidTr="008C3A96">
        <w:trPr>
          <w:jc w:val="center"/>
        </w:trPr>
        <w:tc>
          <w:tcPr>
            <w:tcW w:w="2466" w:type="dxa"/>
            <w:shd w:val="clear" w:color="auto" w:fill="083A6F"/>
          </w:tcPr>
          <w:p w:rsidR="00FA40CA" w:rsidRPr="002F0629" w:rsidRDefault="00FA40CA" w:rsidP="00EB1DF0">
            <w:pPr>
              <w:pStyle w:val="TableTextBold"/>
              <w:spacing w:before="0" w:after="0"/>
              <w:rPr>
                <w:lang w:val="en-GB"/>
              </w:rPr>
            </w:pPr>
            <w:r w:rsidRPr="002F0629">
              <w:rPr>
                <w:lang w:val="en-GB"/>
              </w:rPr>
              <w:t>Conducted</w:t>
            </w:r>
          </w:p>
        </w:tc>
        <w:tc>
          <w:tcPr>
            <w:tcW w:w="7212" w:type="dxa"/>
          </w:tcPr>
          <w:p w:rsidR="00FA40CA" w:rsidRPr="002F0629" w:rsidRDefault="00585F50" w:rsidP="00EB1DF0">
            <w:pPr>
              <w:pStyle w:val="TableText"/>
              <w:spacing w:before="0" w:after="0"/>
              <w:rPr>
                <w:lang w:val="en-GB"/>
              </w:rPr>
            </w:pPr>
            <w:r w:rsidRPr="002F0629">
              <w:t>Oracle Corporation</w:t>
            </w:r>
          </w:p>
        </w:tc>
      </w:tr>
    </w:tbl>
    <w:p w:rsidR="00602F60" w:rsidRPr="002F0629" w:rsidRDefault="00602F60" w:rsidP="008C3A96"/>
    <w:sectPr w:rsidR="00602F60" w:rsidRPr="002F0629" w:rsidSect="001C2D78">
      <w:headerReference w:type="default" r:id="rId8"/>
      <w:footerReference w:type="default" r:id="rId9"/>
      <w:footerReference w:type="first" r:id="rId10"/>
      <w:pgSz w:w="11907" w:h="16839" w:code="9"/>
      <w:pgMar w:top="720" w:right="1080" w:bottom="720" w:left="1080" w:header="562" w:footer="6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5F2C" w:rsidRDefault="009D5F2C" w:rsidP="000E2C60">
      <w:r>
        <w:separator/>
      </w:r>
    </w:p>
  </w:endnote>
  <w:endnote w:type="continuationSeparator" w:id="0">
    <w:p w:rsidR="009D5F2C" w:rsidRDefault="009D5F2C" w:rsidP="000E2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5442" w:rsidRPr="00FF0C11" w:rsidRDefault="001B5442" w:rsidP="0061644B">
    <w:pPr>
      <w:pStyle w:val="HeaderFooter-Text"/>
      <w:tabs>
        <w:tab w:val="center" w:pos="5245"/>
        <w:tab w:val="right" w:pos="10490"/>
      </w:tabs>
      <w:spacing w:before="120"/>
      <w:rPr>
        <w:color w:val="F79646" w:themeColor="accent6"/>
        <w:spacing w:val="60"/>
      </w:rPr>
    </w:pPr>
    <w:r w:rsidRPr="00FF0C11">
      <w:rPr>
        <w:color w:val="F79646" w:themeColor="accent6"/>
      </w:rPr>
      <w:fldChar w:fldCharType="begin"/>
    </w:r>
    <w:r w:rsidRPr="00FF0C11">
      <w:rPr>
        <w:color w:val="F79646" w:themeColor="accent6"/>
      </w:rPr>
      <w:instrText xml:space="preserve"> PAGE   \* MERGEFORMAT </w:instrText>
    </w:r>
    <w:r w:rsidRPr="00FF0C11">
      <w:rPr>
        <w:color w:val="F79646" w:themeColor="accent6"/>
      </w:rPr>
      <w:fldChar w:fldCharType="separate"/>
    </w:r>
    <w:r w:rsidR="0020711D" w:rsidRPr="0020711D">
      <w:rPr>
        <w:b/>
        <w:color w:val="F79646" w:themeColor="accent6"/>
      </w:rPr>
      <w:t>9</w:t>
    </w:r>
    <w:r w:rsidRPr="00FF0C11">
      <w:rPr>
        <w:color w:val="F79646" w:themeColor="accent6"/>
      </w:rPr>
      <w:fldChar w:fldCharType="end"/>
    </w:r>
    <w:r w:rsidRPr="00FF0C11">
      <w:rPr>
        <w:b/>
        <w:color w:val="F79646" w:themeColor="accent6"/>
      </w:rPr>
      <w:t xml:space="preserve"> </w:t>
    </w:r>
    <w:r w:rsidRPr="00FF0C11">
      <w:rPr>
        <w:color w:val="F79646" w:themeColor="accent6"/>
      </w:rPr>
      <w:t>|</w:t>
    </w:r>
    <w:r w:rsidRPr="00FF0C11">
      <w:rPr>
        <w:b/>
        <w:color w:val="F79646" w:themeColor="accent6"/>
      </w:rPr>
      <w:t xml:space="preserve"> </w:t>
    </w:r>
    <w:r w:rsidRPr="00FF0C11">
      <w:rPr>
        <w:color w:val="F79646" w:themeColor="accent6"/>
        <w:spacing w:val="60"/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5442" w:rsidRPr="00FF0C11" w:rsidRDefault="001B5442" w:rsidP="00516626">
    <w:pPr>
      <w:pStyle w:val="HeaderFooter-Text"/>
      <w:tabs>
        <w:tab w:val="center" w:pos="5245"/>
        <w:tab w:val="right" w:pos="10490"/>
      </w:tabs>
      <w:spacing w:before="120"/>
      <w:rPr>
        <w:color w:val="F79646" w:themeColor="accent6"/>
        <w:spacing w:val="60"/>
      </w:rPr>
    </w:pPr>
    <w:r w:rsidRPr="00FF0C11">
      <w:rPr>
        <w:color w:val="F79646" w:themeColor="accent6"/>
      </w:rPr>
      <w:fldChar w:fldCharType="begin"/>
    </w:r>
    <w:r w:rsidRPr="00FF0C11">
      <w:rPr>
        <w:color w:val="F79646" w:themeColor="accent6"/>
      </w:rPr>
      <w:instrText xml:space="preserve"> PAGE   \* MERGEFORMAT </w:instrText>
    </w:r>
    <w:r w:rsidRPr="00FF0C11">
      <w:rPr>
        <w:color w:val="F79646" w:themeColor="accent6"/>
      </w:rPr>
      <w:fldChar w:fldCharType="separate"/>
    </w:r>
    <w:r w:rsidR="0020711D" w:rsidRPr="0020711D">
      <w:rPr>
        <w:b/>
        <w:color w:val="F79646" w:themeColor="accent6"/>
      </w:rPr>
      <w:t>1</w:t>
    </w:r>
    <w:r w:rsidRPr="00FF0C11">
      <w:rPr>
        <w:color w:val="F79646" w:themeColor="accent6"/>
      </w:rPr>
      <w:fldChar w:fldCharType="end"/>
    </w:r>
    <w:r w:rsidRPr="00FF0C11">
      <w:rPr>
        <w:b/>
        <w:color w:val="F79646" w:themeColor="accent6"/>
      </w:rPr>
      <w:t xml:space="preserve"> </w:t>
    </w:r>
    <w:r w:rsidRPr="00FF0C11">
      <w:rPr>
        <w:color w:val="F79646" w:themeColor="accent6"/>
      </w:rPr>
      <w:t>|</w:t>
    </w:r>
    <w:r w:rsidRPr="00FF0C11">
      <w:rPr>
        <w:b/>
        <w:color w:val="F79646" w:themeColor="accent6"/>
      </w:rPr>
      <w:t xml:space="preserve"> </w:t>
    </w:r>
    <w:r w:rsidRPr="00FF0C11">
      <w:rPr>
        <w:color w:val="F79646" w:themeColor="accent6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5F2C" w:rsidRDefault="009D5F2C" w:rsidP="000E2C60">
      <w:r>
        <w:separator/>
      </w:r>
    </w:p>
  </w:footnote>
  <w:footnote w:type="continuationSeparator" w:id="0">
    <w:p w:rsidR="009D5F2C" w:rsidRDefault="009D5F2C" w:rsidP="000E2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5442" w:rsidRPr="00D8646E" w:rsidRDefault="001B5442" w:rsidP="00516626">
    <w:pPr>
      <w:pStyle w:val="Header-consultantname"/>
      <w:rPr>
        <w:rFonts w:ascii="Trebuchet MS" w:hAnsi="Trebuchet MS"/>
        <w:b/>
      </w:rPr>
    </w:pPr>
    <w:r w:rsidRPr="00D8646E">
      <w:rPr>
        <w:rFonts w:ascii="Trebuchet MS" w:hAnsi="Trebuchet MS"/>
        <w:b/>
      </w:rPr>
      <w:t>J. Jessie</w:t>
    </w:r>
    <w:r>
      <w:rPr>
        <w:rFonts w:ascii="Trebuchet MS" w:hAnsi="Trebuchet MS"/>
        <w:b/>
      </w:rPr>
      <w:t xml:space="preserve"> Hanita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25pt;height:14.25pt" o:bullet="t">
        <v:imagedata r:id="rId1" o:title="msoA7"/>
      </v:shape>
    </w:pict>
  </w:numPicBullet>
  <w:abstractNum w:abstractNumId="0" w15:restartNumberingAfterBreak="0">
    <w:nsid w:val="00DE778D"/>
    <w:multiLevelType w:val="hybridMultilevel"/>
    <w:tmpl w:val="6852A3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66086"/>
    <w:multiLevelType w:val="hybridMultilevel"/>
    <w:tmpl w:val="05107EAA"/>
    <w:lvl w:ilvl="0" w:tplc="FFFFFFFF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06C70"/>
    <w:multiLevelType w:val="hybridMultilevel"/>
    <w:tmpl w:val="656C62A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ED0551"/>
    <w:multiLevelType w:val="hybridMultilevel"/>
    <w:tmpl w:val="5F34B7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D61CA"/>
    <w:multiLevelType w:val="multilevel"/>
    <w:tmpl w:val="ABA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AC2D2B"/>
    <w:multiLevelType w:val="hybridMultilevel"/>
    <w:tmpl w:val="EB5CC1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433EC"/>
    <w:multiLevelType w:val="multilevel"/>
    <w:tmpl w:val="424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B00C3"/>
    <w:multiLevelType w:val="hybridMultilevel"/>
    <w:tmpl w:val="51B2A508"/>
    <w:lvl w:ilvl="0" w:tplc="B85402D6">
      <w:start w:val="1"/>
      <w:numFmt w:val="bullet"/>
      <w:pStyle w:val="Style1"/>
      <w:lvlText w:val=""/>
      <w:lvlJc w:val="left"/>
      <w:pPr>
        <w:ind w:left="1872" w:hanging="360"/>
      </w:pPr>
      <w:rPr>
        <w:rFonts w:ascii="Symbol" w:hAnsi="Symbol" w:hint="default"/>
        <w:color w:val="083A6F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8" w15:restartNumberingAfterBreak="0">
    <w:nsid w:val="688223F3"/>
    <w:multiLevelType w:val="hybridMultilevel"/>
    <w:tmpl w:val="A8DC90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2F0409"/>
    <w:multiLevelType w:val="hybridMultilevel"/>
    <w:tmpl w:val="3CC824C2"/>
    <w:lvl w:ilvl="0" w:tplc="9EDE30FA">
      <w:start w:val="1"/>
      <w:numFmt w:val="bullet"/>
      <w:pStyle w:val="Bullet-Lvl1"/>
      <w:lvlText w:val=""/>
      <w:lvlJc w:val="left"/>
      <w:pPr>
        <w:ind w:left="720" w:hanging="360"/>
      </w:pPr>
      <w:rPr>
        <w:rFonts w:ascii="Symbol" w:hAnsi="Symbol" w:hint="default"/>
        <w:color w:val="083A6F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4276A"/>
    <w:multiLevelType w:val="hybridMultilevel"/>
    <w:tmpl w:val="C728E214"/>
    <w:lvl w:ilvl="0" w:tplc="BE9AB71C">
      <w:start w:val="1"/>
      <w:numFmt w:val="bullet"/>
      <w:pStyle w:val="Bullet-Lvl2"/>
      <w:lvlText w:val=""/>
      <w:lvlJc w:val="left"/>
      <w:pPr>
        <w:ind w:left="1440" w:hanging="360"/>
      </w:pPr>
      <w:rPr>
        <w:rFonts w:ascii="Symbol" w:hAnsi="Symbol" w:hint="default"/>
        <w:color w:val="083A6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10"/>
  </w:num>
  <w:num w:numId="9">
    <w:abstractNumId w:val="8"/>
  </w:num>
  <w:num w:numId="10">
    <w:abstractNumId w:val="0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B3"/>
    <w:rsid w:val="000002FF"/>
    <w:rsid w:val="00002D37"/>
    <w:rsid w:val="00007CDD"/>
    <w:rsid w:val="00007D6A"/>
    <w:rsid w:val="000110EA"/>
    <w:rsid w:val="00014381"/>
    <w:rsid w:val="00015926"/>
    <w:rsid w:val="00023282"/>
    <w:rsid w:val="00023CAC"/>
    <w:rsid w:val="00026C80"/>
    <w:rsid w:val="00031100"/>
    <w:rsid w:val="00033BED"/>
    <w:rsid w:val="00034BCA"/>
    <w:rsid w:val="00051070"/>
    <w:rsid w:val="00052F12"/>
    <w:rsid w:val="0005369E"/>
    <w:rsid w:val="00054BEA"/>
    <w:rsid w:val="000624D0"/>
    <w:rsid w:val="00087396"/>
    <w:rsid w:val="000928E8"/>
    <w:rsid w:val="0009611C"/>
    <w:rsid w:val="00096B3F"/>
    <w:rsid w:val="000A1F35"/>
    <w:rsid w:val="000A2092"/>
    <w:rsid w:val="000A3650"/>
    <w:rsid w:val="000A36D6"/>
    <w:rsid w:val="000A6EE7"/>
    <w:rsid w:val="000B11BF"/>
    <w:rsid w:val="000B3DA8"/>
    <w:rsid w:val="000B3E70"/>
    <w:rsid w:val="000B5F4D"/>
    <w:rsid w:val="000B7301"/>
    <w:rsid w:val="000D085C"/>
    <w:rsid w:val="000D1D1E"/>
    <w:rsid w:val="000D42F4"/>
    <w:rsid w:val="000E2C60"/>
    <w:rsid w:val="000E4908"/>
    <w:rsid w:val="000E4BB3"/>
    <w:rsid w:val="000F4DBA"/>
    <w:rsid w:val="000F567B"/>
    <w:rsid w:val="00102E67"/>
    <w:rsid w:val="001030C9"/>
    <w:rsid w:val="0011743D"/>
    <w:rsid w:val="0012711A"/>
    <w:rsid w:val="0015019D"/>
    <w:rsid w:val="001577BB"/>
    <w:rsid w:val="00157E59"/>
    <w:rsid w:val="00164A62"/>
    <w:rsid w:val="00165A55"/>
    <w:rsid w:val="0017041F"/>
    <w:rsid w:val="00177B66"/>
    <w:rsid w:val="0018024A"/>
    <w:rsid w:val="00181519"/>
    <w:rsid w:val="00185E7F"/>
    <w:rsid w:val="001A70B4"/>
    <w:rsid w:val="001B41AE"/>
    <w:rsid w:val="001B51E9"/>
    <w:rsid w:val="001B5442"/>
    <w:rsid w:val="001C2D78"/>
    <w:rsid w:val="001C5051"/>
    <w:rsid w:val="001D0C4E"/>
    <w:rsid w:val="001D2AA3"/>
    <w:rsid w:val="001E10F6"/>
    <w:rsid w:val="001E20F2"/>
    <w:rsid w:val="001E2397"/>
    <w:rsid w:val="001E6630"/>
    <w:rsid w:val="001F0016"/>
    <w:rsid w:val="001F12E6"/>
    <w:rsid w:val="00206C57"/>
    <w:rsid w:val="0020711D"/>
    <w:rsid w:val="002149BF"/>
    <w:rsid w:val="00214D9F"/>
    <w:rsid w:val="00222FEF"/>
    <w:rsid w:val="002254C6"/>
    <w:rsid w:val="002263CF"/>
    <w:rsid w:val="00226839"/>
    <w:rsid w:val="00230A70"/>
    <w:rsid w:val="00231A5F"/>
    <w:rsid w:val="00232FF6"/>
    <w:rsid w:val="0023359C"/>
    <w:rsid w:val="0023398D"/>
    <w:rsid w:val="00250547"/>
    <w:rsid w:val="00251477"/>
    <w:rsid w:val="0025392A"/>
    <w:rsid w:val="002565D1"/>
    <w:rsid w:val="00260FCD"/>
    <w:rsid w:val="00262C20"/>
    <w:rsid w:val="00267FE8"/>
    <w:rsid w:val="002715BA"/>
    <w:rsid w:val="00271A91"/>
    <w:rsid w:val="00272A22"/>
    <w:rsid w:val="00272A6F"/>
    <w:rsid w:val="00277E89"/>
    <w:rsid w:val="00286AE4"/>
    <w:rsid w:val="002974F5"/>
    <w:rsid w:val="002A228A"/>
    <w:rsid w:val="002A3268"/>
    <w:rsid w:val="002A3F13"/>
    <w:rsid w:val="002B06BA"/>
    <w:rsid w:val="002B0A91"/>
    <w:rsid w:val="002B1D01"/>
    <w:rsid w:val="002C5A87"/>
    <w:rsid w:val="002D6A80"/>
    <w:rsid w:val="002D7157"/>
    <w:rsid w:val="002D7B02"/>
    <w:rsid w:val="002E778A"/>
    <w:rsid w:val="002F0629"/>
    <w:rsid w:val="003060BC"/>
    <w:rsid w:val="00311332"/>
    <w:rsid w:val="00320671"/>
    <w:rsid w:val="003210FE"/>
    <w:rsid w:val="00321C5B"/>
    <w:rsid w:val="00321CFB"/>
    <w:rsid w:val="00330B25"/>
    <w:rsid w:val="003314DE"/>
    <w:rsid w:val="00333CA3"/>
    <w:rsid w:val="00335E9C"/>
    <w:rsid w:val="00336878"/>
    <w:rsid w:val="003456D8"/>
    <w:rsid w:val="00347600"/>
    <w:rsid w:val="00350AA3"/>
    <w:rsid w:val="003648EE"/>
    <w:rsid w:val="0037096C"/>
    <w:rsid w:val="003744E6"/>
    <w:rsid w:val="003749D4"/>
    <w:rsid w:val="00377D7E"/>
    <w:rsid w:val="003800C5"/>
    <w:rsid w:val="003861FD"/>
    <w:rsid w:val="00391BC4"/>
    <w:rsid w:val="0039300E"/>
    <w:rsid w:val="003975F4"/>
    <w:rsid w:val="003A2D01"/>
    <w:rsid w:val="003B2F88"/>
    <w:rsid w:val="003B53CD"/>
    <w:rsid w:val="003C04BF"/>
    <w:rsid w:val="003D3A04"/>
    <w:rsid w:val="003D6BDE"/>
    <w:rsid w:val="003E6B79"/>
    <w:rsid w:val="003F0239"/>
    <w:rsid w:val="003F47CF"/>
    <w:rsid w:val="003F5587"/>
    <w:rsid w:val="00404C80"/>
    <w:rsid w:val="00412285"/>
    <w:rsid w:val="00421136"/>
    <w:rsid w:val="004227F3"/>
    <w:rsid w:val="0043375F"/>
    <w:rsid w:val="0043700B"/>
    <w:rsid w:val="004427FE"/>
    <w:rsid w:val="00444883"/>
    <w:rsid w:val="0045093B"/>
    <w:rsid w:val="004532FD"/>
    <w:rsid w:val="00454CAD"/>
    <w:rsid w:val="00454D2D"/>
    <w:rsid w:val="00455107"/>
    <w:rsid w:val="004620A6"/>
    <w:rsid w:val="00465B5A"/>
    <w:rsid w:val="00466D2A"/>
    <w:rsid w:val="004727C2"/>
    <w:rsid w:val="00473778"/>
    <w:rsid w:val="00485F33"/>
    <w:rsid w:val="00495366"/>
    <w:rsid w:val="004A0863"/>
    <w:rsid w:val="004A0CFB"/>
    <w:rsid w:val="004B35F0"/>
    <w:rsid w:val="004C5D90"/>
    <w:rsid w:val="004D0CAD"/>
    <w:rsid w:val="004D0D62"/>
    <w:rsid w:val="004D6CBD"/>
    <w:rsid w:val="004D7DE5"/>
    <w:rsid w:val="004E4C02"/>
    <w:rsid w:val="004E4DED"/>
    <w:rsid w:val="005010E5"/>
    <w:rsid w:val="00507535"/>
    <w:rsid w:val="00514028"/>
    <w:rsid w:val="005163DB"/>
    <w:rsid w:val="00516626"/>
    <w:rsid w:val="00517EED"/>
    <w:rsid w:val="00521685"/>
    <w:rsid w:val="00521B7C"/>
    <w:rsid w:val="00523079"/>
    <w:rsid w:val="00527FED"/>
    <w:rsid w:val="005324F5"/>
    <w:rsid w:val="005334AC"/>
    <w:rsid w:val="00536DCD"/>
    <w:rsid w:val="0054731A"/>
    <w:rsid w:val="00551DEB"/>
    <w:rsid w:val="00552D72"/>
    <w:rsid w:val="00553841"/>
    <w:rsid w:val="00557117"/>
    <w:rsid w:val="0056537D"/>
    <w:rsid w:val="0056731F"/>
    <w:rsid w:val="00567B7A"/>
    <w:rsid w:val="00572244"/>
    <w:rsid w:val="0057447E"/>
    <w:rsid w:val="005757D6"/>
    <w:rsid w:val="0057688F"/>
    <w:rsid w:val="0058298D"/>
    <w:rsid w:val="00582E15"/>
    <w:rsid w:val="00585F50"/>
    <w:rsid w:val="00590BF8"/>
    <w:rsid w:val="0059196F"/>
    <w:rsid w:val="005A4799"/>
    <w:rsid w:val="005B24C2"/>
    <w:rsid w:val="005B4DF8"/>
    <w:rsid w:val="005C4596"/>
    <w:rsid w:val="005D3CAB"/>
    <w:rsid w:val="005D6E72"/>
    <w:rsid w:val="005E1B89"/>
    <w:rsid w:val="005E2498"/>
    <w:rsid w:val="005E30A2"/>
    <w:rsid w:val="005E4A0F"/>
    <w:rsid w:val="005F3CD6"/>
    <w:rsid w:val="005F5F26"/>
    <w:rsid w:val="00602F60"/>
    <w:rsid w:val="00610614"/>
    <w:rsid w:val="006118AE"/>
    <w:rsid w:val="006126EE"/>
    <w:rsid w:val="0061644B"/>
    <w:rsid w:val="00620D79"/>
    <w:rsid w:val="0064162D"/>
    <w:rsid w:val="00642B1F"/>
    <w:rsid w:val="00645A33"/>
    <w:rsid w:val="00653A46"/>
    <w:rsid w:val="00656254"/>
    <w:rsid w:val="00672FAC"/>
    <w:rsid w:val="00676047"/>
    <w:rsid w:val="00677768"/>
    <w:rsid w:val="0068184C"/>
    <w:rsid w:val="00690237"/>
    <w:rsid w:val="00690477"/>
    <w:rsid w:val="006B496B"/>
    <w:rsid w:val="006B5287"/>
    <w:rsid w:val="006B6A92"/>
    <w:rsid w:val="006C0535"/>
    <w:rsid w:val="006E368B"/>
    <w:rsid w:val="006E6E5D"/>
    <w:rsid w:val="006F121B"/>
    <w:rsid w:val="00702971"/>
    <w:rsid w:val="0070409C"/>
    <w:rsid w:val="007351E5"/>
    <w:rsid w:val="00740B8D"/>
    <w:rsid w:val="00745242"/>
    <w:rsid w:val="00754B40"/>
    <w:rsid w:val="00770731"/>
    <w:rsid w:val="00773496"/>
    <w:rsid w:val="00781BE5"/>
    <w:rsid w:val="00783A06"/>
    <w:rsid w:val="007A34A3"/>
    <w:rsid w:val="007A5CEF"/>
    <w:rsid w:val="007B1309"/>
    <w:rsid w:val="007C7020"/>
    <w:rsid w:val="007C7EF3"/>
    <w:rsid w:val="007D2BF5"/>
    <w:rsid w:val="007E0B1B"/>
    <w:rsid w:val="007E67B2"/>
    <w:rsid w:val="007E75E5"/>
    <w:rsid w:val="007F13C8"/>
    <w:rsid w:val="007F1843"/>
    <w:rsid w:val="007F7A7A"/>
    <w:rsid w:val="0080740B"/>
    <w:rsid w:val="00812838"/>
    <w:rsid w:val="00820588"/>
    <w:rsid w:val="00821135"/>
    <w:rsid w:val="00821501"/>
    <w:rsid w:val="008226B1"/>
    <w:rsid w:val="008242FA"/>
    <w:rsid w:val="008252C1"/>
    <w:rsid w:val="00847E95"/>
    <w:rsid w:val="00851394"/>
    <w:rsid w:val="008537F0"/>
    <w:rsid w:val="008555B4"/>
    <w:rsid w:val="008631AA"/>
    <w:rsid w:val="00866724"/>
    <w:rsid w:val="00866EE2"/>
    <w:rsid w:val="00871B2F"/>
    <w:rsid w:val="00871D00"/>
    <w:rsid w:val="00874724"/>
    <w:rsid w:val="008811FE"/>
    <w:rsid w:val="0088598D"/>
    <w:rsid w:val="00890A1E"/>
    <w:rsid w:val="008A38D7"/>
    <w:rsid w:val="008A5064"/>
    <w:rsid w:val="008B7D95"/>
    <w:rsid w:val="008C0C13"/>
    <w:rsid w:val="008C3A96"/>
    <w:rsid w:val="008C3FF4"/>
    <w:rsid w:val="008C4038"/>
    <w:rsid w:val="008D5C74"/>
    <w:rsid w:val="008D6E8A"/>
    <w:rsid w:val="008E6098"/>
    <w:rsid w:val="009062C9"/>
    <w:rsid w:val="00907311"/>
    <w:rsid w:val="009150A8"/>
    <w:rsid w:val="00916381"/>
    <w:rsid w:val="00932AAB"/>
    <w:rsid w:val="009334A6"/>
    <w:rsid w:val="00943F5D"/>
    <w:rsid w:val="00954E7C"/>
    <w:rsid w:val="0095504F"/>
    <w:rsid w:val="00955257"/>
    <w:rsid w:val="009647CD"/>
    <w:rsid w:val="009663E9"/>
    <w:rsid w:val="00966CA9"/>
    <w:rsid w:val="00975C95"/>
    <w:rsid w:val="00976BBE"/>
    <w:rsid w:val="00982C73"/>
    <w:rsid w:val="009836C0"/>
    <w:rsid w:val="00985905"/>
    <w:rsid w:val="009859CD"/>
    <w:rsid w:val="009875B6"/>
    <w:rsid w:val="00990BDA"/>
    <w:rsid w:val="009912DF"/>
    <w:rsid w:val="00991D35"/>
    <w:rsid w:val="00994F5C"/>
    <w:rsid w:val="009A010F"/>
    <w:rsid w:val="009A5F75"/>
    <w:rsid w:val="009A64FF"/>
    <w:rsid w:val="009A65FE"/>
    <w:rsid w:val="009A6DEC"/>
    <w:rsid w:val="009B2F1A"/>
    <w:rsid w:val="009B615A"/>
    <w:rsid w:val="009D4E58"/>
    <w:rsid w:val="009D5F2C"/>
    <w:rsid w:val="009E3726"/>
    <w:rsid w:val="009E57FC"/>
    <w:rsid w:val="009E7CE0"/>
    <w:rsid w:val="009F4B3B"/>
    <w:rsid w:val="00A13331"/>
    <w:rsid w:val="00A15CEA"/>
    <w:rsid w:val="00A16BC2"/>
    <w:rsid w:val="00A2106C"/>
    <w:rsid w:val="00A26A34"/>
    <w:rsid w:val="00A276DB"/>
    <w:rsid w:val="00A319B9"/>
    <w:rsid w:val="00A33E83"/>
    <w:rsid w:val="00A3514B"/>
    <w:rsid w:val="00A356F4"/>
    <w:rsid w:val="00A4612C"/>
    <w:rsid w:val="00A55C2C"/>
    <w:rsid w:val="00A5605B"/>
    <w:rsid w:val="00A66CCB"/>
    <w:rsid w:val="00A869A7"/>
    <w:rsid w:val="00A87551"/>
    <w:rsid w:val="00A930E9"/>
    <w:rsid w:val="00A941F2"/>
    <w:rsid w:val="00A96654"/>
    <w:rsid w:val="00AA4A65"/>
    <w:rsid w:val="00AA5EC3"/>
    <w:rsid w:val="00AA646F"/>
    <w:rsid w:val="00AA6B08"/>
    <w:rsid w:val="00AA6DDE"/>
    <w:rsid w:val="00AB187A"/>
    <w:rsid w:val="00AB3DAB"/>
    <w:rsid w:val="00AB3F30"/>
    <w:rsid w:val="00AC661D"/>
    <w:rsid w:val="00AC7F90"/>
    <w:rsid w:val="00AD6721"/>
    <w:rsid w:val="00AE19CF"/>
    <w:rsid w:val="00AE3E58"/>
    <w:rsid w:val="00AF01AD"/>
    <w:rsid w:val="00AF30C4"/>
    <w:rsid w:val="00AF36B7"/>
    <w:rsid w:val="00B0142D"/>
    <w:rsid w:val="00B03DF0"/>
    <w:rsid w:val="00B151B0"/>
    <w:rsid w:val="00B17AC1"/>
    <w:rsid w:val="00B30818"/>
    <w:rsid w:val="00B32D05"/>
    <w:rsid w:val="00B3348A"/>
    <w:rsid w:val="00B45D0D"/>
    <w:rsid w:val="00B5280F"/>
    <w:rsid w:val="00B56D18"/>
    <w:rsid w:val="00B75935"/>
    <w:rsid w:val="00B75EB4"/>
    <w:rsid w:val="00B83FF0"/>
    <w:rsid w:val="00B85169"/>
    <w:rsid w:val="00B96523"/>
    <w:rsid w:val="00BA146E"/>
    <w:rsid w:val="00BA6C0C"/>
    <w:rsid w:val="00BB0428"/>
    <w:rsid w:val="00BC20E0"/>
    <w:rsid w:val="00BC3395"/>
    <w:rsid w:val="00BC43E5"/>
    <w:rsid w:val="00BD3482"/>
    <w:rsid w:val="00BE2F08"/>
    <w:rsid w:val="00BF2547"/>
    <w:rsid w:val="00BF420E"/>
    <w:rsid w:val="00C01315"/>
    <w:rsid w:val="00C01A2C"/>
    <w:rsid w:val="00C13C52"/>
    <w:rsid w:val="00C146BC"/>
    <w:rsid w:val="00C21032"/>
    <w:rsid w:val="00C27C95"/>
    <w:rsid w:val="00C3172C"/>
    <w:rsid w:val="00C41147"/>
    <w:rsid w:val="00C413FF"/>
    <w:rsid w:val="00C45D8D"/>
    <w:rsid w:val="00C464D0"/>
    <w:rsid w:val="00C62835"/>
    <w:rsid w:val="00C62910"/>
    <w:rsid w:val="00C630F6"/>
    <w:rsid w:val="00C70306"/>
    <w:rsid w:val="00C73825"/>
    <w:rsid w:val="00C84400"/>
    <w:rsid w:val="00C8487F"/>
    <w:rsid w:val="00C86324"/>
    <w:rsid w:val="00C92BD8"/>
    <w:rsid w:val="00C96FD1"/>
    <w:rsid w:val="00C977F6"/>
    <w:rsid w:val="00CA1328"/>
    <w:rsid w:val="00CA610D"/>
    <w:rsid w:val="00CB25EF"/>
    <w:rsid w:val="00CB37F8"/>
    <w:rsid w:val="00CB4716"/>
    <w:rsid w:val="00CC633D"/>
    <w:rsid w:val="00CC7BBA"/>
    <w:rsid w:val="00CD6D46"/>
    <w:rsid w:val="00CE5D5C"/>
    <w:rsid w:val="00CF35DA"/>
    <w:rsid w:val="00CF6733"/>
    <w:rsid w:val="00D011E0"/>
    <w:rsid w:val="00D02631"/>
    <w:rsid w:val="00D043A1"/>
    <w:rsid w:val="00D06E89"/>
    <w:rsid w:val="00D07202"/>
    <w:rsid w:val="00D10869"/>
    <w:rsid w:val="00D13245"/>
    <w:rsid w:val="00D1597D"/>
    <w:rsid w:val="00D17D36"/>
    <w:rsid w:val="00D22D40"/>
    <w:rsid w:val="00D234DD"/>
    <w:rsid w:val="00D27E64"/>
    <w:rsid w:val="00D31D53"/>
    <w:rsid w:val="00D3279B"/>
    <w:rsid w:val="00D342DD"/>
    <w:rsid w:val="00D42CF8"/>
    <w:rsid w:val="00D56009"/>
    <w:rsid w:val="00D60661"/>
    <w:rsid w:val="00D60C8A"/>
    <w:rsid w:val="00D64FCC"/>
    <w:rsid w:val="00D6723D"/>
    <w:rsid w:val="00D70F25"/>
    <w:rsid w:val="00D756B6"/>
    <w:rsid w:val="00D8646E"/>
    <w:rsid w:val="00D908F0"/>
    <w:rsid w:val="00D9174F"/>
    <w:rsid w:val="00DA2D77"/>
    <w:rsid w:val="00DA3F65"/>
    <w:rsid w:val="00DC71D2"/>
    <w:rsid w:val="00DD1999"/>
    <w:rsid w:val="00DD2613"/>
    <w:rsid w:val="00DD268E"/>
    <w:rsid w:val="00DD3CC7"/>
    <w:rsid w:val="00DE161B"/>
    <w:rsid w:val="00DF2F8A"/>
    <w:rsid w:val="00DF6A2D"/>
    <w:rsid w:val="00E0144A"/>
    <w:rsid w:val="00E03E02"/>
    <w:rsid w:val="00E05B1C"/>
    <w:rsid w:val="00E114E9"/>
    <w:rsid w:val="00E15416"/>
    <w:rsid w:val="00E1575E"/>
    <w:rsid w:val="00E16F5F"/>
    <w:rsid w:val="00E20C5D"/>
    <w:rsid w:val="00E2642A"/>
    <w:rsid w:val="00E32221"/>
    <w:rsid w:val="00E37ECA"/>
    <w:rsid w:val="00E447D4"/>
    <w:rsid w:val="00E5027B"/>
    <w:rsid w:val="00E5212C"/>
    <w:rsid w:val="00E53B19"/>
    <w:rsid w:val="00E55BE8"/>
    <w:rsid w:val="00E6378B"/>
    <w:rsid w:val="00E6787A"/>
    <w:rsid w:val="00E75449"/>
    <w:rsid w:val="00E96ECB"/>
    <w:rsid w:val="00EA2833"/>
    <w:rsid w:val="00EA6E1D"/>
    <w:rsid w:val="00EB1DF0"/>
    <w:rsid w:val="00EB4754"/>
    <w:rsid w:val="00EC0FBB"/>
    <w:rsid w:val="00EC3843"/>
    <w:rsid w:val="00ED46C6"/>
    <w:rsid w:val="00EE144F"/>
    <w:rsid w:val="00EE1A5F"/>
    <w:rsid w:val="00EE28B6"/>
    <w:rsid w:val="00EE6249"/>
    <w:rsid w:val="00EF10FE"/>
    <w:rsid w:val="00F00467"/>
    <w:rsid w:val="00F166D1"/>
    <w:rsid w:val="00F21B54"/>
    <w:rsid w:val="00F34D14"/>
    <w:rsid w:val="00F35964"/>
    <w:rsid w:val="00F43C55"/>
    <w:rsid w:val="00F446B7"/>
    <w:rsid w:val="00F51D02"/>
    <w:rsid w:val="00F55B80"/>
    <w:rsid w:val="00F642B0"/>
    <w:rsid w:val="00F751B1"/>
    <w:rsid w:val="00F810ED"/>
    <w:rsid w:val="00F834B1"/>
    <w:rsid w:val="00F8686D"/>
    <w:rsid w:val="00F92675"/>
    <w:rsid w:val="00FA40CA"/>
    <w:rsid w:val="00FA68F8"/>
    <w:rsid w:val="00FB4696"/>
    <w:rsid w:val="00FB74DD"/>
    <w:rsid w:val="00FC07ED"/>
    <w:rsid w:val="00FC50E7"/>
    <w:rsid w:val="00FD154F"/>
    <w:rsid w:val="00FD23D2"/>
    <w:rsid w:val="00FE3E3F"/>
    <w:rsid w:val="00FE5633"/>
    <w:rsid w:val="00FF0C11"/>
    <w:rsid w:val="00FF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2B43F16A"/>
  <w15:docId w15:val="{7F7DC3F3-C0ED-4EFA-A570-438F1F3D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1B54"/>
    <w:pPr>
      <w:spacing w:before="120" w:after="0" w:line="240" w:lineRule="auto"/>
      <w:jc w:val="both"/>
    </w:pPr>
    <w:rPr>
      <w:rFonts w:ascii="Arial" w:hAnsi="Arial" w:cs="Arial"/>
      <w:sz w:val="20"/>
      <w:szCs w:val="20"/>
      <w:lang w:val="en-GB"/>
    </w:rPr>
  </w:style>
  <w:style w:type="paragraph" w:styleId="Heading4">
    <w:name w:val="heading 4"/>
    <w:basedOn w:val="Normal"/>
    <w:link w:val="Heading4Char"/>
    <w:uiPriority w:val="9"/>
    <w:qFormat/>
    <w:rsid w:val="00D56009"/>
    <w:pPr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52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2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6E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ECB"/>
  </w:style>
  <w:style w:type="paragraph" w:styleId="Footer">
    <w:name w:val="footer"/>
    <w:basedOn w:val="Normal"/>
    <w:link w:val="FooterChar"/>
    <w:uiPriority w:val="99"/>
    <w:unhideWhenUsed/>
    <w:rsid w:val="00E96E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ECB"/>
  </w:style>
  <w:style w:type="paragraph" w:customStyle="1" w:styleId="ConsultantName">
    <w:name w:val="Consultant Name"/>
    <w:link w:val="ConsultantNameChar"/>
    <w:qFormat/>
    <w:rsid w:val="000E2C60"/>
    <w:pPr>
      <w:jc w:val="right"/>
    </w:pPr>
    <w:rPr>
      <w:rFonts w:ascii="Calibri" w:hAnsi="Calibri" w:cs="Arial"/>
      <w:b/>
      <w:color w:val="F79646" w:themeColor="accent6"/>
      <w:sz w:val="48"/>
      <w:szCs w:val="48"/>
    </w:rPr>
  </w:style>
  <w:style w:type="paragraph" w:customStyle="1" w:styleId="Resumeof">
    <w:name w:val="Resume of"/>
    <w:link w:val="ResumeofChar"/>
    <w:qFormat/>
    <w:rsid w:val="000E2C60"/>
    <w:pPr>
      <w:jc w:val="right"/>
    </w:pPr>
    <w:rPr>
      <w:rFonts w:ascii="Calibri" w:hAnsi="Calibri" w:cs="Arial"/>
      <w:b/>
      <w:color w:val="BFBFBF" w:themeColor="background1" w:themeShade="BF"/>
      <w:sz w:val="48"/>
      <w:szCs w:val="48"/>
    </w:rPr>
  </w:style>
  <w:style w:type="character" w:customStyle="1" w:styleId="ConsultantNameChar">
    <w:name w:val="Consultant Name Char"/>
    <w:basedOn w:val="DefaultParagraphFont"/>
    <w:link w:val="ConsultantName"/>
    <w:rsid w:val="000E2C60"/>
    <w:rPr>
      <w:rFonts w:ascii="Calibri" w:hAnsi="Calibri" w:cs="Arial"/>
      <w:b/>
      <w:color w:val="F79646" w:themeColor="accent6"/>
      <w:sz w:val="48"/>
      <w:szCs w:val="48"/>
    </w:rPr>
  </w:style>
  <w:style w:type="paragraph" w:customStyle="1" w:styleId="Cover-TitleDate">
    <w:name w:val="Cover - Title Date"/>
    <w:link w:val="Cover-TitleDateChar"/>
    <w:rsid w:val="000E2C60"/>
    <w:pPr>
      <w:jc w:val="right"/>
    </w:pPr>
    <w:rPr>
      <w:rFonts w:ascii="Calibri" w:hAnsi="Calibri" w:cs="Arial"/>
      <w:b/>
      <w:sz w:val="48"/>
      <w:szCs w:val="48"/>
    </w:rPr>
  </w:style>
  <w:style w:type="character" w:customStyle="1" w:styleId="ResumeofChar">
    <w:name w:val="Resume of Char"/>
    <w:basedOn w:val="DefaultParagraphFont"/>
    <w:link w:val="Resumeof"/>
    <w:rsid w:val="000E2C60"/>
    <w:rPr>
      <w:rFonts w:ascii="Calibri" w:hAnsi="Calibri" w:cs="Arial"/>
      <w:b/>
      <w:color w:val="BFBFBF" w:themeColor="background1" w:themeShade="BF"/>
      <w:sz w:val="48"/>
      <w:szCs w:val="48"/>
    </w:rPr>
  </w:style>
  <w:style w:type="paragraph" w:customStyle="1" w:styleId="HeaderFooter-Text">
    <w:name w:val="Header Footer - Text"/>
    <w:link w:val="HeaderFooter-TextChar"/>
    <w:qFormat/>
    <w:rsid w:val="0061644B"/>
    <w:pPr>
      <w:spacing w:before="240" w:after="120"/>
    </w:pPr>
    <w:rPr>
      <w:rFonts w:ascii="Arial Black" w:hAnsi="Arial Black" w:cs="Arial"/>
      <w:noProof/>
      <w:sz w:val="20"/>
      <w:szCs w:val="20"/>
      <w:lang w:eastAsia="en-MY"/>
    </w:rPr>
  </w:style>
  <w:style w:type="character" w:customStyle="1" w:styleId="Cover-TitleDateChar">
    <w:name w:val="Cover - Title Date Char"/>
    <w:basedOn w:val="DefaultParagraphFont"/>
    <w:link w:val="Cover-TitleDate"/>
    <w:rsid w:val="000E2C60"/>
    <w:rPr>
      <w:rFonts w:ascii="Calibri" w:hAnsi="Calibri" w:cs="Arial"/>
      <w:b/>
      <w:sz w:val="48"/>
      <w:szCs w:val="48"/>
    </w:rPr>
  </w:style>
  <w:style w:type="paragraph" w:customStyle="1" w:styleId="Heading-unnumbered">
    <w:name w:val="Heading - unnumbered"/>
    <w:next w:val="Normal"/>
    <w:link w:val="Heading-unnumberedChar"/>
    <w:qFormat/>
    <w:rsid w:val="00A2106C"/>
    <w:pPr>
      <w:spacing w:before="240" w:after="120"/>
    </w:pPr>
    <w:rPr>
      <w:rFonts w:ascii="Arial Bold" w:hAnsi="Arial Bold" w:cs="Arial"/>
      <w:b/>
      <w:caps/>
      <w:color w:val="1F497D" w:themeColor="text2"/>
      <w:sz w:val="24"/>
      <w:szCs w:val="24"/>
    </w:rPr>
  </w:style>
  <w:style w:type="character" w:customStyle="1" w:styleId="HeaderFooter-TextChar">
    <w:name w:val="Header Footer - Text Char"/>
    <w:basedOn w:val="HeaderChar"/>
    <w:link w:val="HeaderFooter-Text"/>
    <w:rsid w:val="0061644B"/>
    <w:rPr>
      <w:rFonts w:ascii="Arial Black" w:hAnsi="Arial Black" w:cs="Arial"/>
      <w:noProof/>
      <w:sz w:val="20"/>
      <w:szCs w:val="20"/>
      <w:lang w:eastAsia="en-MY"/>
    </w:rPr>
  </w:style>
  <w:style w:type="paragraph" w:customStyle="1" w:styleId="Style1">
    <w:name w:val="Style1"/>
    <w:basedOn w:val="Normal"/>
    <w:qFormat/>
    <w:rsid w:val="00602F60"/>
    <w:pPr>
      <w:numPr>
        <w:numId w:val="2"/>
      </w:numPr>
      <w:tabs>
        <w:tab w:val="left" w:pos="1152"/>
      </w:tabs>
    </w:pPr>
  </w:style>
  <w:style w:type="character" w:customStyle="1" w:styleId="Heading-unnumberedChar">
    <w:name w:val="Heading - unnumbered Char"/>
    <w:basedOn w:val="DefaultParagraphFont"/>
    <w:link w:val="Heading-unnumbered"/>
    <w:rsid w:val="00A2106C"/>
    <w:rPr>
      <w:rFonts w:ascii="Arial Bold" w:hAnsi="Arial Bold" w:cs="Arial"/>
      <w:b/>
      <w:caps/>
      <w:color w:val="1F497D" w:themeColor="text2"/>
      <w:sz w:val="24"/>
      <w:szCs w:val="24"/>
    </w:rPr>
  </w:style>
  <w:style w:type="table" w:styleId="TableGrid">
    <w:name w:val="Table Grid"/>
    <w:basedOn w:val="TableNormal"/>
    <w:rsid w:val="00214D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ullet-Lvl2">
    <w:name w:val="Bullet - Lvl 2"/>
    <w:basedOn w:val="Normal"/>
    <w:qFormat/>
    <w:rsid w:val="00602F60"/>
    <w:pPr>
      <w:numPr>
        <w:numId w:val="3"/>
      </w:numPr>
      <w:tabs>
        <w:tab w:val="left" w:pos="1008"/>
      </w:tabs>
    </w:pPr>
  </w:style>
  <w:style w:type="paragraph" w:customStyle="1" w:styleId="TableStyle">
    <w:name w:val="Table Style"/>
    <w:link w:val="TableStyleChar"/>
    <w:qFormat/>
    <w:rsid w:val="008E6098"/>
    <w:pPr>
      <w:spacing w:before="120" w:after="120"/>
    </w:pPr>
    <w:rPr>
      <w:rFonts w:ascii="Arial" w:hAnsi="Arial" w:cs="Arial"/>
      <w:sz w:val="20"/>
      <w:szCs w:val="20"/>
    </w:rPr>
  </w:style>
  <w:style w:type="table" w:customStyle="1" w:styleId="HCLAXONTable-withheaderrow">
    <w:name w:val="HCL AXON Table - with header row"/>
    <w:basedOn w:val="TableNormal"/>
    <w:uiPriority w:val="99"/>
    <w:qFormat/>
    <w:rsid w:val="00C62835"/>
    <w:pPr>
      <w:spacing w:after="0" w:line="240" w:lineRule="auto"/>
    </w:pPr>
    <w:rPr>
      <w:rFonts w:ascii="Arial" w:hAnsi="Arial"/>
      <w:sz w:val="20"/>
    </w:rPr>
    <w:tblPr>
      <w:jc w:val="center"/>
      <w:tblBorders>
        <w:top w:val="single" w:sz="8" w:space="0" w:color="808080" w:themeColor="background1" w:themeShade="80"/>
        <w:left w:val="single" w:sz="8" w:space="0" w:color="808080" w:themeColor="background1" w:themeShade="80"/>
        <w:bottom w:val="single" w:sz="8" w:space="0" w:color="808080" w:themeColor="background1" w:themeShade="80"/>
        <w:right w:val="single" w:sz="8" w:space="0" w:color="808080" w:themeColor="background1" w:themeShade="80"/>
        <w:insideH w:val="single" w:sz="8" w:space="0" w:color="808080" w:themeColor="background1" w:themeShade="80"/>
        <w:insideV w:val="single" w:sz="8" w:space="0" w:color="808080" w:themeColor="background1" w:themeShade="80"/>
      </w:tblBorders>
    </w:tblPr>
    <w:trPr>
      <w:jc w:val="center"/>
    </w:trPr>
    <w:tblStylePr w:type="firstRow">
      <w:pPr>
        <w:wordWrap/>
        <w:spacing w:beforeLines="0" w:beforeAutospacing="0" w:afterLines="0" w:afterAutospacing="0"/>
        <w:jc w:val="center"/>
      </w:pPr>
      <w:rPr>
        <w:rFonts w:ascii="Arial" w:hAnsi="Arial"/>
        <w:b w:val="0"/>
        <w:color w:val="FFFFFF" w:themeColor="background1"/>
        <w:sz w:val="20"/>
      </w:rPr>
      <w:tblPr/>
      <w:tcPr>
        <w:shd w:val="clear" w:color="auto" w:fill="083A6F"/>
        <w:vAlign w:val="center"/>
      </w:tcPr>
    </w:tblStylePr>
  </w:style>
  <w:style w:type="character" w:customStyle="1" w:styleId="TableStyleChar">
    <w:name w:val="Table Style Char"/>
    <w:basedOn w:val="DefaultParagraphFont"/>
    <w:link w:val="TableStyle"/>
    <w:rsid w:val="008E6098"/>
    <w:rPr>
      <w:rFonts w:ascii="Arial" w:hAnsi="Arial" w:cs="Arial"/>
      <w:sz w:val="20"/>
      <w:szCs w:val="20"/>
    </w:rPr>
  </w:style>
  <w:style w:type="table" w:customStyle="1" w:styleId="HCLAXONTable-simpleheaderrow">
    <w:name w:val="HCL AXON Table - simple header row"/>
    <w:basedOn w:val="TableNormal"/>
    <w:uiPriority w:val="99"/>
    <w:qFormat/>
    <w:rsid w:val="00336878"/>
    <w:pPr>
      <w:spacing w:after="0" w:line="240" w:lineRule="auto"/>
    </w:pPr>
    <w:rPr>
      <w:rFonts w:ascii="Arial" w:hAnsi="Arial"/>
      <w:sz w:val="20"/>
    </w:rPr>
    <w:tblPr>
      <w:tblBorders>
        <w:top w:val="single" w:sz="8" w:space="0" w:color="808080" w:themeColor="background1" w:themeShade="80"/>
        <w:left w:val="single" w:sz="8" w:space="0" w:color="808080" w:themeColor="background1" w:themeShade="80"/>
        <w:bottom w:val="single" w:sz="8" w:space="0" w:color="808080" w:themeColor="background1" w:themeShade="80"/>
        <w:right w:val="single" w:sz="8" w:space="0" w:color="808080" w:themeColor="background1" w:themeShade="80"/>
        <w:insideH w:val="single" w:sz="8" w:space="0" w:color="808080" w:themeColor="background1" w:themeShade="80"/>
        <w:insideV w:val="single" w:sz="8" w:space="0" w:color="808080" w:themeColor="background1" w:themeShade="80"/>
      </w:tblBorders>
    </w:tblPr>
    <w:tblStylePr w:type="firstRow">
      <w:pPr>
        <w:jc w:val="center"/>
      </w:pPr>
      <w:rPr>
        <w:rFonts w:ascii="Arial" w:hAnsi="Arial"/>
        <w:b/>
        <w:color w:val="F79646" w:themeColor="accent6"/>
        <w:sz w:val="20"/>
      </w:rPr>
    </w:tblStylePr>
  </w:style>
  <w:style w:type="table" w:customStyle="1" w:styleId="HCLAXON-withoutheaderrow">
    <w:name w:val="HCL AXON - without header row"/>
    <w:basedOn w:val="TableNormal"/>
    <w:uiPriority w:val="99"/>
    <w:qFormat/>
    <w:rsid w:val="00D908F0"/>
    <w:pPr>
      <w:spacing w:before="120" w:after="120" w:line="240" w:lineRule="auto"/>
    </w:pPr>
    <w:rPr>
      <w:rFonts w:ascii="Arial" w:hAnsi="Arial"/>
      <w:sz w:val="20"/>
    </w:rPr>
    <w:tblPr>
      <w:tblBorders>
        <w:top w:val="single" w:sz="8" w:space="0" w:color="808080" w:themeColor="background1" w:themeShade="80"/>
        <w:left w:val="single" w:sz="8" w:space="0" w:color="808080" w:themeColor="background1" w:themeShade="80"/>
        <w:bottom w:val="single" w:sz="8" w:space="0" w:color="808080" w:themeColor="background1" w:themeShade="80"/>
        <w:right w:val="single" w:sz="8" w:space="0" w:color="808080" w:themeColor="background1" w:themeShade="80"/>
        <w:insideH w:val="single" w:sz="8" w:space="0" w:color="808080" w:themeColor="background1" w:themeShade="80"/>
        <w:insideV w:val="single" w:sz="8" w:space="0" w:color="808080" w:themeColor="background1" w:themeShade="80"/>
      </w:tblBorders>
    </w:tblPr>
  </w:style>
  <w:style w:type="paragraph" w:customStyle="1" w:styleId="TableHeader">
    <w:name w:val="Table Header"/>
    <w:link w:val="TableHeaderChar"/>
    <w:qFormat/>
    <w:rsid w:val="007E0B1B"/>
    <w:pPr>
      <w:spacing w:before="120" w:after="120"/>
    </w:pPr>
    <w:rPr>
      <w:rFonts w:ascii="Arial Bold" w:hAnsi="Arial Bold" w:cs="Arial"/>
      <w:b/>
      <w:sz w:val="20"/>
      <w:szCs w:val="20"/>
    </w:rPr>
  </w:style>
  <w:style w:type="paragraph" w:customStyle="1" w:styleId="TableText">
    <w:name w:val="Table Text"/>
    <w:link w:val="TableTextChar"/>
    <w:qFormat/>
    <w:rsid w:val="00A2106C"/>
    <w:pPr>
      <w:spacing w:before="60" w:after="6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ableHeaderChar">
    <w:name w:val="Table Header Char"/>
    <w:basedOn w:val="DefaultParagraphFont"/>
    <w:link w:val="TableHeader"/>
    <w:rsid w:val="007E0B1B"/>
    <w:rPr>
      <w:rFonts w:ascii="Arial Bold" w:hAnsi="Arial Bold" w:cs="Arial"/>
      <w:b/>
      <w:sz w:val="20"/>
      <w:szCs w:val="20"/>
    </w:rPr>
  </w:style>
  <w:style w:type="paragraph" w:customStyle="1" w:styleId="TableTextBold">
    <w:name w:val="Table Text Bold"/>
    <w:basedOn w:val="TableText"/>
    <w:link w:val="TableTextBoldChar"/>
    <w:qFormat/>
    <w:rsid w:val="00052F12"/>
    <w:rPr>
      <w:b/>
    </w:rPr>
  </w:style>
  <w:style w:type="character" w:customStyle="1" w:styleId="TableTextChar">
    <w:name w:val="Table Text Char"/>
    <w:basedOn w:val="DefaultParagraphFont"/>
    <w:link w:val="TableText"/>
    <w:rsid w:val="00A2106C"/>
    <w:rPr>
      <w:rFonts w:ascii="Arial" w:hAnsi="Arial" w:cs="Arial"/>
      <w:sz w:val="20"/>
      <w:szCs w:val="20"/>
    </w:rPr>
  </w:style>
  <w:style w:type="paragraph" w:customStyle="1" w:styleId="Header-consultantname">
    <w:name w:val="Header - consultant name"/>
    <w:basedOn w:val="Header"/>
    <w:link w:val="Header-consultantnameChar"/>
    <w:qFormat/>
    <w:rsid w:val="00516626"/>
    <w:pPr>
      <w:spacing w:before="0" w:after="240"/>
    </w:pPr>
    <w:rPr>
      <w:rFonts w:ascii="Arial Black" w:hAnsi="Arial Black"/>
    </w:rPr>
  </w:style>
  <w:style w:type="character" w:customStyle="1" w:styleId="TableTextBoldChar">
    <w:name w:val="Table Text Bold Char"/>
    <w:basedOn w:val="TableTextChar"/>
    <w:link w:val="TableTextBold"/>
    <w:rsid w:val="00052F12"/>
    <w:rPr>
      <w:rFonts w:ascii="Arial" w:hAnsi="Arial" w:cs="Arial"/>
      <w:b/>
      <w:sz w:val="20"/>
      <w:szCs w:val="20"/>
    </w:rPr>
  </w:style>
  <w:style w:type="table" w:customStyle="1" w:styleId="HCLAXON-outlineonly">
    <w:name w:val="HCL AXON - outline only"/>
    <w:basedOn w:val="TableNormal"/>
    <w:uiPriority w:val="99"/>
    <w:qFormat/>
    <w:rsid w:val="00A2106C"/>
    <w:pPr>
      <w:spacing w:after="0" w:line="240" w:lineRule="auto"/>
    </w:pPr>
    <w:rPr>
      <w:rFonts w:ascii="Arial" w:hAnsi="Arial"/>
      <w:sz w:val="20"/>
    </w:rPr>
    <w:tblPr>
      <w:tblBorders>
        <w:top w:val="single" w:sz="8" w:space="0" w:color="808080" w:themeColor="background1" w:themeShade="80"/>
        <w:left w:val="single" w:sz="8" w:space="0" w:color="808080" w:themeColor="background1" w:themeShade="80"/>
        <w:bottom w:val="single" w:sz="8" w:space="0" w:color="808080" w:themeColor="background1" w:themeShade="80"/>
        <w:right w:val="single" w:sz="8" w:space="0" w:color="808080" w:themeColor="background1" w:themeShade="80"/>
      </w:tblBorders>
    </w:tblPr>
  </w:style>
  <w:style w:type="character" w:customStyle="1" w:styleId="Header-consultantnameChar">
    <w:name w:val="Header - consultant name Char"/>
    <w:basedOn w:val="HeaderChar"/>
    <w:link w:val="Header-consultantname"/>
    <w:rsid w:val="00516626"/>
    <w:rPr>
      <w:rFonts w:ascii="Arial Black" w:hAnsi="Arial Black" w:cs="Arial"/>
      <w:sz w:val="20"/>
      <w:szCs w:val="20"/>
    </w:rPr>
  </w:style>
  <w:style w:type="paragraph" w:customStyle="1" w:styleId="NormalBold">
    <w:name w:val="Normal Bold"/>
    <w:basedOn w:val="Normal"/>
    <w:link w:val="NormalBoldChar"/>
    <w:qFormat/>
    <w:rsid w:val="00A2106C"/>
    <w:pPr>
      <w:spacing w:before="240" w:after="120"/>
    </w:pPr>
    <w:rPr>
      <w:b/>
    </w:rPr>
  </w:style>
  <w:style w:type="character" w:customStyle="1" w:styleId="NormalBoldChar">
    <w:name w:val="Normal Bold Char"/>
    <w:basedOn w:val="DefaultParagraphFont"/>
    <w:link w:val="NormalBold"/>
    <w:rsid w:val="00A2106C"/>
    <w:rPr>
      <w:rFonts w:ascii="Arial" w:hAnsi="Arial" w:cs="Arial"/>
      <w:b/>
      <w:sz w:val="20"/>
      <w:szCs w:val="20"/>
    </w:rPr>
  </w:style>
  <w:style w:type="paragraph" w:customStyle="1" w:styleId="Bullet-Lvl1">
    <w:name w:val="Bullet - Lvl 1"/>
    <w:basedOn w:val="Normal"/>
    <w:link w:val="Bullet-Lvl1Char"/>
    <w:qFormat/>
    <w:rsid w:val="00602F60"/>
    <w:pPr>
      <w:numPr>
        <w:numId w:val="1"/>
      </w:numPr>
      <w:tabs>
        <w:tab w:val="left" w:pos="576"/>
      </w:tabs>
      <w:ind w:left="576" w:hanging="432"/>
      <w:contextualSpacing/>
    </w:pPr>
  </w:style>
  <w:style w:type="character" w:customStyle="1" w:styleId="Bullet-Lvl1Char">
    <w:name w:val="Bullet - Lvl 1 Char"/>
    <w:basedOn w:val="DefaultParagraphFont"/>
    <w:link w:val="Bullet-Lvl1"/>
    <w:rsid w:val="00602F60"/>
    <w:rPr>
      <w:rFonts w:ascii="Arial" w:hAnsi="Arial" w:cs="Arial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118AE"/>
    <w:pPr>
      <w:spacing w:before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118AE"/>
    <w:rPr>
      <w:rFonts w:ascii="Tahoma" w:hAnsi="Tahoma" w:cs="Tahoma"/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semiHidden/>
    <w:rsid w:val="00D06E89"/>
    <w:pPr>
      <w:spacing w:before="0"/>
      <w:jc w:val="left"/>
    </w:pPr>
    <w:rPr>
      <w:rFonts w:ascii="Times New Roman" w:eastAsia="Times New Roman" w:hAnsi="Times New Roman" w:cs="Times New Roman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D06E89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mainbodytextbold">
    <w:name w:val="mainbodytextbold"/>
    <w:basedOn w:val="Normal"/>
    <w:rsid w:val="003F558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1">
    <w:name w:val="st1"/>
    <w:basedOn w:val="DefaultParagraphFont"/>
    <w:rsid w:val="00982C73"/>
  </w:style>
  <w:style w:type="character" w:customStyle="1" w:styleId="Heading4Char">
    <w:name w:val="Heading 4 Char"/>
    <w:basedOn w:val="DefaultParagraphFont"/>
    <w:link w:val="Heading4"/>
    <w:uiPriority w:val="9"/>
    <w:rsid w:val="00D56009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0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156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46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494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CCCCCC"/>
                            <w:right w:val="none" w:sz="0" w:space="0" w:color="auto"/>
                          </w:divBdr>
                          <w:divsChild>
                            <w:div w:id="67758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CCCCCC"/>
                                    <w:left w:val="none" w:sz="0" w:space="0" w:color="auto"/>
                                    <w:bottom w:val="single" w:sz="6" w:space="8" w:color="CCCCCC"/>
                                    <w:right w:val="none" w:sz="0" w:space="0" w:color="auto"/>
                                  </w:divBdr>
                                  <w:divsChild>
                                    <w:div w:id="154686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3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1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73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585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9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7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03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1264753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0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20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8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4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8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57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72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7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2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64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67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82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00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9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13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64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41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4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46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20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5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2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1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53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290778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220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1883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8704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8821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4725">
                  <w:marLeft w:val="0"/>
                  <w:marRight w:val="16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7790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759915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27756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924113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91893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5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2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ineet\Project\Tech%20Ca\Templates\HCL%20AXON%20Resume%20Template%20(A4%20size_UK%20Eng)_v1%20(Jun10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F4E1A-9197-414A-AC5D-F0D4E3A57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HCL AXON Resume Template (A4 size_UK Eng)_v1 (Jun10)</Template>
  <TotalTime>41</TotalTime>
  <Pages>9</Pages>
  <Words>3224</Words>
  <Characters>18377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Oracle Apps R12 Consultant</vt:lpstr>
    </vt:vector>
  </TitlesOfParts>
  <Company>Axon Solutions</Company>
  <LinksUpToDate>false</LinksUpToDate>
  <CharactersWithSpaces>21558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Apps R12 Consultant</dc:title>
  <dc:subject>Resume</dc:subject>
  <dc:creator>Jessie Hanita</dc:creator>
  <cp:lastModifiedBy>Bennett</cp:lastModifiedBy>
  <cp:revision>10</cp:revision>
  <dcterms:created xsi:type="dcterms:W3CDTF">2018-01-04T15:48:00Z</dcterms:created>
  <dcterms:modified xsi:type="dcterms:W3CDTF">2018-01-04T16:34:00Z</dcterms:modified>
</cp:coreProperties>
</file>