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Jay Shankar</w:t>
      </w:r>
    </w:p>
    <w:p>
      <w:pPr>
        <w:pStyle w:val="Normal0"/>
        <w:spacing w:before="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ifi-3vt-o99@mail.dice.com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9133752323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Oracle Erp Cloud Finance Reporting Specialist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Overland Park, KS,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On-Site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 xml:space="preserve">Has Security Clearance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Friday, September 26, 2025</w:t>
            </w:r>
          </w:p>
        </w:tc>
      </w:tr>
    </w:tbl>
    <w:p w:rsidR="00A77B3E">
      <w:pPr>
        <w:pStyle w:val="Normal0"/>
        <w:sectPr>
          <w:pgSz w:w="12240" w:h="15840"/>
          <w:pgMar w:top="1440" w:right="1440" w:bottom="1440" w:left="1440" w:header="720" w:footer="720" w:gutter="0"/>
          <w:cols w:space="720"/>
          <w:docGrid w:linePitch="360"/>
        </w:sectPr>
      </w:pPr>
    </w:p>
    <w:p w:rsidR="00D0034B" w:rsidRPr="00B15685" w:rsidP="00D0034B" w14:paraId="059A388B" w14:textId="2571AFC2">
      <w:pPr>
        <w:pStyle w:val="CVName"/>
        <w:pBdr>
          <w:bottom w:val="none" w:sz="0" w:space="0" w:color="auto"/>
        </w:pBdr>
        <w:contextualSpacing/>
        <w:jc w:val="center"/>
        <w:rPr>
          <w:rFonts w:asciiTheme="minorHAnsi" w:hAnsiTheme="minorHAnsi"/>
          <w:sz w:val="20"/>
        </w:rPr>
      </w:pPr>
      <w:r>
        <w:rPr>
          <w:rFonts w:asciiTheme="minorHAnsi" w:hAnsiTheme="minorHAnsi"/>
          <w:sz w:val="20"/>
        </w:rPr>
        <w:t>Jay</w:t>
      </w:r>
      <w:r w:rsidRPr="00B15685" w:rsidR="00766A6D">
        <w:rPr>
          <w:rFonts w:asciiTheme="minorHAnsi" w:hAnsiTheme="minorHAnsi"/>
          <w:sz w:val="20"/>
        </w:rPr>
        <w:t xml:space="preserve"> Shankar</w:t>
      </w:r>
    </w:p>
    <w:p w:rsidR="00D0034B" w:rsidRPr="00B15685" w:rsidP="00D0034B" w14:paraId="0877D8DB" w14:textId="77777777">
      <w:pPr>
        <w:jc w:val="center"/>
        <w:rPr>
          <w:rFonts w:asciiTheme="minorHAnsi" w:hAnsiTheme="minorHAnsi"/>
          <w:b/>
        </w:rPr>
      </w:pPr>
    </w:p>
    <w:p w:rsidR="002972DE" w:rsidRPr="00B15685" w:rsidP="00080498" w14:paraId="78C71169" w14:textId="1D2C132D">
      <w:pPr>
        <w:pBdr>
          <w:bottom w:val="single" w:sz="12" w:space="1" w:color="auto"/>
        </w:pBdr>
        <w:tabs>
          <w:tab w:val="left" w:pos="360"/>
          <w:tab w:val="right" w:pos="9360"/>
        </w:tabs>
        <w:contextualSpacing/>
        <w:jc w:val="center"/>
        <w:rPr>
          <w:rFonts w:asciiTheme="minorHAnsi" w:hAnsiTheme="minorHAnsi"/>
          <w:b/>
          <w:bCs/>
        </w:rPr>
      </w:pPr>
    </w:p>
    <w:p w:rsidR="004352E8" w:rsidRPr="00B15685" w:rsidP="00080498" w14:paraId="07F3F0C5" w14:textId="77777777">
      <w:pPr>
        <w:shd w:val="clear" w:color="auto" w:fill="FFFFFF"/>
        <w:contextualSpacing/>
        <w:rPr>
          <w:rFonts w:asciiTheme="minorHAnsi" w:hAnsiTheme="minorHAnsi"/>
          <w:b/>
        </w:rPr>
      </w:pPr>
      <w:r w:rsidRPr="00B15685">
        <w:rPr>
          <w:rFonts w:asciiTheme="minorHAnsi" w:hAnsiTheme="minorHAnsi"/>
          <w:b/>
        </w:rPr>
        <w:t>Summary</w:t>
      </w:r>
    </w:p>
    <w:p w:rsidR="00457CBB" w:rsidP="0027276A" w14:paraId="2F40A717" w14:textId="6EC9C13A">
      <w:pPr>
        <w:pStyle w:val="ListParagraph"/>
        <w:numPr>
          <w:ilvl w:val="0"/>
          <w:numId w:val="40"/>
        </w:numPr>
        <w:ind w:left="360"/>
      </w:pPr>
      <w:r>
        <w:t xml:space="preserve">Over </w:t>
      </w:r>
      <w:r w:rsidRPr="001259EE" w:rsidR="00BA0325">
        <w:t xml:space="preserve">10 years of hands-on experience in full-cycle Oracle Fusion Cloud ERP implementations, specializing in financial modules including Accounts Payable (AP), Accounts Receivable (AR), and General Ledger (GL) across diverse industries like energy, healthcare, finance, </w:t>
      </w:r>
      <w:r w:rsidR="00D27803">
        <w:t>manufacturing</w:t>
      </w:r>
      <w:r w:rsidR="001F7D1B">
        <w:t xml:space="preserve">, </w:t>
      </w:r>
      <w:r w:rsidRPr="001259EE" w:rsidR="00BA0325">
        <w:t>and automotive.</w:t>
      </w:r>
    </w:p>
    <w:p w:rsidR="00BA0325" w:rsidRPr="001259EE" w:rsidP="0027276A" w14:paraId="0828AF50" w14:textId="3E67CD6D">
      <w:pPr>
        <w:pStyle w:val="ListParagraph"/>
        <w:numPr>
          <w:ilvl w:val="0"/>
          <w:numId w:val="40"/>
        </w:numPr>
        <w:ind w:left="360"/>
      </w:pPr>
      <w:r>
        <w:t>P</w:t>
      </w:r>
      <w:r w:rsidRPr="001259EE">
        <w:t>roven expertise in gap analysis, designing tailored demos, system configuration, and managing User Acceptance Testing (UAT) for Oracle Fusion financial applications, ensuring streamlined client onboarding and ERP adoption.</w:t>
      </w:r>
    </w:p>
    <w:p w:rsidR="00BA0325" w:rsidRPr="001259EE" w:rsidP="0027276A" w14:paraId="1BDA57C5" w14:textId="77777777">
      <w:pPr>
        <w:pStyle w:val="ListParagraph"/>
        <w:numPr>
          <w:ilvl w:val="0"/>
          <w:numId w:val="40"/>
        </w:numPr>
        <w:ind w:left="360"/>
      </w:pPr>
      <w:r w:rsidRPr="001259EE">
        <w:t>Advanced skills in developing and maintaining reports using Oracle Business Intelligence Publisher (BIP), Oracle Transactional Business Intelligence (OTBI), and integrating external data through Oracle Integration Cloud.</w:t>
      </w:r>
    </w:p>
    <w:p w:rsidR="0036046C" w:rsidRPr="00830F08" w:rsidP="0027276A" w14:paraId="18C433DB" w14:textId="77777777">
      <w:pPr>
        <w:pStyle w:val="ListParagraph"/>
        <w:numPr>
          <w:ilvl w:val="0"/>
          <w:numId w:val="40"/>
        </w:numPr>
        <w:ind w:left="360"/>
        <w:rPr>
          <w:rFonts w:eastAsia="MS Mincho" w:asciiTheme="minorHAnsi" w:hAnsiTheme="minorHAnsi"/>
          <w:b/>
          <w:vanish/>
          <w:color w:val="000000"/>
          <w:lang w:eastAsia="ja-JP"/>
        </w:rPr>
      </w:pPr>
      <w:r>
        <w:t>E</w:t>
      </w:r>
      <w:r w:rsidRPr="001259EE" w:rsidR="00BA0325">
        <w:t>xtensive experience in Identity and Access Management (IAM) within Oracle Fusion systems, encompassing role design, data security setup, and ongoing system maintenance for reliability and compliance.</w:t>
      </w:r>
    </w:p>
    <w:p w:rsidR="0036046C" w:rsidRPr="0036046C" w:rsidP="0027276A" w14:paraId="17E865D6" w14:textId="77777777">
      <w:pPr>
        <w:ind w:left="360"/>
        <w:rPr>
          <w:rFonts w:eastAsia="MS Mincho" w:asciiTheme="minorHAnsi" w:hAnsiTheme="minorHAnsi"/>
          <w:b/>
          <w:vanish/>
          <w:color w:val="000000"/>
          <w:lang w:eastAsia="ja-JP"/>
        </w:rPr>
      </w:pPr>
    </w:p>
    <w:p w:rsidR="0036046C" w:rsidRPr="0036046C" w:rsidP="0027276A" w14:paraId="556DB3AF" w14:textId="77777777">
      <w:pPr>
        <w:ind w:left="360"/>
        <w:rPr>
          <w:rFonts w:eastAsia="MS Mincho" w:asciiTheme="minorHAnsi" w:hAnsiTheme="minorHAnsi"/>
          <w:b/>
          <w:vanish/>
          <w:color w:val="000000"/>
          <w:lang w:eastAsia="ja-JP"/>
        </w:rPr>
      </w:pPr>
    </w:p>
    <w:p w:rsidR="0036046C" w:rsidRPr="0036046C" w:rsidP="0027276A" w14:paraId="632C9D62" w14:textId="77777777">
      <w:pPr>
        <w:ind w:left="360"/>
        <w:rPr>
          <w:rFonts w:eastAsia="MS Mincho" w:asciiTheme="minorHAnsi" w:hAnsiTheme="minorHAnsi"/>
          <w:b/>
          <w:vanish/>
          <w:color w:val="000000"/>
          <w:lang w:eastAsia="ja-JP"/>
        </w:rPr>
      </w:pPr>
    </w:p>
    <w:p w:rsidR="0036046C" w:rsidRPr="0036046C" w:rsidP="0027276A" w14:paraId="7F589D32" w14:textId="77777777">
      <w:pPr>
        <w:ind w:left="360"/>
        <w:rPr>
          <w:rFonts w:eastAsia="MS Mincho" w:asciiTheme="minorHAnsi" w:hAnsiTheme="minorHAnsi"/>
          <w:b/>
          <w:vanish/>
          <w:color w:val="000000"/>
          <w:lang w:eastAsia="ja-JP"/>
        </w:rPr>
      </w:pPr>
    </w:p>
    <w:p w:rsidR="0036046C" w:rsidRPr="0036046C" w:rsidP="0027276A" w14:paraId="08BFA742" w14:textId="77777777">
      <w:pPr>
        <w:ind w:left="360"/>
        <w:rPr>
          <w:rFonts w:eastAsia="MS Mincho" w:asciiTheme="minorHAnsi" w:hAnsiTheme="minorHAnsi"/>
          <w:b/>
          <w:vanish/>
          <w:color w:val="000000"/>
          <w:lang w:eastAsia="ja-JP"/>
        </w:rPr>
      </w:pPr>
    </w:p>
    <w:p w:rsidR="0036046C" w:rsidRPr="0036046C" w:rsidP="0027276A" w14:paraId="4564EC93" w14:textId="77777777">
      <w:pPr>
        <w:ind w:left="360"/>
        <w:rPr>
          <w:rFonts w:eastAsia="MS Mincho" w:asciiTheme="minorHAnsi" w:hAnsiTheme="minorHAnsi"/>
          <w:b/>
          <w:vanish/>
          <w:color w:val="000000"/>
          <w:lang w:eastAsia="ja-JP"/>
        </w:rPr>
      </w:pPr>
    </w:p>
    <w:p w:rsidR="0036046C" w:rsidRPr="0036046C" w:rsidP="0027276A" w14:paraId="38D1ABFA" w14:textId="77777777">
      <w:pPr>
        <w:ind w:left="360"/>
        <w:rPr>
          <w:rFonts w:eastAsia="MS Mincho" w:asciiTheme="minorHAnsi" w:hAnsiTheme="minorHAnsi"/>
          <w:b/>
          <w:vanish/>
          <w:color w:val="000000"/>
          <w:lang w:eastAsia="ja-JP"/>
        </w:rPr>
      </w:pPr>
    </w:p>
    <w:p w:rsidR="004D535E" w:rsidRPr="004D535E" w:rsidP="0027276A" w14:paraId="48713DE6" w14:textId="77777777">
      <w:pPr>
        <w:ind w:left="360"/>
        <w:rPr>
          <w:rFonts w:eastAsia="MS Mincho" w:asciiTheme="minorHAnsi" w:hAnsiTheme="minorHAnsi"/>
          <w:b/>
          <w:vanish/>
          <w:color w:val="000000"/>
          <w:lang w:eastAsia="ja-JP"/>
        </w:rPr>
      </w:pPr>
    </w:p>
    <w:p w:rsidR="004D535E" w:rsidRPr="004D535E" w:rsidP="0027276A" w14:paraId="01F06796" w14:textId="77777777">
      <w:pPr>
        <w:ind w:left="360"/>
        <w:rPr>
          <w:rFonts w:eastAsia="MS Mincho" w:asciiTheme="minorHAnsi" w:hAnsiTheme="minorHAnsi"/>
          <w:b/>
          <w:vanish/>
          <w:color w:val="000000"/>
          <w:lang w:eastAsia="ja-JP"/>
        </w:rPr>
      </w:pPr>
    </w:p>
    <w:p w:rsidR="004D535E" w:rsidRPr="004D535E" w:rsidP="0027276A" w14:paraId="0CE017D6" w14:textId="77777777">
      <w:pPr>
        <w:ind w:left="360"/>
        <w:rPr>
          <w:rFonts w:eastAsia="MS Mincho" w:asciiTheme="minorHAnsi" w:hAnsiTheme="minorHAnsi"/>
          <w:b/>
          <w:vanish/>
          <w:color w:val="000000"/>
          <w:lang w:eastAsia="ja-JP"/>
        </w:rPr>
      </w:pPr>
    </w:p>
    <w:p w:rsidR="004D535E" w:rsidRPr="004D535E" w:rsidP="0027276A" w14:paraId="57BCFC68" w14:textId="77777777">
      <w:pPr>
        <w:ind w:left="360"/>
        <w:rPr>
          <w:rFonts w:eastAsia="MS Mincho" w:asciiTheme="minorHAnsi" w:hAnsiTheme="minorHAnsi"/>
          <w:b/>
          <w:vanish/>
          <w:color w:val="000000"/>
          <w:lang w:eastAsia="ja-JP"/>
        </w:rPr>
      </w:pPr>
    </w:p>
    <w:p w:rsidR="004D535E" w:rsidRPr="004D535E" w:rsidP="0027276A" w14:paraId="1E82A4D8" w14:textId="77777777">
      <w:pPr>
        <w:ind w:left="360"/>
        <w:rPr>
          <w:rFonts w:eastAsia="MS Mincho" w:asciiTheme="minorHAnsi" w:hAnsiTheme="minorHAnsi"/>
          <w:b/>
          <w:vanish/>
          <w:color w:val="000000"/>
          <w:lang w:eastAsia="ja-JP"/>
        </w:rPr>
      </w:pPr>
    </w:p>
    <w:p w:rsidR="004D535E" w:rsidRPr="004D535E" w:rsidP="0027276A" w14:paraId="715DA852" w14:textId="77777777">
      <w:pPr>
        <w:ind w:left="360"/>
        <w:rPr>
          <w:rFonts w:eastAsia="MS Mincho" w:asciiTheme="minorHAnsi" w:hAnsiTheme="minorHAnsi"/>
          <w:b/>
          <w:vanish/>
          <w:color w:val="000000"/>
          <w:lang w:eastAsia="ja-JP"/>
        </w:rPr>
      </w:pPr>
    </w:p>
    <w:p w:rsidR="004D535E" w:rsidRPr="004D535E" w:rsidP="0027276A" w14:paraId="32EED8DA" w14:textId="77777777">
      <w:pPr>
        <w:ind w:left="360"/>
        <w:rPr>
          <w:rFonts w:eastAsia="MS Mincho" w:asciiTheme="minorHAnsi" w:hAnsiTheme="minorHAnsi"/>
          <w:b/>
          <w:vanish/>
          <w:color w:val="000000"/>
          <w:lang w:eastAsia="ja-JP"/>
        </w:rPr>
      </w:pPr>
    </w:p>
    <w:p w:rsidR="004D535E" w:rsidRPr="004D535E" w:rsidP="0027276A" w14:paraId="3380E00B" w14:textId="77777777">
      <w:pPr>
        <w:ind w:left="360"/>
        <w:rPr>
          <w:rFonts w:eastAsia="MS Mincho" w:asciiTheme="minorHAnsi" w:hAnsiTheme="minorHAnsi"/>
          <w:b/>
          <w:vanish/>
          <w:color w:val="000000"/>
          <w:lang w:eastAsia="ja-JP"/>
        </w:rPr>
      </w:pPr>
    </w:p>
    <w:p w:rsidR="004D535E" w:rsidRPr="004D535E" w:rsidP="0027276A" w14:paraId="49AA5FA2" w14:textId="77777777">
      <w:pPr>
        <w:ind w:left="360"/>
        <w:rPr>
          <w:rFonts w:eastAsia="MS Mincho" w:asciiTheme="minorHAnsi" w:hAnsiTheme="minorHAnsi"/>
          <w:b/>
          <w:vanish/>
          <w:color w:val="000000"/>
          <w:lang w:eastAsia="ja-JP"/>
        </w:rPr>
      </w:pPr>
    </w:p>
    <w:p w:rsidR="004D535E" w:rsidRPr="004D535E" w:rsidP="0027276A" w14:paraId="79EF931C" w14:textId="77777777">
      <w:pPr>
        <w:ind w:left="360"/>
        <w:rPr>
          <w:rFonts w:eastAsia="MS Mincho" w:asciiTheme="minorHAnsi" w:hAnsiTheme="minorHAnsi"/>
          <w:b/>
          <w:vanish/>
          <w:color w:val="000000"/>
          <w:lang w:eastAsia="ja-JP"/>
        </w:rPr>
      </w:pPr>
    </w:p>
    <w:p w:rsidR="004D535E" w:rsidRPr="004D535E" w:rsidP="0027276A" w14:paraId="441AAFA5" w14:textId="77777777">
      <w:pPr>
        <w:ind w:left="360"/>
        <w:rPr>
          <w:rFonts w:eastAsia="MS Mincho" w:asciiTheme="minorHAnsi" w:hAnsiTheme="minorHAnsi"/>
          <w:b/>
          <w:vanish/>
          <w:color w:val="000000"/>
          <w:lang w:eastAsia="ja-JP"/>
        </w:rPr>
      </w:pPr>
    </w:p>
    <w:p w:rsidR="004D535E" w:rsidRPr="004D535E" w:rsidP="0027276A" w14:paraId="475F689F" w14:textId="77777777">
      <w:pPr>
        <w:ind w:left="360"/>
        <w:rPr>
          <w:rFonts w:eastAsia="MS Mincho" w:asciiTheme="minorHAnsi" w:hAnsiTheme="minorHAnsi"/>
          <w:b/>
          <w:vanish/>
          <w:color w:val="000000"/>
          <w:lang w:eastAsia="ja-JP"/>
        </w:rPr>
      </w:pPr>
    </w:p>
    <w:p w:rsidR="004D535E" w:rsidRPr="004D535E" w:rsidP="0027276A" w14:paraId="7DD7C3F4" w14:textId="77777777">
      <w:pPr>
        <w:ind w:left="360"/>
        <w:rPr>
          <w:rFonts w:eastAsia="MS Mincho" w:asciiTheme="minorHAnsi" w:hAnsiTheme="minorHAnsi"/>
          <w:b/>
          <w:vanish/>
          <w:color w:val="000000"/>
          <w:lang w:eastAsia="ja-JP"/>
        </w:rPr>
      </w:pPr>
    </w:p>
    <w:p w:rsidR="004D535E" w:rsidRPr="004D535E" w:rsidP="0027276A" w14:paraId="6F951FBB" w14:textId="77777777">
      <w:pPr>
        <w:ind w:left="360"/>
        <w:rPr>
          <w:rFonts w:eastAsia="MS Mincho" w:asciiTheme="minorHAnsi" w:hAnsiTheme="minorHAnsi"/>
          <w:b/>
          <w:vanish/>
          <w:color w:val="000000"/>
          <w:lang w:eastAsia="ja-JP"/>
        </w:rPr>
      </w:pPr>
    </w:p>
    <w:p w:rsidR="004D535E" w:rsidRPr="004D535E" w:rsidP="0027276A" w14:paraId="0BEA6FFA" w14:textId="77777777">
      <w:pPr>
        <w:ind w:left="360"/>
        <w:rPr>
          <w:rFonts w:eastAsia="MS Mincho" w:asciiTheme="minorHAnsi" w:hAnsiTheme="minorHAnsi"/>
          <w:b/>
          <w:vanish/>
          <w:color w:val="000000"/>
          <w:lang w:eastAsia="ja-JP"/>
        </w:rPr>
      </w:pPr>
    </w:p>
    <w:p w:rsidR="004D535E" w:rsidRPr="004D535E" w:rsidP="0027276A" w14:paraId="2E7A9F51" w14:textId="77777777">
      <w:pPr>
        <w:ind w:left="360"/>
        <w:rPr>
          <w:rFonts w:eastAsia="MS Mincho" w:asciiTheme="minorHAnsi" w:hAnsiTheme="minorHAnsi"/>
          <w:b/>
          <w:vanish/>
          <w:color w:val="000000"/>
          <w:lang w:eastAsia="ja-JP"/>
        </w:rPr>
      </w:pPr>
    </w:p>
    <w:p w:rsidR="004D535E" w:rsidRPr="004D535E" w:rsidP="0027276A" w14:paraId="4E828C76" w14:textId="77777777">
      <w:pPr>
        <w:ind w:left="360"/>
        <w:rPr>
          <w:rFonts w:eastAsia="MS Mincho" w:asciiTheme="minorHAnsi" w:hAnsiTheme="minorHAnsi"/>
          <w:b/>
          <w:vanish/>
          <w:color w:val="000000"/>
          <w:lang w:eastAsia="ja-JP"/>
        </w:rPr>
      </w:pPr>
    </w:p>
    <w:p w:rsidR="004D535E" w:rsidRPr="004D535E" w:rsidP="0027276A" w14:paraId="7967AD1C" w14:textId="77777777">
      <w:pPr>
        <w:ind w:left="360"/>
        <w:rPr>
          <w:rFonts w:eastAsia="MS Mincho" w:asciiTheme="minorHAnsi" w:hAnsiTheme="minorHAnsi"/>
          <w:b/>
          <w:vanish/>
          <w:color w:val="000000"/>
          <w:lang w:eastAsia="ja-JP"/>
        </w:rPr>
      </w:pPr>
    </w:p>
    <w:p w:rsidR="004D535E" w:rsidRPr="004D535E" w:rsidP="0027276A" w14:paraId="6CB58CDE" w14:textId="77777777">
      <w:pPr>
        <w:ind w:left="360"/>
        <w:rPr>
          <w:rFonts w:eastAsia="MS Mincho" w:asciiTheme="minorHAnsi" w:hAnsiTheme="minorHAnsi"/>
          <w:b/>
          <w:vanish/>
          <w:color w:val="000000"/>
          <w:lang w:eastAsia="ja-JP"/>
        </w:rPr>
      </w:pPr>
    </w:p>
    <w:p w:rsidR="004D535E" w:rsidRPr="004D535E" w:rsidP="0027276A" w14:paraId="2D465C30" w14:textId="77777777">
      <w:pPr>
        <w:ind w:left="360"/>
        <w:rPr>
          <w:rFonts w:eastAsia="MS Mincho" w:asciiTheme="minorHAnsi" w:hAnsiTheme="minorHAnsi"/>
          <w:b/>
          <w:vanish/>
          <w:color w:val="000000"/>
          <w:lang w:eastAsia="ja-JP"/>
        </w:rPr>
      </w:pPr>
    </w:p>
    <w:p w:rsidR="004D535E" w:rsidRPr="004D535E" w:rsidP="0027276A" w14:paraId="08CD82C7" w14:textId="77777777">
      <w:pPr>
        <w:ind w:left="360"/>
        <w:rPr>
          <w:rFonts w:eastAsia="MS Mincho" w:asciiTheme="minorHAnsi" w:hAnsiTheme="minorHAnsi"/>
          <w:b/>
          <w:vanish/>
          <w:color w:val="000000"/>
          <w:lang w:eastAsia="ja-JP"/>
        </w:rPr>
      </w:pPr>
    </w:p>
    <w:p w:rsidR="004D535E" w:rsidRPr="004D535E" w:rsidP="0027276A" w14:paraId="686808FB" w14:textId="77777777">
      <w:pPr>
        <w:ind w:left="360"/>
        <w:rPr>
          <w:rFonts w:eastAsia="MS Mincho" w:asciiTheme="minorHAnsi" w:hAnsiTheme="minorHAnsi"/>
          <w:b/>
          <w:vanish/>
          <w:color w:val="000000"/>
          <w:lang w:eastAsia="ja-JP"/>
        </w:rPr>
      </w:pPr>
    </w:p>
    <w:p w:rsidR="004D535E" w:rsidRPr="004D535E" w:rsidP="0027276A" w14:paraId="3AFC2B55" w14:textId="77777777">
      <w:pPr>
        <w:ind w:left="360"/>
        <w:rPr>
          <w:rFonts w:eastAsia="MS Mincho" w:asciiTheme="minorHAnsi" w:hAnsiTheme="minorHAnsi"/>
          <w:b/>
          <w:vanish/>
          <w:color w:val="000000"/>
          <w:lang w:eastAsia="ja-JP"/>
        </w:rPr>
      </w:pPr>
    </w:p>
    <w:p w:rsidR="004D535E" w:rsidRPr="004D535E" w:rsidP="0027276A" w14:paraId="510A1ECA" w14:textId="77777777">
      <w:pPr>
        <w:ind w:left="360"/>
        <w:rPr>
          <w:rFonts w:eastAsia="MS Mincho" w:asciiTheme="minorHAnsi" w:hAnsiTheme="minorHAnsi"/>
          <w:b/>
          <w:vanish/>
          <w:color w:val="000000"/>
          <w:lang w:eastAsia="ja-JP"/>
        </w:rPr>
      </w:pPr>
    </w:p>
    <w:p w:rsidR="004D535E" w:rsidRPr="004D535E" w:rsidP="0027276A" w14:paraId="5DC7127A" w14:textId="77777777">
      <w:pPr>
        <w:ind w:left="360"/>
        <w:rPr>
          <w:rFonts w:eastAsia="MS Mincho" w:asciiTheme="minorHAnsi" w:hAnsiTheme="minorHAnsi"/>
          <w:b/>
          <w:vanish/>
          <w:color w:val="000000"/>
          <w:lang w:eastAsia="ja-JP"/>
        </w:rPr>
      </w:pPr>
    </w:p>
    <w:p w:rsidR="004D535E" w:rsidRPr="004D535E" w:rsidP="0027276A" w14:paraId="1FBA07E4" w14:textId="77777777">
      <w:pPr>
        <w:ind w:left="360"/>
        <w:rPr>
          <w:rFonts w:eastAsia="MS Mincho" w:asciiTheme="minorHAnsi" w:hAnsiTheme="minorHAnsi"/>
          <w:b/>
          <w:vanish/>
          <w:color w:val="000000"/>
          <w:lang w:eastAsia="ja-JP"/>
        </w:rPr>
      </w:pPr>
    </w:p>
    <w:p w:rsidR="004D535E" w:rsidRPr="004D535E" w:rsidP="0027276A" w14:paraId="6C670350" w14:textId="77777777">
      <w:pPr>
        <w:ind w:left="360"/>
        <w:rPr>
          <w:rFonts w:eastAsia="MS Mincho" w:asciiTheme="minorHAnsi" w:hAnsiTheme="minorHAnsi"/>
          <w:b/>
          <w:vanish/>
          <w:color w:val="000000"/>
          <w:lang w:eastAsia="ja-JP"/>
        </w:rPr>
      </w:pPr>
    </w:p>
    <w:p w:rsidR="004D535E" w:rsidRPr="004D535E" w:rsidP="0027276A" w14:paraId="0C05B22A" w14:textId="77777777">
      <w:pPr>
        <w:ind w:left="360"/>
        <w:rPr>
          <w:rFonts w:eastAsia="MS Mincho" w:asciiTheme="minorHAnsi" w:hAnsiTheme="minorHAnsi"/>
          <w:b/>
          <w:vanish/>
          <w:color w:val="000000"/>
          <w:lang w:eastAsia="ja-JP"/>
        </w:rPr>
      </w:pPr>
    </w:p>
    <w:p w:rsidR="004D535E" w:rsidRPr="004D535E" w:rsidP="0027276A" w14:paraId="38664649" w14:textId="77777777">
      <w:pPr>
        <w:ind w:left="360"/>
        <w:rPr>
          <w:rFonts w:eastAsia="MS Mincho" w:asciiTheme="minorHAnsi" w:hAnsiTheme="minorHAnsi"/>
          <w:b/>
          <w:vanish/>
          <w:color w:val="000000"/>
          <w:lang w:eastAsia="ja-JP"/>
        </w:rPr>
      </w:pPr>
    </w:p>
    <w:p w:rsidR="004D535E" w:rsidRPr="004D535E" w:rsidP="0027276A" w14:paraId="7CD028F2" w14:textId="77777777">
      <w:pPr>
        <w:ind w:left="360"/>
        <w:rPr>
          <w:rFonts w:eastAsia="MS Mincho" w:asciiTheme="minorHAnsi" w:hAnsiTheme="minorHAnsi"/>
          <w:b/>
          <w:vanish/>
          <w:color w:val="000000"/>
          <w:lang w:eastAsia="ja-JP"/>
        </w:rPr>
      </w:pPr>
    </w:p>
    <w:p w:rsidR="00305093" w:rsidP="0027276A" w14:paraId="0AF337E2" w14:textId="77777777">
      <w:pPr>
        <w:ind w:left="360"/>
        <w:rPr>
          <w:rFonts w:eastAsia="MS Mincho" w:asciiTheme="minorHAnsi" w:hAnsiTheme="minorHAnsi"/>
          <w:b/>
          <w:bCs/>
          <w:color w:val="000000"/>
          <w:lang w:eastAsia="ja-JP"/>
        </w:rPr>
      </w:pPr>
    </w:p>
    <w:p w:rsidR="00305093" w:rsidRPr="00830F08" w:rsidP="0027276A" w14:paraId="458DFCA7" w14:textId="2DFE1EC0">
      <w:pPr>
        <w:pStyle w:val="ListParagraph"/>
        <w:numPr>
          <w:ilvl w:val="0"/>
          <w:numId w:val="40"/>
        </w:numPr>
        <w:ind w:left="360"/>
        <w:rPr>
          <w:rFonts w:eastAsia="MS Mincho" w:asciiTheme="minorHAnsi" w:hAnsiTheme="minorHAnsi"/>
          <w:b/>
          <w:vanish/>
          <w:color w:val="000000"/>
          <w:lang w:eastAsia="ja-JP"/>
        </w:rPr>
      </w:pPr>
      <w:r>
        <w:t>C</w:t>
      </w:r>
      <w:r w:rsidRPr="001259EE">
        <w:t>onsistently recognized as an expert in Oracle Fusion Finance Application Modules, delivering scalable financial solutions and ensuring project success through strong collaboration with stakeholders and cross-functional teams.</w:t>
      </w:r>
    </w:p>
    <w:p w:rsidR="00F84C29" w:rsidP="00305093" w14:paraId="0E163934" w14:textId="65496224">
      <w:pPr>
        <w:contextualSpacing/>
        <w:rPr>
          <w:rFonts w:eastAsia="MS Mincho" w:asciiTheme="minorHAnsi" w:hAnsiTheme="minorHAnsi"/>
          <w:b/>
          <w:color w:val="000000"/>
          <w:lang w:eastAsia="ja-JP"/>
        </w:rPr>
      </w:pPr>
      <w:r w:rsidRPr="00B15685">
        <w:rPr>
          <w:rFonts w:eastAsia="MS Mincho" w:asciiTheme="minorHAnsi" w:hAnsiTheme="minorHAnsi"/>
          <w:b/>
          <w:vanish/>
          <w:color w:val="000000"/>
          <w:lang w:eastAsia="ja-JP"/>
        </w:rPr>
        <w:t>PP</w:t>
      </w:r>
    </w:p>
    <w:p w:rsidR="0027276A" w:rsidP="0027276A" w14:paraId="57A0C18A" w14:textId="4B019FF3">
      <w:pPr>
        <w:pStyle w:val="ListParagraph"/>
        <w:numPr>
          <w:ilvl w:val="0"/>
          <w:numId w:val="24"/>
        </w:numPr>
        <w:shd w:val="clear" w:color="auto" w:fill="FFFFFF"/>
        <w:ind w:left="360"/>
        <w:rPr>
          <w:rFonts w:asciiTheme="minorHAnsi" w:hAnsiTheme="minorHAnsi"/>
        </w:rPr>
      </w:pPr>
      <w:r>
        <w:rPr>
          <w:rFonts w:asciiTheme="minorHAnsi" w:hAnsiTheme="minorHAnsi"/>
          <w:color w:val="222222"/>
          <w:shd w:val="clear" w:color="auto" w:fill="FFFFFF"/>
        </w:rPr>
        <w:t xml:space="preserve">Expertise in </w:t>
      </w:r>
      <w:r w:rsidRPr="00B15685">
        <w:rPr>
          <w:rFonts w:asciiTheme="minorHAnsi" w:hAnsiTheme="minorHAnsi"/>
          <w:color w:val="222222"/>
          <w:shd w:val="clear" w:color="auto" w:fill="FFFFFF"/>
        </w:rPr>
        <w:t xml:space="preserve">design, development, deployment </w:t>
      </w:r>
      <w:r w:rsidR="004D763C">
        <w:rPr>
          <w:rFonts w:asciiTheme="minorHAnsi" w:hAnsiTheme="minorHAnsi"/>
          <w:color w:val="222222"/>
          <w:shd w:val="clear" w:color="auto" w:fill="FFFFFF"/>
        </w:rPr>
        <w:t xml:space="preserve">and monitoring </w:t>
      </w:r>
      <w:r>
        <w:rPr>
          <w:rFonts w:asciiTheme="minorHAnsi" w:hAnsiTheme="minorHAnsi"/>
        </w:rPr>
        <w:t>OIC/ICS Integrations using SOAP/REST API</w:t>
      </w:r>
      <w:r w:rsidR="00340E35">
        <w:rPr>
          <w:rFonts w:asciiTheme="minorHAnsi" w:hAnsiTheme="minorHAnsi"/>
        </w:rPr>
        <w:t>.</w:t>
      </w:r>
    </w:p>
    <w:p w:rsidR="002D25DA" w:rsidRPr="009B5D1C" w:rsidP="0027276A" w14:paraId="02CA8022" w14:textId="49D9A127">
      <w:pPr>
        <w:pStyle w:val="ListParagraph"/>
        <w:numPr>
          <w:ilvl w:val="0"/>
          <w:numId w:val="24"/>
        </w:numPr>
        <w:shd w:val="clear" w:color="auto" w:fill="FFFFFF"/>
        <w:ind w:left="360"/>
        <w:rPr>
          <w:rFonts w:asciiTheme="minorHAnsi" w:hAnsiTheme="minorHAnsi"/>
        </w:rPr>
      </w:pPr>
      <w:r>
        <w:rPr>
          <w:rFonts w:asciiTheme="minorHAnsi" w:hAnsiTheme="minorHAnsi"/>
          <w:color w:val="222222"/>
          <w:shd w:val="clear" w:color="auto" w:fill="FFFFFF"/>
        </w:rPr>
        <w:t xml:space="preserve">Experience in </w:t>
      </w:r>
      <w:r w:rsidR="00540AE9">
        <w:rPr>
          <w:rFonts w:asciiTheme="minorHAnsi" w:hAnsiTheme="minorHAnsi"/>
          <w:color w:val="222222"/>
          <w:shd w:val="clear" w:color="auto" w:fill="FFFFFF"/>
        </w:rPr>
        <w:t xml:space="preserve">extending </w:t>
      </w:r>
      <w:r w:rsidR="00284D31">
        <w:rPr>
          <w:rFonts w:asciiTheme="minorHAnsi" w:hAnsiTheme="minorHAnsi"/>
          <w:color w:val="222222"/>
          <w:shd w:val="clear" w:color="auto" w:fill="FFFFFF"/>
        </w:rPr>
        <w:t xml:space="preserve">web-based view page (UI) by using </w:t>
      </w:r>
      <w:r w:rsidR="00BF7A2C">
        <w:rPr>
          <w:rFonts w:asciiTheme="minorHAnsi" w:hAnsiTheme="minorHAnsi"/>
          <w:color w:val="222222"/>
          <w:shd w:val="clear" w:color="auto" w:fill="FFFFFF"/>
        </w:rPr>
        <w:t>Visual Builder Studio, Page</w:t>
      </w:r>
      <w:r w:rsidR="005146E7">
        <w:rPr>
          <w:rFonts w:asciiTheme="minorHAnsi" w:hAnsiTheme="minorHAnsi"/>
          <w:color w:val="222222"/>
          <w:shd w:val="clear" w:color="auto" w:fill="FFFFFF"/>
        </w:rPr>
        <w:t>/Application Composer</w:t>
      </w:r>
      <w:r w:rsidR="0078067E">
        <w:rPr>
          <w:rFonts w:asciiTheme="minorHAnsi" w:hAnsiTheme="minorHAnsi"/>
          <w:color w:val="222222"/>
          <w:shd w:val="clear" w:color="auto" w:fill="FFFFFF"/>
        </w:rPr>
        <w:t>.</w:t>
      </w:r>
    </w:p>
    <w:p w:rsidR="00305093" w:rsidP="00080498" w14:paraId="2000FC48" w14:textId="77777777">
      <w:pPr>
        <w:contextualSpacing/>
        <w:rPr>
          <w:rFonts w:eastAsia="MS Mincho" w:asciiTheme="minorHAnsi" w:hAnsiTheme="minorHAnsi"/>
          <w:b/>
          <w:bCs/>
          <w:color w:val="000000"/>
          <w:lang w:eastAsia="ja-JP"/>
        </w:rPr>
      </w:pPr>
    </w:p>
    <w:p w:rsidR="00EF190F" w:rsidRPr="00945671" w:rsidP="00080498" w14:paraId="7EC15B12" w14:textId="556F0ADF">
      <w:pPr>
        <w:contextualSpacing/>
        <w:rPr>
          <w:rFonts w:eastAsia="MS Mincho"/>
          <w:b/>
          <w:bCs/>
          <w:color w:val="000000"/>
          <w:lang w:eastAsia="ja-JP"/>
        </w:rPr>
      </w:pPr>
      <w:r w:rsidRPr="00945671">
        <w:rPr>
          <w:rFonts w:eastAsia="MS Mincho"/>
          <w:b/>
          <w:bCs/>
          <w:color w:val="000000"/>
          <w:lang w:eastAsia="ja-JP"/>
        </w:rPr>
        <w:t>Professional Experiences:</w:t>
      </w:r>
    </w:p>
    <w:p w:rsidR="00012098" w:rsidRPr="00945671" w:rsidP="00012098" w14:paraId="27B49F3C" w14:textId="2185ADA9">
      <w:pPr>
        <w:contextualSpacing/>
        <w:rPr>
          <w:rFonts w:eastAsia="MS Mincho"/>
          <w:b/>
          <w:bCs/>
          <w:color w:val="000000"/>
          <w:lang w:eastAsia="ja-JP"/>
        </w:rPr>
      </w:pPr>
      <w:r w:rsidRPr="00945671">
        <w:rPr>
          <w:rFonts w:eastAsia="MS Mincho"/>
          <w:b/>
          <w:bCs/>
          <w:color w:val="000000"/>
          <w:lang w:eastAsia="ja-JP"/>
        </w:rPr>
        <w:t>Organization: Accenture (06/202</w:t>
      </w:r>
      <w:r w:rsidRPr="00945671" w:rsidR="00A7254C">
        <w:rPr>
          <w:rFonts w:eastAsia="MS Mincho"/>
          <w:b/>
          <w:bCs/>
          <w:color w:val="000000"/>
          <w:lang w:eastAsia="ja-JP"/>
        </w:rPr>
        <w:t>5</w:t>
      </w:r>
      <w:r w:rsidRPr="00945671">
        <w:rPr>
          <w:rFonts w:eastAsia="MS Mincho"/>
          <w:b/>
          <w:bCs/>
          <w:color w:val="000000"/>
          <w:lang w:eastAsia="ja-JP"/>
        </w:rPr>
        <w:t xml:space="preserve"> – Present)</w:t>
      </w:r>
    </w:p>
    <w:p w:rsidR="00012098" w:rsidP="00012098" w14:paraId="574D782B" w14:textId="72F37335">
      <w:pPr>
        <w:contextualSpacing/>
        <w:rPr>
          <w:rFonts w:eastAsia="MS Mincho"/>
          <w:b/>
          <w:bCs/>
          <w:color w:val="000000"/>
          <w:lang w:eastAsia="ja-JP"/>
        </w:rPr>
      </w:pPr>
      <w:r w:rsidRPr="00945671">
        <w:rPr>
          <w:rFonts w:eastAsia="MS Mincho"/>
          <w:b/>
          <w:bCs/>
          <w:color w:val="000000"/>
          <w:lang w:eastAsia="ja-JP"/>
        </w:rPr>
        <w:t xml:space="preserve">Oracle </w:t>
      </w:r>
      <w:r w:rsidR="00EC2369">
        <w:rPr>
          <w:rFonts w:eastAsia="MS Mincho"/>
          <w:b/>
          <w:bCs/>
          <w:color w:val="000000"/>
          <w:lang w:eastAsia="ja-JP"/>
        </w:rPr>
        <w:t xml:space="preserve">Fusion Cloud </w:t>
      </w:r>
      <w:r w:rsidRPr="00945671">
        <w:rPr>
          <w:rFonts w:eastAsia="MS Mincho"/>
          <w:b/>
          <w:bCs/>
          <w:color w:val="000000"/>
          <w:lang w:eastAsia="ja-JP"/>
        </w:rPr>
        <w:t>Application (SaaS/PaaS Financials/SCM Implementation)</w:t>
      </w:r>
    </w:p>
    <w:p w:rsidR="00EB3AEC" w:rsidRPr="00945671" w:rsidP="00012098" w14:paraId="3535F3CB" w14:textId="58B724CD">
      <w:pPr>
        <w:contextualSpacing/>
        <w:rPr>
          <w:rFonts w:eastAsia="MS Mincho"/>
          <w:b/>
          <w:bCs/>
          <w:color w:val="000000"/>
          <w:lang w:eastAsia="ja-JP"/>
        </w:rPr>
      </w:pPr>
      <w:r>
        <w:rPr>
          <w:rFonts w:eastAsia="MS Mincho"/>
          <w:b/>
          <w:bCs/>
          <w:color w:val="000000"/>
          <w:lang w:eastAsia="ja-JP"/>
        </w:rPr>
        <w:t>Implementing</w:t>
      </w:r>
      <w:r>
        <w:rPr>
          <w:rFonts w:eastAsia="MS Mincho"/>
          <w:b/>
          <w:bCs/>
          <w:color w:val="000000"/>
          <w:lang w:eastAsia="ja-JP"/>
        </w:rPr>
        <w:t xml:space="preserve"> Oracle Fusion ERP/SCM for agricultural product</w:t>
      </w:r>
      <w:r w:rsidR="00F428E5">
        <w:rPr>
          <w:rFonts w:eastAsia="MS Mincho"/>
          <w:b/>
          <w:bCs/>
          <w:color w:val="000000"/>
          <w:lang w:eastAsia="ja-JP"/>
        </w:rPr>
        <w:t>s</w:t>
      </w:r>
      <w:r>
        <w:rPr>
          <w:rFonts w:eastAsia="MS Mincho"/>
          <w:b/>
          <w:bCs/>
          <w:color w:val="000000"/>
          <w:lang w:eastAsia="ja-JP"/>
        </w:rPr>
        <w:t xml:space="preserve"> </w:t>
      </w:r>
      <w:r w:rsidR="00F428E5">
        <w:rPr>
          <w:rFonts w:eastAsia="MS Mincho"/>
          <w:b/>
          <w:bCs/>
          <w:color w:val="000000"/>
          <w:lang w:eastAsia="ja-JP"/>
        </w:rPr>
        <w:t>producers</w:t>
      </w:r>
      <w:r>
        <w:rPr>
          <w:rFonts w:eastAsia="MS Mincho"/>
          <w:b/>
          <w:bCs/>
          <w:color w:val="000000"/>
          <w:lang w:eastAsia="ja-JP"/>
        </w:rPr>
        <w:t xml:space="preserve"> and </w:t>
      </w:r>
      <w:r w:rsidR="00F428E5">
        <w:rPr>
          <w:rFonts w:eastAsia="MS Mincho"/>
          <w:b/>
          <w:bCs/>
          <w:color w:val="000000"/>
          <w:lang w:eastAsia="ja-JP"/>
        </w:rPr>
        <w:t>distributors</w:t>
      </w:r>
      <w:r>
        <w:rPr>
          <w:rFonts w:eastAsia="MS Mincho"/>
          <w:b/>
          <w:bCs/>
          <w:color w:val="000000"/>
          <w:lang w:eastAsia="ja-JP"/>
        </w:rPr>
        <w:t>.</w:t>
      </w:r>
    </w:p>
    <w:p w:rsidR="00012098" w:rsidP="00012098" w14:paraId="5207EC60" w14:textId="227BC4F8">
      <w:pPr>
        <w:contextualSpacing/>
        <w:rPr>
          <w:rFonts w:eastAsia="MS Mincho"/>
          <w:b/>
          <w:bCs/>
          <w:color w:val="000000"/>
          <w:lang w:eastAsia="ja-JP"/>
        </w:rPr>
      </w:pPr>
      <w:r w:rsidRPr="00945671">
        <w:rPr>
          <w:rFonts w:eastAsia="MS Mincho"/>
          <w:b/>
          <w:bCs/>
          <w:color w:val="000000"/>
          <w:lang w:eastAsia="ja-JP"/>
        </w:rPr>
        <w:t>Responsibility: As Oracle Fusion ERP</w:t>
      </w:r>
      <w:r w:rsidRPr="00945671" w:rsidR="00B63158">
        <w:rPr>
          <w:rFonts w:eastAsia="MS Mincho"/>
          <w:b/>
          <w:bCs/>
          <w:color w:val="000000"/>
          <w:lang w:eastAsia="ja-JP"/>
        </w:rPr>
        <w:t>/SCM</w:t>
      </w:r>
      <w:r w:rsidRPr="00945671">
        <w:rPr>
          <w:rFonts w:eastAsia="MS Mincho"/>
          <w:b/>
          <w:bCs/>
          <w:color w:val="000000"/>
          <w:lang w:eastAsia="ja-JP"/>
        </w:rPr>
        <w:t xml:space="preserve"> Lead</w:t>
      </w:r>
      <w:r w:rsidRPr="00945671" w:rsidR="000517E3">
        <w:rPr>
          <w:rFonts w:eastAsia="MS Mincho"/>
          <w:b/>
          <w:bCs/>
          <w:color w:val="000000"/>
          <w:lang w:eastAsia="ja-JP"/>
        </w:rPr>
        <w:t xml:space="preserve"> Consultant</w:t>
      </w:r>
    </w:p>
    <w:p w:rsidR="00012098" w:rsidRPr="00945671" w:rsidP="00FD4D35" w14:paraId="56B97B83" w14:textId="6681CDD7">
      <w:pPr>
        <w:contextualSpacing/>
        <w:rPr>
          <w:rFonts w:eastAsia="MS Mincho"/>
          <w:color w:val="000000"/>
          <w:lang w:eastAsia="ja-JP"/>
        </w:rPr>
      </w:pPr>
      <w:r w:rsidRPr="00945671">
        <w:rPr>
          <w:rFonts w:eastAsia="MS Mincho"/>
          <w:color w:val="000000"/>
          <w:lang w:eastAsia="ja-JP"/>
        </w:rPr>
        <w:t xml:space="preserve">As </w:t>
      </w:r>
      <w:r w:rsidRPr="00945671" w:rsidR="005528AC">
        <w:rPr>
          <w:rFonts w:eastAsia="MS Mincho"/>
          <w:color w:val="000000"/>
          <w:lang w:eastAsia="ja-JP"/>
        </w:rPr>
        <w:t xml:space="preserve">a </w:t>
      </w:r>
      <w:r w:rsidRPr="00945671" w:rsidR="00554819">
        <w:rPr>
          <w:rFonts w:eastAsia="MS Mincho"/>
          <w:b/>
          <w:bCs/>
          <w:color w:val="000000"/>
          <w:lang w:eastAsia="ja-JP"/>
        </w:rPr>
        <w:t>Financial</w:t>
      </w:r>
      <w:r w:rsidRPr="00945671" w:rsidR="000517E3">
        <w:rPr>
          <w:rFonts w:eastAsia="MS Mincho"/>
          <w:color w:val="000000"/>
          <w:lang w:eastAsia="ja-JP"/>
        </w:rPr>
        <w:t xml:space="preserve"> </w:t>
      </w:r>
      <w:r w:rsidRPr="00945671">
        <w:rPr>
          <w:rFonts w:eastAsia="MS Mincho"/>
          <w:color w:val="000000"/>
          <w:lang w:eastAsia="ja-JP"/>
        </w:rPr>
        <w:t xml:space="preserve">consultant, gathering requirements, preparing gap-analysis, design, building analytics reports, testing user security and roles within Oracle Fusion </w:t>
      </w:r>
      <w:r w:rsidRPr="00945671" w:rsidR="00717D49">
        <w:rPr>
          <w:rFonts w:eastAsia="MS Mincho"/>
          <w:color w:val="000000"/>
          <w:lang w:eastAsia="ja-JP"/>
        </w:rPr>
        <w:t xml:space="preserve">ERP </w:t>
      </w:r>
      <w:r w:rsidRPr="00945671">
        <w:rPr>
          <w:rFonts w:eastAsia="MS Mincho"/>
          <w:color w:val="000000"/>
          <w:lang w:eastAsia="ja-JP"/>
        </w:rPr>
        <w:t>Application across all Financials</w:t>
      </w:r>
      <w:r w:rsidRPr="00945671" w:rsidR="000439CD">
        <w:rPr>
          <w:rFonts w:eastAsia="MS Mincho"/>
          <w:color w:val="000000"/>
          <w:lang w:eastAsia="ja-JP"/>
        </w:rPr>
        <w:t xml:space="preserve"> </w:t>
      </w:r>
      <w:r w:rsidRPr="00945671" w:rsidR="00253D1A">
        <w:rPr>
          <w:rFonts w:eastAsia="MS Mincho"/>
          <w:color w:val="000000"/>
          <w:lang w:eastAsia="ja-JP"/>
        </w:rPr>
        <w:t>(AP,</w:t>
      </w:r>
      <w:r w:rsidRPr="00945671" w:rsidR="00717D49">
        <w:rPr>
          <w:rFonts w:eastAsia="MS Mincho"/>
          <w:color w:val="000000"/>
          <w:lang w:eastAsia="ja-JP"/>
        </w:rPr>
        <w:t xml:space="preserve"> </w:t>
      </w:r>
      <w:r w:rsidRPr="00945671" w:rsidR="00253D1A">
        <w:rPr>
          <w:rFonts w:eastAsia="MS Mincho"/>
          <w:color w:val="000000"/>
          <w:lang w:eastAsia="ja-JP"/>
        </w:rPr>
        <w:t>AR</w:t>
      </w:r>
      <w:r w:rsidRPr="00945671" w:rsidR="00717D49">
        <w:rPr>
          <w:rFonts w:eastAsia="MS Mincho"/>
          <w:color w:val="000000"/>
          <w:lang w:eastAsia="ja-JP"/>
        </w:rPr>
        <w:t xml:space="preserve"> and </w:t>
      </w:r>
      <w:r w:rsidRPr="00945671" w:rsidR="00033368">
        <w:rPr>
          <w:rFonts w:eastAsia="MS Mincho"/>
          <w:color w:val="000000"/>
          <w:lang w:eastAsia="ja-JP"/>
        </w:rPr>
        <w:t>GL)</w:t>
      </w:r>
    </w:p>
    <w:p w:rsidR="00D97D51" w:rsidP="00012098" w14:paraId="6604A23C" w14:textId="03FC40F7">
      <w:pPr>
        <w:numPr>
          <w:ilvl w:val="0"/>
          <w:numId w:val="38"/>
        </w:numPr>
        <w:contextualSpacing/>
        <w:rPr>
          <w:rFonts w:eastAsia="MS Mincho"/>
          <w:color w:val="000000"/>
          <w:lang w:eastAsia="ja-JP"/>
        </w:rPr>
      </w:pPr>
      <w:r>
        <w:rPr>
          <w:rFonts w:eastAsia="MS Mincho"/>
          <w:color w:val="000000"/>
          <w:lang w:eastAsia="ja-JP"/>
        </w:rPr>
        <w:t xml:space="preserve">Migrating EBS R12 to Oracle Fusion Cloud </w:t>
      </w:r>
      <w:r w:rsidR="00BC0C03">
        <w:rPr>
          <w:rFonts w:eastAsia="MS Mincho"/>
          <w:color w:val="000000"/>
          <w:lang w:eastAsia="ja-JP"/>
        </w:rPr>
        <w:t>ERP/SCM Application</w:t>
      </w:r>
    </w:p>
    <w:p w:rsidR="004C2826" w:rsidRPr="00945671" w:rsidP="00012098" w14:paraId="0E1100E5" w14:textId="4E7E8016">
      <w:pPr>
        <w:numPr>
          <w:ilvl w:val="0"/>
          <w:numId w:val="38"/>
        </w:numPr>
        <w:contextualSpacing/>
        <w:rPr>
          <w:rFonts w:eastAsia="MS Mincho"/>
          <w:color w:val="000000"/>
          <w:lang w:eastAsia="ja-JP"/>
        </w:rPr>
      </w:pPr>
      <w:r w:rsidRPr="00945671">
        <w:rPr>
          <w:rFonts w:eastAsia="MS Mincho"/>
          <w:color w:val="000000"/>
          <w:lang w:eastAsia="ja-JP"/>
        </w:rPr>
        <w:t xml:space="preserve">Work on </w:t>
      </w:r>
      <w:r w:rsidRPr="00945671" w:rsidR="001546AF">
        <w:rPr>
          <w:rFonts w:eastAsia="MS Mincho"/>
          <w:color w:val="000000"/>
          <w:lang w:eastAsia="ja-JP"/>
        </w:rPr>
        <w:t>Source to Pay</w:t>
      </w:r>
      <w:r w:rsidRPr="00945671" w:rsidR="00EE7C3C">
        <w:rPr>
          <w:rFonts w:eastAsia="MS Mincho"/>
          <w:color w:val="000000"/>
          <w:lang w:eastAsia="ja-JP"/>
        </w:rPr>
        <w:t xml:space="preserve"> track, Bank Payment File</w:t>
      </w:r>
      <w:r w:rsidRPr="00945671" w:rsidR="00C60202">
        <w:rPr>
          <w:rFonts w:eastAsia="MS Mincho"/>
          <w:color w:val="000000"/>
          <w:lang w:eastAsia="ja-JP"/>
        </w:rPr>
        <w:t xml:space="preserve"> in Accounts Payables</w:t>
      </w:r>
    </w:p>
    <w:p w:rsidR="004B09D1" w:rsidRPr="00945671" w:rsidP="00012098" w14:paraId="079CE1DC" w14:textId="2DB8F614">
      <w:pPr>
        <w:numPr>
          <w:ilvl w:val="0"/>
          <w:numId w:val="38"/>
        </w:numPr>
        <w:contextualSpacing/>
        <w:rPr>
          <w:rFonts w:eastAsia="MS Mincho"/>
          <w:color w:val="000000"/>
          <w:lang w:eastAsia="ja-JP"/>
        </w:rPr>
      </w:pPr>
      <w:r w:rsidRPr="00945671">
        <w:rPr>
          <w:rFonts w:eastAsia="MS Mincho"/>
          <w:color w:val="000000"/>
          <w:lang w:eastAsia="ja-JP"/>
        </w:rPr>
        <w:t>Work on</w:t>
      </w:r>
      <w:r w:rsidRPr="00945671" w:rsidR="000F3885">
        <w:rPr>
          <w:rFonts w:eastAsia="MS Mincho"/>
          <w:color w:val="000000"/>
          <w:lang w:eastAsia="ja-JP"/>
        </w:rPr>
        <w:t xml:space="preserve"> Record to Report track</w:t>
      </w:r>
      <w:r w:rsidRPr="00945671" w:rsidR="009037CC">
        <w:rPr>
          <w:rFonts w:eastAsia="MS Mincho"/>
          <w:color w:val="000000"/>
          <w:lang w:eastAsia="ja-JP"/>
        </w:rPr>
        <w:t xml:space="preserve">, General Ledger Balances conversion, </w:t>
      </w:r>
      <w:r w:rsidRPr="00945671" w:rsidR="00D02A27">
        <w:rPr>
          <w:rFonts w:eastAsia="MS Mincho"/>
          <w:color w:val="000000"/>
          <w:lang w:eastAsia="ja-JP"/>
        </w:rPr>
        <w:t>GL Trial Balance FRS Report</w:t>
      </w:r>
      <w:r w:rsidRPr="00945671" w:rsidR="009C741B">
        <w:rPr>
          <w:rFonts w:eastAsia="MS Mincho"/>
          <w:color w:val="000000"/>
          <w:lang w:eastAsia="ja-JP"/>
        </w:rPr>
        <w:t xml:space="preserve"> in GL</w:t>
      </w:r>
    </w:p>
    <w:p w:rsidR="00253630" w:rsidRPr="00945671" w:rsidP="00012098" w14:paraId="10EB015E" w14:textId="1E6A3922">
      <w:pPr>
        <w:numPr>
          <w:ilvl w:val="0"/>
          <w:numId w:val="38"/>
        </w:numPr>
        <w:contextualSpacing/>
        <w:rPr>
          <w:rFonts w:eastAsia="MS Mincho"/>
          <w:color w:val="000000"/>
          <w:lang w:eastAsia="ja-JP"/>
        </w:rPr>
      </w:pPr>
      <w:r w:rsidRPr="00945671">
        <w:rPr>
          <w:rFonts w:eastAsia="MS Mincho"/>
          <w:color w:val="000000"/>
          <w:lang w:eastAsia="ja-JP"/>
        </w:rPr>
        <w:t xml:space="preserve">Work on </w:t>
      </w:r>
      <w:r w:rsidRPr="00945671" w:rsidR="003545BD">
        <w:rPr>
          <w:rFonts w:eastAsia="MS Mincho"/>
          <w:color w:val="000000"/>
          <w:lang w:eastAsia="ja-JP"/>
        </w:rPr>
        <w:t>payment process requ</w:t>
      </w:r>
      <w:r w:rsidRPr="00945671" w:rsidR="00E67A94">
        <w:rPr>
          <w:rFonts w:eastAsia="MS Mincho"/>
          <w:color w:val="000000"/>
          <w:lang w:eastAsia="ja-JP"/>
        </w:rPr>
        <w:t xml:space="preserve">irements and check payment template setup </w:t>
      </w:r>
      <w:r w:rsidRPr="00945671" w:rsidR="007165E9">
        <w:rPr>
          <w:rFonts w:eastAsia="MS Mincho"/>
          <w:color w:val="000000"/>
          <w:lang w:eastAsia="ja-JP"/>
        </w:rPr>
        <w:t>in AP</w:t>
      </w:r>
    </w:p>
    <w:p w:rsidR="002912A7" w:rsidRPr="00945671" w:rsidP="00686CFC" w14:paraId="3BE1A886" w14:textId="0052A0F7">
      <w:pPr>
        <w:numPr>
          <w:ilvl w:val="0"/>
          <w:numId w:val="38"/>
        </w:numPr>
        <w:contextualSpacing/>
        <w:rPr>
          <w:rFonts w:eastAsia="MS Mincho"/>
          <w:color w:val="000000"/>
          <w:lang w:eastAsia="ja-JP"/>
        </w:rPr>
      </w:pPr>
      <w:r w:rsidRPr="00945671">
        <w:rPr>
          <w:rFonts w:eastAsia="MS Mincho"/>
          <w:color w:val="000000"/>
          <w:lang w:eastAsia="ja-JP"/>
        </w:rPr>
        <w:t>Coordinat</w:t>
      </w:r>
      <w:r w:rsidRPr="00945671" w:rsidR="00D630BB">
        <w:rPr>
          <w:rFonts w:eastAsia="MS Mincho"/>
          <w:color w:val="000000"/>
          <w:lang w:eastAsia="ja-JP"/>
        </w:rPr>
        <w:t>ing</w:t>
      </w:r>
      <w:r w:rsidRPr="00945671">
        <w:rPr>
          <w:rFonts w:eastAsia="MS Mincho"/>
          <w:color w:val="000000"/>
          <w:lang w:eastAsia="ja-JP"/>
        </w:rPr>
        <w:t xml:space="preserve"> User Acceptance Test for </w:t>
      </w:r>
      <w:r w:rsidRPr="00945671" w:rsidR="0025003C">
        <w:rPr>
          <w:rFonts w:eastAsia="MS Mincho"/>
          <w:color w:val="000000"/>
          <w:lang w:eastAsia="ja-JP"/>
        </w:rPr>
        <w:t xml:space="preserve">Record to Report </w:t>
      </w:r>
      <w:r w:rsidRPr="00945671">
        <w:rPr>
          <w:rFonts w:eastAsia="MS Mincho"/>
          <w:color w:val="000000"/>
          <w:lang w:eastAsia="ja-JP"/>
        </w:rPr>
        <w:t>R</w:t>
      </w:r>
      <w:r w:rsidRPr="00945671" w:rsidR="008D7405">
        <w:rPr>
          <w:rFonts w:eastAsia="MS Mincho"/>
          <w:color w:val="000000"/>
          <w:lang w:eastAsia="ja-JP"/>
        </w:rPr>
        <w:t xml:space="preserve">TR and </w:t>
      </w:r>
      <w:r w:rsidRPr="00945671" w:rsidR="0025003C">
        <w:rPr>
          <w:rFonts w:eastAsia="MS Mincho"/>
          <w:color w:val="000000"/>
          <w:lang w:eastAsia="ja-JP"/>
        </w:rPr>
        <w:t xml:space="preserve">Source to Pay </w:t>
      </w:r>
      <w:r w:rsidRPr="00945671" w:rsidR="008D7405">
        <w:rPr>
          <w:rFonts w:eastAsia="MS Mincho"/>
          <w:color w:val="000000"/>
          <w:lang w:eastAsia="ja-JP"/>
        </w:rPr>
        <w:t>track,</w:t>
      </w:r>
    </w:p>
    <w:p w:rsidR="00C77F93" w:rsidRPr="00945671" w:rsidP="00012098" w14:paraId="45E73F22" w14:textId="1263DCB1">
      <w:pPr>
        <w:numPr>
          <w:ilvl w:val="0"/>
          <w:numId w:val="38"/>
        </w:numPr>
        <w:contextualSpacing/>
        <w:rPr>
          <w:rFonts w:eastAsia="MS Mincho"/>
          <w:color w:val="000000"/>
          <w:lang w:eastAsia="ja-JP"/>
        </w:rPr>
      </w:pPr>
      <w:r w:rsidRPr="00945671">
        <w:rPr>
          <w:rFonts w:eastAsia="MS Mincho"/>
          <w:color w:val="000000"/>
          <w:lang w:eastAsia="ja-JP"/>
        </w:rPr>
        <w:t xml:space="preserve">Manage </w:t>
      </w:r>
      <w:r w:rsidRPr="00945671" w:rsidR="00574305">
        <w:rPr>
          <w:rFonts w:eastAsia="MS Mincho"/>
          <w:color w:val="000000"/>
          <w:lang w:eastAsia="ja-JP"/>
        </w:rPr>
        <w:t xml:space="preserve">customer billing </w:t>
      </w:r>
      <w:r w:rsidRPr="00945671" w:rsidR="00F7488B">
        <w:rPr>
          <w:rFonts w:eastAsia="MS Mincho"/>
          <w:color w:val="000000"/>
          <w:lang w:eastAsia="ja-JP"/>
        </w:rPr>
        <w:t>user-</w:t>
      </w:r>
      <w:r w:rsidRPr="00945671" w:rsidR="006B63C5">
        <w:rPr>
          <w:rFonts w:eastAsia="MS Mincho"/>
          <w:color w:val="000000"/>
          <w:lang w:eastAsia="ja-JP"/>
        </w:rPr>
        <w:t>defined a</w:t>
      </w:r>
      <w:r w:rsidRPr="00945671" w:rsidR="00CE3B42">
        <w:rPr>
          <w:rFonts w:eastAsia="MS Mincho"/>
          <w:color w:val="000000"/>
          <w:lang w:eastAsia="ja-JP"/>
        </w:rPr>
        <w:t xml:space="preserve">pproval workflow rules for </w:t>
      </w:r>
      <w:r w:rsidRPr="00945671" w:rsidR="00574305">
        <w:rPr>
          <w:rFonts w:eastAsia="MS Mincho"/>
          <w:color w:val="000000"/>
          <w:lang w:eastAsia="ja-JP"/>
        </w:rPr>
        <w:t>AR</w:t>
      </w:r>
    </w:p>
    <w:p w:rsidR="00A73A13" w:rsidRPr="00945671" w:rsidP="00012098" w14:paraId="4F3EF640" w14:textId="415BFA4A">
      <w:pPr>
        <w:numPr>
          <w:ilvl w:val="0"/>
          <w:numId w:val="38"/>
        </w:numPr>
        <w:contextualSpacing/>
        <w:rPr>
          <w:rFonts w:eastAsia="MS Mincho"/>
          <w:color w:val="000000"/>
          <w:lang w:eastAsia="ja-JP"/>
        </w:rPr>
      </w:pPr>
      <w:r w:rsidRPr="00945671">
        <w:rPr>
          <w:rFonts w:eastAsia="MS Mincho"/>
          <w:color w:val="000000"/>
          <w:lang w:eastAsia="ja-JP"/>
        </w:rPr>
        <w:t xml:space="preserve">Work on </w:t>
      </w:r>
      <w:r w:rsidRPr="00945671" w:rsidR="002D1E8F">
        <w:rPr>
          <w:rFonts w:eastAsia="MS Mincho"/>
          <w:color w:val="000000"/>
          <w:lang w:eastAsia="ja-JP"/>
        </w:rPr>
        <w:t>GL</w:t>
      </w:r>
      <w:r w:rsidRPr="00945671" w:rsidR="0040607B">
        <w:rPr>
          <w:rFonts w:eastAsia="MS Mincho"/>
          <w:color w:val="000000"/>
          <w:lang w:eastAsia="ja-JP"/>
        </w:rPr>
        <w:t xml:space="preserve"> Journal Imports</w:t>
      </w:r>
      <w:r w:rsidRPr="00945671" w:rsidR="00480AAF">
        <w:rPr>
          <w:rFonts w:eastAsia="MS Mincho"/>
          <w:color w:val="000000"/>
          <w:lang w:eastAsia="ja-JP"/>
        </w:rPr>
        <w:t xml:space="preserve"> and Subledger Journal </w:t>
      </w:r>
      <w:r w:rsidRPr="00945671" w:rsidR="00F921D2">
        <w:rPr>
          <w:rFonts w:eastAsia="MS Mincho"/>
          <w:color w:val="000000"/>
          <w:lang w:eastAsia="ja-JP"/>
        </w:rPr>
        <w:t xml:space="preserve">using </w:t>
      </w:r>
      <w:r w:rsidRPr="00945671" w:rsidR="00797CDF">
        <w:rPr>
          <w:rFonts w:eastAsia="MS Mincho"/>
          <w:color w:val="000000"/>
          <w:lang w:eastAsia="ja-JP"/>
        </w:rPr>
        <w:t>FBDI</w:t>
      </w:r>
      <w:r w:rsidRPr="00945671" w:rsidR="00CA41A8">
        <w:rPr>
          <w:rFonts w:eastAsia="MS Mincho"/>
          <w:color w:val="000000"/>
          <w:lang w:eastAsia="ja-JP"/>
        </w:rPr>
        <w:t xml:space="preserve"> templates</w:t>
      </w:r>
    </w:p>
    <w:p w:rsidR="00686CFC" w:rsidRPr="00945671" w:rsidP="00012098" w14:paraId="7CF7CD50" w14:textId="498C7BF6">
      <w:pPr>
        <w:numPr>
          <w:ilvl w:val="0"/>
          <w:numId w:val="38"/>
        </w:numPr>
        <w:contextualSpacing/>
        <w:rPr>
          <w:rFonts w:eastAsia="MS Mincho"/>
          <w:color w:val="000000"/>
          <w:lang w:eastAsia="ja-JP"/>
        </w:rPr>
      </w:pPr>
      <w:r w:rsidRPr="00945671">
        <w:rPr>
          <w:rFonts w:eastAsia="MS Mincho"/>
          <w:color w:val="000000"/>
          <w:lang w:eastAsia="ja-JP"/>
        </w:rPr>
        <w:t>UAT defects tracking, fixing defects and coordinating offshore development team</w:t>
      </w:r>
    </w:p>
    <w:p w:rsidR="00012098" w:rsidRPr="00945671" w:rsidP="00080498" w14:paraId="21E7D564" w14:textId="77777777">
      <w:pPr>
        <w:contextualSpacing/>
        <w:rPr>
          <w:rFonts w:eastAsia="MS Mincho"/>
          <w:b/>
          <w:bCs/>
          <w:color w:val="000000"/>
          <w:lang w:eastAsia="ja-JP"/>
        </w:rPr>
      </w:pPr>
    </w:p>
    <w:p w:rsidR="00F07FF7" w:rsidRPr="00945671" w:rsidP="00F07FF7" w14:paraId="4F425384" w14:textId="6156A33E">
      <w:pPr>
        <w:contextualSpacing/>
        <w:rPr>
          <w:rFonts w:eastAsia="MS Mincho"/>
          <w:b/>
          <w:bCs/>
          <w:color w:val="000000"/>
          <w:lang w:eastAsia="ja-JP"/>
        </w:rPr>
      </w:pPr>
      <w:r w:rsidRPr="00945671">
        <w:rPr>
          <w:rFonts w:eastAsia="MS Mincho"/>
          <w:b/>
          <w:bCs/>
          <w:color w:val="000000"/>
          <w:lang w:eastAsia="ja-JP"/>
        </w:rPr>
        <w:t xml:space="preserve">Organization: </w:t>
      </w:r>
      <w:r w:rsidRPr="00945671">
        <w:rPr>
          <w:rFonts w:eastAsia="MS Mincho"/>
          <w:b/>
          <w:bCs/>
          <w:color w:val="000000"/>
          <w:lang w:eastAsia="ja-JP"/>
        </w:rPr>
        <w:t>Creoal</w:t>
      </w:r>
      <w:r w:rsidRPr="00945671" w:rsidR="006E220A">
        <w:rPr>
          <w:rFonts w:eastAsia="MS Mincho"/>
          <w:b/>
          <w:bCs/>
          <w:color w:val="000000"/>
          <w:lang w:eastAsia="ja-JP"/>
        </w:rPr>
        <w:t>/SMX</w:t>
      </w:r>
      <w:r w:rsidRPr="00945671">
        <w:rPr>
          <w:rFonts w:eastAsia="MS Mincho"/>
          <w:b/>
          <w:bCs/>
          <w:color w:val="000000"/>
          <w:lang w:eastAsia="ja-JP"/>
        </w:rPr>
        <w:t xml:space="preserve"> Consulting</w:t>
      </w:r>
      <w:r w:rsidRPr="00945671" w:rsidR="00F866FF">
        <w:rPr>
          <w:rFonts w:eastAsia="MS Mincho"/>
          <w:b/>
          <w:bCs/>
          <w:color w:val="000000"/>
          <w:lang w:eastAsia="ja-JP"/>
        </w:rPr>
        <w:t xml:space="preserve"> </w:t>
      </w:r>
      <w:r w:rsidRPr="00945671">
        <w:rPr>
          <w:rFonts w:eastAsia="MS Mincho"/>
          <w:b/>
          <w:bCs/>
          <w:color w:val="000000"/>
          <w:lang w:eastAsia="ja-JP"/>
        </w:rPr>
        <w:t>(04/202</w:t>
      </w:r>
      <w:r w:rsidRPr="00945671" w:rsidR="002C32A4">
        <w:rPr>
          <w:rFonts w:eastAsia="MS Mincho"/>
          <w:b/>
          <w:bCs/>
          <w:color w:val="000000"/>
          <w:lang w:eastAsia="ja-JP"/>
        </w:rPr>
        <w:t>3</w:t>
      </w:r>
      <w:r w:rsidRPr="00945671">
        <w:rPr>
          <w:rFonts w:eastAsia="MS Mincho"/>
          <w:b/>
          <w:bCs/>
          <w:color w:val="000000"/>
          <w:lang w:eastAsia="ja-JP"/>
        </w:rPr>
        <w:t xml:space="preserve"> – </w:t>
      </w:r>
      <w:r w:rsidRPr="00945671" w:rsidR="00DF6A5C">
        <w:rPr>
          <w:rFonts w:eastAsia="MS Mincho"/>
          <w:b/>
          <w:bCs/>
          <w:color w:val="000000"/>
          <w:lang w:eastAsia="ja-JP"/>
        </w:rPr>
        <w:t>0</w:t>
      </w:r>
      <w:r w:rsidRPr="00945671" w:rsidR="00F844C8">
        <w:rPr>
          <w:rFonts w:eastAsia="MS Mincho"/>
          <w:b/>
          <w:bCs/>
          <w:color w:val="000000"/>
          <w:lang w:eastAsia="ja-JP"/>
        </w:rPr>
        <w:t>5</w:t>
      </w:r>
      <w:r w:rsidRPr="00945671" w:rsidR="00DF6A5C">
        <w:rPr>
          <w:rFonts w:eastAsia="MS Mincho"/>
          <w:b/>
          <w:bCs/>
          <w:color w:val="000000"/>
          <w:lang w:eastAsia="ja-JP"/>
        </w:rPr>
        <w:t>/2025</w:t>
      </w:r>
      <w:r w:rsidRPr="00945671">
        <w:rPr>
          <w:rFonts w:eastAsia="MS Mincho"/>
          <w:b/>
          <w:bCs/>
          <w:color w:val="000000"/>
          <w:lang w:eastAsia="ja-JP"/>
        </w:rPr>
        <w:t>)</w:t>
      </w:r>
    </w:p>
    <w:p w:rsidR="00F07FF7" w:rsidP="00F07FF7" w14:paraId="3E8AD575" w14:textId="1CFB8FC5">
      <w:pPr>
        <w:contextualSpacing/>
        <w:rPr>
          <w:rFonts w:eastAsia="MS Mincho"/>
          <w:b/>
          <w:bCs/>
          <w:color w:val="000000"/>
          <w:lang w:eastAsia="ja-JP"/>
        </w:rPr>
      </w:pPr>
      <w:r w:rsidRPr="00945671">
        <w:rPr>
          <w:rFonts w:eastAsia="MS Mincho"/>
          <w:b/>
          <w:bCs/>
          <w:color w:val="000000"/>
          <w:lang w:eastAsia="ja-JP"/>
        </w:rPr>
        <w:t>Oracle</w:t>
      </w:r>
      <w:r w:rsidR="00EC2369">
        <w:rPr>
          <w:rFonts w:eastAsia="MS Mincho"/>
          <w:b/>
          <w:bCs/>
          <w:color w:val="000000"/>
          <w:lang w:eastAsia="ja-JP"/>
        </w:rPr>
        <w:t xml:space="preserve"> Fusion</w:t>
      </w:r>
      <w:r w:rsidRPr="00945671">
        <w:rPr>
          <w:rFonts w:eastAsia="MS Mincho"/>
          <w:b/>
          <w:bCs/>
          <w:color w:val="000000"/>
          <w:lang w:eastAsia="ja-JP"/>
        </w:rPr>
        <w:t xml:space="preserve"> </w:t>
      </w:r>
      <w:r w:rsidR="00EC2369">
        <w:rPr>
          <w:rFonts w:eastAsia="MS Mincho"/>
          <w:b/>
          <w:bCs/>
          <w:color w:val="000000"/>
          <w:lang w:eastAsia="ja-JP"/>
        </w:rPr>
        <w:t xml:space="preserve">Cloud </w:t>
      </w:r>
      <w:r w:rsidRPr="00945671">
        <w:rPr>
          <w:rFonts w:eastAsia="MS Mincho"/>
          <w:b/>
          <w:bCs/>
          <w:color w:val="000000"/>
          <w:lang w:eastAsia="ja-JP"/>
        </w:rPr>
        <w:t>Application (SaaS</w:t>
      </w:r>
      <w:r w:rsidRPr="00945671" w:rsidR="00771582">
        <w:rPr>
          <w:rFonts w:eastAsia="MS Mincho"/>
          <w:b/>
          <w:bCs/>
          <w:color w:val="000000"/>
          <w:lang w:eastAsia="ja-JP"/>
        </w:rPr>
        <w:t>/PaaS</w:t>
      </w:r>
      <w:r w:rsidRPr="00945671" w:rsidR="00D25693">
        <w:rPr>
          <w:rFonts w:eastAsia="MS Mincho"/>
          <w:b/>
          <w:bCs/>
          <w:color w:val="000000"/>
          <w:lang w:eastAsia="ja-JP"/>
        </w:rPr>
        <w:t xml:space="preserve"> Federal </w:t>
      </w:r>
      <w:r w:rsidRPr="00945671">
        <w:rPr>
          <w:rFonts w:eastAsia="MS Mincho"/>
          <w:b/>
          <w:bCs/>
          <w:color w:val="000000"/>
          <w:lang w:eastAsia="ja-JP"/>
        </w:rPr>
        <w:t>Implementation)</w:t>
      </w:r>
    </w:p>
    <w:p w:rsidR="005841A7" w:rsidRPr="00945671" w:rsidP="00F07FF7" w14:paraId="2428FE0C" w14:textId="63F47B90">
      <w:pPr>
        <w:contextualSpacing/>
        <w:rPr>
          <w:rFonts w:eastAsia="MS Mincho"/>
          <w:b/>
          <w:bCs/>
          <w:color w:val="000000"/>
          <w:lang w:eastAsia="ja-JP"/>
        </w:rPr>
      </w:pPr>
      <w:r>
        <w:rPr>
          <w:rFonts w:eastAsia="MS Mincho"/>
          <w:b/>
          <w:bCs/>
          <w:color w:val="000000"/>
          <w:lang w:eastAsia="ja-JP"/>
        </w:rPr>
        <w:t xml:space="preserve">Implementing </w:t>
      </w:r>
      <w:r>
        <w:rPr>
          <w:rFonts w:eastAsia="MS Mincho"/>
          <w:b/>
          <w:bCs/>
          <w:color w:val="000000"/>
          <w:lang w:eastAsia="ja-JP"/>
        </w:rPr>
        <w:t xml:space="preserve">Oracle Fusion ERP/SCM for </w:t>
      </w:r>
      <w:r>
        <w:rPr>
          <w:rFonts w:eastAsia="MS Mincho"/>
          <w:b/>
          <w:bCs/>
          <w:color w:val="000000"/>
          <w:lang w:eastAsia="ja-JP"/>
        </w:rPr>
        <w:t>US Federal Government</w:t>
      </w:r>
      <w:r w:rsidR="00410D1E">
        <w:rPr>
          <w:rFonts w:eastAsia="MS Mincho"/>
          <w:b/>
          <w:bCs/>
          <w:color w:val="000000"/>
          <w:lang w:eastAsia="ja-JP"/>
        </w:rPr>
        <w:t xml:space="preserve">, </w:t>
      </w:r>
      <w:r>
        <w:rPr>
          <w:rFonts w:eastAsia="MS Mincho"/>
          <w:b/>
          <w:bCs/>
          <w:color w:val="000000"/>
          <w:lang w:eastAsia="ja-JP"/>
        </w:rPr>
        <w:t>Dep</w:t>
      </w:r>
      <w:r w:rsidR="00410D1E">
        <w:rPr>
          <w:rFonts w:eastAsia="MS Mincho"/>
          <w:b/>
          <w:bCs/>
          <w:color w:val="000000"/>
          <w:lang w:eastAsia="ja-JP"/>
        </w:rPr>
        <w:t>artment of Energy</w:t>
      </w:r>
    </w:p>
    <w:p w:rsidR="00F07FF7" w:rsidRPr="00945671" w:rsidP="00F07FF7" w14:paraId="6F2BAF8F" w14:textId="507EB356">
      <w:pPr>
        <w:contextualSpacing/>
        <w:rPr>
          <w:rFonts w:eastAsia="MS Mincho"/>
          <w:b/>
          <w:bCs/>
          <w:color w:val="000000"/>
          <w:lang w:eastAsia="ja-JP"/>
        </w:rPr>
      </w:pPr>
      <w:r w:rsidRPr="00945671">
        <w:rPr>
          <w:rFonts w:eastAsia="MS Mincho"/>
          <w:b/>
          <w:bCs/>
          <w:color w:val="000000"/>
          <w:lang w:eastAsia="ja-JP"/>
        </w:rPr>
        <w:t xml:space="preserve">Responsibility: As Oracle Fusion </w:t>
      </w:r>
      <w:r w:rsidRPr="00945671" w:rsidR="006018B2">
        <w:rPr>
          <w:rFonts w:eastAsia="MS Mincho"/>
          <w:b/>
          <w:bCs/>
          <w:color w:val="000000"/>
          <w:lang w:eastAsia="ja-JP"/>
        </w:rPr>
        <w:t>ERP</w:t>
      </w:r>
      <w:r w:rsidRPr="00945671" w:rsidR="00C865F4">
        <w:rPr>
          <w:rFonts w:eastAsia="MS Mincho"/>
          <w:b/>
          <w:bCs/>
          <w:color w:val="000000"/>
          <w:lang w:eastAsia="ja-JP"/>
        </w:rPr>
        <w:t>/SCM</w:t>
      </w:r>
      <w:r w:rsidRPr="00945671" w:rsidR="006018B2">
        <w:rPr>
          <w:rFonts w:eastAsia="MS Mincho"/>
          <w:b/>
          <w:bCs/>
          <w:color w:val="000000"/>
          <w:lang w:eastAsia="ja-JP"/>
        </w:rPr>
        <w:t xml:space="preserve"> </w:t>
      </w:r>
      <w:r w:rsidRPr="00945671" w:rsidR="005A7BF9">
        <w:rPr>
          <w:b/>
          <w:bCs/>
        </w:rPr>
        <w:t>Financial</w:t>
      </w:r>
      <w:r w:rsidRPr="00945671" w:rsidR="002F5013">
        <w:rPr>
          <w:b/>
          <w:bCs/>
        </w:rPr>
        <w:t xml:space="preserve"> Application</w:t>
      </w:r>
      <w:r w:rsidRPr="00945671" w:rsidR="009E24CD">
        <w:rPr>
          <w:b/>
          <w:bCs/>
        </w:rPr>
        <w:t>s</w:t>
      </w:r>
      <w:r w:rsidRPr="00945671" w:rsidR="004A2A3A">
        <w:t xml:space="preserve"> </w:t>
      </w:r>
      <w:r w:rsidRPr="00945671" w:rsidR="002F5013">
        <w:rPr>
          <w:rFonts w:eastAsia="MS Mincho"/>
          <w:b/>
          <w:bCs/>
          <w:color w:val="000000"/>
          <w:lang w:eastAsia="ja-JP"/>
        </w:rPr>
        <w:t>Implementation</w:t>
      </w:r>
      <w:r w:rsidR="008E55F7">
        <w:rPr>
          <w:rFonts w:eastAsia="MS Mincho"/>
          <w:b/>
          <w:bCs/>
          <w:color w:val="000000"/>
          <w:lang w:eastAsia="ja-JP"/>
        </w:rPr>
        <w:t xml:space="preserve"> Lead</w:t>
      </w:r>
      <w:r w:rsidRPr="00945671" w:rsidR="002F5013">
        <w:rPr>
          <w:rFonts w:eastAsia="MS Mincho"/>
          <w:b/>
          <w:bCs/>
          <w:color w:val="000000"/>
          <w:lang w:eastAsia="ja-JP"/>
        </w:rPr>
        <w:t xml:space="preserve"> </w:t>
      </w:r>
      <w:r w:rsidRPr="00945671" w:rsidR="00172BE4">
        <w:rPr>
          <w:rFonts w:eastAsia="MS Mincho"/>
          <w:b/>
          <w:bCs/>
          <w:color w:val="000000"/>
          <w:lang w:eastAsia="ja-JP"/>
        </w:rPr>
        <w:t>Consultant</w:t>
      </w:r>
    </w:p>
    <w:p w:rsidR="00EF693C" w:rsidRPr="00945671" w:rsidP="00F07FF7" w14:paraId="2FD7B3A8" w14:textId="0ABF9083">
      <w:pPr>
        <w:contextualSpacing/>
        <w:rPr>
          <w:rFonts w:eastAsia="MS Mincho"/>
          <w:bCs/>
          <w:color w:val="000000"/>
          <w:lang w:eastAsia="ja-JP"/>
        </w:rPr>
      </w:pPr>
      <w:r w:rsidRPr="00945671">
        <w:rPr>
          <w:rFonts w:eastAsia="MS Mincho"/>
          <w:bCs/>
          <w:color w:val="000000"/>
          <w:lang w:eastAsia="ja-JP"/>
        </w:rPr>
        <w:t xml:space="preserve">As a </w:t>
      </w:r>
      <w:r w:rsidRPr="00945671" w:rsidR="005A7BF9">
        <w:rPr>
          <w:b/>
          <w:bCs/>
        </w:rPr>
        <w:t>Financial</w:t>
      </w:r>
      <w:r w:rsidRPr="00945671" w:rsidR="004A2A3A">
        <w:rPr>
          <w:rFonts w:eastAsia="MS Mincho"/>
          <w:b/>
          <w:bCs/>
          <w:color w:val="000000"/>
          <w:lang w:eastAsia="ja-JP"/>
        </w:rPr>
        <w:t xml:space="preserve"> </w:t>
      </w:r>
      <w:r w:rsidRPr="00945671" w:rsidR="00D172AB">
        <w:rPr>
          <w:b/>
          <w:bCs/>
        </w:rPr>
        <w:t>Application</w:t>
      </w:r>
      <w:r w:rsidRPr="00945671" w:rsidR="009E24CD">
        <w:rPr>
          <w:b/>
          <w:bCs/>
        </w:rPr>
        <w:t>s</w:t>
      </w:r>
      <w:r w:rsidRPr="00945671" w:rsidR="00D172AB">
        <w:t xml:space="preserve"> </w:t>
      </w:r>
      <w:r w:rsidRPr="00945671" w:rsidR="002F5013">
        <w:rPr>
          <w:rFonts w:eastAsia="MS Mincho"/>
          <w:b/>
          <w:bCs/>
          <w:color w:val="000000"/>
          <w:lang w:eastAsia="ja-JP"/>
        </w:rPr>
        <w:t xml:space="preserve">Implementation </w:t>
      </w:r>
      <w:r w:rsidRPr="00945671" w:rsidR="00AC2DE8">
        <w:rPr>
          <w:rFonts w:eastAsia="MS Mincho"/>
          <w:b/>
          <w:bCs/>
          <w:color w:val="000000"/>
          <w:lang w:eastAsia="ja-JP"/>
        </w:rPr>
        <w:t>Consultant</w:t>
      </w:r>
      <w:r w:rsidRPr="00945671" w:rsidR="00932A02">
        <w:rPr>
          <w:rFonts w:eastAsia="MS Mincho"/>
          <w:bCs/>
          <w:color w:val="000000"/>
          <w:lang w:eastAsia="ja-JP"/>
        </w:rPr>
        <w:t xml:space="preserve"> </w:t>
      </w:r>
      <w:r w:rsidRPr="00945671" w:rsidR="00007941">
        <w:rPr>
          <w:rFonts w:eastAsia="MS Mincho"/>
          <w:bCs/>
          <w:color w:val="000000"/>
          <w:lang w:eastAsia="ja-JP"/>
        </w:rPr>
        <w:t>for Implementing</w:t>
      </w:r>
      <w:r w:rsidRPr="00945671">
        <w:rPr>
          <w:rFonts w:eastAsia="MS Mincho"/>
          <w:bCs/>
          <w:color w:val="000000"/>
          <w:lang w:eastAsia="ja-JP"/>
        </w:rPr>
        <w:t xml:space="preserve"> </w:t>
      </w:r>
      <w:r w:rsidRPr="00945671" w:rsidR="00630F11">
        <w:rPr>
          <w:rFonts w:eastAsia="MS Mincho"/>
          <w:bCs/>
          <w:color w:val="000000"/>
          <w:lang w:eastAsia="ja-JP"/>
        </w:rPr>
        <w:t xml:space="preserve">Cloud </w:t>
      </w:r>
      <w:r w:rsidRPr="00945671" w:rsidR="00F90FCB">
        <w:rPr>
          <w:rFonts w:eastAsia="MS Mincho"/>
          <w:bCs/>
          <w:color w:val="000000"/>
          <w:lang w:eastAsia="ja-JP"/>
        </w:rPr>
        <w:t>Financials</w:t>
      </w:r>
      <w:r w:rsidRPr="00945671" w:rsidR="00A02F9B">
        <w:rPr>
          <w:rFonts w:eastAsia="MS Mincho"/>
          <w:bCs/>
          <w:color w:val="000000"/>
          <w:lang w:eastAsia="ja-JP"/>
        </w:rPr>
        <w:t xml:space="preserve"> SaaS/PaaS</w:t>
      </w:r>
      <w:r w:rsidRPr="00945671" w:rsidR="00630F11">
        <w:rPr>
          <w:rFonts w:eastAsia="MS Mincho"/>
          <w:bCs/>
          <w:color w:val="000000"/>
          <w:lang w:eastAsia="ja-JP"/>
        </w:rPr>
        <w:t xml:space="preserve"> (</w:t>
      </w:r>
      <w:r w:rsidRPr="00945671" w:rsidR="00436952">
        <w:rPr>
          <w:rFonts w:eastAsia="MS Mincho"/>
          <w:bCs/>
          <w:color w:val="000000"/>
          <w:lang w:eastAsia="ja-JP"/>
        </w:rPr>
        <w:t>Payables, Receivables,</w:t>
      </w:r>
      <w:r w:rsidRPr="00945671" w:rsidR="004A33B4">
        <w:rPr>
          <w:rFonts w:eastAsia="MS Mincho"/>
          <w:bCs/>
          <w:color w:val="000000"/>
          <w:lang w:eastAsia="ja-JP"/>
        </w:rPr>
        <w:t xml:space="preserve"> GL</w:t>
      </w:r>
      <w:r w:rsidRPr="00945671" w:rsidR="00630F11">
        <w:rPr>
          <w:rFonts w:eastAsia="MS Mincho"/>
          <w:bCs/>
          <w:color w:val="000000"/>
          <w:lang w:eastAsia="ja-JP"/>
        </w:rPr>
        <w:t xml:space="preserve"> and</w:t>
      </w:r>
      <w:r w:rsidRPr="00945671" w:rsidR="00365293">
        <w:rPr>
          <w:rFonts w:eastAsia="MS Mincho"/>
          <w:bCs/>
          <w:color w:val="000000"/>
          <w:lang w:eastAsia="ja-JP"/>
        </w:rPr>
        <w:t xml:space="preserve"> </w:t>
      </w:r>
      <w:r w:rsidRPr="00945671" w:rsidR="004A33B4">
        <w:rPr>
          <w:rFonts w:eastAsia="MS Mincho"/>
          <w:bCs/>
          <w:color w:val="000000"/>
          <w:lang w:eastAsia="ja-JP"/>
        </w:rPr>
        <w:t>Procurement</w:t>
      </w:r>
      <w:r w:rsidRPr="00945671" w:rsidR="00630F11">
        <w:rPr>
          <w:rFonts w:eastAsia="MS Mincho"/>
          <w:bCs/>
          <w:color w:val="000000"/>
          <w:lang w:eastAsia="ja-JP"/>
        </w:rPr>
        <w:t xml:space="preserve">) </w:t>
      </w:r>
      <w:r w:rsidRPr="00945671">
        <w:rPr>
          <w:rFonts w:eastAsia="MS Mincho"/>
          <w:bCs/>
          <w:color w:val="000000"/>
          <w:lang w:eastAsia="ja-JP"/>
        </w:rPr>
        <w:t>Primary Responsibility are</w:t>
      </w:r>
    </w:p>
    <w:p w:rsidR="004465A4" w:rsidP="00F07FF7" w14:paraId="226FB05A" w14:textId="456ABC6F">
      <w:pPr>
        <w:pStyle w:val="ListParagraph"/>
        <w:numPr>
          <w:ilvl w:val="0"/>
          <w:numId w:val="26"/>
        </w:numPr>
        <w:rPr>
          <w:rFonts w:eastAsia="MS Mincho"/>
          <w:bCs/>
          <w:color w:val="000000"/>
          <w:lang w:eastAsia="ja-JP"/>
        </w:rPr>
      </w:pPr>
      <w:r>
        <w:rPr>
          <w:rFonts w:eastAsia="MS Mincho"/>
          <w:bCs/>
          <w:color w:val="000000"/>
          <w:lang w:eastAsia="ja-JP"/>
        </w:rPr>
        <w:t xml:space="preserve">Migrating from </w:t>
      </w:r>
      <w:r>
        <w:rPr>
          <w:rFonts w:eastAsia="MS Mincho"/>
          <w:bCs/>
          <w:color w:val="000000"/>
          <w:lang w:eastAsia="ja-JP"/>
        </w:rPr>
        <w:t xml:space="preserve">JDE </w:t>
      </w:r>
      <w:r w:rsidR="00087311">
        <w:rPr>
          <w:rFonts w:eastAsia="MS Mincho"/>
          <w:bCs/>
          <w:color w:val="000000"/>
          <w:lang w:eastAsia="ja-JP"/>
        </w:rPr>
        <w:t>HR, Finance and Procurement to Oracle Fusion Cloud ERP</w:t>
      </w:r>
      <w:r w:rsidR="005F4DBD">
        <w:rPr>
          <w:rFonts w:eastAsia="MS Mincho"/>
          <w:bCs/>
          <w:color w:val="000000"/>
          <w:lang w:eastAsia="ja-JP"/>
        </w:rPr>
        <w:t>/HCM Applications</w:t>
      </w:r>
    </w:p>
    <w:p w:rsidR="00F07FF7" w:rsidRPr="00945671" w:rsidP="00F07FF7" w14:paraId="2C73B1FC" w14:textId="23A8EBED">
      <w:pPr>
        <w:pStyle w:val="ListParagraph"/>
        <w:numPr>
          <w:ilvl w:val="0"/>
          <w:numId w:val="26"/>
        </w:numPr>
        <w:rPr>
          <w:rFonts w:eastAsia="MS Mincho"/>
          <w:bCs/>
          <w:color w:val="000000"/>
          <w:lang w:eastAsia="ja-JP"/>
        </w:rPr>
      </w:pPr>
      <w:r>
        <w:rPr>
          <w:rFonts w:eastAsia="MS Mincho"/>
          <w:bCs/>
          <w:color w:val="000000"/>
          <w:lang w:eastAsia="ja-JP"/>
        </w:rPr>
        <w:t>W</w:t>
      </w:r>
      <w:r w:rsidRPr="00945671">
        <w:rPr>
          <w:rFonts w:eastAsia="MS Mincho"/>
          <w:bCs/>
          <w:color w:val="000000"/>
          <w:lang w:eastAsia="ja-JP"/>
        </w:rPr>
        <w:t>ork</w:t>
      </w:r>
      <w:r w:rsidRPr="00945671" w:rsidR="00007941">
        <w:rPr>
          <w:rFonts w:eastAsia="MS Mincho"/>
          <w:bCs/>
          <w:color w:val="000000"/>
          <w:lang w:eastAsia="ja-JP"/>
        </w:rPr>
        <w:t xml:space="preserve"> on gathering r</w:t>
      </w:r>
      <w:r w:rsidRPr="00945671">
        <w:rPr>
          <w:rFonts w:eastAsia="MS Mincho"/>
          <w:bCs/>
          <w:color w:val="000000"/>
          <w:lang w:eastAsia="ja-JP"/>
        </w:rPr>
        <w:t xml:space="preserve">equirements, </w:t>
      </w:r>
      <w:r w:rsidRPr="00945671" w:rsidR="00007941">
        <w:rPr>
          <w:rFonts w:eastAsia="MS Mincho"/>
          <w:bCs/>
          <w:color w:val="000000"/>
          <w:lang w:eastAsia="ja-JP"/>
        </w:rPr>
        <w:t>preparing d</w:t>
      </w:r>
      <w:r w:rsidRPr="00945671">
        <w:rPr>
          <w:rFonts w:eastAsia="MS Mincho"/>
          <w:bCs/>
          <w:color w:val="000000"/>
          <w:lang w:eastAsia="ja-JP"/>
        </w:rPr>
        <w:t xml:space="preserve">esign, </w:t>
      </w:r>
      <w:r w:rsidRPr="00945671" w:rsidR="00007941">
        <w:rPr>
          <w:rFonts w:eastAsia="MS Mincho"/>
          <w:bCs/>
          <w:color w:val="000000"/>
          <w:lang w:eastAsia="ja-JP"/>
        </w:rPr>
        <w:t>building analytics reports</w:t>
      </w:r>
      <w:r w:rsidRPr="00945671">
        <w:rPr>
          <w:rFonts w:eastAsia="MS Mincho"/>
          <w:bCs/>
          <w:color w:val="000000"/>
          <w:lang w:eastAsia="ja-JP"/>
        </w:rPr>
        <w:t xml:space="preserve">, </w:t>
      </w:r>
      <w:r w:rsidRPr="00945671" w:rsidR="00007941">
        <w:rPr>
          <w:rFonts w:eastAsia="MS Mincho"/>
          <w:bCs/>
          <w:color w:val="000000"/>
          <w:lang w:eastAsia="ja-JP"/>
        </w:rPr>
        <w:t xml:space="preserve">testing user security and roles </w:t>
      </w:r>
      <w:r w:rsidRPr="00945671">
        <w:rPr>
          <w:rFonts w:eastAsia="MS Mincho"/>
          <w:bCs/>
          <w:color w:val="000000"/>
          <w:lang w:eastAsia="ja-JP"/>
        </w:rPr>
        <w:t>within Oracle Fusion Application</w:t>
      </w:r>
      <w:r w:rsidRPr="00945671" w:rsidR="00007941">
        <w:rPr>
          <w:rFonts w:eastAsia="MS Mincho"/>
          <w:bCs/>
          <w:color w:val="000000"/>
          <w:lang w:eastAsia="ja-JP"/>
        </w:rPr>
        <w:t xml:space="preserve"> across all modules.</w:t>
      </w:r>
    </w:p>
    <w:p w:rsidR="00F07FF7" w:rsidRPr="00945671" w:rsidP="00F07FF7" w14:paraId="6F157971" w14:textId="5F714341">
      <w:pPr>
        <w:pStyle w:val="ListParagraph"/>
        <w:numPr>
          <w:ilvl w:val="0"/>
          <w:numId w:val="26"/>
        </w:numPr>
        <w:spacing w:after="160" w:line="259" w:lineRule="auto"/>
      </w:pPr>
      <w:r w:rsidRPr="00945671">
        <w:t xml:space="preserve">Work on </w:t>
      </w:r>
      <w:r w:rsidRPr="00945671" w:rsidR="007D02CB">
        <w:t>environment strategy and</w:t>
      </w:r>
      <w:r w:rsidRPr="00945671" w:rsidR="00E1361F">
        <w:t xml:space="preserve"> cloud product activation.</w:t>
      </w:r>
    </w:p>
    <w:p w:rsidR="00F07FF7" w:rsidRPr="00945671" w:rsidP="00F07FF7" w14:paraId="3DFAD64C" w14:textId="2FB97DCF">
      <w:pPr>
        <w:pStyle w:val="ListParagraph"/>
        <w:numPr>
          <w:ilvl w:val="0"/>
          <w:numId w:val="26"/>
        </w:numPr>
        <w:spacing w:after="160" w:line="259" w:lineRule="auto"/>
      </w:pPr>
      <w:r w:rsidRPr="00945671">
        <w:t xml:space="preserve">Work on </w:t>
      </w:r>
      <w:r w:rsidRPr="00945671" w:rsidR="004A1617">
        <w:t>Report and Integration security and user roles</w:t>
      </w:r>
      <w:r w:rsidRPr="00945671" w:rsidR="00EE40F5">
        <w:t xml:space="preserve"> through Risk Management Cloud (RMC)</w:t>
      </w:r>
    </w:p>
    <w:p w:rsidR="008F0AC7" w:rsidRPr="00945671" w:rsidP="00F07FF7" w14:paraId="0BDD7192" w14:textId="462DA73E">
      <w:pPr>
        <w:pStyle w:val="ListParagraph"/>
        <w:numPr>
          <w:ilvl w:val="0"/>
          <w:numId w:val="26"/>
        </w:numPr>
        <w:spacing w:after="160" w:line="259" w:lineRule="auto"/>
      </w:pPr>
      <w:r w:rsidRPr="00945671">
        <w:t>Manage</w:t>
      </w:r>
      <w:r w:rsidRPr="00945671">
        <w:t xml:space="preserve"> </w:t>
      </w:r>
      <w:r w:rsidRPr="00945671">
        <w:t xml:space="preserve">external cloud </w:t>
      </w:r>
      <w:r w:rsidRPr="00945671" w:rsidR="00F9589A">
        <w:t>integration</w:t>
      </w:r>
      <w:r w:rsidRPr="00945671">
        <w:t xml:space="preserve"> using Oracle Integration Cloud (OIC) portal</w:t>
      </w:r>
    </w:p>
    <w:p w:rsidR="00B90091" w:rsidRPr="00945671" w:rsidP="00F07FF7" w14:paraId="42AF1108" w14:textId="7B1EDDF1">
      <w:pPr>
        <w:pStyle w:val="ListParagraph"/>
        <w:numPr>
          <w:ilvl w:val="0"/>
          <w:numId w:val="26"/>
        </w:numPr>
        <w:spacing w:after="160" w:line="259" w:lineRule="auto"/>
      </w:pPr>
      <w:r w:rsidRPr="00945671">
        <w:t>Adminis</w:t>
      </w:r>
      <w:r w:rsidRPr="00945671" w:rsidR="00E66D25">
        <w:t>te</w:t>
      </w:r>
      <w:r w:rsidRPr="00945671" w:rsidR="0054151A">
        <w:t xml:space="preserve">r and </w:t>
      </w:r>
      <w:r w:rsidRPr="00945671" w:rsidR="00234154">
        <w:t>Manage Enterprise Performance Management (EPM) application</w:t>
      </w:r>
      <w:r w:rsidRPr="00945671" w:rsidR="00776AE3">
        <w:t>, data governance</w:t>
      </w:r>
    </w:p>
    <w:p w:rsidR="00B83F1D" w:rsidRPr="00945671" w:rsidP="00F07FF7" w14:paraId="5D83CF22" w14:textId="2EBF1085">
      <w:pPr>
        <w:pStyle w:val="ListParagraph"/>
        <w:numPr>
          <w:ilvl w:val="0"/>
          <w:numId w:val="26"/>
        </w:numPr>
        <w:spacing w:after="160" w:line="259" w:lineRule="auto"/>
      </w:pPr>
      <w:r w:rsidRPr="00945671">
        <w:t xml:space="preserve">Work on Order to Cash </w:t>
      </w:r>
      <w:r w:rsidRPr="00945671" w:rsidR="006222D1">
        <w:t xml:space="preserve">pricing flex fields configuration, </w:t>
      </w:r>
      <w:r w:rsidRPr="00945671" w:rsidR="00D53DEB">
        <w:t xml:space="preserve">pricing validation, </w:t>
      </w:r>
      <w:r w:rsidRPr="00945671" w:rsidR="002C3743">
        <w:t>pricing rules</w:t>
      </w:r>
      <w:r w:rsidRPr="00945671" w:rsidR="00D53DEB">
        <w:t xml:space="preserve"> setup</w:t>
      </w:r>
      <w:r w:rsidRPr="00945671" w:rsidR="002C3743">
        <w:t>.</w:t>
      </w:r>
    </w:p>
    <w:p w:rsidR="00F07FF7" w:rsidRPr="00945671" w:rsidP="00F07FF7" w14:paraId="0EA56B11" w14:textId="166B9B00">
      <w:pPr>
        <w:pStyle w:val="ListParagraph"/>
        <w:numPr>
          <w:ilvl w:val="0"/>
          <w:numId w:val="26"/>
        </w:numPr>
        <w:spacing w:after="160" w:line="259" w:lineRule="auto"/>
      </w:pPr>
      <w:r w:rsidRPr="00945671">
        <w:t xml:space="preserve">Work on </w:t>
      </w:r>
      <w:r w:rsidRPr="00945671" w:rsidR="00333D44">
        <w:t>several report dashboards</w:t>
      </w:r>
      <w:r w:rsidRPr="00945671" w:rsidR="00EE40F5">
        <w:t>/</w:t>
      </w:r>
      <w:r w:rsidRPr="00945671" w:rsidR="00EE40F5">
        <w:t>infolets</w:t>
      </w:r>
      <w:r w:rsidR="00727E0E">
        <w:t>/tile</w:t>
      </w:r>
      <w:r w:rsidRPr="00945671" w:rsidR="00EE40F5">
        <w:t xml:space="preserve"> </w:t>
      </w:r>
      <w:r w:rsidRPr="00945671" w:rsidR="004556FB">
        <w:t>requirements</w:t>
      </w:r>
      <w:r w:rsidRPr="00945671" w:rsidR="00333D44">
        <w:t xml:space="preserve"> across all financial </w:t>
      </w:r>
      <w:r w:rsidRPr="00945671" w:rsidR="00EE40F5">
        <w:t>controls in RMC</w:t>
      </w:r>
      <w:r w:rsidRPr="00945671" w:rsidR="004556FB">
        <w:t>.</w:t>
      </w:r>
    </w:p>
    <w:p w:rsidR="00BF1FA5" w:rsidRPr="00945671" w:rsidP="00E4624B" w14:paraId="4AC1DA69" w14:textId="5EFA5C2C">
      <w:pPr>
        <w:pStyle w:val="ListParagraph"/>
        <w:numPr>
          <w:ilvl w:val="0"/>
          <w:numId w:val="26"/>
        </w:numPr>
        <w:tabs>
          <w:tab w:val="left" w:pos="8550"/>
        </w:tabs>
        <w:spacing w:after="160" w:line="259" w:lineRule="auto"/>
      </w:pPr>
      <w:r w:rsidRPr="00945671">
        <w:t xml:space="preserve">Work with </w:t>
      </w:r>
      <w:r w:rsidRPr="00945671" w:rsidR="000F2E75">
        <w:t>all workstream</w:t>
      </w:r>
      <w:r w:rsidRPr="00945671" w:rsidR="00D909F5">
        <w:t xml:space="preserve"> </w:t>
      </w:r>
      <w:r w:rsidRPr="00945671" w:rsidR="0086329A">
        <w:t>leads</w:t>
      </w:r>
      <w:r w:rsidRPr="00945671" w:rsidR="000F2E75">
        <w:t xml:space="preserve"> to </w:t>
      </w:r>
      <w:r w:rsidRPr="00945671" w:rsidR="0086329A">
        <w:t>coordinating</w:t>
      </w:r>
      <w:r w:rsidRPr="00945671" w:rsidR="000F2E75">
        <w:t xml:space="preserve"> reports and </w:t>
      </w:r>
      <w:r w:rsidRPr="00945671" w:rsidR="00D909F5">
        <w:t>integrations development.</w:t>
      </w:r>
    </w:p>
    <w:p w:rsidR="00B0185C" w:rsidRPr="00945671" w:rsidP="00F07FF7" w14:paraId="306AC1FB" w14:textId="48554159">
      <w:pPr>
        <w:pStyle w:val="ListParagraph"/>
        <w:numPr>
          <w:ilvl w:val="0"/>
          <w:numId w:val="26"/>
        </w:numPr>
        <w:spacing w:after="160" w:line="259" w:lineRule="auto"/>
      </w:pPr>
      <w:r w:rsidRPr="00945671">
        <w:t xml:space="preserve">Work on </w:t>
      </w:r>
      <w:r w:rsidRPr="00945671" w:rsidR="00FD5FD5">
        <w:t>AR Lockbox O</w:t>
      </w:r>
      <w:r w:rsidRPr="00945671" w:rsidR="007B0582">
        <w:t>CI Automation using Oracle Integration Cloud (OIC)</w:t>
      </w:r>
      <w:r w:rsidRPr="00945671" w:rsidR="00C55A9B">
        <w:t xml:space="preserve"> </w:t>
      </w:r>
    </w:p>
    <w:p w:rsidR="0025422D" w:rsidRPr="00945671" w:rsidP="00F07FF7" w14:paraId="671D6FEF" w14:textId="2DB72EBD">
      <w:pPr>
        <w:pStyle w:val="ListParagraph"/>
        <w:numPr>
          <w:ilvl w:val="0"/>
          <w:numId w:val="26"/>
        </w:numPr>
        <w:spacing w:after="160" w:line="259" w:lineRule="auto"/>
      </w:pPr>
      <w:r w:rsidRPr="00945671">
        <w:t>Configuring Advanced Control Model in RMC dashboard</w:t>
      </w:r>
    </w:p>
    <w:p w:rsidR="00F07FF7" w:rsidRPr="00945671" w:rsidP="00F07FF7" w14:paraId="27EA9CC4" w14:textId="24C65BA7">
      <w:pPr>
        <w:pStyle w:val="ListParagraph"/>
        <w:numPr>
          <w:ilvl w:val="0"/>
          <w:numId w:val="26"/>
        </w:numPr>
        <w:rPr>
          <w:rFonts w:eastAsia="MS Mincho"/>
          <w:bCs/>
          <w:color w:val="000000"/>
          <w:lang w:eastAsia="ja-JP"/>
        </w:rPr>
      </w:pPr>
      <w:r w:rsidRPr="00945671">
        <w:rPr>
          <w:color w:val="222222"/>
          <w:shd w:val="clear" w:color="auto" w:fill="FFFFFF"/>
        </w:rPr>
        <w:t>Complete project tasks and deliverables as per established project timelines</w:t>
      </w:r>
    </w:p>
    <w:p w:rsidR="00280987" w:rsidRPr="00945671" w:rsidP="00F07FF7" w14:paraId="59C186EE" w14:textId="441C956E">
      <w:pPr>
        <w:pStyle w:val="ListParagraph"/>
        <w:numPr>
          <w:ilvl w:val="0"/>
          <w:numId w:val="26"/>
        </w:numPr>
        <w:rPr>
          <w:rFonts w:eastAsia="MS Mincho"/>
          <w:bCs/>
          <w:color w:val="000000"/>
          <w:lang w:eastAsia="ja-JP"/>
        </w:rPr>
      </w:pPr>
      <w:r w:rsidRPr="00945671">
        <w:rPr>
          <w:color w:val="222222"/>
          <w:shd w:val="clear" w:color="auto" w:fill="FFFFFF"/>
        </w:rPr>
        <w:t>Work on</w:t>
      </w:r>
      <w:r w:rsidRPr="00945671" w:rsidR="004D0E07">
        <w:rPr>
          <w:color w:val="222222"/>
          <w:shd w:val="clear" w:color="auto" w:fill="FFFFFF"/>
        </w:rPr>
        <w:t xml:space="preserve"> design and development of</w:t>
      </w:r>
      <w:r w:rsidRPr="00945671">
        <w:rPr>
          <w:color w:val="222222"/>
          <w:shd w:val="clear" w:color="auto" w:fill="FFFFFF"/>
        </w:rPr>
        <w:t xml:space="preserve"> custom check printing AP/Payroll templates</w:t>
      </w:r>
    </w:p>
    <w:p w:rsidR="004E08BA" w:rsidRPr="00945671" w:rsidP="00F07FF7" w14:paraId="3B9C2039" w14:textId="24867A5E">
      <w:pPr>
        <w:pStyle w:val="ListParagraph"/>
        <w:numPr>
          <w:ilvl w:val="0"/>
          <w:numId w:val="26"/>
        </w:numPr>
        <w:rPr>
          <w:rFonts w:eastAsia="MS Mincho"/>
          <w:bCs/>
          <w:color w:val="000000"/>
          <w:lang w:eastAsia="ja-JP"/>
        </w:rPr>
      </w:pPr>
      <w:r w:rsidRPr="00945671">
        <w:rPr>
          <w:color w:val="222222"/>
          <w:shd w:val="clear" w:color="auto" w:fill="FFFFFF"/>
        </w:rPr>
        <w:t xml:space="preserve">Prepare user training </w:t>
      </w:r>
      <w:r w:rsidRPr="00945671" w:rsidR="007C6BE9">
        <w:rPr>
          <w:color w:val="222222"/>
          <w:shd w:val="clear" w:color="auto" w:fill="FFFFFF"/>
        </w:rPr>
        <w:t>guide and train user</w:t>
      </w:r>
      <w:r w:rsidRPr="00945671" w:rsidR="00E172AD">
        <w:rPr>
          <w:color w:val="222222"/>
          <w:shd w:val="clear" w:color="auto" w:fill="FFFFFF"/>
        </w:rPr>
        <w:t>s</w:t>
      </w:r>
      <w:r w:rsidRPr="00945671" w:rsidR="007C6BE9">
        <w:rPr>
          <w:color w:val="222222"/>
          <w:shd w:val="clear" w:color="auto" w:fill="FFFFFF"/>
        </w:rPr>
        <w:t xml:space="preserve"> on OTBI </w:t>
      </w:r>
      <w:r w:rsidRPr="00945671" w:rsidR="00007941">
        <w:rPr>
          <w:color w:val="222222"/>
          <w:shd w:val="clear" w:color="auto" w:fill="FFFFFF"/>
        </w:rPr>
        <w:t xml:space="preserve">Security Control </w:t>
      </w:r>
      <w:r w:rsidRPr="00945671" w:rsidR="00E172AD">
        <w:rPr>
          <w:color w:val="222222"/>
          <w:shd w:val="clear" w:color="auto" w:fill="FFFFFF"/>
        </w:rPr>
        <w:t>Analytics</w:t>
      </w:r>
    </w:p>
    <w:p w:rsidR="008712AB" w:rsidRPr="00945671" w:rsidP="00F07FF7" w14:paraId="575EB631" w14:textId="571F467B">
      <w:pPr>
        <w:pStyle w:val="ListParagraph"/>
        <w:numPr>
          <w:ilvl w:val="0"/>
          <w:numId w:val="26"/>
        </w:numPr>
        <w:rPr>
          <w:rFonts w:eastAsia="MS Mincho"/>
          <w:bCs/>
          <w:color w:val="000000"/>
          <w:lang w:eastAsia="ja-JP"/>
        </w:rPr>
      </w:pPr>
      <w:r w:rsidRPr="00945671">
        <w:rPr>
          <w:color w:val="222222"/>
          <w:shd w:val="clear" w:color="auto" w:fill="FFFFFF"/>
        </w:rPr>
        <w:t xml:space="preserve">Work with business stakeholders and </w:t>
      </w:r>
      <w:r w:rsidRPr="00945671" w:rsidR="006E159E">
        <w:rPr>
          <w:color w:val="222222"/>
          <w:shd w:val="clear" w:color="auto" w:fill="FFFFFF"/>
        </w:rPr>
        <w:t>provide</w:t>
      </w:r>
      <w:r w:rsidRPr="00945671" w:rsidR="00C76211">
        <w:rPr>
          <w:color w:val="222222"/>
          <w:shd w:val="clear" w:color="auto" w:fill="FFFFFF"/>
        </w:rPr>
        <w:t xml:space="preserve"> Financial Applications</w:t>
      </w:r>
      <w:r w:rsidRPr="00945671" w:rsidR="006E159E">
        <w:rPr>
          <w:color w:val="222222"/>
          <w:shd w:val="clear" w:color="auto" w:fill="FFFFFF"/>
        </w:rPr>
        <w:t xml:space="preserve"> </w:t>
      </w:r>
      <w:r w:rsidRPr="00945671" w:rsidR="00C76211">
        <w:rPr>
          <w:color w:val="222222"/>
          <w:shd w:val="clear" w:color="auto" w:fill="FFFFFF"/>
        </w:rPr>
        <w:t>support</w:t>
      </w:r>
    </w:p>
    <w:p w:rsidR="00391410" w:rsidRPr="00945671" w:rsidP="00F07FF7" w14:paraId="475E59FB" w14:textId="3BD289B9">
      <w:pPr>
        <w:pStyle w:val="ListParagraph"/>
        <w:numPr>
          <w:ilvl w:val="0"/>
          <w:numId w:val="26"/>
        </w:numPr>
        <w:rPr>
          <w:rFonts w:eastAsia="MS Mincho"/>
          <w:bCs/>
          <w:color w:val="000000"/>
          <w:lang w:eastAsia="ja-JP"/>
        </w:rPr>
      </w:pPr>
      <w:r w:rsidRPr="00945671">
        <w:rPr>
          <w:rFonts w:eastAsia="MS Mincho"/>
          <w:bCs/>
          <w:color w:val="000000"/>
          <w:lang w:eastAsia="ja-JP"/>
        </w:rPr>
        <w:t xml:space="preserve">Work on </w:t>
      </w:r>
      <w:r w:rsidRPr="00945671" w:rsidR="000C1219">
        <w:rPr>
          <w:rFonts w:eastAsia="MS Mincho"/>
          <w:bCs/>
          <w:color w:val="000000"/>
          <w:lang w:eastAsia="ja-JP"/>
        </w:rPr>
        <w:t>im</w:t>
      </w:r>
      <w:r w:rsidRPr="00945671" w:rsidR="00344DBD">
        <w:rPr>
          <w:rFonts w:eastAsia="MS Mincho"/>
          <w:bCs/>
          <w:color w:val="000000"/>
          <w:lang w:eastAsia="ja-JP"/>
        </w:rPr>
        <w:t xml:space="preserve">port </w:t>
      </w:r>
      <w:r w:rsidRPr="00945671">
        <w:rPr>
          <w:rFonts w:eastAsia="MS Mincho"/>
          <w:bCs/>
          <w:color w:val="000000"/>
          <w:lang w:eastAsia="ja-JP"/>
        </w:rPr>
        <w:t>purchase order</w:t>
      </w:r>
      <w:r w:rsidRPr="00945671" w:rsidR="00290DD9">
        <w:rPr>
          <w:rFonts w:eastAsia="MS Mincho"/>
          <w:bCs/>
          <w:color w:val="000000"/>
          <w:lang w:eastAsia="ja-JP"/>
        </w:rPr>
        <w:t>s/</w:t>
      </w:r>
      <w:r w:rsidRPr="00945671" w:rsidR="000C1219">
        <w:rPr>
          <w:rFonts w:eastAsia="MS Mincho"/>
          <w:bCs/>
          <w:color w:val="000000"/>
          <w:lang w:eastAsia="ja-JP"/>
        </w:rPr>
        <w:t>requisitions</w:t>
      </w:r>
      <w:r w:rsidRPr="00945671" w:rsidR="008E231E">
        <w:rPr>
          <w:rFonts w:eastAsia="MS Mincho"/>
          <w:bCs/>
          <w:color w:val="000000"/>
          <w:lang w:eastAsia="ja-JP"/>
        </w:rPr>
        <w:t>/suppliers</w:t>
      </w:r>
      <w:r w:rsidRPr="00945671">
        <w:rPr>
          <w:rFonts w:eastAsia="MS Mincho"/>
          <w:bCs/>
          <w:color w:val="000000"/>
          <w:lang w:eastAsia="ja-JP"/>
        </w:rPr>
        <w:t xml:space="preserve"> from external systems into Oracle Fusion Purchasing</w:t>
      </w:r>
    </w:p>
    <w:p w:rsidR="00591C20" w:rsidRPr="00945671" w:rsidP="00F07FF7" w14:paraId="6636F3D6" w14:textId="0A7498DD">
      <w:pPr>
        <w:pStyle w:val="ListParagraph"/>
        <w:numPr>
          <w:ilvl w:val="0"/>
          <w:numId w:val="26"/>
        </w:numPr>
        <w:rPr>
          <w:rFonts w:eastAsia="MS Mincho"/>
          <w:bCs/>
          <w:color w:val="000000"/>
          <w:lang w:eastAsia="ja-JP"/>
        </w:rPr>
      </w:pPr>
      <w:r w:rsidRPr="00945671">
        <w:rPr>
          <w:rFonts w:eastAsia="MS Mincho"/>
          <w:bCs/>
          <w:color w:val="000000"/>
          <w:lang w:eastAsia="ja-JP"/>
        </w:rPr>
        <w:t xml:space="preserve">Work on </w:t>
      </w:r>
      <w:r w:rsidRPr="00945671" w:rsidR="00C54106">
        <w:rPr>
          <w:rFonts w:eastAsia="MS Mincho"/>
          <w:bCs/>
          <w:color w:val="000000"/>
          <w:lang w:eastAsia="ja-JP"/>
        </w:rPr>
        <w:t>Security Cons</w:t>
      </w:r>
      <w:r w:rsidRPr="00945671" w:rsidR="00F919AF">
        <w:rPr>
          <w:rFonts w:eastAsia="MS Mincho"/>
          <w:bCs/>
          <w:color w:val="000000"/>
          <w:lang w:eastAsia="ja-JP"/>
        </w:rPr>
        <w:t>ole and Transaction Control</w:t>
      </w:r>
      <w:r w:rsidRPr="00945671" w:rsidR="005B2AF8">
        <w:rPr>
          <w:rFonts w:eastAsia="MS Mincho"/>
          <w:bCs/>
          <w:color w:val="000000"/>
          <w:lang w:eastAsia="ja-JP"/>
        </w:rPr>
        <w:t>s in Fusion ERP Cloud</w:t>
      </w:r>
      <w:r w:rsidRPr="00945671" w:rsidR="001A0650">
        <w:rPr>
          <w:rFonts w:eastAsia="MS Mincho"/>
          <w:bCs/>
          <w:color w:val="000000"/>
          <w:lang w:eastAsia="ja-JP"/>
        </w:rPr>
        <w:t xml:space="preserve"> in</w:t>
      </w:r>
      <w:r w:rsidRPr="00945671" w:rsidR="002A7A15">
        <w:rPr>
          <w:rFonts w:eastAsia="MS Mincho"/>
          <w:bCs/>
          <w:color w:val="000000"/>
          <w:lang w:eastAsia="ja-JP"/>
        </w:rPr>
        <w:t>tegration</w:t>
      </w:r>
      <w:r w:rsidRPr="00945671" w:rsidR="001E19E5">
        <w:rPr>
          <w:rFonts w:eastAsia="MS Mincho"/>
          <w:bCs/>
          <w:color w:val="000000"/>
          <w:lang w:eastAsia="ja-JP"/>
        </w:rPr>
        <w:t>s</w:t>
      </w:r>
      <w:r w:rsidRPr="00945671" w:rsidR="002A7A15">
        <w:rPr>
          <w:rFonts w:eastAsia="MS Mincho"/>
          <w:bCs/>
          <w:color w:val="000000"/>
          <w:lang w:eastAsia="ja-JP"/>
        </w:rPr>
        <w:t xml:space="preserve"> and </w:t>
      </w:r>
      <w:r w:rsidRPr="00945671" w:rsidR="00065050">
        <w:rPr>
          <w:rFonts w:eastAsia="MS Mincho"/>
          <w:bCs/>
          <w:color w:val="000000"/>
          <w:lang w:eastAsia="ja-JP"/>
        </w:rPr>
        <w:t>reports</w:t>
      </w:r>
    </w:p>
    <w:p w:rsidR="00BF1FA5" w:rsidRPr="00945671" w:rsidP="00BF1FA5" w14:paraId="68B6E025" w14:textId="77777777">
      <w:pPr>
        <w:pStyle w:val="ListParagraph"/>
        <w:rPr>
          <w:rFonts w:eastAsia="MS Mincho"/>
          <w:bCs/>
          <w:color w:val="000000"/>
          <w:lang w:eastAsia="ja-JP"/>
        </w:rPr>
      </w:pPr>
    </w:p>
    <w:p w:rsidR="009B1FCB" w:rsidRPr="00945671" w:rsidP="00080498" w14:paraId="3BD7842E" w14:textId="34E9C7BA">
      <w:pPr>
        <w:contextualSpacing/>
        <w:rPr>
          <w:rFonts w:eastAsia="MS Mincho"/>
          <w:b/>
          <w:bCs/>
          <w:color w:val="000000"/>
          <w:lang w:eastAsia="ja-JP"/>
        </w:rPr>
      </w:pPr>
      <w:r w:rsidRPr="00945671">
        <w:rPr>
          <w:rFonts w:eastAsia="MS Mincho"/>
          <w:b/>
          <w:bCs/>
          <w:color w:val="000000"/>
          <w:lang w:eastAsia="ja-JP"/>
        </w:rPr>
        <w:t xml:space="preserve">Organization: </w:t>
      </w:r>
      <w:r w:rsidRPr="00945671" w:rsidR="00BA6EAC">
        <w:rPr>
          <w:rFonts w:eastAsia="MS Mincho"/>
          <w:b/>
          <w:bCs/>
          <w:color w:val="000000"/>
          <w:lang w:eastAsia="ja-JP"/>
        </w:rPr>
        <w:t>Nemours Children’s Health</w:t>
      </w:r>
      <w:r w:rsidRPr="00945671" w:rsidR="00ED4EC2">
        <w:rPr>
          <w:rFonts w:eastAsia="MS Mincho"/>
          <w:b/>
          <w:bCs/>
          <w:color w:val="000000"/>
          <w:lang w:eastAsia="ja-JP"/>
        </w:rPr>
        <w:t xml:space="preserve"> (Healthcare)</w:t>
      </w:r>
      <w:r w:rsidRPr="00945671">
        <w:rPr>
          <w:rFonts w:eastAsia="MS Mincho"/>
          <w:b/>
          <w:bCs/>
          <w:color w:val="000000"/>
          <w:lang w:eastAsia="ja-JP"/>
        </w:rPr>
        <w:t xml:space="preserve">, Florida (12/2022 – </w:t>
      </w:r>
      <w:r w:rsidRPr="00945671" w:rsidR="0016067D">
        <w:rPr>
          <w:rFonts w:eastAsia="MS Mincho"/>
          <w:b/>
          <w:bCs/>
          <w:color w:val="000000"/>
          <w:lang w:eastAsia="ja-JP"/>
        </w:rPr>
        <w:t>03/2023</w:t>
      </w:r>
      <w:r w:rsidRPr="00945671">
        <w:rPr>
          <w:rFonts w:eastAsia="MS Mincho"/>
          <w:b/>
          <w:bCs/>
          <w:color w:val="000000"/>
          <w:lang w:eastAsia="ja-JP"/>
        </w:rPr>
        <w:t>)</w:t>
      </w:r>
    </w:p>
    <w:p w:rsidR="009B1FCB" w:rsidP="00080498" w14:paraId="10FACA70" w14:textId="216F8042">
      <w:pPr>
        <w:contextualSpacing/>
        <w:rPr>
          <w:rFonts w:eastAsia="MS Mincho"/>
          <w:b/>
          <w:bCs/>
          <w:color w:val="000000"/>
          <w:lang w:eastAsia="ja-JP"/>
        </w:rPr>
      </w:pPr>
      <w:r w:rsidRPr="00945671">
        <w:rPr>
          <w:rFonts w:eastAsia="MS Mincho"/>
          <w:b/>
          <w:bCs/>
          <w:color w:val="000000"/>
          <w:lang w:eastAsia="ja-JP"/>
        </w:rPr>
        <w:t xml:space="preserve">Oracle </w:t>
      </w:r>
      <w:r w:rsidR="00EC2369">
        <w:rPr>
          <w:rFonts w:eastAsia="MS Mincho"/>
          <w:b/>
          <w:bCs/>
          <w:color w:val="000000"/>
          <w:lang w:eastAsia="ja-JP"/>
        </w:rPr>
        <w:t xml:space="preserve">Fusion Cloud </w:t>
      </w:r>
      <w:r w:rsidRPr="00945671">
        <w:rPr>
          <w:rFonts w:eastAsia="MS Mincho"/>
          <w:b/>
          <w:bCs/>
          <w:color w:val="000000"/>
          <w:lang w:eastAsia="ja-JP"/>
        </w:rPr>
        <w:t>Application (Prod 22D, Prod 23A) (SaaS Implementation)</w:t>
      </w:r>
    </w:p>
    <w:p w:rsidR="008D6D27" w:rsidRPr="00945671" w:rsidP="00080498" w14:paraId="5273CC00" w14:textId="6E4DDD42">
      <w:pPr>
        <w:contextualSpacing/>
        <w:rPr>
          <w:rFonts w:eastAsia="MS Mincho"/>
          <w:b/>
          <w:bCs/>
          <w:color w:val="000000"/>
          <w:lang w:eastAsia="ja-JP"/>
        </w:rPr>
      </w:pPr>
      <w:r>
        <w:rPr>
          <w:rFonts w:eastAsia="MS Mincho"/>
          <w:b/>
          <w:bCs/>
          <w:color w:val="000000"/>
          <w:lang w:eastAsia="ja-JP"/>
        </w:rPr>
        <w:t>Implementing Oracle Fusion ERP/</w:t>
      </w:r>
      <w:r>
        <w:rPr>
          <w:rFonts w:eastAsia="MS Mincho"/>
          <w:b/>
          <w:bCs/>
          <w:color w:val="000000"/>
          <w:lang w:eastAsia="ja-JP"/>
        </w:rPr>
        <w:t>HCM</w:t>
      </w:r>
      <w:r>
        <w:rPr>
          <w:rFonts w:eastAsia="MS Mincho"/>
          <w:b/>
          <w:bCs/>
          <w:color w:val="000000"/>
          <w:lang w:eastAsia="ja-JP"/>
        </w:rPr>
        <w:t xml:space="preserve"> for </w:t>
      </w:r>
      <w:r>
        <w:rPr>
          <w:rFonts w:eastAsia="MS Mincho"/>
          <w:b/>
          <w:bCs/>
          <w:color w:val="000000"/>
          <w:lang w:eastAsia="ja-JP"/>
        </w:rPr>
        <w:t>Non-profit children</w:t>
      </w:r>
      <w:r w:rsidR="005B1F97">
        <w:rPr>
          <w:rFonts w:eastAsia="MS Mincho"/>
          <w:b/>
          <w:bCs/>
          <w:color w:val="000000"/>
          <w:lang w:eastAsia="ja-JP"/>
        </w:rPr>
        <w:t>’s hospital (Healthcare)</w:t>
      </w:r>
    </w:p>
    <w:p w:rsidR="009B1FCB" w:rsidRPr="00945671" w:rsidP="00080498" w14:paraId="362C427F" w14:textId="22A7BF24">
      <w:pPr>
        <w:contextualSpacing/>
        <w:rPr>
          <w:rFonts w:eastAsia="MS Mincho"/>
          <w:b/>
          <w:bCs/>
          <w:color w:val="000000"/>
          <w:lang w:eastAsia="ja-JP"/>
        </w:rPr>
      </w:pPr>
      <w:r w:rsidRPr="00945671">
        <w:rPr>
          <w:rFonts w:eastAsia="MS Mincho"/>
          <w:b/>
          <w:bCs/>
          <w:color w:val="000000"/>
          <w:lang w:eastAsia="ja-JP"/>
        </w:rPr>
        <w:t>Responsibility: As Oracle</w:t>
      </w:r>
      <w:r w:rsidRPr="00945671" w:rsidR="00677667">
        <w:rPr>
          <w:rFonts w:eastAsia="MS Mincho"/>
          <w:b/>
          <w:bCs/>
          <w:color w:val="000000"/>
          <w:lang w:eastAsia="ja-JP"/>
        </w:rPr>
        <w:t xml:space="preserve"> Fusion </w:t>
      </w:r>
      <w:r w:rsidRPr="00945671" w:rsidR="00D034A8">
        <w:rPr>
          <w:rFonts w:eastAsia="MS Mincho"/>
          <w:b/>
          <w:bCs/>
          <w:color w:val="000000"/>
          <w:lang w:eastAsia="ja-JP"/>
        </w:rPr>
        <w:t>ERP</w:t>
      </w:r>
      <w:r w:rsidRPr="00945671" w:rsidR="00BF2207">
        <w:rPr>
          <w:rFonts w:eastAsia="MS Mincho"/>
          <w:b/>
          <w:bCs/>
          <w:color w:val="000000"/>
          <w:lang w:eastAsia="ja-JP"/>
        </w:rPr>
        <w:t>/</w:t>
      </w:r>
      <w:r w:rsidRPr="00945671" w:rsidR="009046BB">
        <w:rPr>
          <w:rFonts w:eastAsia="MS Mincho"/>
          <w:b/>
          <w:bCs/>
          <w:color w:val="000000"/>
          <w:lang w:eastAsia="ja-JP"/>
        </w:rPr>
        <w:t>HCM</w:t>
      </w:r>
      <w:r w:rsidRPr="00945671" w:rsidR="00D034A8">
        <w:rPr>
          <w:rFonts w:eastAsia="MS Mincho"/>
          <w:b/>
          <w:bCs/>
          <w:color w:val="000000"/>
          <w:lang w:eastAsia="ja-JP"/>
        </w:rPr>
        <w:t xml:space="preserve"> </w:t>
      </w:r>
      <w:r w:rsidRPr="00945671">
        <w:rPr>
          <w:rFonts w:eastAsia="MS Mincho"/>
          <w:b/>
          <w:bCs/>
          <w:color w:val="000000"/>
          <w:lang w:eastAsia="ja-JP"/>
        </w:rPr>
        <w:t>Cloud</w:t>
      </w:r>
      <w:r w:rsidRPr="00945671" w:rsidR="00DD3779">
        <w:rPr>
          <w:rFonts w:eastAsia="MS Mincho"/>
          <w:b/>
          <w:bCs/>
          <w:color w:val="000000"/>
          <w:lang w:eastAsia="ja-JP"/>
        </w:rPr>
        <w:t xml:space="preserve"> </w:t>
      </w:r>
      <w:r w:rsidRPr="00945671" w:rsidR="003C3C91">
        <w:rPr>
          <w:rFonts w:eastAsia="MS Mincho"/>
          <w:b/>
          <w:bCs/>
          <w:color w:val="000000"/>
          <w:lang w:eastAsia="ja-JP"/>
        </w:rPr>
        <w:t>Implementation</w:t>
      </w:r>
      <w:r w:rsidR="008E55F7">
        <w:rPr>
          <w:rFonts w:eastAsia="MS Mincho"/>
          <w:b/>
          <w:bCs/>
          <w:color w:val="000000"/>
          <w:lang w:eastAsia="ja-JP"/>
        </w:rPr>
        <w:t xml:space="preserve"> Lead</w:t>
      </w:r>
      <w:r w:rsidRPr="00945671" w:rsidR="003C3C91">
        <w:rPr>
          <w:rFonts w:eastAsia="MS Mincho"/>
          <w:b/>
          <w:bCs/>
          <w:color w:val="000000"/>
          <w:lang w:eastAsia="ja-JP"/>
        </w:rPr>
        <w:t xml:space="preserve"> </w:t>
      </w:r>
      <w:r w:rsidRPr="00945671" w:rsidR="00BA3829">
        <w:rPr>
          <w:rFonts w:eastAsia="MS Mincho"/>
          <w:b/>
          <w:bCs/>
          <w:color w:val="000000"/>
          <w:lang w:eastAsia="ja-JP"/>
        </w:rPr>
        <w:t>Consultant</w:t>
      </w:r>
    </w:p>
    <w:p w:rsidR="009A5D4D" w:rsidRPr="00945671" w:rsidP="009B1FCB" w14:paraId="585A5BCB" w14:textId="6E31A77D">
      <w:pPr>
        <w:pStyle w:val="ListParagraph"/>
        <w:numPr>
          <w:ilvl w:val="0"/>
          <w:numId w:val="26"/>
        </w:numPr>
        <w:rPr>
          <w:rFonts w:eastAsia="MS Mincho"/>
          <w:bCs/>
          <w:color w:val="000000"/>
          <w:lang w:eastAsia="ja-JP"/>
        </w:rPr>
      </w:pPr>
      <w:r w:rsidRPr="00945671">
        <w:rPr>
          <w:rFonts w:eastAsia="MS Mincho"/>
          <w:bCs/>
          <w:color w:val="000000"/>
          <w:lang w:eastAsia="ja-JP"/>
        </w:rPr>
        <w:t xml:space="preserve">Oracle EBS R12 to Oracle Fusion </w:t>
      </w:r>
      <w:r w:rsidRPr="00945671" w:rsidR="0086203E">
        <w:rPr>
          <w:rFonts w:eastAsia="MS Mincho"/>
          <w:bCs/>
          <w:color w:val="000000"/>
          <w:lang w:eastAsia="ja-JP"/>
        </w:rPr>
        <w:t xml:space="preserve">Financials and Supply Chain (FSCM) </w:t>
      </w:r>
      <w:r w:rsidRPr="00945671">
        <w:rPr>
          <w:rFonts w:eastAsia="MS Mincho"/>
          <w:bCs/>
          <w:color w:val="000000"/>
          <w:lang w:eastAsia="ja-JP"/>
        </w:rPr>
        <w:t>Cloud Implementation</w:t>
      </w:r>
    </w:p>
    <w:p w:rsidR="009B1FCB" w:rsidRPr="00945671" w:rsidP="009B1FCB" w14:paraId="1CF38F8D" w14:textId="26E91F16">
      <w:pPr>
        <w:pStyle w:val="ListParagraph"/>
        <w:numPr>
          <w:ilvl w:val="0"/>
          <w:numId w:val="26"/>
        </w:numPr>
        <w:rPr>
          <w:rFonts w:eastAsia="MS Mincho"/>
          <w:bCs/>
          <w:color w:val="000000"/>
          <w:lang w:eastAsia="ja-JP"/>
        </w:rPr>
      </w:pPr>
      <w:r w:rsidRPr="00945671">
        <w:rPr>
          <w:rFonts w:eastAsia="MS Mincho"/>
          <w:bCs/>
          <w:color w:val="000000"/>
          <w:lang w:eastAsia="ja-JP"/>
        </w:rPr>
        <w:t xml:space="preserve">Work on </w:t>
      </w:r>
      <w:r w:rsidRPr="00945671" w:rsidR="00440912">
        <w:rPr>
          <w:rFonts w:eastAsia="MS Mincho"/>
          <w:bCs/>
          <w:color w:val="000000"/>
          <w:lang w:eastAsia="ja-JP"/>
        </w:rPr>
        <w:t>Finance</w:t>
      </w:r>
      <w:r w:rsidRPr="00945671" w:rsidR="004E62B7">
        <w:rPr>
          <w:rFonts w:eastAsia="MS Mincho"/>
          <w:bCs/>
          <w:color w:val="000000"/>
          <w:lang w:eastAsia="ja-JP"/>
        </w:rPr>
        <w:t xml:space="preserve"> </w:t>
      </w:r>
      <w:r w:rsidRPr="00945671">
        <w:rPr>
          <w:rFonts w:eastAsia="MS Mincho"/>
          <w:bCs/>
          <w:color w:val="000000"/>
          <w:lang w:eastAsia="ja-JP"/>
        </w:rPr>
        <w:t>Reports for</w:t>
      </w:r>
      <w:r w:rsidRPr="00945671" w:rsidR="004226A6">
        <w:rPr>
          <w:rFonts w:eastAsia="MS Mincho"/>
          <w:bCs/>
          <w:color w:val="000000"/>
          <w:lang w:eastAsia="ja-JP"/>
        </w:rPr>
        <w:t xml:space="preserve"> Finance Stakeholders</w:t>
      </w:r>
    </w:p>
    <w:p w:rsidR="00E04459" w:rsidRPr="00945671" w:rsidP="009B1FCB" w14:paraId="63E1C5E1" w14:textId="3BB78790">
      <w:pPr>
        <w:pStyle w:val="ListParagraph"/>
        <w:numPr>
          <w:ilvl w:val="0"/>
          <w:numId w:val="26"/>
        </w:numPr>
        <w:rPr>
          <w:rFonts w:eastAsia="MS Mincho"/>
          <w:bCs/>
          <w:color w:val="000000"/>
          <w:lang w:eastAsia="ja-JP"/>
        </w:rPr>
      </w:pPr>
      <w:r w:rsidRPr="00945671">
        <w:rPr>
          <w:rFonts w:eastAsia="MS Mincho"/>
          <w:bCs/>
          <w:color w:val="000000"/>
          <w:lang w:eastAsia="ja-JP"/>
        </w:rPr>
        <w:t>Use Oracle Financials Reporting Studio (FRS) to build Profit and Loss Account</w:t>
      </w:r>
      <w:r w:rsidRPr="00945671" w:rsidR="001248BB">
        <w:rPr>
          <w:rFonts w:eastAsia="MS Mincho"/>
          <w:bCs/>
          <w:color w:val="000000"/>
          <w:lang w:eastAsia="ja-JP"/>
        </w:rPr>
        <w:t xml:space="preserve"> and Hospital Statistics Reports</w:t>
      </w:r>
    </w:p>
    <w:p w:rsidR="00E04459" w:rsidRPr="00945671" w:rsidP="009B1FCB" w14:paraId="6B4A067E" w14:textId="77777777">
      <w:pPr>
        <w:pStyle w:val="ListParagraph"/>
        <w:numPr>
          <w:ilvl w:val="0"/>
          <w:numId w:val="26"/>
        </w:numPr>
        <w:rPr>
          <w:rFonts w:eastAsia="MS Mincho"/>
          <w:bCs/>
          <w:color w:val="000000"/>
          <w:lang w:eastAsia="ja-JP"/>
        </w:rPr>
      </w:pPr>
      <w:r w:rsidRPr="00945671">
        <w:rPr>
          <w:rFonts w:eastAsia="MS Mincho"/>
          <w:bCs/>
          <w:color w:val="000000"/>
          <w:lang w:eastAsia="ja-JP"/>
        </w:rPr>
        <w:t>Use Enterprise Performance Management System Workspace fusion edition to build FRS Reports</w:t>
      </w:r>
    </w:p>
    <w:p w:rsidR="009B1FCB" w:rsidRPr="00945671" w:rsidP="009B1FCB" w14:paraId="46D6E811" w14:textId="24C85D27">
      <w:pPr>
        <w:pStyle w:val="ListParagraph"/>
        <w:numPr>
          <w:ilvl w:val="0"/>
          <w:numId w:val="26"/>
        </w:numPr>
        <w:rPr>
          <w:rFonts w:eastAsia="MS Mincho"/>
          <w:bCs/>
          <w:color w:val="000000"/>
          <w:lang w:eastAsia="ja-JP"/>
        </w:rPr>
      </w:pPr>
      <w:r w:rsidRPr="00945671">
        <w:rPr>
          <w:rFonts w:eastAsia="MS Mincho"/>
          <w:bCs/>
          <w:color w:val="000000"/>
          <w:lang w:eastAsia="ja-JP"/>
        </w:rPr>
        <w:t>Gather</w:t>
      </w:r>
      <w:r w:rsidRPr="00945671" w:rsidR="0059164D">
        <w:rPr>
          <w:rFonts w:eastAsia="MS Mincho"/>
          <w:bCs/>
          <w:color w:val="000000"/>
          <w:lang w:eastAsia="ja-JP"/>
        </w:rPr>
        <w:t xml:space="preserve"> Various</w:t>
      </w:r>
      <w:r w:rsidRPr="00945671">
        <w:rPr>
          <w:rFonts w:eastAsia="MS Mincho"/>
          <w:bCs/>
          <w:color w:val="000000"/>
          <w:lang w:eastAsia="ja-JP"/>
        </w:rPr>
        <w:t xml:space="preserve"> </w:t>
      </w:r>
      <w:r w:rsidRPr="00945671" w:rsidR="0059164D">
        <w:rPr>
          <w:rFonts w:eastAsia="MS Mincho"/>
          <w:bCs/>
          <w:color w:val="000000"/>
          <w:lang w:eastAsia="ja-JP"/>
        </w:rPr>
        <w:t xml:space="preserve">General Ledger Reports </w:t>
      </w:r>
      <w:r w:rsidRPr="00945671">
        <w:rPr>
          <w:rFonts w:eastAsia="MS Mincho"/>
          <w:bCs/>
          <w:color w:val="000000"/>
          <w:lang w:eastAsia="ja-JP"/>
        </w:rPr>
        <w:t>requirements and offer solution</w:t>
      </w:r>
      <w:r w:rsidRPr="00945671" w:rsidR="0059164D">
        <w:rPr>
          <w:rFonts w:eastAsia="MS Mincho"/>
          <w:bCs/>
          <w:color w:val="000000"/>
          <w:lang w:eastAsia="ja-JP"/>
        </w:rPr>
        <w:t>s using FRS/OTBI/BIP</w:t>
      </w:r>
    </w:p>
    <w:p w:rsidR="008E1B01" w:rsidRPr="00945671" w:rsidP="009B1FCB" w14:paraId="20537C45" w14:textId="3B6E4A50">
      <w:pPr>
        <w:pStyle w:val="ListParagraph"/>
        <w:numPr>
          <w:ilvl w:val="0"/>
          <w:numId w:val="26"/>
        </w:numPr>
        <w:rPr>
          <w:rFonts w:eastAsia="MS Mincho"/>
          <w:bCs/>
          <w:color w:val="000000"/>
          <w:lang w:eastAsia="ja-JP"/>
        </w:rPr>
      </w:pPr>
      <w:r w:rsidRPr="00945671">
        <w:rPr>
          <w:rFonts w:eastAsia="MS Mincho"/>
          <w:bCs/>
          <w:color w:val="000000"/>
          <w:lang w:eastAsia="ja-JP"/>
        </w:rPr>
        <w:t xml:space="preserve">Prepare test documents, migration documents and user training documents using </w:t>
      </w:r>
      <w:r w:rsidRPr="00945671" w:rsidR="003004DC">
        <w:rPr>
          <w:rFonts w:eastAsia="MS Mincho"/>
          <w:bCs/>
          <w:color w:val="000000"/>
          <w:lang w:eastAsia="ja-JP"/>
        </w:rPr>
        <w:t>OUM</w:t>
      </w:r>
    </w:p>
    <w:p w:rsidR="002656E4" w:rsidRPr="00945671" w:rsidP="009B1FCB" w14:paraId="3E8BC052" w14:textId="700D2DBE">
      <w:pPr>
        <w:pStyle w:val="ListParagraph"/>
        <w:numPr>
          <w:ilvl w:val="0"/>
          <w:numId w:val="26"/>
        </w:numPr>
        <w:rPr>
          <w:rFonts w:eastAsia="MS Mincho"/>
          <w:bCs/>
          <w:color w:val="000000"/>
          <w:lang w:eastAsia="ja-JP"/>
        </w:rPr>
      </w:pPr>
      <w:r w:rsidRPr="00945671">
        <w:rPr>
          <w:rFonts w:eastAsia="MS Mincho"/>
          <w:bCs/>
          <w:color w:val="000000"/>
          <w:lang w:eastAsia="ja-JP"/>
        </w:rPr>
        <w:t>Design and Developer OTBI/Dashboard Finance/Procurement Reports to support post go-live</w:t>
      </w:r>
    </w:p>
    <w:p w:rsidR="00E24494" w:rsidRPr="00945671" w:rsidP="009B1FCB" w14:paraId="35EB33B0" w14:textId="58039804">
      <w:pPr>
        <w:pStyle w:val="ListParagraph"/>
        <w:numPr>
          <w:ilvl w:val="0"/>
          <w:numId w:val="26"/>
        </w:numPr>
        <w:rPr>
          <w:rFonts w:eastAsia="MS Mincho"/>
          <w:bCs/>
          <w:color w:val="000000"/>
          <w:lang w:eastAsia="ja-JP"/>
        </w:rPr>
      </w:pPr>
      <w:r w:rsidRPr="00945671">
        <w:rPr>
          <w:rFonts w:eastAsia="MS Mincho"/>
          <w:bCs/>
          <w:color w:val="000000"/>
          <w:lang w:eastAsia="ja-JP"/>
        </w:rPr>
        <w:t xml:space="preserve">Prepare requirement documents, design </w:t>
      </w:r>
      <w:r w:rsidRPr="00945671" w:rsidR="002072B8">
        <w:rPr>
          <w:rFonts w:eastAsia="MS Mincho"/>
          <w:bCs/>
          <w:color w:val="000000"/>
          <w:lang w:eastAsia="ja-JP"/>
        </w:rPr>
        <w:t>documents</w:t>
      </w:r>
      <w:r w:rsidRPr="00945671">
        <w:rPr>
          <w:rFonts w:eastAsia="MS Mincho"/>
          <w:bCs/>
          <w:color w:val="000000"/>
          <w:lang w:eastAsia="ja-JP"/>
        </w:rPr>
        <w:t xml:space="preserve"> and reporting strategy documents</w:t>
      </w:r>
    </w:p>
    <w:p w:rsidR="00E24494" w:rsidRPr="00945671" w:rsidP="009B1FCB" w14:paraId="1B2ACA38" w14:textId="4906CE13">
      <w:pPr>
        <w:pStyle w:val="ListParagraph"/>
        <w:numPr>
          <w:ilvl w:val="0"/>
          <w:numId w:val="26"/>
        </w:numPr>
        <w:rPr>
          <w:rFonts w:eastAsia="MS Mincho"/>
          <w:bCs/>
          <w:color w:val="000000"/>
          <w:lang w:eastAsia="ja-JP"/>
        </w:rPr>
      </w:pPr>
      <w:r w:rsidRPr="00945671">
        <w:rPr>
          <w:rFonts w:eastAsia="MS Mincho"/>
          <w:bCs/>
          <w:color w:val="000000"/>
          <w:lang w:eastAsia="ja-JP"/>
        </w:rPr>
        <w:t>Prepare user training materials and train users on FRS</w:t>
      </w:r>
      <w:r w:rsidRPr="00945671" w:rsidR="000F7519">
        <w:rPr>
          <w:rFonts w:eastAsia="MS Mincho"/>
          <w:bCs/>
          <w:color w:val="000000"/>
          <w:lang w:eastAsia="ja-JP"/>
        </w:rPr>
        <w:t>/OTBI</w:t>
      </w:r>
      <w:r w:rsidRPr="00945671">
        <w:rPr>
          <w:rFonts w:eastAsia="MS Mincho"/>
          <w:bCs/>
          <w:color w:val="000000"/>
          <w:lang w:eastAsia="ja-JP"/>
        </w:rPr>
        <w:t xml:space="preserve"> Reports</w:t>
      </w:r>
      <w:r w:rsidRPr="00945671" w:rsidR="00FE7415">
        <w:rPr>
          <w:rFonts w:eastAsia="MS Mincho"/>
          <w:bCs/>
          <w:color w:val="000000"/>
          <w:lang w:eastAsia="ja-JP"/>
        </w:rPr>
        <w:t>/SmartView Reports</w:t>
      </w:r>
    </w:p>
    <w:p w:rsidR="00734905" w:rsidRPr="00945671" w:rsidP="009B1FCB" w14:paraId="19E630DA" w14:textId="1CB23685">
      <w:pPr>
        <w:pStyle w:val="ListParagraph"/>
        <w:numPr>
          <w:ilvl w:val="0"/>
          <w:numId w:val="26"/>
        </w:numPr>
        <w:rPr>
          <w:rFonts w:eastAsia="MS Mincho"/>
          <w:bCs/>
          <w:color w:val="000000"/>
          <w:lang w:eastAsia="ja-JP"/>
        </w:rPr>
      </w:pPr>
      <w:r w:rsidRPr="00945671">
        <w:rPr>
          <w:rFonts w:eastAsia="MS Mincho"/>
          <w:bCs/>
          <w:color w:val="000000"/>
          <w:lang w:eastAsia="ja-JP"/>
        </w:rPr>
        <w:t xml:space="preserve">Prepare </w:t>
      </w:r>
      <w:r w:rsidRPr="00945671" w:rsidR="002072B8">
        <w:rPr>
          <w:rFonts w:eastAsia="MS Mincho"/>
          <w:bCs/>
          <w:color w:val="000000"/>
          <w:lang w:eastAsia="ja-JP"/>
        </w:rPr>
        <w:t>requirements</w:t>
      </w:r>
      <w:r w:rsidRPr="00945671">
        <w:rPr>
          <w:rFonts w:eastAsia="MS Mincho"/>
          <w:bCs/>
          <w:color w:val="000000"/>
          <w:lang w:eastAsia="ja-JP"/>
        </w:rPr>
        <w:t xml:space="preserve"> and design documents for Core HR, Benefits and Payroll OTBI/BIP</w:t>
      </w:r>
      <w:r w:rsidRPr="00945671" w:rsidR="008E7031">
        <w:rPr>
          <w:rFonts w:eastAsia="MS Mincho"/>
          <w:bCs/>
          <w:color w:val="000000"/>
          <w:lang w:eastAsia="ja-JP"/>
        </w:rPr>
        <w:t xml:space="preserve"> Reports</w:t>
      </w:r>
      <w:r w:rsidRPr="00945671" w:rsidR="00E32C9B">
        <w:rPr>
          <w:rFonts w:eastAsia="MS Mincho"/>
          <w:bCs/>
          <w:color w:val="000000"/>
          <w:lang w:eastAsia="ja-JP"/>
        </w:rPr>
        <w:t xml:space="preserve"> including fast-formula mai</w:t>
      </w:r>
      <w:r w:rsidRPr="00945671" w:rsidR="00AF19BC">
        <w:rPr>
          <w:rFonts w:eastAsia="MS Mincho"/>
          <w:bCs/>
          <w:color w:val="000000"/>
          <w:lang w:eastAsia="ja-JP"/>
        </w:rPr>
        <w:t>ntenance and deployment</w:t>
      </w:r>
    </w:p>
    <w:p w:rsidR="00C07C6A" w:rsidRPr="00945671" w:rsidP="009B1FCB" w14:paraId="4DEC010D" w14:textId="1D49108C">
      <w:pPr>
        <w:pStyle w:val="ListParagraph"/>
        <w:numPr>
          <w:ilvl w:val="0"/>
          <w:numId w:val="26"/>
        </w:numPr>
        <w:rPr>
          <w:rFonts w:eastAsia="MS Mincho"/>
          <w:bCs/>
          <w:color w:val="000000"/>
          <w:lang w:eastAsia="ja-JP"/>
        </w:rPr>
      </w:pPr>
      <w:r w:rsidRPr="00945671">
        <w:rPr>
          <w:rFonts w:eastAsia="MS Mincho"/>
          <w:bCs/>
          <w:color w:val="000000"/>
          <w:lang w:eastAsia="ja-JP"/>
        </w:rPr>
        <w:t>Supporting p</w:t>
      </w:r>
      <w:r w:rsidRPr="00945671">
        <w:rPr>
          <w:rFonts w:eastAsia="MS Mincho"/>
          <w:bCs/>
          <w:color w:val="000000"/>
          <w:lang w:eastAsia="ja-JP"/>
        </w:rPr>
        <w:t>ost go-live defect tracking and issue resolutions</w:t>
      </w:r>
    </w:p>
    <w:p w:rsidR="009B1FCB" w:rsidRPr="00945671" w:rsidP="00080498" w14:paraId="2848FDD8" w14:textId="77777777">
      <w:pPr>
        <w:contextualSpacing/>
        <w:rPr>
          <w:rFonts w:eastAsia="MS Mincho"/>
          <w:b/>
          <w:bCs/>
          <w:color w:val="000000"/>
          <w:lang w:eastAsia="ja-JP"/>
        </w:rPr>
      </w:pPr>
    </w:p>
    <w:p w:rsidR="004F3C7D" w:rsidRPr="00945671" w:rsidP="00080498" w14:paraId="5B56E9CB" w14:textId="37E9B483">
      <w:pPr>
        <w:contextualSpacing/>
        <w:rPr>
          <w:rFonts w:eastAsia="MS Mincho"/>
          <w:b/>
          <w:bCs/>
          <w:color w:val="000000"/>
          <w:lang w:eastAsia="ja-JP"/>
        </w:rPr>
      </w:pPr>
      <w:r w:rsidRPr="00945671">
        <w:rPr>
          <w:rFonts w:eastAsia="MS Mincho"/>
          <w:b/>
          <w:bCs/>
          <w:color w:val="000000"/>
          <w:lang w:eastAsia="ja-JP"/>
        </w:rPr>
        <w:t xml:space="preserve">Implementation Partner: </w:t>
      </w:r>
      <w:r w:rsidRPr="00945671" w:rsidR="00276867">
        <w:rPr>
          <w:rFonts w:eastAsia="MS Mincho"/>
          <w:b/>
          <w:bCs/>
          <w:color w:val="000000"/>
          <w:lang w:eastAsia="ja-JP"/>
        </w:rPr>
        <w:t>Drivestream</w:t>
      </w:r>
      <w:r w:rsidRPr="00945671" w:rsidR="00276867">
        <w:rPr>
          <w:rFonts w:eastAsia="MS Mincho"/>
          <w:b/>
          <w:bCs/>
          <w:color w:val="000000"/>
          <w:lang w:eastAsia="ja-JP"/>
        </w:rPr>
        <w:t xml:space="preserve"> Inc.</w:t>
      </w:r>
      <w:r w:rsidRPr="00945671">
        <w:rPr>
          <w:rFonts w:eastAsia="MS Mincho"/>
          <w:b/>
          <w:bCs/>
          <w:color w:val="000000"/>
          <w:lang w:eastAsia="ja-JP"/>
        </w:rPr>
        <w:t xml:space="preserve"> (08/2018 – </w:t>
      </w:r>
      <w:r w:rsidRPr="00945671" w:rsidR="009B1FCB">
        <w:rPr>
          <w:rFonts w:eastAsia="MS Mincho"/>
          <w:b/>
          <w:bCs/>
          <w:color w:val="000000"/>
          <w:lang w:eastAsia="ja-JP"/>
        </w:rPr>
        <w:t>11</w:t>
      </w:r>
      <w:r w:rsidRPr="00945671" w:rsidR="002C45FF">
        <w:rPr>
          <w:rFonts w:eastAsia="MS Mincho"/>
          <w:b/>
          <w:bCs/>
          <w:color w:val="000000"/>
          <w:lang w:eastAsia="ja-JP"/>
        </w:rPr>
        <w:t>/2022</w:t>
      </w:r>
      <w:r w:rsidRPr="00945671">
        <w:rPr>
          <w:rFonts w:eastAsia="MS Mincho"/>
          <w:b/>
          <w:bCs/>
          <w:color w:val="000000"/>
          <w:lang w:eastAsia="ja-JP"/>
        </w:rPr>
        <w:t>)</w:t>
      </w:r>
    </w:p>
    <w:p w:rsidR="004F3C7D" w:rsidRPr="00945671" w:rsidP="004F3C7D" w14:paraId="479A43BD" w14:textId="1DF6F615">
      <w:pPr>
        <w:rPr>
          <w:rFonts w:eastAsia="MS Mincho"/>
          <w:b/>
          <w:bCs/>
          <w:color w:val="000000"/>
          <w:lang w:eastAsia="ja-JP"/>
        </w:rPr>
      </w:pPr>
      <w:r w:rsidRPr="00945671">
        <w:rPr>
          <w:rFonts w:eastAsia="MS Mincho"/>
          <w:b/>
          <w:bCs/>
          <w:color w:val="000000"/>
          <w:lang w:eastAsia="ja-JP"/>
        </w:rPr>
        <w:t xml:space="preserve">Client: McGraw Hill, New York – (08/2021 – </w:t>
      </w:r>
      <w:r w:rsidRPr="00945671" w:rsidR="009B1FCB">
        <w:rPr>
          <w:rFonts w:eastAsia="MS Mincho"/>
          <w:b/>
          <w:bCs/>
          <w:color w:val="000000"/>
          <w:lang w:eastAsia="ja-JP"/>
        </w:rPr>
        <w:t>11</w:t>
      </w:r>
      <w:r w:rsidRPr="00945671" w:rsidR="002C45FF">
        <w:rPr>
          <w:rFonts w:eastAsia="MS Mincho"/>
          <w:b/>
          <w:bCs/>
          <w:color w:val="000000"/>
          <w:lang w:eastAsia="ja-JP"/>
        </w:rPr>
        <w:t>/2022</w:t>
      </w:r>
      <w:r w:rsidRPr="00945671">
        <w:rPr>
          <w:rFonts w:eastAsia="MS Mincho"/>
          <w:b/>
          <w:bCs/>
          <w:color w:val="000000"/>
          <w:lang w:eastAsia="ja-JP"/>
        </w:rPr>
        <w:t>)</w:t>
      </w:r>
    </w:p>
    <w:p w:rsidR="004F3C7D" w:rsidP="004F3C7D" w14:paraId="04257D82" w14:textId="2C5539E5">
      <w:pPr>
        <w:rPr>
          <w:rFonts w:eastAsia="MS Mincho"/>
          <w:b/>
          <w:bCs/>
          <w:color w:val="000000"/>
          <w:lang w:eastAsia="ja-JP"/>
        </w:rPr>
      </w:pPr>
      <w:r w:rsidRPr="00945671">
        <w:rPr>
          <w:rFonts w:eastAsia="MS Mincho"/>
          <w:b/>
          <w:bCs/>
          <w:color w:val="000000"/>
          <w:lang w:eastAsia="ja-JP"/>
        </w:rPr>
        <w:t xml:space="preserve">Oracle Cloud Application </w:t>
      </w:r>
      <w:r w:rsidRPr="00945671" w:rsidR="004B32D2">
        <w:rPr>
          <w:rFonts w:eastAsia="MS Mincho"/>
          <w:b/>
          <w:bCs/>
          <w:color w:val="000000"/>
          <w:lang w:eastAsia="ja-JP"/>
        </w:rPr>
        <w:t>(Prod 22C/22B/</w:t>
      </w:r>
      <w:r w:rsidRPr="00945671">
        <w:rPr>
          <w:rFonts w:eastAsia="MS Mincho"/>
          <w:b/>
          <w:bCs/>
          <w:color w:val="000000"/>
          <w:lang w:eastAsia="ja-JP"/>
        </w:rPr>
        <w:t>22A/21D/21C</w:t>
      </w:r>
      <w:r w:rsidRPr="00945671" w:rsidR="004B32D2">
        <w:rPr>
          <w:rFonts w:eastAsia="MS Mincho"/>
          <w:b/>
          <w:bCs/>
          <w:color w:val="000000"/>
          <w:lang w:eastAsia="ja-JP"/>
        </w:rPr>
        <w:t xml:space="preserve">) </w:t>
      </w:r>
      <w:r w:rsidRPr="00945671">
        <w:rPr>
          <w:rFonts w:eastAsia="MS Mincho"/>
          <w:b/>
          <w:bCs/>
          <w:color w:val="000000"/>
          <w:lang w:eastAsia="ja-JP"/>
        </w:rPr>
        <w:t>(SaaS Cloud Implementation).</w:t>
      </w:r>
    </w:p>
    <w:p w:rsidR="00327460" w:rsidRPr="00945671" w:rsidP="004F3C7D" w14:paraId="033EF190" w14:textId="02E17790">
      <w:pPr>
        <w:contextualSpacing/>
        <w:rPr>
          <w:rFonts w:eastAsia="MS Mincho"/>
          <w:b/>
          <w:bCs/>
          <w:color w:val="000000"/>
          <w:lang w:eastAsia="ja-JP"/>
        </w:rPr>
      </w:pPr>
      <w:r>
        <w:rPr>
          <w:rFonts w:eastAsia="MS Mincho"/>
          <w:b/>
          <w:bCs/>
          <w:color w:val="000000"/>
          <w:lang w:eastAsia="ja-JP"/>
        </w:rPr>
        <w:t xml:space="preserve">Implementing Oracle Fusion ERP/HCM for </w:t>
      </w:r>
      <w:r w:rsidR="00841864">
        <w:rPr>
          <w:rFonts w:eastAsia="MS Mincho"/>
          <w:b/>
          <w:bCs/>
          <w:color w:val="000000"/>
          <w:lang w:eastAsia="ja-JP"/>
        </w:rPr>
        <w:t xml:space="preserve">providing </w:t>
      </w:r>
      <w:r w:rsidR="00F91E2B">
        <w:rPr>
          <w:rFonts w:eastAsia="MS Mincho"/>
          <w:b/>
          <w:bCs/>
          <w:color w:val="000000"/>
          <w:lang w:eastAsia="ja-JP"/>
        </w:rPr>
        <w:t>materials</w:t>
      </w:r>
      <w:r w:rsidR="00006212">
        <w:rPr>
          <w:rFonts w:eastAsia="MS Mincho"/>
          <w:b/>
          <w:bCs/>
          <w:color w:val="000000"/>
          <w:lang w:eastAsia="ja-JP"/>
        </w:rPr>
        <w:t xml:space="preserve"> and software </w:t>
      </w:r>
      <w:r w:rsidR="00F91E2B">
        <w:rPr>
          <w:rFonts w:eastAsia="MS Mincho"/>
          <w:b/>
          <w:bCs/>
          <w:color w:val="000000"/>
          <w:lang w:eastAsia="ja-JP"/>
        </w:rPr>
        <w:t xml:space="preserve">services </w:t>
      </w:r>
      <w:r w:rsidR="00006212">
        <w:rPr>
          <w:rFonts w:eastAsia="MS Mincho"/>
          <w:b/>
          <w:bCs/>
          <w:color w:val="000000"/>
          <w:lang w:eastAsia="ja-JP"/>
        </w:rPr>
        <w:t>for educational institutes</w:t>
      </w:r>
    </w:p>
    <w:p w:rsidR="004F3C7D" w:rsidRPr="00945671" w:rsidP="004F3C7D" w14:paraId="2D4CA185" w14:textId="6F2E4CB0">
      <w:pPr>
        <w:rPr>
          <w:rFonts w:eastAsia="MS Mincho"/>
          <w:b/>
          <w:bCs/>
          <w:color w:val="000000"/>
          <w:lang w:eastAsia="ja-JP"/>
        </w:rPr>
      </w:pPr>
      <w:r w:rsidRPr="00945671">
        <w:rPr>
          <w:rFonts w:eastAsia="MS Mincho"/>
          <w:b/>
          <w:bCs/>
          <w:color w:val="000000"/>
          <w:lang w:eastAsia="ja-JP"/>
        </w:rPr>
        <w:t>Oracle ERP Cloud, Financials Cloud.</w:t>
      </w:r>
    </w:p>
    <w:p w:rsidR="004F3C7D" w:rsidRPr="00945671" w:rsidP="004F3C7D" w14:paraId="6FDD351E" w14:textId="4A48A1E8">
      <w:pPr>
        <w:contextualSpacing/>
        <w:rPr>
          <w:rFonts w:eastAsia="MS Mincho"/>
          <w:b/>
          <w:bCs/>
          <w:color w:val="000000"/>
          <w:lang w:eastAsia="ja-JP"/>
        </w:rPr>
      </w:pPr>
      <w:r w:rsidRPr="00945671">
        <w:rPr>
          <w:rFonts w:eastAsia="MS Mincho"/>
          <w:b/>
          <w:bCs/>
          <w:color w:val="000000"/>
          <w:lang w:eastAsia="ja-JP"/>
        </w:rPr>
        <w:t xml:space="preserve">Responsibility: </w:t>
      </w:r>
      <w:r w:rsidRPr="00945671">
        <w:rPr>
          <w:rFonts w:eastAsia="MS Mincho"/>
          <w:b/>
          <w:bCs/>
          <w:color w:val="000000"/>
          <w:lang w:eastAsia="ja-JP"/>
        </w:rPr>
        <w:t xml:space="preserve">As an Oracle </w:t>
      </w:r>
      <w:r w:rsidRPr="00945671" w:rsidR="006C1818">
        <w:rPr>
          <w:rFonts w:eastAsia="MS Mincho"/>
          <w:b/>
          <w:bCs/>
          <w:color w:val="000000"/>
          <w:lang w:eastAsia="ja-JP"/>
        </w:rPr>
        <w:t xml:space="preserve">Fusion </w:t>
      </w:r>
      <w:r w:rsidRPr="00945671">
        <w:rPr>
          <w:rFonts w:eastAsia="MS Mincho"/>
          <w:b/>
          <w:bCs/>
          <w:color w:val="000000"/>
          <w:lang w:eastAsia="ja-JP"/>
        </w:rPr>
        <w:t>ERP</w:t>
      </w:r>
      <w:r w:rsidRPr="00945671" w:rsidR="00BF2207">
        <w:rPr>
          <w:rFonts w:eastAsia="MS Mincho"/>
          <w:b/>
          <w:bCs/>
          <w:color w:val="000000"/>
          <w:lang w:eastAsia="ja-JP"/>
        </w:rPr>
        <w:t>/SCM</w:t>
      </w:r>
      <w:r w:rsidRPr="00945671" w:rsidR="00010C4B">
        <w:rPr>
          <w:rFonts w:eastAsia="MS Mincho"/>
          <w:b/>
          <w:bCs/>
          <w:color w:val="000000"/>
          <w:lang w:eastAsia="ja-JP"/>
        </w:rPr>
        <w:t xml:space="preserve"> </w:t>
      </w:r>
      <w:r w:rsidRPr="00945671" w:rsidR="006C1818">
        <w:rPr>
          <w:rFonts w:eastAsia="MS Mincho"/>
          <w:b/>
          <w:bCs/>
          <w:color w:val="000000"/>
          <w:lang w:eastAsia="ja-JP"/>
        </w:rPr>
        <w:t>Cloud</w:t>
      </w:r>
      <w:r w:rsidRPr="00945671" w:rsidR="00B6664A">
        <w:rPr>
          <w:rFonts w:eastAsia="MS Mincho"/>
          <w:b/>
          <w:bCs/>
          <w:color w:val="000000"/>
          <w:lang w:eastAsia="ja-JP"/>
        </w:rPr>
        <w:t xml:space="preserve"> </w:t>
      </w:r>
      <w:r w:rsidR="008E55F7">
        <w:rPr>
          <w:rFonts w:eastAsia="MS Mincho"/>
          <w:b/>
          <w:bCs/>
          <w:color w:val="000000"/>
          <w:lang w:eastAsia="ja-JP"/>
        </w:rPr>
        <w:t xml:space="preserve">Lead </w:t>
      </w:r>
      <w:r w:rsidRPr="00945671" w:rsidR="00163A24">
        <w:rPr>
          <w:rFonts w:eastAsia="MS Mincho"/>
          <w:b/>
          <w:bCs/>
          <w:color w:val="000000"/>
          <w:lang w:eastAsia="ja-JP"/>
        </w:rPr>
        <w:t>Consultant</w:t>
      </w:r>
    </w:p>
    <w:p w:rsidR="008C5762" w:rsidP="004F3C7D" w14:paraId="1399068D" w14:textId="42E2BFD8">
      <w:pPr>
        <w:pStyle w:val="ListParagraph"/>
        <w:numPr>
          <w:ilvl w:val="0"/>
          <w:numId w:val="26"/>
        </w:numPr>
        <w:rPr>
          <w:rFonts w:eastAsia="MS Mincho"/>
          <w:bCs/>
          <w:color w:val="000000"/>
          <w:lang w:eastAsia="ja-JP"/>
        </w:rPr>
      </w:pPr>
      <w:r>
        <w:rPr>
          <w:rFonts w:eastAsia="MS Mincho"/>
          <w:bCs/>
          <w:color w:val="000000"/>
          <w:lang w:eastAsia="ja-JP"/>
        </w:rPr>
        <w:t>Migrating EBS R12 Financials / Supply Chain Managements to Oracle Fusion ERP/SCM Cloud applications</w:t>
      </w:r>
    </w:p>
    <w:p w:rsidR="004F3C7D" w:rsidRPr="00945671" w:rsidP="004F3C7D" w14:paraId="144BBCE2" w14:textId="063753DD">
      <w:pPr>
        <w:pStyle w:val="ListParagraph"/>
        <w:numPr>
          <w:ilvl w:val="0"/>
          <w:numId w:val="26"/>
        </w:numPr>
        <w:rPr>
          <w:rFonts w:eastAsia="MS Mincho"/>
          <w:bCs/>
          <w:color w:val="000000"/>
          <w:lang w:eastAsia="ja-JP"/>
        </w:rPr>
      </w:pPr>
      <w:r w:rsidRPr="00945671">
        <w:rPr>
          <w:rFonts w:eastAsia="MS Mincho"/>
          <w:bCs/>
          <w:color w:val="000000"/>
          <w:lang w:eastAsia="ja-JP"/>
        </w:rPr>
        <w:t>Implement</w:t>
      </w:r>
      <w:r w:rsidRPr="00945671" w:rsidR="0096682A">
        <w:rPr>
          <w:rFonts w:eastAsia="MS Mincho"/>
          <w:bCs/>
          <w:color w:val="000000"/>
          <w:lang w:eastAsia="ja-JP"/>
        </w:rPr>
        <w:t xml:space="preserve"> </w:t>
      </w:r>
      <w:r w:rsidRPr="00945671">
        <w:rPr>
          <w:rFonts w:eastAsia="MS Mincho"/>
          <w:bCs/>
          <w:color w:val="000000"/>
          <w:lang w:eastAsia="ja-JP"/>
        </w:rPr>
        <w:t>Financials</w:t>
      </w:r>
      <w:r w:rsidRPr="00945671" w:rsidR="00053A12">
        <w:rPr>
          <w:rFonts w:eastAsia="MS Mincho"/>
          <w:bCs/>
          <w:color w:val="000000"/>
          <w:lang w:eastAsia="ja-JP"/>
        </w:rPr>
        <w:t xml:space="preserve"> Cloud</w:t>
      </w:r>
      <w:r w:rsidRPr="00945671" w:rsidR="000609D2">
        <w:rPr>
          <w:rFonts w:eastAsia="MS Mincho"/>
          <w:bCs/>
          <w:color w:val="000000"/>
          <w:lang w:eastAsia="ja-JP"/>
        </w:rPr>
        <w:t xml:space="preserve"> (</w:t>
      </w:r>
      <w:r w:rsidRPr="00945671" w:rsidR="00810271">
        <w:rPr>
          <w:rFonts w:eastAsia="MS Mincho"/>
          <w:bCs/>
          <w:color w:val="000000"/>
          <w:lang w:eastAsia="ja-JP"/>
        </w:rPr>
        <w:t xml:space="preserve">AP, </w:t>
      </w:r>
      <w:r w:rsidRPr="00945671" w:rsidR="002072B8">
        <w:rPr>
          <w:rFonts w:eastAsia="MS Mincho"/>
          <w:bCs/>
          <w:color w:val="000000"/>
          <w:lang w:eastAsia="ja-JP"/>
        </w:rPr>
        <w:t xml:space="preserve">AR, </w:t>
      </w:r>
      <w:r w:rsidRPr="00945671" w:rsidR="00D615EE">
        <w:rPr>
          <w:rFonts w:eastAsia="MS Mincho"/>
          <w:bCs/>
          <w:color w:val="000000"/>
          <w:lang w:eastAsia="ja-JP"/>
        </w:rPr>
        <w:t xml:space="preserve">GL, </w:t>
      </w:r>
      <w:r w:rsidRPr="00945671" w:rsidR="00390463">
        <w:rPr>
          <w:rFonts w:eastAsia="MS Mincho"/>
          <w:bCs/>
          <w:color w:val="000000"/>
          <w:lang w:eastAsia="ja-JP"/>
        </w:rPr>
        <w:t>FA, CM</w:t>
      </w:r>
      <w:r w:rsidRPr="00945671" w:rsidR="000609D2">
        <w:rPr>
          <w:rFonts w:eastAsia="MS Mincho"/>
          <w:bCs/>
          <w:color w:val="000000"/>
          <w:lang w:eastAsia="ja-JP"/>
        </w:rPr>
        <w:t>, Expenses)</w:t>
      </w:r>
      <w:r w:rsidRPr="00945671" w:rsidR="00053A12">
        <w:rPr>
          <w:rFonts w:eastAsia="MS Mincho"/>
          <w:bCs/>
          <w:color w:val="000000"/>
          <w:lang w:eastAsia="ja-JP"/>
        </w:rPr>
        <w:t xml:space="preserve"> and Procurement Cloud (P2P</w:t>
      </w:r>
      <w:r w:rsidRPr="00945671" w:rsidR="008A2FEA">
        <w:rPr>
          <w:rFonts w:eastAsia="MS Mincho"/>
          <w:bCs/>
          <w:color w:val="000000"/>
          <w:lang w:eastAsia="ja-JP"/>
        </w:rPr>
        <w:t>)</w:t>
      </w:r>
      <w:r w:rsidRPr="00945671">
        <w:rPr>
          <w:rFonts w:eastAsia="MS Mincho"/>
          <w:bCs/>
          <w:color w:val="000000"/>
          <w:lang w:eastAsia="ja-JP"/>
        </w:rPr>
        <w:t xml:space="preserve"> design for Oracle EBS</w:t>
      </w:r>
      <w:r w:rsidRPr="00945671" w:rsidR="00675613">
        <w:rPr>
          <w:rFonts w:eastAsia="MS Mincho"/>
          <w:bCs/>
          <w:color w:val="000000"/>
          <w:lang w:eastAsia="ja-JP"/>
        </w:rPr>
        <w:t xml:space="preserve"> R12</w:t>
      </w:r>
      <w:r w:rsidRPr="00945671" w:rsidR="007B7329">
        <w:rPr>
          <w:rFonts w:eastAsia="MS Mincho"/>
          <w:bCs/>
          <w:color w:val="000000"/>
          <w:lang w:eastAsia="ja-JP"/>
        </w:rPr>
        <w:t>.2.7</w:t>
      </w:r>
      <w:r w:rsidRPr="00945671">
        <w:rPr>
          <w:rFonts w:eastAsia="MS Mincho"/>
          <w:bCs/>
          <w:color w:val="000000"/>
          <w:lang w:eastAsia="ja-JP"/>
        </w:rPr>
        <w:t xml:space="preserve"> to Oracle ERP Cloud </w:t>
      </w:r>
      <w:r w:rsidRPr="00945671" w:rsidR="00D8690E">
        <w:rPr>
          <w:rFonts w:eastAsia="MS Mincho"/>
          <w:bCs/>
          <w:color w:val="000000"/>
          <w:lang w:eastAsia="ja-JP"/>
        </w:rPr>
        <w:t xml:space="preserve">full cycle </w:t>
      </w:r>
      <w:r w:rsidRPr="00945671" w:rsidR="006F0D0B">
        <w:rPr>
          <w:rFonts w:eastAsia="MS Mincho"/>
          <w:bCs/>
          <w:color w:val="000000"/>
          <w:lang w:eastAsia="ja-JP"/>
        </w:rPr>
        <w:t>implementation</w:t>
      </w:r>
    </w:p>
    <w:p w:rsidR="0069005F" w:rsidRPr="00945671" w:rsidP="0069005F" w14:paraId="1EFFEE5F" w14:textId="7D657D9A">
      <w:pPr>
        <w:pStyle w:val="ListParagraph"/>
        <w:numPr>
          <w:ilvl w:val="0"/>
          <w:numId w:val="26"/>
        </w:numPr>
        <w:rPr>
          <w:rFonts w:eastAsia="MS Mincho"/>
          <w:bCs/>
          <w:color w:val="000000"/>
          <w:lang w:eastAsia="ja-JP"/>
        </w:rPr>
      </w:pPr>
      <w:r w:rsidRPr="00945671">
        <w:rPr>
          <w:rFonts w:eastAsia="MS Mincho"/>
          <w:bCs/>
          <w:color w:val="000000"/>
          <w:lang w:eastAsia="ja-JP"/>
        </w:rPr>
        <w:t xml:space="preserve">Manage post go-live support, defect tracking, coordinate business users through command </w:t>
      </w:r>
      <w:r w:rsidRPr="00945671" w:rsidR="008D6811">
        <w:rPr>
          <w:rFonts w:eastAsia="MS Mincho"/>
          <w:bCs/>
          <w:color w:val="000000"/>
          <w:lang w:eastAsia="ja-JP"/>
        </w:rPr>
        <w:t>center.</w:t>
      </w:r>
    </w:p>
    <w:p w:rsidR="004F3C7D" w:rsidRPr="00945671" w:rsidP="004F3C7D" w14:paraId="3899DCAE" w14:textId="4CA8BF1E">
      <w:pPr>
        <w:pStyle w:val="ListParagraph"/>
        <w:numPr>
          <w:ilvl w:val="0"/>
          <w:numId w:val="26"/>
        </w:numPr>
        <w:rPr>
          <w:rFonts w:eastAsia="MS Mincho"/>
          <w:bCs/>
          <w:color w:val="000000"/>
          <w:lang w:eastAsia="ja-JP"/>
        </w:rPr>
      </w:pPr>
      <w:r w:rsidRPr="00945671">
        <w:rPr>
          <w:rFonts w:eastAsia="MS Mincho"/>
          <w:bCs/>
          <w:color w:val="000000"/>
          <w:lang w:eastAsia="ja-JP"/>
        </w:rPr>
        <w:t>Financials (</w:t>
      </w:r>
      <w:r w:rsidRPr="00945671" w:rsidR="00C8421F">
        <w:rPr>
          <w:rFonts w:eastAsia="MS Mincho"/>
          <w:bCs/>
          <w:color w:val="000000"/>
          <w:lang w:eastAsia="ja-JP"/>
        </w:rPr>
        <w:t xml:space="preserve">Payables, Receivables, General Ledger) </w:t>
      </w:r>
      <w:r w:rsidRPr="00945671" w:rsidR="00C70334">
        <w:rPr>
          <w:rFonts w:eastAsia="MS Mincho"/>
          <w:bCs/>
          <w:color w:val="000000"/>
          <w:lang w:eastAsia="ja-JP"/>
        </w:rPr>
        <w:t>/</w:t>
      </w:r>
      <w:r w:rsidRPr="00945671" w:rsidR="00C8421F">
        <w:rPr>
          <w:rFonts w:eastAsia="MS Mincho"/>
          <w:bCs/>
          <w:color w:val="000000"/>
          <w:lang w:eastAsia="ja-JP"/>
        </w:rPr>
        <w:t xml:space="preserve"> Project Portfolio Management (</w:t>
      </w:r>
      <w:r w:rsidRPr="00945671" w:rsidR="002072B8">
        <w:rPr>
          <w:rFonts w:eastAsia="MS Mincho"/>
          <w:bCs/>
          <w:color w:val="000000"/>
          <w:lang w:eastAsia="ja-JP"/>
        </w:rPr>
        <w:t>PPM) data</w:t>
      </w:r>
      <w:r w:rsidRPr="00945671">
        <w:rPr>
          <w:rFonts w:eastAsia="MS Mincho"/>
          <w:bCs/>
          <w:color w:val="000000"/>
          <w:lang w:eastAsia="ja-JP"/>
        </w:rPr>
        <w:t xml:space="preserve"> Conversion, responsible for EBS data extract, transform into Oracle Cloud Requirements</w:t>
      </w:r>
    </w:p>
    <w:p w:rsidR="004F3C7D" w:rsidRPr="00945671" w:rsidP="004F3C7D" w14:paraId="01B3C9FE" w14:textId="6B7750CD">
      <w:pPr>
        <w:pStyle w:val="ListParagraph"/>
        <w:numPr>
          <w:ilvl w:val="0"/>
          <w:numId w:val="26"/>
        </w:numPr>
        <w:rPr>
          <w:rFonts w:eastAsia="MS Mincho"/>
          <w:bCs/>
          <w:color w:val="000000"/>
          <w:lang w:eastAsia="ja-JP"/>
        </w:rPr>
      </w:pPr>
      <w:r w:rsidRPr="00945671">
        <w:rPr>
          <w:rFonts w:eastAsia="MS Mincho"/>
          <w:bCs/>
          <w:color w:val="000000"/>
          <w:lang w:eastAsia="ja-JP"/>
        </w:rPr>
        <w:t xml:space="preserve">Responsible Oracle </w:t>
      </w:r>
      <w:r w:rsidRPr="00945671" w:rsidR="000609D2">
        <w:rPr>
          <w:rFonts w:eastAsia="MS Mincho"/>
          <w:bCs/>
          <w:color w:val="000000"/>
          <w:lang w:eastAsia="ja-JP"/>
        </w:rPr>
        <w:t>Financials/Procumbent</w:t>
      </w:r>
      <w:r w:rsidRPr="00945671" w:rsidR="00C70334">
        <w:rPr>
          <w:rFonts w:eastAsia="MS Mincho"/>
          <w:bCs/>
          <w:color w:val="000000"/>
          <w:lang w:eastAsia="ja-JP"/>
        </w:rPr>
        <w:t xml:space="preserve"> </w:t>
      </w:r>
      <w:r w:rsidRPr="00945671">
        <w:rPr>
          <w:rFonts w:eastAsia="MS Mincho"/>
          <w:bCs/>
          <w:color w:val="000000"/>
          <w:lang w:eastAsia="ja-JP"/>
        </w:rPr>
        <w:t>Cloud Configuration data</w:t>
      </w:r>
      <w:r w:rsidRPr="00945671" w:rsidR="00C70334">
        <w:rPr>
          <w:rFonts w:eastAsia="MS Mincho"/>
          <w:bCs/>
          <w:color w:val="000000"/>
          <w:lang w:eastAsia="ja-JP"/>
        </w:rPr>
        <w:t xml:space="preserve"> analysis and</w:t>
      </w:r>
      <w:r w:rsidRPr="00945671">
        <w:rPr>
          <w:rFonts w:eastAsia="MS Mincho"/>
          <w:bCs/>
          <w:color w:val="000000"/>
          <w:lang w:eastAsia="ja-JP"/>
        </w:rPr>
        <w:t xml:space="preserve"> </w:t>
      </w:r>
      <w:r w:rsidRPr="00945671" w:rsidR="00C70334">
        <w:rPr>
          <w:rFonts w:eastAsia="MS Mincho"/>
          <w:bCs/>
          <w:color w:val="000000"/>
          <w:lang w:eastAsia="ja-JP"/>
        </w:rPr>
        <w:t>Financials</w:t>
      </w:r>
      <w:r w:rsidRPr="00945671">
        <w:rPr>
          <w:rFonts w:eastAsia="MS Mincho"/>
          <w:bCs/>
          <w:color w:val="000000"/>
          <w:lang w:eastAsia="ja-JP"/>
        </w:rPr>
        <w:t xml:space="preserve"> Cloud</w:t>
      </w:r>
      <w:r w:rsidRPr="00945671" w:rsidR="00C70334">
        <w:rPr>
          <w:rFonts w:eastAsia="MS Mincho"/>
          <w:bCs/>
          <w:color w:val="000000"/>
          <w:lang w:eastAsia="ja-JP"/>
        </w:rPr>
        <w:t xml:space="preserve"> data conversion</w:t>
      </w:r>
      <w:r w:rsidRPr="00945671" w:rsidR="004F5A30">
        <w:rPr>
          <w:rFonts w:eastAsia="MS Mincho"/>
          <w:bCs/>
          <w:color w:val="000000"/>
          <w:lang w:eastAsia="ja-JP"/>
        </w:rPr>
        <w:t>/integration</w:t>
      </w:r>
      <w:r w:rsidRPr="00945671" w:rsidR="00C70334">
        <w:rPr>
          <w:rFonts w:eastAsia="MS Mincho"/>
          <w:bCs/>
          <w:color w:val="000000"/>
          <w:lang w:eastAsia="ja-JP"/>
        </w:rPr>
        <w:t xml:space="preserve"> using FBDI</w:t>
      </w:r>
      <w:r w:rsidRPr="00945671" w:rsidR="00D2472F">
        <w:rPr>
          <w:rFonts w:eastAsia="MS Mincho"/>
          <w:bCs/>
          <w:color w:val="000000"/>
          <w:lang w:eastAsia="ja-JP"/>
        </w:rPr>
        <w:t>/OIC</w:t>
      </w:r>
    </w:p>
    <w:p w:rsidR="004F3C7D" w:rsidRPr="00945671" w:rsidP="004F3C7D" w14:paraId="6958D363" w14:textId="292FE218">
      <w:pPr>
        <w:pStyle w:val="ListParagraph"/>
        <w:numPr>
          <w:ilvl w:val="0"/>
          <w:numId w:val="26"/>
        </w:numPr>
        <w:rPr>
          <w:rFonts w:eastAsia="MS Mincho"/>
          <w:bCs/>
          <w:color w:val="000000"/>
          <w:lang w:eastAsia="ja-JP"/>
        </w:rPr>
      </w:pPr>
      <w:r w:rsidRPr="00945671">
        <w:rPr>
          <w:rFonts w:eastAsia="MS Mincho"/>
          <w:bCs/>
          <w:color w:val="000000"/>
          <w:lang w:eastAsia="ja-JP"/>
        </w:rPr>
        <w:t xml:space="preserve">Responsible for Financials </w:t>
      </w:r>
      <w:r w:rsidRPr="00945671" w:rsidR="004F5A30">
        <w:rPr>
          <w:rFonts w:eastAsia="MS Mincho"/>
          <w:bCs/>
          <w:color w:val="000000"/>
          <w:lang w:eastAsia="ja-JP"/>
        </w:rPr>
        <w:t>Cloud</w:t>
      </w:r>
      <w:r w:rsidRPr="00945671">
        <w:rPr>
          <w:rFonts w:eastAsia="MS Mincho"/>
          <w:bCs/>
          <w:color w:val="000000"/>
          <w:lang w:eastAsia="ja-JP"/>
        </w:rPr>
        <w:t xml:space="preserve">/ Procurement </w:t>
      </w:r>
      <w:r w:rsidRPr="00945671" w:rsidR="004F5A30">
        <w:rPr>
          <w:rFonts w:eastAsia="MS Mincho"/>
          <w:bCs/>
          <w:color w:val="000000"/>
          <w:lang w:eastAsia="ja-JP"/>
        </w:rPr>
        <w:t xml:space="preserve">cloud </w:t>
      </w:r>
      <w:r w:rsidRPr="00945671">
        <w:rPr>
          <w:rFonts w:eastAsia="MS Mincho"/>
          <w:bCs/>
          <w:color w:val="000000"/>
          <w:lang w:eastAsia="ja-JP"/>
        </w:rPr>
        <w:t>Integrations and Report retrofit into Oracle ERP Cloud</w:t>
      </w:r>
    </w:p>
    <w:p w:rsidR="004F3C7D" w:rsidRPr="00945671" w:rsidP="004F3C7D" w14:paraId="4B0EBF1A" w14:textId="0933E27C">
      <w:pPr>
        <w:pStyle w:val="ListParagraph"/>
        <w:numPr>
          <w:ilvl w:val="0"/>
          <w:numId w:val="26"/>
        </w:numPr>
        <w:rPr>
          <w:rFonts w:eastAsia="MS Mincho"/>
          <w:bCs/>
          <w:color w:val="000000"/>
          <w:lang w:eastAsia="ja-JP"/>
        </w:rPr>
      </w:pPr>
      <w:r w:rsidRPr="00945671">
        <w:rPr>
          <w:rFonts w:eastAsia="MS Mincho"/>
          <w:bCs/>
          <w:color w:val="000000"/>
          <w:lang w:eastAsia="ja-JP"/>
        </w:rPr>
        <w:t>Design, Development, Unit Testing</w:t>
      </w:r>
      <w:r w:rsidRPr="00945671" w:rsidR="004F5A30">
        <w:rPr>
          <w:rFonts w:eastAsia="MS Mincho"/>
          <w:bCs/>
          <w:color w:val="000000"/>
          <w:lang w:eastAsia="ja-JP"/>
        </w:rPr>
        <w:t xml:space="preserve"> and Migrations</w:t>
      </w:r>
      <w:r w:rsidRPr="00945671">
        <w:rPr>
          <w:rFonts w:eastAsia="MS Mincho"/>
          <w:bCs/>
          <w:color w:val="000000"/>
          <w:lang w:eastAsia="ja-JP"/>
        </w:rPr>
        <w:t xml:space="preserve"> of Financials</w:t>
      </w:r>
      <w:r w:rsidRPr="00945671" w:rsidR="004F5A30">
        <w:rPr>
          <w:rFonts w:eastAsia="MS Mincho"/>
          <w:bCs/>
          <w:color w:val="000000"/>
          <w:lang w:eastAsia="ja-JP"/>
        </w:rPr>
        <w:t xml:space="preserve"> cloud</w:t>
      </w:r>
      <w:r w:rsidRPr="00945671">
        <w:rPr>
          <w:rFonts w:eastAsia="MS Mincho"/>
          <w:bCs/>
          <w:color w:val="000000"/>
          <w:lang w:eastAsia="ja-JP"/>
        </w:rPr>
        <w:t>/Procurement</w:t>
      </w:r>
      <w:r w:rsidRPr="00945671" w:rsidR="004F5A30">
        <w:rPr>
          <w:rFonts w:eastAsia="MS Mincho"/>
          <w:bCs/>
          <w:color w:val="000000"/>
          <w:lang w:eastAsia="ja-JP"/>
        </w:rPr>
        <w:t xml:space="preserve"> cloud outbound extracts</w:t>
      </w:r>
      <w:r w:rsidRPr="00945671">
        <w:rPr>
          <w:rFonts w:eastAsia="MS Mincho"/>
          <w:bCs/>
          <w:color w:val="000000"/>
          <w:lang w:eastAsia="ja-JP"/>
        </w:rPr>
        <w:t>/reports</w:t>
      </w:r>
      <w:r w:rsidRPr="00945671" w:rsidR="00D5315D">
        <w:rPr>
          <w:rFonts w:eastAsia="MS Mincho"/>
          <w:bCs/>
          <w:color w:val="000000"/>
          <w:lang w:eastAsia="ja-JP"/>
        </w:rPr>
        <w:t xml:space="preserve"> (BIP</w:t>
      </w:r>
      <w:r w:rsidRPr="00945671" w:rsidR="00FE7818">
        <w:rPr>
          <w:rFonts w:eastAsia="MS Mincho"/>
          <w:bCs/>
          <w:color w:val="000000"/>
          <w:lang w:eastAsia="ja-JP"/>
        </w:rPr>
        <w:t>, FRS</w:t>
      </w:r>
      <w:r w:rsidRPr="00945671" w:rsidR="00CD5D81">
        <w:rPr>
          <w:rFonts w:eastAsia="MS Mincho"/>
          <w:bCs/>
          <w:color w:val="000000"/>
          <w:lang w:eastAsia="ja-JP"/>
        </w:rPr>
        <w:t xml:space="preserve"> and OTBI Reports)</w:t>
      </w:r>
      <w:r w:rsidRPr="00945671" w:rsidR="00820688">
        <w:rPr>
          <w:rFonts w:eastAsia="MS Mincho"/>
          <w:bCs/>
          <w:color w:val="000000"/>
          <w:lang w:eastAsia="ja-JP"/>
        </w:rPr>
        <w:t xml:space="preserve"> </w:t>
      </w:r>
    </w:p>
    <w:p w:rsidR="004F3C7D" w:rsidRPr="00945671" w:rsidP="004F3C7D" w14:paraId="0FC61C71" w14:textId="0F0CC533">
      <w:pPr>
        <w:pStyle w:val="ListParagraph"/>
        <w:numPr>
          <w:ilvl w:val="0"/>
          <w:numId w:val="26"/>
        </w:numPr>
        <w:rPr>
          <w:rFonts w:eastAsia="MS Mincho"/>
          <w:bCs/>
          <w:color w:val="000000"/>
          <w:lang w:eastAsia="ja-JP"/>
        </w:rPr>
      </w:pPr>
      <w:r w:rsidRPr="00945671">
        <w:rPr>
          <w:rFonts w:eastAsia="MS Mincho"/>
          <w:bCs/>
          <w:color w:val="000000"/>
          <w:lang w:eastAsia="ja-JP"/>
        </w:rPr>
        <w:t>Responsible for financials</w:t>
      </w:r>
      <w:r w:rsidRPr="00945671" w:rsidR="004F5A30">
        <w:rPr>
          <w:rFonts w:eastAsia="MS Mincho"/>
          <w:bCs/>
          <w:color w:val="000000"/>
          <w:lang w:eastAsia="ja-JP"/>
        </w:rPr>
        <w:t xml:space="preserve"> cloud</w:t>
      </w:r>
      <w:r w:rsidRPr="00945671">
        <w:rPr>
          <w:rFonts w:eastAsia="MS Mincho"/>
          <w:bCs/>
          <w:color w:val="000000"/>
          <w:lang w:eastAsia="ja-JP"/>
        </w:rPr>
        <w:t xml:space="preserve">/procurement </w:t>
      </w:r>
      <w:r w:rsidRPr="00945671" w:rsidR="004F5A30">
        <w:rPr>
          <w:rFonts w:eastAsia="MS Mincho"/>
          <w:bCs/>
          <w:color w:val="000000"/>
          <w:lang w:eastAsia="ja-JP"/>
        </w:rPr>
        <w:t xml:space="preserve">cloud </w:t>
      </w:r>
      <w:r w:rsidRPr="00945671">
        <w:rPr>
          <w:rFonts w:eastAsia="MS Mincho"/>
          <w:bCs/>
          <w:color w:val="000000"/>
          <w:lang w:eastAsia="ja-JP"/>
        </w:rPr>
        <w:t xml:space="preserve">Conference Room Pilot (CRP) </w:t>
      </w:r>
      <w:r w:rsidRPr="00945671" w:rsidR="008D6811">
        <w:rPr>
          <w:rFonts w:eastAsia="MS Mincho"/>
          <w:bCs/>
          <w:color w:val="000000"/>
          <w:lang w:eastAsia="ja-JP"/>
        </w:rPr>
        <w:t>tasks,</w:t>
      </w:r>
      <w:r w:rsidRPr="00945671" w:rsidR="004F5A30">
        <w:rPr>
          <w:rFonts w:eastAsia="MS Mincho"/>
          <w:bCs/>
          <w:color w:val="000000"/>
          <w:lang w:eastAsia="ja-JP"/>
        </w:rPr>
        <w:t xml:space="preserve"> </w:t>
      </w:r>
      <w:r w:rsidRPr="00945671">
        <w:rPr>
          <w:rFonts w:eastAsia="MS Mincho"/>
          <w:bCs/>
          <w:color w:val="000000"/>
          <w:lang w:eastAsia="ja-JP"/>
        </w:rPr>
        <w:t>User Acceptance Tests (UAT)</w:t>
      </w:r>
      <w:r w:rsidRPr="00945671" w:rsidR="004F5A30">
        <w:rPr>
          <w:rFonts w:eastAsia="MS Mincho"/>
          <w:bCs/>
          <w:color w:val="000000"/>
          <w:lang w:eastAsia="ja-JP"/>
        </w:rPr>
        <w:t>, Project Defect Tracking and Deployment Strategy</w:t>
      </w:r>
    </w:p>
    <w:p w:rsidR="00DA7543" w:rsidRPr="00945671" w:rsidP="004F3C7D" w14:paraId="54B04C77" w14:textId="21918AC3">
      <w:pPr>
        <w:pStyle w:val="ListParagraph"/>
        <w:numPr>
          <w:ilvl w:val="0"/>
          <w:numId w:val="26"/>
        </w:numPr>
        <w:rPr>
          <w:rFonts w:eastAsia="MS Mincho"/>
          <w:bCs/>
          <w:color w:val="000000"/>
          <w:lang w:eastAsia="ja-JP"/>
        </w:rPr>
      </w:pPr>
      <w:r w:rsidRPr="00945671">
        <w:rPr>
          <w:rFonts w:eastAsia="MS Mincho"/>
          <w:bCs/>
          <w:color w:val="000000"/>
          <w:lang w:eastAsia="ja-JP"/>
        </w:rPr>
        <w:t xml:space="preserve">Prepared Balance Sheet Reports, Profit and Loss </w:t>
      </w:r>
      <w:r w:rsidRPr="00945671" w:rsidR="00C95BEC">
        <w:rPr>
          <w:rFonts w:eastAsia="MS Mincho"/>
          <w:bCs/>
          <w:color w:val="000000"/>
          <w:lang w:eastAsia="ja-JP"/>
        </w:rPr>
        <w:t>FRS Report for Financials Stakeh</w:t>
      </w:r>
      <w:r w:rsidRPr="00945671">
        <w:rPr>
          <w:rFonts w:eastAsia="MS Mincho"/>
          <w:bCs/>
          <w:color w:val="000000"/>
          <w:lang w:eastAsia="ja-JP"/>
        </w:rPr>
        <w:t>older</w:t>
      </w:r>
    </w:p>
    <w:p w:rsidR="005E33D1" w:rsidRPr="00945671" w:rsidP="004F3C7D" w14:paraId="1B6F8F51" w14:textId="22EF0807">
      <w:pPr>
        <w:pStyle w:val="ListParagraph"/>
        <w:numPr>
          <w:ilvl w:val="0"/>
          <w:numId w:val="26"/>
        </w:numPr>
        <w:rPr>
          <w:rFonts w:eastAsia="MS Mincho"/>
          <w:bCs/>
          <w:color w:val="000000"/>
          <w:lang w:eastAsia="ja-JP"/>
        </w:rPr>
      </w:pPr>
      <w:r w:rsidRPr="00945671">
        <w:rPr>
          <w:rFonts w:eastAsia="MS Mincho"/>
          <w:bCs/>
          <w:color w:val="000000"/>
          <w:lang w:eastAsia="ja-JP"/>
        </w:rPr>
        <w:t>Manage and Maintain user security roles, custom job roles and user data access through Security Console</w:t>
      </w:r>
    </w:p>
    <w:p w:rsidR="00E43073" w:rsidRPr="00945671" w:rsidP="004F3C7D" w14:paraId="5FDA4B71" w14:textId="5F97343D">
      <w:pPr>
        <w:pStyle w:val="ListParagraph"/>
        <w:numPr>
          <w:ilvl w:val="0"/>
          <w:numId w:val="26"/>
        </w:numPr>
        <w:rPr>
          <w:rFonts w:eastAsia="MS Mincho"/>
          <w:bCs/>
          <w:color w:val="000000"/>
          <w:lang w:eastAsia="ja-JP"/>
        </w:rPr>
      </w:pPr>
      <w:r w:rsidRPr="00945671">
        <w:rPr>
          <w:rFonts w:eastAsia="MS Mincho"/>
          <w:bCs/>
          <w:color w:val="000000"/>
          <w:lang w:eastAsia="ja-JP"/>
        </w:rPr>
        <w:t>Work on</w:t>
      </w:r>
      <w:r w:rsidRPr="00945671">
        <w:rPr>
          <w:rFonts w:eastAsia="MS Mincho"/>
          <w:bCs/>
          <w:color w:val="000000"/>
          <w:lang w:eastAsia="ja-JP"/>
        </w:rPr>
        <w:t xml:space="preserve"> OTBI/BIP extracts and reports for outbound integrations and business users </w:t>
      </w:r>
      <w:r w:rsidRPr="00945671" w:rsidR="008D6811">
        <w:rPr>
          <w:rFonts w:eastAsia="MS Mincho"/>
          <w:bCs/>
          <w:color w:val="000000"/>
          <w:lang w:eastAsia="ja-JP"/>
        </w:rPr>
        <w:t>respectively.</w:t>
      </w:r>
    </w:p>
    <w:p w:rsidR="00C24C82" w:rsidRPr="00945671" w:rsidP="00C24C82" w14:paraId="2B4600CE" w14:textId="6DA5F6B4">
      <w:pPr>
        <w:pStyle w:val="ListParagraph"/>
        <w:numPr>
          <w:ilvl w:val="0"/>
          <w:numId w:val="26"/>
        </w:numPr>
        <w:rPr>
          <w:rFonts w:eastAsia="MS Mincho"/>
          <w:bCs/>
          <w:color w:val="000000"/>
          <w:lang w:eastAsia="ja-JP"/>
        </w:rPr>
      </w:pPr>
      <w:r w:rsidRPr="00945671">
        <w:rPr>
          <w:rFonts w:eastAsia="MS Mincho"/>
          <w:bCs/>
          <w:color w:val="000000"/>
          <w:lang w:eastAsia="ja-JP"/>
        </w:rPr>
        <w:t>Coordinate o</w:t>
      </w:r>
      <w:r w:rsidRPr="00945671" w:rsidR="00785B2D">
        <w:rPr>
          <w:rFonts w:eastAsia="MS Mincho"/>
          <w:bCs/>
          <w:color w:val="000000"/>
          <w:lang w:eastAsia="ja-JP"/>
        </w:rPr>
        <w:t>ffshore</w:t>
      </w:r>
      <w:r w:rsidRPr="00945671">
        <w:rPr>
          <w:rFonts w:eastAsia="MS Mincho"/>
          <w:bCs/>
          <w:color w:val="000000"/>
          <w:lang w:eastAsia="ja-JP"/>
        </w:rPr>
        <w:t xml:space="preserve"> development and </w:t>
      </w:r>
      <w:r w:rsidRPr="00945671" w:rsidR="00785B2D">
        <w:rPr>
          <w:rFonts w:eastAsia="MS Mincho"/>
          <w:bCs/>
          <w:color w:val="000000"/>
          <w:lang w:eastAsia="ja-JP"/>
        </w:rPr>
        <w:t xml:space="preserve">delivery, </w:t>
      </w:r>
      <w:r w:rsidRPr="00945671">
        <w:rPr>
          <w:rFonts w:eastAsia="MS Mincho"/>
          <w:bCs/>
          <w:color w:val="000000"/>
          <w:lang w:eastAsia="ja-JP"/>
        </w:rPr>
        <w:t xml:space="preserve">also coordinate </w:t>
      </w:r>
      <w:r w:rsidRPr="00945671" w:rsidR="00785B2D">
        <w:rPr>
          <w:rFonts w:eastAsia="MS Mincho"/>
          <w:bCs/>
          <w:color w:val="000000"/>
          <w:lang w:eastAsia="ja-JP"/>
        </w:rPr>
        <w:t xml:space="preserve">business approvals and sign-off </w:t>
      </w:r>
      <w:r w:rsidRPr="00945671" w:rsidR="008D6811">
        <w:rPr>
          <w:rFonts w:eastAsia="MS Mincho"/>
          <w:bCs/>
          <w:color w:val="000000"/>
          <w:lang w:eastAsia="ja-JP"/>
        </w:rPr>
        <w:t>activities.</w:t>
      </w:r>
    </w:p>
    <w:p w:rsidR="00AE2CDB" w:rsidRPr="00945671" w:rsidP="00AE2CDB" w14:paraId="007B738B" w14:textId="77777777">
      <w:pPr>
        <w:pStyle w:val="ListParagraph"/>
        <w:rPr>
          <w:rFonts w:eastAsia="MS Mincho"/>
          <w:bCs/>
          <w:color w:val="000000"/>
          <w:lang w:eastAsia="ja-JP"/>
        </w:rPr>
      </w:pPr>
    </w:p>
    <w:p w:rsidR="00F036F9" w:rsidRPr="00945671" w:rsidP="00F036F9" w14:paraId="1C86DBDC" w14:textId="22DB8A57">
      <w:pPr>
        <w:rPr>
          <w:rFonts w:eastAsia="MS Mincho"/>
          <w:b/>
          <w:bCs/>
          <w:color w:val="000000"/>
          <w:lang w:eastAsia="ja-JP"/>
        </w:rPr>
      </w:pPr>
      <w:r w:rsidRPr="00945671">
        <w:rPr>
          <w:rFonts w:eastAsia="MS Mincho"/>
          <w:b/>
          <w:bCs/>
          <w:color w:val="000000"/>
          <w:lang w:eastAsia="ja-JP"/>
        </w:rPr>
        <w:t xml:space="preserve">Client: Williams Energy Tulsa, Oklahoma – (03/2021 – </w:t>
      </w:r>
      <w:r w:rsidRPr="00945671" w:rsidR="004F3C7D">
        <w:rPr>
          <w:rFonts w:eastAsia="MS Mincho"/>
          <w:b/>
          <w:bCs/>
          <w:color w:val="000000"/>
          <w:lang w:eastAsia="ja-JP"/>
        </w:rPr>
        <w:t>07/2021</w:t>
      </w:r>
      <w:r w:rsidRPr="00945671">
        <w:rPr>
          <w:rFonts w:eastAsia="MS Mincho"/>
          <w:b/>
          <w:bCs/>
          <w:color w:val="000000"/>
          <w:lang w:eastAsia="ja-JP"/>
        </w:rPr>
        <w:t>)</w:t>
      </w:r>
    </w:p>
    <w:p w:rsidR="00F036F9" w:rsidP="00F036F9" w14:paraId="7CAD4F00" w14:textId="36881E4C">
      <w:pPr>
        <w:rPr>
          <w:rFonts w:eastAsia="MS Mincho"/>
          <w:b/>
          <w:bCs/>
          <w:color w:val="000000"/>
          <w:lang w:eastAsia="ja-JP"/>
        </w:rPr>
      </w:pPr>
      <w:r w:rsidRPr="00945671">
        <w:rPr>
          <w:rFonts w:eastAsia="MS Mincho"/>
          <w:b/>
          <w:bCs/>
          <w:color w:val="000000"/>
          <w:lang w:eastAsia="ja-JP"/>
        </w:rPr>
        <w:t xml:space="preserve">Oracle </w:t>
      </w:r>
      <w:r w:rsidR="007C76CB">
        <w:rPr>
          <w:rFonts w:eastAsia="MS Mincho"/>
          <w:b/>
          <w:bCs/>
          <w:color w:val="000000"/>
          <w:lang w:eastAsia="ja-JP"/>
        </w:rPr>
        <w:t xml:space="preserve">Fusion </w:t>
      </w:r>
      <w:r w:rsidRPr="00945671">
        <w:rPr>
          <w:rFonts w:eastAsia="MS Mincho"/>
          <w:b/>
          <w:bCs/>
          <w:color w:val="000000"/>
          <w:lang w:eastAsia="ja-JP"/>
        </w:rPr>
        <w:t>Cloud Application</w:t>
      </w:r>
      <w:r w:rsidRPr="00945671" w:rsidR="00C761E8">
        <w:rPr>
          <w:rFonts w:eastAsia="MS Mincho"/>
          <w:b/>
          <w:bCs/>
          <w:color w:val="000000"/>
          <w:lang w:eastAsia="ja-JP"/>
        </w:rPr>
        <w:t xml:space="preserve"> (Prod </w:t>
      </w:r>
      <w:r w:rsidRPr="00945671">
        <w:rPr>
          <w:rFonts w:eastAsia="MS Mincho"/>
          <w:b/>
          <w:bCs/>
          <w:color w:val="000000"/>
          <w:lang w:eastAsia="ja-JP"/>
        </w:rPr>
        <w:t>20C/20D/21A</w:t>
      </w:r>
      <w:r w:rsidRPr="00945671" w:rsidR="004F3C7D">
        <w:rPr>
          <w:rFonts w:eastAsia="MS Mincho"/>
          <w:b/>
          <w:bCs/>
          <w:color w:val="000000"/>
          <w:lang w:eastAsia="ja-JP"/>
        </w:rPr>
        <w:t>/21B</w:t>
      </w:r>
      <w:r w:rsidRPr="00945671" w:rsidR="00C761E8">
        <w:rPr>
          <w:rFonts w:eastAsia="MS Mincho"/>
          <w:b/>
          <w:bCs/>
          <w:color w:val="000000"/>
          <w:lang w:eastAsia="ja-JP"/>
        </w:rPr>
        <w:t>)</w:t>
      </w:r>
      <w:r w:rsidRPr="00945671">
        <w:rPr>
          <w:rFonts w:eastAsia="MS Mincho"/>
          <w:b/>
          <w:bCs/>
          <w:color w:val="000000"/>
          <w:lang w:eastAsia="ja-JP"/>
        </w:rPr>
        <w:t xml:space="preserve"> (SaaS Cloud Implementation).</w:t>
      </w:r>
    </w:p>
    <w:p w:rsidR="007C76CB" w:rsidRPr="00945671" w:rsidP="00F036F9" w14:paraId="3DEE59B7" w14:textId="623799C5">
      <w:pPr>
        <w:contextualSpacing/>
        <w:rPr>
          <w:rFonts w:eastAsia="MS Mincho"/>
          <w:b/>
          <w:bCs/>
          <w:color w:val="000000"/>
          <w:lang w:eastAsia="ja-JP"/>
        </w:rPr>
      </w:pPr>
      <w:r>
        <w:rPr>
          <w:rFonts w:eastAsia="MS Mincho"/>
          <w:b/>
          <w:bCs/>
          <w:color w:val="000000"/>
          <w:lang w:eastAsia="ja-JP"/>
        </w:rPr>
        <w:t>Implementing Oracle Fusion ERP/</w:t>
      </w:r>
      <w:r w:rsidR="00F4329F">
        <w:rPr>
          <w:rFonts w:eastAsia="MS Mincho"/>
          <w:b/>
          <w:bCs/>
          <w:color w:val="000000"/>
          <w:lang w:eastAsia="ja-JP"/>
        </w:rPr>
        <w:t>SCM/PPM</w:t>
      </w:r>
      <w:r>
        <w:rPr>
          <w:rFonts w:eastAsia="MS Mincho"/>
          <w:b/>
          <w:bCs/>
          <w:color w:val="000000"/>
          <w:lang w:eastAsia="ja-JP"/>
        </w:rPr>
        <w:t xml:space="preserve"> for </w:t>
      </w:r>
      <w:r>
        <w:rPr>
          <w:rFonts w:eastAsia="MS Mincho"/>
          <w:b/>
          <w:bCs/>
          <w:color w:val="000000"/>
          <w:lang w:eastAsia="ja-JP"/>
        </w:rPr>
        <w:t>energy distribution</w:t>
      </w:r>
      <w:r w:rsidR="00F4329F">
        <w:rPr>
          <w:rFonts w:eastAsia="MS Mincho"/>
          <w:b/>
          <w:bCs/>
          <w:color w:val="000000"/>
          <w:lang w:eastAsia="ja-JP"/>
        </w:rPr>
        <w:t>s</w:t>
      </w:r>
      <w:r>
        <w:rPr>
          <w:rFonts w:eastAsia="MS Mincho"/>
          <w:b/>
          <w:bCs/>
          <w:color w:val="000000"/>
          <w:lang w:eastAsia="ja-JP"/>
        </w:rPr>
        <w:t xml:space="preserve"> across </w:t>
      </w:r>
      <w:r w:rsidR="00F4329F">
        <w:rPr>
          <w:rFonts w:eastAsia="MS Mincho"/>
          <w:b/>
          <w:bCs/>
          <w:color w:val="000000"/>
          <w:lang w:eastAsia="ja-JP"/>
        </w:rPr>
        <w:t>the country.</w:t>
      </w:r>
    </w:p>
    <w:p w:rsidR="008E55F7" w:rsidRPr="008E55F7" w:rsidP="008E55F7" w14:paraId="7C592C08" w14:textId="77777777">
      <w:pPr>
        <w:rPr>
          <w:rFonts w:eastAsia="MS Mincho"/>
          <w:bCs/>
          <w:color w:val="000000"/>
          <w:lang w:eastAsia="ja-JP"/>
        </w:rPr>
      </w:pPr>
      <w:r w:rsidRPr="008E55F7">
        <w:rPr>
          <w:rFonts w:eastAsia="MS Mincho"/>
          <w:b/>
          <w:bCs/>
          <w:color w:val="000000"/>
          <w:lang w:eastAsia="ja-JP"/>
        </w:rPr>
        <w:t>Oracle ERP</w:t>
      </w:r>
      <w:r w:rsidRPr="008E55F7" w:rsidR="00F036F9">
        <w:rPr>
          <w:rFonts w:eastAsia="MS Mincho"/>
          <w:b/>
          <w:bCs/>
          <w:color w:val="000000"/>
          <w:lang w:eastAsia="ja-JP"/>
        </w:rPr>
        <w:t xml:space="preserve"> Cloud</w:t>
      </w:r>
      <w:r w:rsidRPr="008E55F7">
        <w:rPr>
          <w:rFonts w:eastAsia="MS Mincho"/>
          <w:b/>
          <w:bCs/>
          <w:color w:val="000000"/>
          <w:lang w:eastAsia="ja-JP"/>
        </w:rPr>
        <w:t xml:space="preserve"> </w:t>
      </w:r>
      <w:r w:rsidRPr="008E55F7">
        <w:rPr>
          <w:rFonts w:eastAsia="MS Mincho"/>
          <w:b/>
          <w:color w:val="000000"/>
          <w:lang w:eastAsia="ja-JP"/>
        </w:rPr>
        <w:t>Implementation Solutions Architect</w:t>
      </w:r>
    </w:p>
    <w:p w:rsidR="00F036F9" w:rsidRPr="00945671" w:rsidP="00F036F9" w14:paraId="23B274F8" w14:textId="75ED4674">
      <w:pPr>
        <w:contextualSpacing/>
        <w:rPr>
          <w:rFonts w:eastAsia="MS Mincho"/>
          <w:b/>
          <w:bCs/>
          <w:color w:val="000000"/>
          <w:lang w:eastAsia="ja-JP"/>
        </w:rPr>
      </w:pPr>
      <w:r w:rsidRPr="00945671">
        <w:rPr>
          <w:rFonts w:eastAsia="MS Mincho"/>
          <w:b/>
          <w:bCs/>
          <w:color w:val="000000"/>
          <w:lang w:eastAsia="ja-JP"/>
        </w:rPr>
        <w:t xml:space="preserve">Responsibility: </w:t>
      </w:r>
      <w:r w:rsidRPr="00945671" w:rsidR="00A267C6">
        <w:rPr>
          <w:rFonts w:eastAsia="MS Mincho"/>
          <w:b/>
          <w:bCs/>
          <w:color w:val="000000"/>
          <w:lang w:eastAsia="ja-JP"/>
        </w:rPr>
        <w:t xml:space="preserve">As an </w:t>
      </w:r>
      <w:r w:rsidRPr="00945671" w:rsidR="006C1818">
        <w:rPr>
          <w:rFonts w:eastAsia="MS Mincho"/>
          <w:b/>
          <w:bCs/>
          <w:color w:val="000000"/>
          <w:lang w:eastAsia="ja-JP"/>
        </w:rPr>
        <w:t>Oracle Fusion ERP</w:t>
      </w:r>
      <w:r w:rsidRPr="00945671" w:rsidR="00015219">
        <w:rPr>
          <w:rFonts w:eastAsia="MS Mincho"/>
          <w:b/>
          <w:bCs/>
          <w:color w:val="000000"/>
          <w:lang w:eastAsia="ja-JP"/>
        </w:rPr>
        <w:t>/SCM</w:t>
      </w:r>
      <w:r w:rsidRPr="00945671" w:rsidR="00D034A8">
        <w:rPr>
          <w:rFonts w:eastAsia="MS Mincho"/>
          <w:b/>
          <w:bCs/>
          <w:color w:val="000000"/>
          <w:lang w:eastAsia="ja-JP"/>
        </w:rPr>
        <w:t xml:space="preserve"> </w:t>
      </w:r>
      <w:r w:rsidRPr="00945671" w:rsidR="006C1818">
        <w:rPr>
          <w:rFonts w:eastAsia="MS Mincho"/>
          <w:b/>
          <w:bCs/>
          <w:color w:val="000000"/>
          <w:lang w:eastAsia="ja-JP"/>
        </w:rPr>
        <w:t xml:space="preserve">Cloud </w:t>
      </w:r>
      <w:r w:rsidR="00AD5BFB">
        <w:rPr>
          <w:rFonts w:eastAsia="MS Mincho"/>
          <w:b/>
          <w:bCs/>
          <w:color w:val="000000"/>
          <w:lang w:eastAsia="ja-JP"/>
        </w:rPr>
        <w:t>Architect/Lead</w:t>
      </w:r>
    </w:p>
    <w:p w:rsidR="00F036F9" w:rsidP="008E6682" w14:paraId="0DEEC84D" w14:textId="019B7190">
      <w:pPr>
        <w:pStyle w:val="ListParagraph"/>
        <w:numPr>
          <w:ilvl w:val="0"/>
          <w:numId w:val="26"/>
        </w:numPr>
        <w:rPr>
          <w:rFonts w:eastAsia="MS Mincho"/>
          <w:bCs/>
          <w:color w:val="000000"/>
          <w:lang w:eastAsia="ja-JP"/>
        </w:rPr>
      </w:pPr>
      <w:r>
        <w:rPr>
          <w:rFonts w:eastAsia="MS Mincho"/>
          <w:bCs/>
          <w:color w:val="000000"/>
          <w:lang w:eastAsia="ja-JP"/>
        </w:rPr>
        <w:t>Migrating</w:t>
      </w:r>
      <w:r w:rsidRPr="00945671" w:rsidR="0096682A">
        <w:rPr>
          <w:rFonts w:eastAsia="MS Mincho"/>
          <w:bCs/>
          <w:color w:val="000000"/>
          <w:lang w:eastAsia="ja-JP"/>
        </w:rPr>
        <w:t xml:space="preserve"> </w:t>
      </w:r>
      <w:r w:rsidRPr="00945671" w:rsidR="008E6682">
        <w:rPr>
          <w:rFonts w:eastAsia="MS Mincho"/>
          <w:bCs/>
          <w:color w:val="000000"/>
          <w:lang w:eastAsia="ja-JP"/>
        </w:rPr>
        <w:t xml:space="preserve">Oracle EBS </w:t>
      </w:r>
      <w:r w:rsidRPr="00945671" w:rsidR="00C9290C">
        <w:rPr>
          <w:rFonts w:eastAsia="MS Mincho"/>
          <w:bCs/>
          <w:color w:val="000000"/>
          <w:lang w:eastAsia="ja-JP"/>
        </w:rPr>
        <w:t xml:space="preserve">R12 </w:t>
      </w:r>
      <w:r w:rsidRPr="00945671" w:rsidR="008E6682">
        <w:rPr>
          <w:rFonts w:eastAsia="MS Mincho"/>
          <w:bCs/>
          <w:color w:val="000000"/>
          <w:lang w:eastAsia="ja-JP"/>
        </w:rPr>
        <w:t xml:space="preserve">to Oracle ERP Cloud </w:t>
      </w:r>
      <w:r w:rsidRPr="00945671" w:rsidR="00C9290C">
        <w:rPr>
          <w:rFonts w:eastAsia="MS Mincho"/>
          <w:bCs/>
          <w:color w:val="000000"/>
          <w:lang w:eastAsia="ja-JP"/>
        </w:rPr>
        <w:t>(Financials</w:t>
      </w:r>
      <w:r w:rsidR="00CB56A1">
        <w:rPr>
          <w:rFonts w:eastAsia="MS Mincho"/>
          <w:bCs/>
          <w:color w:val="000000"/>
          <w:lang w:eastAsia="ja-JP"/>
        </w:rPr>
        <w:t>, SCM</w:t>
      </w:r>
      <w:r w:rsidRPr="00945671" w:rsidR="00C9290C">
        <w:rPr>
          <w:rFonts w:eastAsia="MS Mincho"/>
          <w:bCs/>
          <w:color w:val="000000"/>
          <w:lang w:eastAsia="ja-JP"/>
        </w:rPr>
        <w:t xml:space="preserve"> and P2P Cloud) </w:t>
      </w:r>
      <w:r w:rsidRPr="00945671" w:rsidR="00D8690E">
        <w:rPr>
          <w:rFonts w:eastAsia="MS Mincho"/>
          <w:bCs/>
          <w:color w:val="000000"/>
          <w:lang w:eastAsia="ja-JP"/>
        </w:rPr>
        <w:t xml:space="preserve">full cycle </w:t>
      </w:r>
      <w:r w:rsidRPr="00945671" w:rsidR="008D6811">
        <w:rPr>
          <w:rFonts w:eastAsia="MS Mincho"/>
          <w:bCs/>
          <w:color w:val="000000"/>
          <w:lang w:eastAsia="ja-JP"/>
        </w:rPr>
        <w:t>implementation.</w:t>
      </w:r>
    </w:p>
    <w:p w:rsidR="00327420" w:rsidP="008E6682" w14:paraId="34009BCF" w14:textId="63596981">
      <w:pPr>
        <w:pStyle w:val="ListParagraph"/>
        <w:numPr>
          <w:ilvl w:val="0"/>
          <w:numId w:val="26"/>
        </w:numPr>
        <w:rPr>
          <w:rFonts w:eastAsia="MS Mincho"/>
          <w:bCs/>
          <w:color w:val="000000"/>
          <w:lang w:eastAsia="ja-JP"/>
        </w:rPr>
      </w:pPr>
      <w:r>
        <w:rPr>
          <w:rFonts w:eastAsia="MS Mincho"/>
          <w:bCs/>
          <w:color w:val="000000"/>
          <w:lang w:eastAsia="ja-JP"/>
        </w:rPr>
        <w:t>Prepare strategy, gap analysis, implementation roadmap, work closely with business stakeholders</w:t>
      </w:r>
    </w:p>
    <w:p w:rsidR="008E6682" w:rsidRPr="00945671" w:rsidP="008E6682" w14:paraId="0EE9DCA9" w14:textId="6B446B9A">
      <w:pPr>
        <w:pStyle w:val="ListParagraph"/>
        <w:numPr>
          <w:ilvl w:val="0"/>
          <w:numId w:val="26"/>
        </w:numPr>
        <w:rPr>
          <w:rFonts w:eastAsia="MS Mincho"/>
          <w:bCs/>
          <w:color w:val="000000"/>
          <w:lang w:eastAsia="ja-JP"/>
        </w:rPr>
      </w:pPr>
      <w:r w:rsidRPr="00945671">
        <w:rPr>
          <w:rFonts w:eastAsia="MS Mincho"/>
          <w:bCs/>
          <w:color w:val="000000"/>
          <w:lang w:eastAsia="ja-JP"/>
        </w:rPr>
        <w:t xml:space="preserve">Responsible for </w:t>
      </w:r>
      <w:r w:rsidRPr="00945671">
        <w:rPr>
          <w:rFonts w:eastAsia="MS Mincho"/>
          <w:bCs/>
          <w:color w:val="000000"/>
          <w:lang w:eastAsia="ja-JP"/>
        </w:rPr>
        <w:t>Data</w:t>
      </w:r>
      <w:r w:rsidRPr="00945671">
        <w:rPr>
          <w:rFonts w:eastAsia="MS Mincho"/>
          <w:bCs/>
          <w:color w:val="000000"/>
          <w:lang w:eastAsia="ja-JP"/>
        </w:rPr>
        <w:t xml:space="preserve"> Extracts, Data Cleanup and Data Transformation for</w:t>
      </w:r>
      <w:r w:rsidRPr="00945671">
        <w:rPr>
          <w:rFonts w:eastAsia="MS Mincho"/>
          <w:bCs/>
          <w:color w:val="000000"/>
          <w:lang w:eastAsia="ja-JP"/>
        </w:rPr>
        <w:t xml:space="preserve"> Oracle</w:t>
      </w:r>
      <w:r w:rsidRPr="00945671">
        <w:rPr>
          <w:rFonts w:eastAsia="MS Mincho"/>
          <w:bCs/>
          <w:color w:val="000000"/>
          <w:lang w:eastAsia="ja-JP"/>
        </w:rPr>
        <w:t xml:space="preserve"> ERP</w:t>
      </w:r>
      <w:r w:rsidRPr="00945671">
        <w:rPr>
          <w:rFonts w:eastAsia="MS Mincho"/>
          <w:bCs/>
          <w:color w:val="000000"/>
          <w:lang w:eastAsia="ja-JP"/>
        </w:rPr>
        <w:t xml:space="preserve"> Cloud </w:t>
      </w:r>
      <w:r w:rsidRPr="00945671">
        <w:rPr>
          <w:rFonts w:eastAsia="MS Mincho"/>
          <w:bCs/>
          <w:color w:val="000000"/>
          <w:lang w:eastAsia="ja-JP"/>
        </w:rPr>
        <w:t>Implementation</w:t>
      </w:r>
    </w:p>
    <w:p w:rsidR="008E6682" w:rsidRPr="00945671" w:rsidP="008E6682" w14:paraId="2089E88E" w14:textId="0E6BF3E5">
      <w:pPr>
        <w:pStyle w:val="ListParagraph"/>
        <w:numPr>
          <w:ilvl w:val="0"/>
          <w:numId w:val="26"/>
        </w:numPr>
        <w:rPr>
          <w:rFonts w:eastAsia="MS Mincho"/>
          <w:bCs/>
          <w:color w:val="000000"/>
          <w:lang w:eastAsia="ja-JP"/>
        </w:rPr>
      </w:pPr>
      <w:r w:rsidRPr="00945671">
        <w:rPr>
          <w:rFonts w:eastAsia="MS Mincho"/>
          <w:bCs/>
          <w:color w:val="000000"/>
          <w:lang w:eastAsia="ja-JP"/>
        </w:rPr>
        <w:t xml:space="preserve">Responsible Pre-validate </w:t>
      </w:r>
      <w:r w:rsidRPr="00945671">
        <w:rPr>
          <w:rFonts w:eastAsia="MS Mincho"/>
          <w:bCs/>
          <w:color w:val="000000"/>
          <w:lang w:eastAsia="ja-JP"/>
        </w:rPr>
        <w:t>Oracle Cloud Configuration required for data conversion into ERP Cloud</w:t>
      </w:r>
    </w:p>
    <w:p w:rsidR="008E6682" w:rsidRPr="00945671" w:rsidP="008E6682" w14:paraId="75FC3132" w14:textId="3351AFE0">
      <w:pPr>
        <w:pStyle w:val="ListParagraph"/>
        <w:numPr>
          <w:ilvl w:val="0"/>
          <w:numId w:val="26"/>
        </w:numPr>
        <w:rPr>
          <w:rFonts w:eastAsia="MS Mincho"/>
          <w:bCs/>
          <w:color w:val="000000"/>
          <w:lang w:eastAsia="ja-JP"/>
        </w:rPr>
      </w:pPr>
      <w:r w:rsidRPr="00945671">
        <w:rPr>
          <w:rFonts w:eastAsia="MS Mincho"/>
          <w:bCs/>
          <w:color w:val="000000"/>
          <w:lang w:eastAsia="ja-JP"/>
        </w:rPr>
        <w:t>Prepare</w:t>
      </w:r>
      <w:r w:rsidRPr="00945671">
        <w:rPr>
          <w:rFonts w:eastAsia="MS Mincho"/>
          <w:bCs/>
          <w:color w:val="000000"/>
          <w:lang w:eastAsia="ja-JP"/>
        </w:rPr>
        <w:t xml:space="preserve"> FBDI Templates for GL Journal Imports, Suppliers, Customers, Banks Bank Branches, Bank Accounts, AR Receipts </w:t>
      </w:r>
      <w:r w:rsidRPr="00945671">
        <w:rPr>
          <w:rFonts w:eastAsia="MS Mincho"/>
          <w:bCs/>
          <w:color w:val="000000"/>
          <w:lang w:eastAsia="ja-JP"/>
        </w:rPr>
        <w:t>ADFdi</w:t>
      </w:r>
      <w:r w:rsidRPr="00945671">
        <w:rPr>
          <w:rFonts w:eastAsia="MS Mincho"/>
          <w:bCs/>
          <w:color w:val="000000"/>
          <w:lang w:eastAsia="ja-JP"/>
        </w:rPr>
        <w:t xml:space="preserve"> files, AR Open Invoice Imports for Oracle ERP Cloud</w:t>
      </w:r>
    </w:p>
    <w:p w:rsidR="008E6682" w:rsidRPr="00945671" w:rsidP="008E6682" w14:paraId="7A656E54" w14:textId="33583467">
      <w:pPr>
        <w:pStyle w:val="ListParagraph"/>
        <w:numPr>
          <w:ilvl w:val="0"/>
          <w:numId w:val="26"/>
        </w:numPr>
        <w:rPr>
          <w:rFonts w:eastAsia="MS Mincho"/>
          <w:bCs/>
          <w:color w:val="000000"/>
          <w:lang w:eastAsia="ja-JP"/>
        </w:rPr>
      </w:pPr>
      <w:r w:rsidRPr="00945671">
        <w:rPr>
          <w:rFonts w:eastAsia="MS Mincho"/>
          <w:bCs/>
          <w:color w:val="000000"/>
          <w:lang w:eastAsia="ja-JP"/>
        </w:rPr>
        <w:t>Prepare</w:t>
      </w:r>
      <w:r w:rsidRPr="00945671">
        <w:rPr>
          <w:rFonts w:eastAsia="MS Mincho"/>
          <w:bCs/>
          <w:color w:val="000000"/>
          <w:lang w:eastAsia="ja-JP"/>
        </w:rPr>
        <w:t xml:space="preserve"> FBDI and </w:t>
      </w:r>
      <w:r w:rsidRPr="00945671">
        <w:rPr>
          <w:rFonts w:eastAsia="MS Mincho"/>
          <w:bCs/>
          <w:color w:val="000000"/>
          <w:lang w:eastAsia="ja-JP"/>
        </w:rPr>
        <w:t>ADFdi</w:t>
      </w:r>
      <w:r w:rsidRPr="00945671">
        <w:rPr>
          <w:rFonts w:eastAsia="MS Mincho"/>
          <w:bCs/>
          <w:color w:val="000000"/>
          <w:lang w:eastAsia="ja-JP"/>
        </w:rPr>
        <w:t xml:space="preserve"> files for Supply Chain Cloud SCM Cloud</w:t>
      </w:r>
      <w:r w:rsidRPr="00945671" w:rsidR="003E75E2">
        <w:rPr>
          <w:rFonts w:eastAsia="MS Mincho"/>
          <w:bCs/>
          <w:color w:val="000000"/>
          <w:lang w:eastAsia="ja-JP"/>
        </w:rPr>
        <w:t xml:space="preserve"> to import item and standard </w:t>
      </w:r>
      <w:r w:rsidRPr="00945671" w:rsidR="008D6811">
        <w:rPr>
          <w:rFonts w:eastAsia="MS Mincho"/>
          <w:bCs/>
          <w:color w:val="000000"/>
          <w:lang w:eastAsia="ja-JP"/>
        </w:rPr>
        <w:t>costs.</w:t>
      </w:r>
    </w:p>
    <w:p w:rsidR="008E6682" w:rsidRPr="00945671" w:rsidP="008E6682" w14:paraId="3765144B" w14:textId="3CD586B5">
      <w:pPr>
        <w:pStyle w:val="ListParagraph"/>
        <w:numPr>
          <w:ilvl w:val="0"/>
          <w:numId w:val="26"/>
        </w:numPr>
        <w:rPr>
          <w:rFonts w:eastAsia="MS Mincho"/>
          <w:bCs/>
          <w:color w:val="000000"/>
          <w:lang w:eastAsia="ja-JP"/>
        </w:rPr>
      </w:pPr>
      <w:r w:rsidRPr="00945671">
        <w:rPr>
          <w:rFonts w:eastAsia="MS Mincho"/>
          <w:bCs/>
          <w:color w:val="000000"/>
          <w:lang w:eastAsia="ja-JP"/>
        </w:rPr>
        <w:t>Design</w:t>
      </w:r>
      <w:r w:rsidRPr="00945671" w:rsidR="003657D3">
        <w:rPr>
          <w:rFonts w:eastAsia="MS Mincho"/>
          <w:bCs/>
          <w:color w:val="000000"/>
          <w:lang w:eastAsia="ja-JP"/>
        </w:rPr>
        <w:t xml:space="preserve"> and Develop</w:t>
      </w:r>
      <w:r w:rsidRPr="00945671">
        <w:rPr>
          <w:rFonts w:eastAsia="MS Mincho"/>
          <w:bCs/>
          <w:color w:val="000000"/>
          <w:lang w:eastAsia="ja-JP"/>
        </w:rPr>
        <w:t xml:space="preserve"> Oracle SaaS Cloud OTBI and BI Reports for Data Import Reconciliations </w:t>
      </w:r>
      <w:r w:rsidRPr="00945671" w:rsidR="000733B6">
        <w:rPr>
          <w:rFonts w:eastAsia="MS Mincho"/>
          <w:bCs/>
          <w:color w:val="000000"/>
          <w:lang w:eastAsia="ja-JP"/>
        </w:rPr>
        <w:t xml:space="preserve">and Data Import Error </w:t>
      </w:r>
      <w:r w:rsidRPr="00945671" w:rsidR="00015A13">
        <w:rPr>
          <w:rFonts w:eastAsia="MS Mincho"/>
          <w:bCs/>
          <w:color w:val="000000"/>
          <w:lang w:eastAsia="ja-JP"/>
        </w:rPr>
        <w:t>Reporting, Manage</w:t>
      </w:r>
      <w:r w:rsidRPr="00945671" w:rsidR="005420D6">
        <w:rPr>
          <w:rFonts w:eastAsia="MS Mincho"/>
          <w:bCs/>
          <w:color w:val="000000"/>
          <w:lang w:eastAsia="ja-JP"/>
        </w:rPr>
        <w:t xml:space="preserve"> </w:t>
      </w:r>
      <w:r w:rsidRPr="00945671" w:rsidR="001A3560">
        <w:rPr>
          <w:rFonts w:eastAsia="MS Mincho"/>
          <w:bCs/>
          <w:color w:val="000000"/>
          <w:lang w:eastAsia="ja-JP"/>
        </w:rPr>
        <w:t>Order to Cash and Pricing</w:t>
      </w:r>
      <w:r w:rsidRPr="00945671" w:rsidR="005420D6">
        <w:rPr>
          <w:rFonts w:eastAsia="MS Mincho"/>
          <w:bCs/>
          <w:color w:val="000000"/>
          <w:lang w:eastAsia="ja-JP"/>
        </w:rPr>
        <w:t xml:space="preserve"> Rules</w:t>
      </w:r>
    </w:p>
    <w:p w:rsidR="00CA00B6" w:rsidRPr="00945671" w:rsidP="008E6682" w14:paraId="6D7014AE" w14:textId="623069A2">
      <w:pPr>
        <w:pStyle w:val="ListParagraph"/>
        <w:numPr>
          <w:ilvl w:val="0"/>
          <w:numId w:val="26"/>
        </w:numPr>
        <w:rPr>
          <w:rFonts w:eastAsia="MS Mincho"/>
          <w:bCs/>
          <w:color w:val="000000"/>
          <w:lang w:eastAsia="ja-JP"/>
        </w:rPr>
      </w:pPr>
      <w:r w:rsidRPr="00945671">
        <w:rPr>
          <w:rFonts w:eastAsia="MS Mincho"/>
          <w:bCs/>
          <w:color w:val="000000"/>
          <w:lang w:eastAsia="ja-JP"/>
        </w:rPr>
        <w:t xml:space="preserve">Create data security custom roles and user setup using Oracle FBDI </w:t>
      </w:r>
      <w:r w:rsidRPr="00945671" w:rsidR="008D6811">
        <w:rPr>
          <w:rFonts w:eastAsia="MS Mincho"/>
          <w:bCs/>
          <w:color w:val="000000"/>
          <w:lang w:eastAsia="ja-JP"/>
        </w:rPr>
        <w:t>templates.</w:t>
      </w:r>
    </w:p>
    <w:p w:rsidR="000733B6" w:rsidP="000733B6" w14:paraId="4DC41620" w14:textId="77777777">
      <w:pPr>
        <w:pStyle w:val="ListParagraph"/>
        <w:numPr>
          <w:ilvl w:val="0"/>
          <w:numId w:val="26"/>
        </w:numPr>
        <w:rPr>
          <w:rFonts w:eastAsia="MS Mincho"/>
          <w:bCs/>
          <w:color w:val="000000"/>
          <w:lang w:eastAsia="ja-JP"/>
        </w:rPr>
      </w:pPr>
      <w:r w:rsidRPr="00945671">
        <w:rPr>
          <w:rFonts w:eastAsia="MS Mincho"/>
          <w:bCs/>
          <w:color w:val="000000"/>
          <w:lang w:eastAsia="ja-JP"/>
        </w:rPr>
        <w:t>Import Open Invoice from external system using Oracle Integration Cloud (OIC)</w:t>
      </w:r>
    </w:p>
    <w:p w:rsidR="000733B6" w:rsidRPr="00945671" w:rsidP="000733B6" w14:paraId="64EC680B" w14:textId="77777777">
      <w:pPr>
        <w:pStyle w:val="ListParagraph"/>
        <w:rPr>
          <w:rFonts w:eastAsia="MS Mincho"/>
          <w:bCs/>
          <w:color w:val="000000"/>
          <w:lang w:eastAsia="ja-JP"/>
        </w:rPr>
      </w:pPr>
    </w:p>
    <w:p w:rsidR="00D073F7" w:rsidRPr="00945671" w:rsidP="00D073F7" w14:paraId="754D3918" w14:textId="6444E17C">
      <w:pPr>
        <w:rPr>
          <w:rFonts w:eastAsia="MS Mincho"/>
          <w:b/>
          <w:bCs/>
          <w:color w:val="000000"/>
          <w:lang w:eastAsia="ja-JP"/>
        </w:rPr>
      </w:pPr>
      <w:r w:rsidRPr="00945671">
        <w:rPr>
          <w:rFonts w:eastAsia="MS Mincho"/>
          <w:b/>
          <w:bCs/>
          <w:color w:val="000000"/>
          <w:lang w:eastAsia="ja-JP"/>
        </w:rPr>
        <w:t xml:space="preserve">Client: </w:t>
      </w:r>
      <w:r w:rsidRPr="00945671">
        <w:rPr>
          <w:rFonts w:eastAsia="MS Mincho"/>
          <w:b/>
          <w:bCs/>
          <w:color w:val="000000"/>
          <w:lang w:eastAsia="ja-JP"/>
        </w:rPr>
        <w:t>Choctaw Nation of Oklahoma</w:t>
      </w:r>
      <w:r w:rsidRPr="00945671" w:rsidR="00E02035">
        <w:rPr>
          <w:rFonts w:eastAsia="MS Mincho"/>
          <w:b/>
          <w:bCs/>
          <w:color w:val="000000"/>
          <w:lang w:eastAsia="ja-JP"/>
        </w:rPr>
        <w:t xml:space="preserve"> </w:t>
      </w:r>
      <w:r w:rsidRPr="00945671" w:rsidR="005A223D">
        <w:rPr>
          <w:rFonts w:eastAsia="MS Mincho"/>
          <w:b/>
          <w:bCs/>
          <w:color w:val="000000"/>
          <w:lang w:eastAsia="ja-JP"/>
        </w:rPr>
        <w:t>– (</w:t>
      </w:r>
      <w:r w:rsidRPr="00945671">
        <w:rPr>
          <w:rFonts w:eastAsia="MS Mincho"/>
          <w:b/>
          <w:bCs/>
          <w:color w:val="000000"/>
          <w:lang w:eastAsia="ja-JP"/>
        </w:rPr>
        <w:t>06/2020</w:t>
      </w:r>
      <w:r w:rsidRPr="00945671" w:rsidR="00C91FD4">
        <w:rPr>
          <w:rFonts w:eastAsia="MS Mincho"/>
          <w:b/>
          <w:bCs/>
          <w:color w:val="000000"/>
          <w:lang w:eastAsia="ja-JP"/>
        </w:rPr>
        <w:t xml:space="preserve"> </w:t>
      </w:r>
      <w:r w:rsidRPr="00945671" w:rsidR="00722B67">
        <w:rPr>
          <w:rFonts w:eastAsia="MS Mincho"/>
          <w:b/>
          <w:bCs/>
          <w:color w:val="000000"/>
          <w:lang w:eastAsia="ja-JP"/>
        </w:rPr>
        <w:t>–</w:t>
      </w:r>
      <w:r w:rsidRPr="00945671" w:rsidR="00C91FD4">
        <w:rPr>
          <w:rFonts w:eastAsia="MS Mincho"/>
          <w:b/>
          <w:bCs/>
          <w:color w:val="000000"/>
          <w:lang w:eastAsia="ja-JP"/>
        </w:rPr>
        <w:t xml:space="preserve"> </w:t>
      </w:r>
      <w:r w:rsidRPr="00945671" w:rsidR="00722B67">
        <w:rPr>
          <w:rFonts w:eastAsia="MS Mincho"/>
          <w:b/>
          <w:bCs/>
          <w:color w:val="000000"/>
          <w:lang w:eastAsia="ja-JP"/>
        </w:rPr>
        <w:t>02/2021</w:t>
      </w:r>
      <w:r w:rsidRPr="00945671">
        <w:rPr>
          <w:rFonts w:eastAsia="MS Mincho"/>
          <w:b/>
          <w:bCs/>
          <w:color w:val="000000"/>
          <w:lang w:eastAsia="ja-JP"/>
        </w:rPr>
        <w:t>)</w:t>
      </w:r>
    </w:p>
    <w:p w:rsidR="00D073F7" w:rsidRPr="00945671" w:rsidP="00D073F7" w14:paraId="2E943904" w14:textId="636769C4">
      <w:pPr>
        <w:rPr>
          <w:rFonts w:eastAsia="MS Mincho"/>
          <w:b/>
          <w:bCs/>
          <w:color w:val="000000"/>
          <w:lang w:eastAsia="ja-JP"/>
        </w:rPr>
      </w:pPr>
      <w:r w:rsidRPr="00945671">
        <w:rPr>
          <w:rFonts w:eastAsia="MS Mincho"/>
          <w:b/>
          <w:bCs/>
          <w:color w:val="000000"/>
          <w:lang w:eastAsia="ja-JP"/>
        </w:rPr>
        <w:t>Oracle Cloud Application</w:t>
      </w:r>
      <w:r w:rsidRPr="00945671" w:rsidR="00C761E8">
        <w:rPr>
          <w:rFonts w:eastAsia="MS Mincho"/>
          <w:b/>
          <w:bCs/>
          <w:color w:val="000000"/>
          <w:lang w:eastAsia="ja-JP"/>
        </w:rPr>
        <w:t xml:space="preserve"> (Prod </w:t>
      </w:r>
      <w:r w:rsidRPr="00945671" w:rsidR="005B0255">
        <w:rPr>
          <w:rFonts w:eastAsia="MS Mincho"/>
          <w:b/>
          <w:bCs/>
          <w:color w:val="000000"/>
          <w:lang w:eastAsia="ja-JP"/>
        </w:rPr>
        <w:t>20C/</w:t>
      </w:r>
      <w:r w:rsidRPr="00945671">
        <w:rPr>
          <w:rFonts w:eastAsia="MS Mincho"/>
          <w:b/>
          <w:bCs/>
          <w:color w:val="000000"/>
          <w:lang w:eastAsia="ja-JP"/>
        </w:rPr>
        <w:t>20</w:t>
      </w:r>
      <w:r w:rsidRPr="00945671" w:rsidR="00E315C7">
        <w:rPr>
          <w:rFonts w:eastAsia="MS Mincho"/>
          <w:b/>
          <w:bCs/>
          <w:color w:val="000000"/>
          <w:lang w:eastAsia="ja-JP"/>
        </w:rPr>
        <w:t>D/21A</w:t>
      </w:r>
      <w:r w:rsidRPr="00945671" w:rsidR="00C761E8">
        <w:rPr>
          <w:rFonts w:eastAsia="MS Mincho"/>
          <w:b/>
          <w:bCs/>
          <w:color w:val="000000"/>
          <w:lang w:eastAsia="ja-JP"/>
        </w:rPr>
        <w:t>)</w:t>
      </w:r>
      <w:r w:rsidRPr="00945671">
        <w:rPr>
          <w:rFonts w:eastAsia="MS Mincho"/>
          <w:b/>
          <w:bCs/>
          <w:color w:val="000000"/>
          <w:lang w:eastAsia="ja-JP"/>
        </w:rPr>
        <w:t xml:space="preserve"> (</w:t>
      </w:r>
      <w:r w:rsidRPr="00945671" w:rsidR="00EE5F00">
        <w:rPr>
          <w:rFonts w:eastAsia="MS Mincho"/>
          <w:b/>
          <w:bCs/>
          <w:color w:val="000000"/>
          <w:lang w:eastAsia="ja-JP"/>
        </w:rPr>
        <w:t>SaaS Cloud Implementation</w:t>
      </w:r>
      <w:r w:rsidRPr="00945671">
        <w:rPr>
          <w:rFonts w:eastAsia="MS Mincho"/>
          <w:b/>
          <w:bCs/>
          <w:color w:val="000000"/>
          <w:lang w:eastAsia="ja-JP"/>
        </w:rPr>
        <w:t>).</w:t>
      </w:r>
    </w:p>
    <w:p w:rsidR="00D073F7" w:rsidRPr="00945671" w:rsidP="00D073F7" w14:paraId="075C2C7E" w14:textId="7C69E797">
      <w:pPr>
        <w:contextualSpacing/>
        <w:rPr>
          <w:rFonts w:eastAsia="MS Mincho"/>
          <w:b/>
          <w:bCs/>
          <w:color w:val="000000"/>
          <w:lang w:eastAsia="ja-JP"/>
        </w:rPr>
      </w:pPr>
      <w:r>
        <w:rPr>
          <w:rFonts w:eastAsia="MS Mincho"/>
          <w:b/>
          <w:bCs/>
          <w:color w:val="000000"/>
          <w:lang w:eastAsia="ja-JP"/>
        </w:rPr>
        <w:t>Implementing Oracle Fusion ERP</w:t>
      </w:r>
      <w:r>
        <w:rPr>
          <w:rFonts w:eastAsia="MS Mincho"/>
          <w:b/>
          <w:bCs/>
          <w:color w:val="000000"/>
          <w:lang w:eastAsia="ja-JP"/>
        </w:rPr>
        <w:t xml:space="preserve"> </w:t>
      </w:r>
      <w:r>
        <w:rPr>
          <w:rFonts w:eastAsia="MS Mincho"/>
          <w:b/>
          <w:bCs/>
          <w:color w:val="000000"/>
          <w:lang w:eastAsia="ja-JP"/>
        </w:rPr>
        <w:t xml:space="preserve">/PPM for </w:t>
      </w:r>
      <w:r>
        <w:rPr>
          <w:rFonts w:eastAsia="MS Mincho"/>
          <w:b/>
          <w:bCs/>
          <w:color w:val="000000"/>
          <w:lang w:eastAsia="ja-JP"/>
        </w:rPr>
        <w:t>casino resort business operations</w:t>
      </w:r>
    </w:p>
    <w:p w:rsidR="00D073F7" w:rsidRPr="00945671" w:rsidP="00D073F7" w14:paraId="76238FAC" w14:textId="42E7AA03">
      <w:pPr>
        <w:contextualSpacing/>
        <w:rPr>
          <w:rFonts w:eastAsia="MS Mincho"/>
          <w:b/>
          <w:bCs/>
          <w:color w:val="000000"/>
          <w:lang w:eastAsia="ja-JP"/>
        </w:rPr>
      </w:pPr>
      <w:r w:rsidRPr="00945671">
        <w:rPr>
          <w:rFonts w:eastAsia="MS Mincho"/>
          <w:b/>
          <w:bCs/>
          <w:color w:val="000000"/>
          <w:lang w:eastAsia="ja-JP"/>
        </w:rPr>
        <w:t xml:space="preserve">Responsibility: </w:t>
      </w:r>
      <w:r w:rsidRPr="00945671">
        <w:rPr>
          <w:rFonts w:eastAsia="MS Mincho"/>
          <w:b/>
          <w:bCs/>
          <w:color w:val="000000"/>
          <w:lang w:eastAsia="ja-JP"/>
        </w:rPr>
        <w:t>As an</w:t>
      </w:r>
      <w:r w:rsidRPr="00945671" w:rsidR="002C45FF">
        <w:rPr>
          <w:rFonts w:eastAsia="MS Mincho"/>
          <w:b/>
          <w:bCs/>
          <w:color w:val="000000"/>
          <w:lang w:eastAsia="ja-JP"/>
        </w:rPr>
        <w:t xml:space="preserve"> </w:t>
      </w:r>
      <w:r w:rsidRPr="00945671" w:rsidR="006C1818">
        <w:rPr>
          <w:rFonts w:eastAsia="MS Mincho"/>
          <w:b/>
          <w:bCs/>
          <w:color w:val="000000"/>
          <w:lang w:eastAsia="ja-JP"/>
        </w:rPr>
        <w:t>Oracle Fusion ERP Cloud</w:t>
      </w:r>
      <w:r w:rsidRPr="00945671" w:rsidR="00B6664A">
        <w:rPr>
          <w:rFonts w:eastAsia="MS Mincho"/>
          <w:b/>
          <w:bCs/>
          <w:color w:val="000000"/>
          <w:lang w:eastAsia="ja-JP"/>
        </w:rPr>
        <w:t xml:space="preserve"> </w:t>
      </w:r>
      <w:r w:rsidRPr="00945671" w:rsidR="00731539">
        <w:rPr>
          <w:rFonts w:eastAsia="MS Mincho"/>
          <w:b/>
          <w:bCs/>
          <w:color w:val="000000"/>
          <w:lang w:eastAsia="ja-JP"/>
        </w:rPr>
        <w:t>Consultant</w:t>
      </w:r>
    </w:p>
    <w:p w:rsidR="00FA1075" w:rsidRPr="00945671" w:rsidP="00D073F7" w14:paraId="46E2150B" w14:textId="4EF56DE3">
      <w:pPr>
        <w:pStyle w:val="ListParagraph"/>
        <w:numPr>
          <w:ilvl w:val="0"/>
          <w:numId w:val="31"/>
        </w:numPr>
        <w:rPr>
          <w:rFonts w:eastAsia="MS Mincho"/>
          <w:bCs/>
          <w:color w:val="000000"/>
          <w:lang w:eastAsia="ja-JP"/>
        </w:rPr>
      </w:pPr>
      <w:r>
        <w:rPr>
          <w:rFonts w:eastAsia="MS Mincho"/>
          <w:bCs/>
          <w:color w:val="000000"/>
          <w:lang w:eastAsia="ja-JP"/>
        </w:rPr>
        <w:t xml:space="preserve">Migrating </w:t>
      </w:r>
      <w:r w:rsidRPr="00945671">
        <w:rPr>
          <w:rFonts w:eastAsia="MS Mincho"/>
          <w:bCs/>
          <w:color w:val="000000"/>
          <w:lang w:eastAsia="ja-JP"/>
        </w:rPr>
        <w:t>JD Ed</w:t>
      </w:r>
      <w:r w:rsidRPr="00945671" w:rsidR="00F83673">
        <w:rPr>
          <w:rFonts w:eastAsia="MS Mincho"/>
          <w:bCs/>
          <w:color w:val="000000"/>
          <w:lang w:eastAsia="ja-JP"/>
        </w:rPr>
        <w:t xml:space="preserve">wards </w:t>
      </w:r>
      <w:r>
        <w:rPr>
          <w:rFonts w:eastAsia="MS Mincho"/>
          <w:bCs/>
          <w:color w:val="000000"/>
          <w:lang w:eastAsia="ja-JP"/>
        </w:rPr>
        <w:t xml:space="preserve">Financials to </w:t>
      </w:r>
      <w:r w:rsidRPr="00945671" w:rsidR="00F83673">
        <w:rPr>
          <w:rFonts w:eastAsia="MS Mincho"/>
          <w:bCs/>
          <w:color w:val="000000"/>
          <w:lang w:eastAsia="ja-JP"/>
        </w:rPr>
        <w:t xml:space="preserve">Oracle Fusion Cloud </w:t>
      </w:r>
      <w:r>
        <w:rPr>
          <w:rFonts w:eastAsia="MS Mincho"/>
          <w:bCs/>
          <w:color w:val="000000"/>
          <w:lang w:eastAsia="ja-JP"/>
        </w:rPr>
        <w:t>ERP/PPM Applications</w:t>
      </w:r>
    </w:p>
    <w:p w:rsidR="00D073F7" w:rsidRPr="00945671" w:rsidP="00D073F7" w14:paraId="4D4BB8A3" w14:textId="4FAD4FFA">
      <w:pPr>
        <w:pStyle w:val="ListParagraph"/>
        <w:numPr>
          <w:ilvl w:val="0"/>
          <w:numId w:val="31"/>
        </w:numPr>
        <w:rPr>
          <w:rFonts w:eastAsia="MS Mincho"/>
          <w:bCs/>
          <w:color w:val="000000"/>
          <w:lang w:eastAsia="ja-JP"/>
        </w:rPr>
      </w:pPr>
      <w:r w:rsidRPr="00945671">
        <w:rPr>
          <w:rFonts w:eastAsia="MS Mincho"/>
          <w:bCs/>
          <w:color w:val="000000"/>
          <w:lang w:eastAsia="ja-JP"/>
        </w:rPr>
        <w:t xml:space="preserve">Work with </w:t>
      </w:r>
      <w:r w:rsidRPr="00945671" w:rsidR="00170D80">
        <w:rPr>
          <w:rFonts w:eastAsia="MS Mincho"/>
          <w:bCs/>
          <w:color w:val="000000"/>
          <w:lang w:eastAsia="ja-JP"/>
        </w:rPr>
        <w:t>key financials</w:t>
      </w:r>
      <w:r w:rsidRPr="00945671">
        <w:rPr>
          <w:rFonts w:eastAsia="MS Mincho"/>
          <w:bCs/>
          <w:color w:val="000000"/>
          <w:lang w:eastAsia="ja-JP"/>
        </w:rPr>
        <w:t xml:space="preserve"> </w:t>
      </w:r>
      <w:r w:rsidRPr="00945671" w:rsidR="00170D80">
        <w:rPr>
          <w:rFonts w:eastAsia="MS Mincho"/>
          <w:bCs/>
          <w:color w:val="000000"/>
          <w:lang w:eastAsia="ja-JP"/>
        </w:rPr>
        <w:t xml:space="preserve">stakeholders </w:t>
      </w:r>
      <w:r w:rsidRPr="00945671" w:rsidR="008A30B0">
        <w:rPr>
          <w:rFonts w:eastAsia="MS Mincho"/>
          <w:bCs/>
          <w:color w:val="000000"/>
          <w:lang w:eastAsia="ja-JP"/>
        </w:rPr>
        <w:t xml:space="preserve">to gather </w:t>
      </w:r>
      <w:r w:rsidRPr="00945671" w:rsidR="00BB7839">
        <w:rPr>
          <w:rFonts w:eastAsia="MS Mincho"/>
          <w:bCs/>
          <w:color w:val="000000"/>
          <w:lang w:eastAsia="ja-JP"/>
        </w:rPr>
        <w:t>requirements</w:t>
      </w:r>
      <w:r w:rsidRPr="00945671" w:rsidR="008A30B0">
        <w:rPr>
          <w:rFonts w:eastAsia="MS Mincho"/>
          <w:bCs/>
          <w:color w:val="000000"/>
          <w:lang w:eastAsia="ja-JP"/>
        </w:rPr>
        <w:t xml:space="preserve"> and plan fusion financials implementation.</w:t>
      </w:r>
    </w:p>
    <w:p w:rsidR="00D073F7" w:rsidRPr="00945671" w:rsidP="00D073F7" w14:paraId="6CF7287E" w14:textId="644DE452">
      <w:pPr>
        <w:pStyle w:val="ListParagraph"/>
        <w:numPr>
          <w:ilvl w:val="0"/>
          <w:numId w:val="31"/>
        </w:numPr>
        <w:rPr>
          <w:rFonts w:eastAsia="MS Mincho"/>
          <w:bCs/>
          <w:color w:val="000000"/>
          <w:lang w:eastAsia="ja-JP"/>
        </w:rPr>
      </w:pPr>
      <w:r w:rsidRPr="00945671">
        <w:rPr>
          <w:rFonts w:eastAsia="MS Mincho"/>
          <w:bCs/>
          <w:color w:val="000000"/>
          <w:lang w:eastAsia="ja-JP"/>
        </w:rPr>
        <w:t xml:space="preserve">Design and execute </w:t>
      </w:r>
      <w:r w:rsidRPr="00945671" w:rsidR="000B04B7">
        <w:rPr>
          <w:rFonts w:eastAsia="MS Mincho"/>
          <w:bCs/>
          <w:color w:val="000000"/>
          <w:lang w:eastAsia="ja-JP"/>
        </w:rPr>
        <w:t xml:space="preserve">data conversion, integration and reporting </w:t>
      </w:r>
      <w:r w:rsidRPr="00945671" w:rsidR="00D4533D">
        <w:rPr>
          <w:rFonts w:eastAsia="MS Mincho"/>
          <w:bCs/>
          <w:color w:val="000000"/>
          <w:lang w:eastAsia="ja-JP"/>
        </w:rPr>
        <w:t>strategy</w:t>
      </w:r>
      <w:r w:rsidRPr="00945671" w:rsidR="00A139AF">
        <w:rPr>
          <w:rFonts w:eastAsia="MS Mincho"/>
          <w:bCs/>
          <w:color w:val="000000"/>
          <w:lang w:eastAsia="ja-JP"/>
        </w:rPr>
        <w:t xml:space="preserve"> for financial stake</w:t>
      </w:r>
      <w:r w:rsidRPr="00945671">
        <w:rPr>
          <w:rFonts w:eastAsia="MS Mincho"/>
          <w:bCs/>
          <w:color w:val="000000"/>
          <w:lang w:eastAsia="ja-JP"/>
        </w:rPr>
        <w:t xml:space="preserve">holders and business </w:t>
      </w:r>
      <w:r w:rsidRPr="00945671" w:rsidR="008D6811">
        <w:rPr>
          <w:rFonts w:eastAsia="MS Mincho"/>
          <w:bCs/>
          <w:color w:val="000000"/>
          <w:lang w:eastAsia="ja-JP"/>
        </w:rPr>
        <w:t>partners.</w:t>
      </w:r>
    </w:p>
    <w:p w:rsidR="00D073F7" w:rsidRPr="00945671" w:rsidP="00D073F7" w14:paraId="60D95D76" w14:textId="4D858AA8">
      <w:pPr>
        <w:pStyle w:val="ListParagraph"/>
        <w:numPr>
          <w:ilvl w:val="0"/>
          <w:numId w:val="31"/>
        </w:numPr>
        <w:rPr>
          <w:rFonts w:eastAsia="MS Mincho"/>
          <w:bCs/>
          <w:color w:val="000000"/>
          <w:lang w:eastAsia="ja-JP"/>
        </w:rPr>
      </w:pPr>
      <w:r w:rsidRPr="00945671">
        <w:rPr>
          <w:rFonts w:eastAsia="MS Mincho"/>
          <w:bCs/>
          <w:color w:val="000000"/>
          <w:lang w:eastAsia="ja-JP"/>
        </w:rPr>
        <w:t xml:space="preserve">Responsible for </w:t>
      </w:r>
      <w:r w:rsidRPr="00945671" w:rsidR="00A139AF">
        <w:rPr>
          <w:rFonts w:eastAsia="MS Mincho"/>
          <w:bCs/>
          <w:color w:val="000000"/>
          <w:lang w:eastAsia="ja-JP"/>
        </w:rPr>
        <w:t xml:space="preserve">Design, </w:t>
      </w:r>
      <w:r w:rsidRPr="00945671" w:rsidR="005A6783">
        <w:rPr>
          <w:rFonts w:eastAsia="MS Mincho"/>
          <w:bCs/>
          <w:color w:val="000000"/>
          <w:lang w:eastAsia="ja-JP"/>
        </w:rPr>
        <w:t>development</w:t>
      </w:r>
      <w:r w:rsidRPr="00945671">
        <w:rPr>
          <w:rFonts w:eastAsia="MS Mincho"/>
          <w:bCs/>
          <w:color w:val="000000"/>
          <w:lang w:eastAsia="ja-JP"/>
        </w:rPr>
        <w:t xml:space="preserve">, </w:t>
      </w:r>
      <w:r w:rsidRPr="00945671">
        <w:rPr>
          <w:rFonts w:eastAsia="MS Mincho"/>
          <w:bCs/>
          <w:color w:val="000000"/>
          <w:lang w:eastAsia="ja-JP"/>
        </w:rPr>
        <w:t>test</w:t>
      </w:r>
      <w:r w:rsidRPr="00945671">
        <w:rPr>
          <w:rFonts w:eastAsia="MS Mincho"/>
          <w:bCs/>
          <w:color w:val="000000"/>
          <w:lang w:eastAsia="ja-JP"/>
        </w:rPr>
        <w:t xml:space="preserve">, and </w:t>
      </w:r>
      <w:r w:rsidRPr="00945671">
        <w:rPr>
          <w:rFonts w:eastAsia="MS Mincho"/>
          <w:bCs/>
          <w:color w:val="000000"/>
          <w:lang w:eastAsia="ja-JP"/>
        </w:rPr>
        <w:t xml:space="preserve">deployment of fusion </w:t>
      </w:r>
      <w:r w:rsidRPr="00945671" w:rsidR="00BB7839">
        <w:rPr>
          <w:rFonts w:eastAsia="MS Mincho"/>
          <w:bCs/>
          <w:color w:val="000000"/>
          <w:lang w:eastAsia="ja-JP"/>
        </w:rPr>
        <w:t>financials integration, reporting and data security.</w:t>
      </w:r>
    </w:p>
    <w:p w:rsidR="00E9041E" w:rsidRPr="00945671" w:rsidP="00D073F7" w14:paraId="0FA9F5D3" w14:textId="39962CDD">
      <w:pPr>
        <w:pStyle w:val="ListParagraph"/>
        <w:numPr>
          <w:ilvl w:val="0"/>
          <w:numId w:val="31"/>
        </w:numPr>
        <w:rPr>
          <w:rFonts w:eastAsia="MS Mincho"/>
          <w:bCs/>
          <w:color w:val="000000"/>
          <w:lang w:eastAsia="ja-JP"/>
        </w:rPr>
      </w:pPr>
      <w:r w:rsidRPr="00945671">
        <w:rPr>
          <w:rFonts w:eastAsia="MS Mincho"/>
          <w:bCs/>
          <w:color w:val="000000"/>
          <w:lang w:eastAsia="ja-JP"/>
        </w:rPr>
        <w:t xml:space="preserve">Responsible for Sandbox creation, testing and deployment and </w:t>
      </w:r>
      <w:r w:rsidRPr="00945671" w:rsidR="00BB7839">
        <w:rPr>
          <w:rFonts w:eastAsia="MS Mincho"/>
          <w:bCs/>
          <w:color w:val="000000"/>
          <w:lang w:eastAsia="ja-JP"/>
        </w:rPr>
        <w:t>managing</w:t>
      </w:r>
      <w:r w:rsidRPr="00945671">
        <w:rPr>
          <w:rFonts w:eastAsia="MS Mincho"/>
          <w:bCs/>
          <w:color w:val="000000"/>
          <w:lang w:eastAsia="ja-JP"/>
        </w:rPr>
        <w:t xml:space="preserve"> user role creation and data </w:t>
      </w:r>
      <w:r w:rsidRPr="00945671" w:rsidR="008D6811">
        <w:rPr>
          <w:rFonts w:eastAsia="MS Mincho"/>
          <w:bCs/>
          <w:color w:val="000000"/>
          <w:lang w:eastAsia="ja-JP"/>
        </w:rPr>
        <w:t>access.</w:t>
      </w:r>
    </w:p>
    <w:p w:rsidR="00D073F7" w:rsidRPr="00945671" w:rsidP="00D073F7" w14:paraId="0DE36318" w14:textId="2FA80D47">
      <w:pPr>
        <w:pStyle w:val="ListParagraph"/>
        <w:numPr>
          <w:ilvl w:val="0"/>
          <w:numId w:val="31"/>
        </w:numPr>
        <w:rPr>
          <w:rFonts w:eastAsia="MS Mincho"/>
          <w:bCs/>
          <w:color w:val="000000"/>
          <w:lang w:eastAsia="ja-JP"/>
        </w:rPr>
      </w:pPr>
      <w:r w:rsidRPr="00945671">
        <w:rPr>
          <w:rFonts w:eastAsia="MS Mincho"/>
          <w:bCs/>
          <w:color w:val="000000"/>
          <w:lang w:eastAsia="ja-JP"/>
        </w:rPr>
        <w:t>Provide status update</w:t>
      </w:r>
      <w:r w:rsidRPr="00945671" w:rsidR="00316BEB">
        <w:rPr>
          <w:rFonts w:eastAsia="MS Mincho"/>
          <w:bCs/>
          <w:color w:val="000000"/>
          <w:lang w:eastAsia="ja-JP"/>
        </w:rPr>
        <w:t xml:space="preserve"> </w:t>
      </w:r>
      <w:r w:rsidRPr="00945671" w:rsidR="00B91274">
        <w:rPr>
          <w:rFonts w:eastAsia="MS Mincho"/>
          <w:bCs/>
          <w:color w:val="000000"/>
          <w:lang w:eastAsia="ja-JP"/>
        </w:rPr>
        <w:t xml:space="preserve">for </w:t>
      </w:r>
      <w:r w:rsidRPr="00945671" w:rsidR="00BB7F34">
        <w:rPr>
          <w:rFonts w:eastAsia="MS Mincho"/>
          <w:bCs/>
          <w:color w:val="000000"/>
          <w:lang w:eastAsia="ja-JP"/>
        </w:rPr>
        <w:t xml:space="preserve">management </w:t>
      </w:r>
      <w:r w:rsidRPr="00945671" w:rsidR="00374D6B">
        <w:rPr>
          <w:rFonts w:eastAsia="MS Mincho"/>
          <w:bCs/>
          <w:color w:val="000000"/>
          <w:lang w:eastAsia="ja-JP"/>
        </w:rPr>
        <w:t>and coordinate</w:t>
      </w:r>
      <w:r w:rsidRPr="00945671" w:rsidR="00BB7F34">
        <w:rPr>
          <w:rFonts w:eastAsia="MS Mincho"/>
          <w:bCs/>
          <w:color w:val="000000"/>
          <w:lang w:eastAsia="ja-JP"/>
        </w:rPr>
        <w:t xml:space="preserve"> </w:t>
      </w:r>
      <w:r w:rsidRPr="00945671" w:rsidR="00977365">
        <w:rPr>
          <w:rFonts w:eastAsia="MS Mincho"/>
          <w:bCs/>
          <w:color w:val="000000"/>
          <w:lang w:eastAsia="ja-JP"/>
        </w:rPr>
        <w:t xml:space="preserve">project activities </w:t>
      </w:r>
      <w:r w:rsidRPr="00945671" w:rsidR="00BB7F34">
        <w:rPr>
          <w:rFonts w:eastAsia="MS Mincho"/>
          <w:bCs/>
          <w:color w:val="000000"/>
          <w:lang w:eastAsia="ja-JP"/>
        </w:rPr>
        <w:t xml:space="preserve">with on-site </w:t>
      </w:r>
      <w:r w:rsidRPr="00945671" w:rsidR="00752903">
        <w:rPr>
          <w:rFonts w:eastAsia="MS Mincho"/>
          <w:bCs/>
          <w:color w:val="000000"/>
          <w:lang w:eastAsia="ja-JP"/>
        </w:rPr>
        <w:t>workstream leads</w:t>
      </w:r>
    </w:p>
    <w:p w:rsidR="00895257" w:rsidRPr="00945671" w:rsidP="00D073F7" w14:paraId="172206A3" w14:textId="753A5113">
      <w:pPr>
        <w:pStyle w:val="ListParagraph"/>
        <w:numPr>
          <w:ilvl w:val="0"/>
          <w:numId w:val="31"/>
        </w:numPr>
        <w:rPr>
          <w:rFonts w:eastAsia="MS Mincho"/>
          <w:bCs/>
          <w:color w:val="000000"/>
          <w:lang w:eastAsia="ja-JP"/>
        </w:rPr>
      </w:pPr>
      <w:r w:rsidRPr="00945671">
        <w:rPr>
          <w:color w:val="222222"/>
          <w:shd w:val="clear" w:color="auto" w:fill="FFFFFF"/>
        </w:rPr>
        <w:t xml:space="preserve">Environment planning and </w:t>
      </w:r>
      <w:r w:rsidRPr="00945671" w:rsidR="00A102A7">
        <w:rPr>
          <w:color w:val="222222"/>
          <w:shd w:val="clear" w:color="auto" w:fill="FFFFFF"/>
        </w:rPr>
        <w:t>preparing upgrade ready checklists for business stakeholders</w:t>
      </w:r>
    </w:p>
    <w:p w:rsidR="00D073F7" w:rsidRPr="00945671" w:rsidP="00D073F7" w14:paraId="7F7D4B9E" w14:textId="6347D09A">
      <w:pPr>
        <w:pStyle w:val="ListParagraph"/>
        <w:numPr>
          <w:ilvl w:val="0"/>
          <w:numId w:val="31"/>
        </w:numPr>
        <w:rPr>
          <w:rFonts w:eastAsia="MS Mincho"/>
          <w:bCs/>
          <w:color w:val="000000"/>
          <w:lang w:eastAsia="ja-JP"/>
        </w:rPr>
      </w:pPr>
      <w:r w:rsidRPr="00945671">
        <w:rPr>
          <w:rFonts w:eastAsia="MS Mincho"/>
          <w:bCs/>
          <w:color w:val="000000"/>
          <w:lang w:eastAsia="ja-JP"/>
        </w:rPr>
        <w:t>Prepare training document and train client development team on Oracle Cloud Reports using Oracle Transactional Business Intelligence (OTBI) analytics and dashboards, Business Intellig</w:t>
      </w:r>
      <w:r w:rsidRPr="00945671" w:rsidR="00C95BEC">
        <w:rPr>
          <w:rFonts w:eastAsia="MS Mincho"/>
          <w:bCs/>
          <w:color w:val="000000"/>
          <w:lang w:eastAsia="ja-JP"/>
        </w:rPr>
        <w:t>ence Publisher (BIP) analytics and FRS Reports for Financials Stakeholders</w:t>
      </w:r>
      <w:r w:rsidRPr="00945671">
        <w:rPr>
          <w:rFonts w:eastAsia="MS Mincho"/>
          <w:bCs/>
          <w:color w:val="000000"/>
          <w:lang w:eastAsia="ja-JP"/>
        </w:rPr>
        <w:t>.</w:t>
      </w:r>
    </w:p>
    <w:p w:rsidR="00D073F7" w:rsidRPr="00945671" w:rsidP="00D073F7" w14:paraId="04CAEB2E" w14:textId="5D2022C0">
      <w:pPr>
        <w:pStyle w:val="ListParagraph"/>
        <w:numPr>
          <w:ilvl w:val="0"/>
          <w:numId w:val="31"/>
        </w:numPr>
        <w:rPr>
          <w:rFonts w:eastAsia="MS Mincho"/>
          <w:bCs/>
          <w:color w:val="000000"/>
          <w:lang w:eastAsia="ja-JP"/>
        </w:rPr>
      </w:pPr>
      <w:r w:rsidRPr="00945671">
        <w:rPr>
          <w:rFonts w:eastAsia="MS Mincho"/>
          <w:bCs/>
          <w:color w:val="000000"/>
          <w:lang w:eastAsia="ja-JP"/>
        </w:rPr>
        <w:t>R</w:t>
      </w:r>
      <w:r w:rsidRPr="00945671" w:rsidR="00C06E75">
        <w:rPr>
          <w:rFonts w:eastAsia="MS Mincho"/>
          <w:bCs/>
          <w:color w:val="000000"/>
          <w:lang w:eastAsia="ja-JP"/>
        </w:rPr>
        <w:t xml:space="preserve">esponsible for fusion </w:t>
      </w:r>
      <w:r w:rsidRPr="00945671" w:rsidR="00166A14">
        <w:rPr>
          <w:rFonts w:eastAsia="MS Mincho"/>
          <w:bCs/>
          <w:color w:val="000000"/>
          <w:lang w:eastAsia="ja-JP"/>
        </w:rPr>
        <w:t>applications</w:t>
      </w:r>
      <w:r w:rsidRPr="00945671" w:rsidR="00C06E75">
        <w:rPr>
          <w:rFonts w:eastAsia="MS Mincho"/>
          <w:bCs/>
          <w:color w:val="000000"/>
          <w:lang w:eastAsia="ja-JP"/>
        </w:rPr>
        <w:t xml:space="preserve"> </w:t>
      </w:r>
      <w:r w:rsidRPr="00945671" w:rsidR="00166A14">
        <w:rPr>
          <w:rFonts w:eastAsia="MS Mincho"/>
          <w:bCs/>
          <w:color w:val="000000"/>
          <w:lang w:eastAsia="ja-JP"/>
        </w:rPr>
        <w:t xml:space="preserve">quarterly </w:t>
      </w:r>
      <w:r w:rsidRPr="00945671" w:rsidR="00C06E75">
        <w:rPr>
          <w:rFonts w:eastAsia="MS Mincho"/>
          <w:bCs/>
          <w:color w:val="000000"/>
          <w:lang w:eastAsia="ja-JP"/>
        </w:rPr>
        <w:t>release read</w:t>
      </w:r>
      <w:r w:rsidRPr="00945671" w:rsidR="00166A14">
        <w:rPr>
          <w:rFonts w:eastAsia="MS Mincho"/>
          <w:bCs/>
          <w:color w:val="000000"/>
          <w:lang w:eastAsia="ja-JP"/>
        </w:rPr>
        <w:t>iness</w:t>
      </w:r>
    </w:p>
    <w:p w:rsidR="007D0630" w:rsidRPr="00945671" w:rsidP="007D0630" w14:paraId="23D45586" w14:textId="2584D6BB">
      <w:pPr>
        <w:pStyle w:val="ListParagraph"/>
        <w:numPr>
          <w:ilvl w:val="0"/>
          <w:numId w:val="31"/>
        </w:numPr>
        <w:rPr>
          <w:rFonts w:eastAsia="MS Mincho"/>
          <w:bCs/>
          <w:color w:val="000000"/>
          <w:lang w:eastAsia="ja-JP"/>
        </w:rPr>
      </w:pPr>
      <w:r w:rsidRPr="00945671">
        <w:rPr>
          <w:rFonts w:eastAsia="MS Mincho"/>
          <w:bCs/>
          <w:color w:val="000000"/>
          <w:lang w:eastAsia="ja-JP"/>
        </w:rPr>
        <w:t xml:space="preserve">Identify fusion </w:t>
      </w:r>
      <w:r w:rsidRPr="00945671" w:rsidR="004C5F6D">
        <w:rPr>
          <w:rFonts w:eastAsia="MS Mincho"/>
          <w:bCs/>
          <w:color w:val="000000"/>
          <w:lang w:eastAsia="ja-JP"/>
        </w:rPr>
        <w:t>integration objectives and reporting requirements</w:t>
      </w:r>
      <w:r w:rsidRPr="00945671" w:rsidR="00E22F21">
        <w:rPr>
          <w:rFonts w:eastAsia="MS Mincho"/>
          <w:bCs/>
          <w:color w:val="000000"/>
          <w:lang w:eastAsia="ja-JP"/>
        </w:rPr>
        <w:t xml:space="preserve"> from business stakeholders</w:t>
      </w:r>
    </w:p>
    <w:p w:rsidR="007D0630" w:rsidRPr="00945671" w:rsidP="007D0630" w14:paraId="3A50A6A9" w14:textId="77777777">
      <w:pPr>
        <w:ind w:left="360"/>
        <w:rPr>
          <w:rFonts w:eastAsia="MS Mincho"/>
          <w:bCs/>
          <w:color w:val="000000"/>
          <w:lang w:eastAsia="ja-JP"/>
        </w:rPr>
      </w:pPr>
    </w:p>
    <w:p w:rsidR="00930040" w:rsidRPr="00945671" w:rsidP="00080498" w14:paraId="5ACFC5DC" w14:textId="7202E766">
      <w:pPr>
        <w:contextualSpacing/>
        <w:rPr>
          <w:rFonts w:eastAsia="MS Mincho"/>
          <w:b/>
          <w:bCs/>
          <w:color w:val="000000"/>
          <w:lang w:eastAsia="ja-JP"/>
        </w:rPr>
      </w:pPr>
      <w:r w:rsidRPr="00945671">
        <w:rPr>
          <w:rFonts w:eastAsia="MS Mincho"/>
          <w:b/>
          <w:bCs/>
          <w:color w:val="000000"/>
          <w:lang w:eastAsia="ja-JP"/>
        </w:rPr>
        <w:t xml:space="preserve">Client: </w:t>
      </w:r>
      <w:r w:rsidRPr="00945671" w:rsidR="008747EA">
        <w:rPr>
          <w:rFonts w:eastAsia="MS Mincho"/>
          <w:b/>
          <w:bCs/>
          <w:color w:val="000000"/>
          <w:lang w:eastAsia="ja-JP"/>
        </w:rPr>
        <w:t>Prospect Medical Holdings</w:t>
      </w:r>
      <w:r w:rsidRPr="00945671" w:rsidR="00D865D4">
        <w:rPr>
          <w:rFonts w:eastAsia="MS Mincho"/>
          <w:b/>
          <w:bCs/>
          <w:color w:val="000000"/>
          <w:lang w:eastAsia="ja-JP"/>
        </w:rPr>
        <w:t xml:space="preserve"> (Healthcare)</w:t>
      </w:r>
      <w:r w:rsidRPr="00945671" w:rsidR="008747EA">
        <w:rPr>
          <w:rFonts w:eastAsia="MS Mincho"/>
          <w:b/>
          <w:bCs/>
          <w:color w:val="000000"/>
          <w:lang w:eastAsia="ja-JP"/>
        </w:rPr>
        <w:t>, Los Angeles</w:t>
      </w:r>
      <w:r w:rsidRPr="00945671" w:rsidR="00D865D4">
        <w:rPr>
          <w:rFonts w:eastAsia="MS Mincho"/>
          <w:b/>
          <w:bCs/>
          <w:color w:val="000000"/>
          <w:lang w:eastAsia="ja-JP"/>
        </w:rPr>
        <w:t xml:space="preserve"> </w:t>
      </w:r>
      <w:r w:rsidRPr="00945671" w:rsidR="008747EA">
        <w:rPr>
          <w:rFonts w:eastAsia="MS Mincho"/>
          <w:b/>
          <w:bCs/>
          <w:color w:val="000000"/>
          <w:lang w:eastAsia="ja-JP"/>
        </w:rPr>
        <w:t>(09/2019</w:t>
      </w:r>
      <w:r w:rsidRPr="00945671" w:rsidR="008608D5">
        <w:rPr>
          <w:rFonts w:eastAsia="MS Mincho"/>
          <w:b/>
          <w:bCs/>
          <w:color w:val="000000"/>
          <w:lang w:eastAsia="ja-JP"/>
        </w:rPr>
        <w:t xml:space="preserve"> </w:t>
      </w:r>
      <w:r w:rsidRPr="00945671" w:rsidR="008747EA">
        <w:rPr>
          <w:rFonts w:eastAsia="MS Mincho"/>
          <w:b/>
          <w:bCs/>
          <w:color w:val="000000"/>
          <w:lang w:eastAsia="ja-JP"/>
        </w:rPr>
        <w:t>-</w:t>
      </w:r>
      <w:r w:rsidRPr="00945671" w:rsidR="008608D5">
        <w:rPr>
          <w:rFonts w:eastAsia="MS Mincho"/>
          <w:b/>
          <w:bCs/>
          <w:color w:val="000000"/>
          <w:lang w:eastAsia="ja-JP"/>
        </w:rPr>
        <w:t xml:space="preserve"> </w:t>
      </w:r>
      <w:r w:rsidRPr="00945671" w:rsidR="005B0255">
        <w:rPr>
          <w:rFonts w:eastAsia="MS Mincho"/>
          <w:b/>
          <w:bCs/>
          <w:color w:val="000000"/>
          <w:lang w:eastAsia="ja-JP"/>
        </w:rPr>
        <w:t>05</w:t>
      </w:r>
      <w:r w:rsidRPr="00945671" w:rsidR="006D09B6">
        <w:rPr>
          <w:rFonts w:eastAsia="MS Mincho"/>
          <w:b/>
          <w:bCs/>
          <w:color w:val="000000"/>
          <w:lang w:eastAsia="ja-JP"/>
        </w:rPr>
        <w:t>/2020</w:t>
      </w:r>
      <w:r w:rsidRPr="00945671" w:rsidR="008747EA">
        <w:rPr>
          <w:rFonts w:eastAsia="MS Mincho"/>
          <w:b/>
          <w:bCs/>
          <w:color w:val="000000"/>
          <w:lang w:eastAsia="ja-JP"/>
        </w:rPr>
        <w:t>)</w:t>
      </w:r>
    </w:p>
    <w:p w:rsidR="00E457ED" w:rsidP="00E457ED" w14:paraId="31360BC3" w14:textId="77777777">
      <w:pPr>
        <w:contextualSpacing/>
        <w:rPr>
          <w:rFonts w:eastAsia="MS Mincho"/>
          <w:b/>
          <w:bCs/>
          <w:color w:val="000000"/>
          <w:lang w:eastAsia="ja-JP"/>
        </w:rPr>
      </w:pPr>
      <w:r w:rsidRPr="00945671">
        <w:rPr>
          <w:rFonts w:eastAsia="MS Mincho"/>
          <w:b/>
          <w:bCs/>
          <w:color w:val="000000"/>
          <w:lang w:eastAsia="ja-JP"/>
        </w:rPr>
        <w:t xml:space="preserve">Oracle Cloud Application </w:t>
      </w:r>
      <w:r w:rsidRPr="00945671" w:rsidR="00C761E8">
        <w:rPr>
          <w:rFonts w:eastAsia="MS Mincho"/>
          <w:b/>
          <w:bCs/>
          <w:color w:val="000000"/>
          <w:lang w:eastAsia="ja-JP"/>
        </w:rPr>
        <w:t xml:space="preserve">(Prod </w:t>
      </w:r>
      <w:r w:rsidRPr="00945671" w:rsidR="00E315C7">
        <w:rPr>
          <w:rFonts w:eastAsia="MS Mincho"/>
          <w:b/>
          <w:bCs/>
          <w:color w:val="000000"/>
          <w:lang w:eastAsia="ja-JP"/>
        </w:rPr>
        <w:t>19D/20A</w:t>
      </w:r>
      <w:r w:rsidRPr="00945671" w:rsidR="005B0255">
        <w:rPr>
          <w:rFonts w:eastAsia="MS Mincho"/>
          <w:b/>
          <w:bCs/>
          <w:color w:val="000000"/>
          <w:lang w:eastAsia="ja-JP"/>
        </w:rPr>
        <w:t>/</w:t>
      </w:r>
      <w:r w:rsidRPr="00945671" w:rsidR="00557179">
        <w:rPr>
          <w:rFonts w:eastAsia="MS Mincho"/>
          <w:b/>
          <w:bCs/>
          <w:color w:val="000000"/>
          <w:lang w:eastAsia="ja-JP"/>
        </w:rPr>
        <w:t>20B</w:t>
      </w:r>
      <w:r w:rsidRPr="00945671" w:rsidR="00C761E8">
        <w:rPr>
          <w:rFonts w:eastAsia="MS Mincho"/>
          <w:b/>
          <w:bCs/>
          <w:color w:val="000000"/>
          <w:lang w:eastAsia="ja-JP"/>
        </w:rPr>
        <w:t>)</w:t>
      </w:r>
      <w:r w:rsidRPr="00945671" w:rsidR="00557179">
        <w:rPr>
          <w:rFonts w:eastAsia="MS Mincho"/>
          <w:b/>
          <w:bCs/>
          <w:color w:val="000000"/>
          <w:lang w:eastAsia="ja-JP"/>
        </w:rPr>
        <w:t xml:space="preserve"> (</w:t>
      </w:r>
      <w:r w:rsidRPr="00945671" w:rsidR="007522E0">
        <w:rPr>
          <w:rFonts w:eastAsia="MS Mincho"/>
          <w:b/>
          <w:bCs/>
          <w:color w:val="000000"/>
          <w:lang w:eastAsia="ja-JP"/>
        </w:rPr>
        <w:t xml:space="preserve">SaaS Cloud </w:t>
      </w:r>
      <w:r w:rsidRPr="00945671" w:rsidR="00057CB9">
        <w:rPr>
          <w:rFonts w:eastAsia="MS Mincho"/>
          <w:b/>
          <w:bCs/>
          <w:color w:val="000000"/>
          <w:lang w:eastAsia="ja-JP"/>
        </w:rPr>
        <w:t>Implementation</w:t>
      </w:r>
      <w:r w:rsidRPr="00945671">
        <w:rPr>
          <w:rFonts w:eastAsia="MS Mincho"/>
          <w:b/>
          <w:bCs/>
          <w:color w:val="000000"/>
          <w:lang w:eastAsia="ja-JP"/>
        </w:rPr>
        <w:t>).</w:t>
      </w:r>
      <w:r w:rsidRPr="00E457ED">
        <w:rPr>
          <w:rFonts w:eastAsia="MS Mincho"/>
          <w:b/>
          <w:bCs/>
          <w:color w:val="000000"/>
          <w:lang w:eastAsia="ja-JP"/>
        </w:rPr>
        <w:t xml:space="preserve"> </w:t>
      </w:r>
    </w:p>
    <w:p w:rsidR="00E457ED" w:rsidRPr="00945671" w:rsidP="00E457ED" w14:paraId="0509CE6A" w14:textId="1CDC7078">
      <w:pPr>
        <w:contextualSpacing/>
        <w:rPr>
          <w:rFonts w:eastAsia="MS Mincho"/>
          <w:b/>
          <w:bCs/>
          <w:color w:val="000000"/>
          <w:lang w:eastAsia="ja-JP"/>
        </w:rPr>
      </w:pPr>
      <w:r>
        <w:rPr>
          <w:rFonts w:eastAsia="MS Mincho"/>
          <w:b/>
          <w:bCs/>
          <w:color w:val="000000"/>
          <w:lang w:eastAsia="ja-JP"/>
        </w:rPr>
        <w:t>Implementing Oracle Fusion ERP /</w:t>
      </w:r>
      <w:r>
        <w:rPr>
          <w:rFonts w:eastAsia="MS Mincho"/>
          <w:b/>
          <w:bCs/>
          <w:color w:val="000000"/>
          <w:lang w:eastAsia="ja-JP"/>
        </w:rPr>
        <w:t>HCM</w:t>
      </w:r>
      <w:r>
        <w:rPr>
          <w:rFonts w:eastAsia="MS Mincho"/>
          <w:b/>
          <w:bCs/>
          <w:color w:val="000000"/>
          <w:lang w:eastAsia="ja-JP"/>
        </w:rPr>
        <w:t xml:space="preserve"> for </w:t>
      </w:r>
      <w:r>
        <w:rPr>
          <w:rFonts w:eastAsia="MS Mincho"/>
          <w:b/>
          <w:bCs/>
          <w:color w:val="000000"/>
          <w:lang w:eastAsia="ja-JP"/>
        </w:rPr>
        <w:t>major hospitals/healthcare business operation</w:t>
      </w:r>
    </w:p>
    <w:p w:rsidR="008747EA" w:rsidRPr="00945671" w:rsidP="00E457ED" w14:paraId="650C645B" w14:textId="3CF46D0E">
      <w:pPr>
        <w:contextualSpacing/>
        <w:rPr>
          <w:rFonts w:eastAsia="MS Mincho"/>
          <w:b/>
          <w:bCs/>
          <w:color w:val="000000"/>
          <w:lang w:eastAsia="ja-JP"/>
        </w:rPr>
      </w:pPr>
      <w:r w:rsidRPr="00945671">
        <w:rPr>
          <w:rFonts w:eastAsia="MS Mincho"/>
          <w:b/>
          <w:bCs/>
          <w:color w:val="000000"/>
          <w:lang w:eastAsia="ja-JP"/>
        </w:rPr>
        <w:t xml:space="preserve">Responsibility: </w:t>
      </w:r>
      <w:r w:rsidRPr="00945671" w:rsidR="000A3817">
        <w:rPr>
          <w:rFonts w:eastAsia="MS Mincho"/>
          <w:b/>
          <w:bCs/>
          <w:color w:val="000000"/>
          <w:lang w:eastAsia="ja-JP"/>
        </w:rPr>
        <w:t xml:space="preserve">As an </w:t>
      </w:r>
      <w:r w:rsidRPr="00945671" w:rsidR="006C1818">
        <w:rPr>
          <w:rFonts w:eastAsia="MS Mincho"/>
          <w:b/>
          <w:bCs/>
          <w:color w:val="000000"/>
          <w:lang w:eastAsia="ja-JP"/>
        </w:rPr>
        <w:t>Oracle Fusion ERP</w:t>
      </w:r>
      <w:r w:rsidRPr="00945671" w:rsidR="00015219">
        <w:rPr>
          <w:rFonts w:eastAsia="MS Mincho"/>
          <w:b/>
          <w:bCs/>
          <w:color w:val="000000"/>
          <w:lang w:eastAsia="ja-JP"/>
        </w:rPr>
        <w:t>/</w:t>
      </w:r>
      <w:r w:rsidRPr="00945671" w:rsidR="009046BB">
        <w:rPr>
          <w:rFonts w:eastAsia="MS Mincho"/>
          <w:b/>
          <w:bCs/>
          <w:color w:val="000000"/>
          <w:lang w:eastAsia="ja-JP"/>
        </w:rPr>
        <w:t>HCM</w:t>
      </w:r>
      <w:r w:rsidRPr="00945671" w:rsidR="00D034A8">
        <w:rPr>
          <w:rFonts w:eastAsia="MS Mincho"/>
          <w:b/>
          <w:bCs/>
          <w:color w:val="000000"/>
          <w:lang w:eastAsia="ja-JP"/>
        </w:rPr>
        <w:t xml:space="preserve"> </w:t>
      </w:r>
      <w:r w:rsidRPr="00945671" w:rsidR="006C1818">
        <w:rPr>
          <w:rFonts w:eastAsia="MS Mincho"/>
          <w:b/>
          <w:bCs/>
          <w:color w:val="000000"/>
          <w:lang w:eastAsia="ja-JP"/>
        </w:rPr>
        <w:t>Cloud</w:t>
      </w:r>
      <w:r w:rsidRPr="00945671" w:rsidR="00D2106E">
        <w:rPr>
          <w:rFonts w:eastAsia="MS Mincho"/>
          <w:b/>
          <w:bCs/>
          <w:color w:val="000000"/>
          <w:lang w:eastAsia="ja-JP"/>
        </w:rPr>
        <w:t xml:space="preserve"> </w:t>
      </w:r>
      <w:r w:rsidR="002E4AFF">
        <w:rPr>
          <w:rFonts w:eastAsia="MS Mincho"/>
          <w:b/>
          <w:bCs/>
          <w:color w:val="000000"/>
          <w:lang w:eastAsia="ja-JP"/>
        </w:rPr>
        <w:t xml:space="preserve">Lead </w:t>
      </w:r>
      <w:r w:rsidRPr="00945671" w:rsidR="00731539">
        <w:rPr>
          <w:rFonts w:eastAsia="MS Mincho"/>
          <w:b/>
          <w:bCs/>
          <w:color w:val="000000"/>
          <w:lang w:eastAsia="ja-JP"/>
        </w:rPr>
        <w:t>Consultant</w:t>
      </w:r>
    </w:p>
    <w:p w:rsidR="00636807" w:rsidRPr="00945671" w:rsidP="000A3817" w14:paraId="48727D8E" w14:textId="7BE22A50">
      <w:pPr>
        <w:pStyle w:val="ListParagraph"/>
        <w:numPr>
          <w:ilvl w:val="0"/>
          <w:numId w:val="30"/>
        </w:numPr>
        <w:rPr>
          <w:rFonts w:eastAsia="MS Mincho"/>
          <w:bCs/>
          <w:color w:val="000000"/>
          <w:lang w:eastAsia="ja-JP"/>
        </w:rPr>
      </w:pPr>
      <w:r w:rsidRPr="00945671">
        <w:rPr>
          <w:rFonts w:eastAsia="MS Mincho"/>
          <w:bCs/>
          <w:color w:val="000000"/>
          <w:lang w:eastAsia="ja-JP"/>
        </w:rPr>
        <w:t>Oracle EBS</w:t>
      </w:r>
      <w:r w:rsidR="00E457ED">
        <w:rPr>
          <w:rFonts w:eastAsia="MS Mincho"/>
          <w:bCs/>
          <w:color w:val="000000"/>
          <w:lang w:eastAsia="ja-JP"/>
        </w:rPr>
        <w:t xml:space="preserve"> Financials/HR</w:t>
      </w:r>
      <w:r w:rsidRPr="00945671">
        <w:rPr>
          <w:rFonts w:eastAsia="MS Mincho"/>
          <w:bCs/>
          <w:color w:val="000000"/>
          <w:lang w:eastAsia="ja-JP"/>
        </w:rPr>
        <w:t xml:space="preserve"> to </w:t>
      </w:r>
      <w:r w:rsidRPr="00945671" w:rsidR="00622F44">
        <w:rPr>
          <w:rFonts w:eastAsia="MS Mincho"/>
          <w:bCs/>
          <w:color w:val="000000"/>
          <w:lang w:eastAsia="ja-JP"/>
        </w:rPr>
        <w:t>Oracle Fusion</w:t>
      </w:r>
      <w:r w:rsidR="00E457ED">
        <w:rPr>
          <w:rFonts w:eastAsia="MS Mincho"/>
          <w:bCs/>
          <w:color w:val="000000"/>
          <w:lang w:eastAsia="ja-JP"/>
        </w:rPr>
        <w:t xml:space="preserve"> ERP</w:t>
      </w:r>
      <w:r w:rsidRPr="00945671" w:rsidR="00622F44">
        <w:rPr>
          <w:rFonts w:eastAsia="MS Mincho"/>
          <w:bCs/>
          <w:color w:val="000000"/>
          <w:lang w:eastAsia="ja-JP"/>
        </w:rPr>
        <w:t xml:space="preserve"> Financials </w:t>
      </w:r>
      <w:r w:rsidR="00E457ED">
        <w:rPr>
          <w:rFonts w:eastAsia="MS Mincho"/>
          <w:bCs/>
          <w:color w:val="000000"/>
          <w:lang w:eastAsia="ja-JP"/>
        </w:rPr>
        <w:t>/ HCM Cloud</w:t>
      </w:r>
    </w:p>
    <w:p w:rsidR="000A3817" w:rsidRPr="00945671" w:rsidP="000A3817" w14:paraId="331D459B" w14:textId="275D7C33">
      <w:pPr>
        <w:pStyle w:val="ListParagraph"/>
        <w:numPr>
          <w:ilvl w:val="0"/>
          <w:numId w:val="30"/>
        </w:numPr>
        <w:rPr>
          <w:rFonts w:eastAsia="MS Mincho"/>
          <w:bCs/>
          <w:color w:val="000000"/>
          <w:lang w:eastAsia="ja-JP"/>
        </w:rPr>
      </w:pPr>
      <w:r w:rsidRPr="00945671">
        <w:rPr>
          <w:rFonts w:eastAsia="MS Mincho"/>
          <w:bCs/>
          <w:color w:val="000000"/>
          <w:lang w:eastAsia="ja-JP"/>
        </w:rPr>
        <w:t>Gathering business requirements, d</w:t>
      </w:r>
      <w:r w:rsidRPr="00945671" w:rsidR="00883D93">
        <w:rPr>
          <w:rFonts w:eastAsia="MS Mincho"/>
          <w:bCs/>
          <w:color w:val="000000"/>
          <w:lang w:eastAsia="ja-JP"/>
        </w:rPr>
        <w:t>esign</w:t>
      </w:r>
      <w:r w:rsidRPr="00945671" w:rsidR="009F6BD1">
        <w:rPr>
          <w:rFonts w:eastAsia="MS Mincho"/>
          <w:bCs/>
          <w:color w:val="000000"/>
          <w:lang w:eastAsia="ja-JP"/>
        </w:rPr>
        <w:t>,</w:t>
      </w:r>
      <w:r w:rsidRPr="00945671">
        <w:rPr>
          <w:rFonts w:eastAsia="MS Mincho"/>
          <w:bCs/>
          <w:color w:val="000000"/>
          <w:lang w:eastAsia="ja-JP"/>
        </w:rPr>
        <w:t xml:space="preserve"> Develop Oracle Transactional Business Intelligence (OTBI)</w:t>
      </w:r>
      <w:r w:rsidRPr="00945671">
        <w:rPr>
          <w:rFonts w:eastAsia="MS Mincho"/>
          <w:bCs/>
          <w:color w:val="000000"/>
          <w:lang w:eastAsia="ja-JP"/>
        </w:rPr>
        <w:t>/Business Intelligence (BI)</w:t>
      </w:r>
      <w:r w:rsidRPr="00945671">
        <w:rPr>
          <w:rFonts w:eastAsia="MS Mincho"/>
          <w:bCs/>
          <w:color w:val="000000"/>
          <w:lang w:eastAsia="ja-JP"/>
        </w:rPr>
        <w:t xml:space="preserve"> reports for Core </w:t>
      </w:r>
      <w:r w:rsidRPr="00945671">
        <w:rPr>
          <w:rFonts w:eastAsia="MS Mincho"/>
          <w:bCs/>
          <w:color w:val="000000"/>
          <w:lang w:eastAsia="ja-JP"/>
        </w:rPr>
        <w:t xml:space="preserve">HR and Benefits in </w:t>
      </w:r>
      <w:r w:rsidRPr="00945671">
        <w:rPr>
          <w:rFonts w:eastAsia="MS Mincho"/>
          <w:bCs/>
          <w:color w:val="000000"/>
          <w:lang w:eastAsia="ja-JP"/>
        </w:rPr>
        <w:t xml:space="preserve">Human Capital Management </w:t>
      </w:r>
      <w:r w:rsidRPr="00945671">
        <w:rPr>
          <w:rFonts w:eastAsia="MS Mincho"/>
          <w:bCs/>
          <w:color w:val="000000"/>
          <w:lang w:eastAsia="ja-JP"/>
        </w:rPr>
        <w:t xml:space="preserve">(HCM) </w:t>
      </w:r>
    </w:p>
    <w:p w:rsidR="00B718B1" w:rsidRPr="00945671" w:rsidP="00B718B1" w14:paraId="6F72B961" w14:textId="646E3BD1">
      <w:pPr>
        <w:pStyle w:val="ListParagraph"/>
        <w:numPr>
          <w:ilvl w:val="0"/>
          <w:numId w:val="30"/>
        </w:numPr>
        <w:rPr>
          <w:rFonts w:eastAsia="MS Mincho"/>
          <w:bCs/>
          <w:color w:val="000000"/>
          <w:lang w:eastAsia="ja-JP"/>
        </w:rPr>
      </w:pPr>
      <w:r w:rsidRPr="00945671">
        <w:rPr>
          <w:rFonts w:eastAsia="MS Mincho"/>
          <w:bCs/>
          <w:color w:val="000000"/>
          <w:lang w:eastAsia="ja-JP"/>
        </w:rPr>
        <w:t xml:space="preserve">Manage Command Center post go-live support activities through Service Now ticketing </w:t>
      </w:r>
      <w:r w:rsidRPr="00945671" w:rsidR="007E6E5A">
        <w:rPr>
          <w:rFonts w:eastAsia="MS Mincho"/>
          <w:bCs/>
          <w:color w:val="000000"/>
          <w:lang w:eastAsia="ja-JP"/>
        </w:rPr>
        <w:t>system.</w:t>
      </w:r>
    </w:p>
    <w:p w:rsidR="000A3817" w:rsidRPr="00945671" w:rsidP="000A3817" w14:paraId="4D014B24" w14:textId="468F4499">
      <w:pPr>
        <w:pStyle w:val="ListParagraph"/>
        <w:numPr>
          <w:ilvl w:val="0"/>
          <w:numId w:val="30"/>
        </w:numPr>
        <w:rPr>
          <w:rFonts w:eastAsia="MS Mincho"/>
          <w:bCs/>
          <w:color w:val="000000"/>
          <w:lang w:eastAsia="ja-JP"/>
        </w:rPr>
      </w:pPr>
      <w:r w:rsidRPr="00945671">
        <w:rPr>
          <w:rFonts w:eastAsia="MS Mincho"/>
          <w:bCs/>
          <w:color w:val="000000"/>
          <w:lang w:eastAsia="ja-JP"/>
        </w:rPr>
        <w:t>Plan and configure application user data security rules for various roles across multiple business units (BU)</w:t>
      </w:r>
    </w:p>
    <w:p w:rsidR="000A3817" w:rsidRPr="00945671" w:rsidP="000A3817" w14:paraId="242A7346" w14:textId="1DA7D50D">
      <w:pPr>
        <w:pStyle w:val="ListParagraph"/>
        <w:numPr>
          <w:ilvl w:val="0"/>
          <w:numId w:val="30"/>
        </w:numPr>
        <w:rPr>
          <w:rFonts w:eastAsia="MS Mincho"/>
          <w:bCs/>
          <w:color w:val="000000"/>
          <w:lang w:eastAsia="ja-JP"/>
        </w:rPr>
      </w:pPr>
      <w:r w:rsidRPr="00945671">
        <w:rPr>
          <w:rFonts w:eastAsia="MS Mincho"/>
          <w:bCs/>
          <w:color w:val="000000"/>
          <w:lang w:eastAsia="ja-JP"/>
        </w:rPr>
        <w:t>Setup</w:t>
      </w:r>
      <w:r w:rsidRPr="00945671">
        <w:rPr>
          <w:rFonts w:eastAsia="MS Mincho"/>
          <w:bCs/>
          <w:color w:val="000000"/>
          <w:lang w:eastAsia="ja-JP"/>
        </w:rPr>
        <w:t xml:space="preserve"> invoice approval rules in the approval management extension using business process </w:t>
      </w:r>
      <w:r w:rsidRPr="00945671" w:rsidR="007E6E5A">
        <w:rPr>
          <w:rFonts w:eastAsia="MS Mincho"/>
          <w:bCs/>
          <w:color w:val="000000"/>
          <w:lang w:eastAsia="ja-JP"/>
        </w:rPr>
        <w:t>management.</w:t>
      </w:r>
    </w:p>
    <w:p w:rsidR="000A3817" w:rsidRPr="00945671" w:rsidP="0015780C" w14:paraId="53862046" w14:textId="760197AF">
      <w:pPr>
        <w:pStyle w:val="ListParagraph"/>
        <w:numPr>
          <w:ilvl w:val="0"/>
          <w:numId w:val="30"/>
        </w:numPr>
        <w:rPr>
          <w:rFonts w:eastAsia="MS Mincho"/>
          <w:bCs/>
          <w:color w:val="000000"/>
          <w:lang w:eastAsia="ja-JP"/>
        </w:rPr>
      </w:pPr>
      <w:r w:rsidRPr="00945671">
        <w:rPr>
          <w:rFonts w:eastAsia="MS Mincho"/>
          <w:bCs/>
          <w:color w:val="000000"/>
          <w:lang w:eastAsia="ja-JP"/>
        </w:rPr>
        <w:t xml:space="preserve">Presented user guide for User Acceptance Test (UAT) session related </w:t>
      </w:r>
      <w:r w:rsidRPr="00945671">
        <w:rPr>
          <w:rFonts w:eastAsia="MS Mincho"/>
          <w:bCs/>
          <w:color w:val="000000"/>
          <w:lang w:eastAsia="ja-JP"/>
        </w:rPr>
        <w:t>Core</w:t>
      </w:r>
      <w:r w:rsidRPr="00945671">
        <w:rPr>
          <w:rFonts w:eastAsia="MS Mincho"/>
          <w:bCs/>
          <w:color w:val="000000"/>
          <w:lang w:eastAsia="ja-JP"/>
        </w:rPr>
        <w:t xml:space="preserve"> HCM and Benefits Module</w:t>
      </w:r>
    </w:p>
    <w:p w:rsidR="000A3817" w:rsidRPr="00945671" w:rsidP="00915D1D" w14:paraId="0A657C3D" w14:textId="35EA48F9">
      <w:pPr>
        <w:pStyle w:val="ListParagraph"/>
        <w:numPr>
          <w:ilvl w:val="0"/>
          <w:numId w:val="30"/>
        </w:numPr>
        <w:rPr>
          <w:rFonts w:eastAsia="MS Mincho"/>
          <w:bCs/>
          <w:color w:val="000000"/>
          <w:lang w:eastAsia="ja-JP"/>
        </w:rPr>
      </w:pPr>
      <w:r w:rsidRPr="00945671">
        <w:rPr>
          <w:rFonts w:eastAsia="MS Mincho"/>
          <w:bCs/>
          <w:color w:val="000000"/>
          <w:lang w:eastAsia="ja-JP"/>
        </w:rPr>
        <w:t xml:space="preserve">Responsible for Oracle Cloud user security and roles </w:t>
      </w:r>
      <w:r w:rsidRPr="00945671" w:rsidR="00952827">
        <w:rPr>
          <w:rFonts w:eastAsia="MS Mincho"/>
          <w:bCs/>
          <w:color w:val="000000"/>
          <w:lang w:eastAsia="ja-JP"/>
        </w:rPr>
        <w:t>(</w:t>
      </w:r>
      <w:r w:rsidRPr="00945671" w:rsidR="00AA0E31">
        <w:rPr>
          <w:rFonts w:eastAsia="MS Mincho"/>
          <w:bCs/>
          <w:color w:val="000000"/>
          <w:lang w:eastAsia="ja-JP"/>
        </w:rPr>
        <w:t>HCM</w:t>
      </w:r>
      <w:r w:rsidRPr="00945671" w:rsidR="00F14FAF">
        <w:rPr>
          <w:rFonts w:eastAsia="MS Mincho"/>
          <w:bCs/>
          <w:color w:val="000000"/>
          <w:lang w:eastAsia="ja-JP"/>
        </w:rPr>
        <w:t>/ERP</w:t>
      </w:r>
      <w:r w:rsidRPr="00945671" w:rsidR="00AA0E31">
        <w:rPr>
          <w:rFonts w:eastAsia="MS Mincho"/>
          <w:bCs/>
          <w:color w:val="000000"/>
          <w:lang w:eastAsia="ja-JP"/>
        </w:rPr>
        <w:t xml:space="preserve"> </w:t>
      </w:r>
      <w:r w:rsidRPr="00945671" w:rsidR="00952827">
        <w:rPr>
          <w:rFonts w:eastAsia="MS Mincho"/>
          <w:bCs/>
          <w:color w:val="000000"/>
          <w:lang w:eastAsia="ja-JP"/>
        </w:rPr>
        <w:t>Security Console)</w:t>
      </w:r>
    </w:p>
    <w:p w:rsidR="000A3817" w:rsidRPr="00945671" w:rsidP="000A3817" w14:paraId="725BF444" w14:textId="77FE469B">
      <w:pPr>
        <w:pStyle w:val="ListParagraph"/>
        <w:numPr>
          <w:ilvl w:val="0"/>
          <w:numId w:val="30"/>
        </w:numPr>
        <w:rPr>
          <w:rFonts w:eastAsia="MS Mincho"/>
          <w:bCs/>
          <w:color w:val="000000"/>
          <w:lang w:eastAsia="ja-JP"/>
        </w:rPr>
      </w:pPr>
      <w:r w:rsidRPr="00945671">
        <w:rPr>
          <w:rFonts w:eastAsia="MS Mincho"/>
          <w:bCs/>
          <w:color w:val="000000"/>
          <w:lang w:eastAsia="ja-JP"/>
        </w:rPr>
        <w:t xml:space="preserve">Working with business on resolving the integration exceptions </w:t>
      </w:r>
      <w:r w:rsidRPr="00945671" w:rsidR="00DD44E9">
        <w:rPr>
          <w:rFonts w:eastAsia="MS Mincho"/>
          <w:bCs/>
          <w:color w:val="000000"/>
          <w:lang w:eastAsia="ja-JP"/>
        </w:rPr>
        <w:t xml:space="preserve">maintenance </w:t>
      </w:r>
      <w:r w:rsidRPr="00945671">
        <w:rPr>
          <w:rFonts w:eastAsia="MS Mincho"/>
          <w:bCs/>
          <w:color w:val="000000"/>
          <w:lang w:eastAsia="ja-JP"/>
        </w:rPr>
        <w:t>using ADF di (Transaction Console)</w:t>
      </w:r>
    </w:p>
    <w:p w:rsidR="000A3817" w:rsidRPr="00945671" w:rsidP="000A3817" w14:paraId="4CB6D92D" w14:textId="40EC3B42">
      <w:pPr>
        <w:pStyle w:val="ListParagraph"/>
        <w:numPr>
          <w:ilvl w:val="0"/>
          <w:numId w:val="30"/>
        </w:numPr>
        <w:rPr>
          <w:rFonts w:eastAsia="MS Mincho"/>
          <w:bCs/>
          <w:color w:val="000000"/>
          <w:lang w:eastAsia="ja-JP"/>
        </w:rPr>
      </w:pPr>
      <w:r w:rsidRPr="00945671">
        <w:rPr>
          <w:rFonts w:eastAsia="MS Mincho"/>
          <w:bCs/>
          <w:color w:val="000000"/>
          <w:lang w:eastAsia="ja-JP"/>
        </w:rPr>
        <w:t>Work with bu</w:t>
      </w:r>
      <w:r w:rsidRPr="00945671" w:rsidR="0097068C">
        <w:rPr>
          <w:rFonts w:eastAsia="MS Mincho"/>
          <w:bCs/>
          <w:color w:val="000000"/>
          <w:lang w:eastAsia="ja-JP"/>
        </w:rPr>
        <w:t>siness on creating custom HCM/E</w:t>
      </w:r>
      <w:r w:rsidRPr="00945671">
        <w:rPr>
          <w:rFonts w:eastAsia="MS Mincho"/>
          <w:bCs/>
          <w:color w:val="000000"/>
          <w:lang w:eastAsia="ja-JP"/>
        </w:rPr>
        <w:t>R</w:t>
      </w:r>
      <w:r w:rsidRPr="00945671" w:rsidR="0097068C">
        <w:rPr>
          <w:rFonts w:eastAsia="MS Mincho"/>
          <w:bCs/>
          <w:color w:val="000000"/>
          <w:lang w:eastAsia="ja-JP"/>
        </w:rPr>
        <w:t>P</w:t>
      </w:r>
      <w:r w:rsidRPr="00945671">
        <w:rPr>
          <w:rFonts w:eastAsia="MS Mincho"/>
          <w:bCs/>
          <w:color w:val="000000"/>
          <w:lang w:eastAsia="ja-JP"/>
        </w:rPr>
        <w:t xml:space="preserve"> user roles and assigning to end user across all BU.</w:t>
      </w:r>
    </w:p>
    <w:p w:rsidR="000A3817" w:rsidRPr="00945671" w:rsidP="000A3817" w14:paraId="1DB67295" w14:textId="7CDBFA7A">
      <w:pPr>
        <w:pStyle w:val="ListParagraph"/>
        <w:numPr>
          <w:ilvl w:val="0"/>
          <w:numId w:val="30"/>
        </w:numPr>
        <w:rPr>
          <w:rFonts w:eastAsia="MS Mincho"/>
          <w:bCs/>
          <w:color w:val="000000"/>
          <w:lang w:eastAsia="ja-JP"/>
        </w:rPr>
      </w:pPr>
      <w:r w:rsidRPr="00945671">
        <w:rPr>
          <w:rFonts w:eastAsia="MS Mincho"/>
          <w:bCs/>
          <w:color w:val="000000"/>
          <w:lang w:eastAsia="ja-JP"/>
        </w:rPr>
        <w:t xml:space="preserve">Responsible for deploying and monitoring Oracle </w:t>
      </w:r>
      <w:r w:rsidRPr="00945671" w:rsidR="0061006B">
        <w:rPr>
          <w:rFonts w:eastAsia="MS Mincho"/>
          <w:bCs/>
          <w:color w:val="000000"/>
          <w:lang w:eastAsia="ja-JP"/>
        </w:rPr>
        <w:t>HCM</w:t>
      </w:r>
      <w:r w:rsidRPr="00945671">
        <w:rPr>
          <w:rFonts w:eastAsia="MS Mincho"/>
          <w:bCs/>
          <w:color w:val="000000"/>
          <w:lang w:eastAsia="ja-JP"/>
        </w:rPr>
        <w:t xml:space="preserve"> Cloud inbound and outbound integration in post implementation support </w:t>
      </w:r>
      <w:r w:rsidRPr="00945671" w:rsidR="007E6E5A">
        <w:rPr>
          <w:rFonts w:eastAsia="MS Mincho"/>
          <w:bCs/>
          <w:color w:val="000000"/>
          <w:lang w:eastAsia="ja-JP"/>
        </w:rPr>
        <w:t>environment.</w:t>
      </w:r>
    </w:p>
    <w:p w:rsidR="000A3817" w:rsidRPr="00945671" w:rsidP="000A3817" w14:paraId="7B5692CB" w14:textId="10F92046">
      <w:pPr>
        <w:pStyle w:val="ListParagraph"/>
        <w:numPr>
          <w:ilvl w:val="0"/>
          <w:numId w:val="30"/>
        </w:numPr>
        <w:rPr>
          <w:rFonts w:eastAsia="MS Mincho"/>
          <w:bCs/>
          <w:color w:val="000000"/>
          <w:lang w:eastAsia="ja-JP"/>
        </w:rPr>
      </w:pPr>
      <w:r w:rsidRPr="00945671">
        <w:rPr>
          <w:rFonts w:eastAsia="MS Mincho"/>
          <w:bCs/>
          <w:color w:val="000000"/>
          <w:lang w:eastAsia="ja-JP"/>
        </w:rPr>
        <w:t xml:space="preserve">Configure HCM extract attributes, import HCM data through HDL and export data through HCM </w:t>
      </w:r>
      <w:r w:rsidRPr="00945671" w:rsidR="007E6E5A">
        <w:rPr>
          <w:rFonts w:eastAsia="MS Mincho"/>
          <w:bCs/>
          <w:color w:val="000000"/>
          <w:lang w:eastAsia="ja-JP"/>
        </w:rPr>
        <w:t>extracts.</w:t>
      </w:r>
    </w:p>
    <w:p w:rsidR="000A3817" w:rsidRPr="00945671" w:rsidP="000A3817" w14:paraId="434A7FB0" w14:textId="7C4121F3">
      <w:pPr>
        <w:pStyle w:val="ListParagraph"/>
        <w:numPr>
          <w:ilvl w:val="0"/>
          <w:numId w:val="30"/>
        </w:numPr>
        <w:rPr>
          <w:rFonts w:eastAsia="MS Mincho"/>
          <w:bCs/>
          <w:color w:val="000000"/>
          <w:lang w:eastAsia="ja-JP"/>
        </w:rPr>
      </w:pPr>
      <w:r w:rsidRPr="00945671">
        <w:rPr>
          <w:rFonts w:eastAsia="MS Mincho"/>
          <w:bCs/>
          <w:color w:val="000000"/>
          <w:lang w:eastAsia="ja-JP"/>
        </w:rPr>
        <w:t xml:space="preserve">Responsible for </w:t>
      </w:r>
      <w:r w:rsidRPr="00945671" w:rsidR="00883D93">
        <w:rPr>
          <w:rFonts w:eastAsia="MS Mincho"/>
          <w:bCs/>
          <w:color w:val="000000"/>
          <w:lang w:eastAsia="ja-JP"/>
        </w:rPr>
        <w:t>Ceridian</w:t>
      </w:r>
      <w:r w:rsidRPr="00945671">
        <w:rPr>
          <w:rFonts w:eastAsia="MS Mincho"/>
          <w:bCs/>
          <w:color w:val="000000"/>
          <w:lang w:eastAsia="ja-JP"/>
        </w:rPr>
        <w:t xml:space="preserve"> and Unity payroll integration in post implementation support environment.</w:t>
      </w:r>
    </w:p>
    <w:p w:rsidR="00425973" w:rsidRPr="00945671" w:rsidP="00425973" w14:paraId="27ABDCEB" w14:textId="1BE50F47">
      <w:pPr>
        <w:pStyle w:val="ListParagraph"/>
        <w:numPr>
          <w:ilvl w:val="0"/>
          <w:numId w:val="30"/>
        </w:numPr>
        <w:rPr>
          <w:rFonts w:eastAsia="MS Mincho"/>
          <w:bCs/>
          <w:color w:val="000000"/>
          <w:lang w:eastAsia="ja-JP"/>
        </w:rPr>
      </w:pPr>
      <w:r w:rsidRPr="00945671">
        <w:rPr>
          <w:rFonts w:eastAsia="MS Mincho"/>
          <w:bCs/>
          <w:color w:val="000000"/>
          <w:lang w:eastAsia="ja-JP"/>
        </w:rPr>
        <w:t xml:space="preserve">Work on transaction console, security console for workflow rule setup and user data access </w:t>
      </w:r>
      <w:r w:rsidRPr="00945671" w:rsidR="007E6E5A">
        <w:rPr>
          <w:rFonts w:eastAsia="MS Mincho"/>
          <w:bCs/>
          <w:color w:val="000000"/>
          <w:lang w:eastAsia="ja-JP"/>
        </w:rPr>
        <w:t>authentications.</w:t>
      </w:r>
    </w:p>
    <w:p w:rsidR="00425973" w:rsidRPr="00945671" w:rsidP="00425973" w14:paraId="57CB2734" w14:textId="3F14FED1">
      <w:pPr>
        <w:pStyle w:val="ListParagraph"/>
        <w:numPr>
          <w:ilvl w:val="0"/>
          <w:numId w:val="30"/>
        </w:numPr>
        <w:rPr>
          <w:rFonts w:eastAsia="MS Mincho"/>
          <w:bCs/>
          <w:color w:val="000000"/>
          <w:lang w:eastAsia="ja-JP"/>
        </w:rPr>
      </w:pPr>
      <w:r w:rsidRPr="00945671">
        <w:rPr>
          <w:rFonts w:eastAsia="MS Mincho"/>
          <w:bCs/>
          <w:color w:val="000000"/>
          <w:lang w:eastAsia="ja-JP"/>
        </w:rPr>
        <w:t xml:space="preserve">Manage BI Publisher data source, scheduler configuration, delivery destinations, and runtime </w:t>
      </w:r>
      <w:r w:rsidRPr="00945671" w:rsidR="007E6E5A">
        <w:rPr>
          <w:rFonts w:eastAsia="MS Mincho"/>
          <w:bCs/>
          <w:color w:val="000000"/>
          <w:lang w:eastAsia="ja-JP"/>
        </w:rPr>
        <w:t>properties.</w:t>
      </w:r>
      <w:r w:rsidRPr="00945671">
        <w:rPr>
          <w:rFonts w:eastAsia="MS Mincho"/>
          <w:bCs/>
          <w:color w:val="000000"/>
          <w:lang w:eastAsia="ja-JP"/>
        </w:rPr>
        <w:t xml:space="preserve"> </w:t>
      </w:r>
    </w:p>
    <w:p w:rsidR="009F6BD1" w:rsidRPr="00945671" w:rsidP="00425973" w14:paraId="3CBF72B8" w14:textId="10F2F2F2">
      <w:pPr>
        <w:pStyle w:val="ListParagraph"/>
        <w:numPr>
          <w:ilvl w:val="0"/>
          <w:numId w:val="30"/>
        </w:numPr>
        <w:rPr>
          <w:rFonts w:eastAsia="MS Mincho"/>
          <w:bCs/>
          <w:color w:val="000000"/>
          <w:lang w:eastAsia="ja-JP"/>
        </w:rPr>
      </w:pPr>
      <w:r w:rsidRPr="00945671">
        <w:rPr>
          <w:rFonts w:eastAsia="MS Mincho"/>
          <w:bCs/>
          <w:color w:val="000000"/>
          <w:lang w:eastAsia="ja-JP"/>
        </w:rPr>
        <w:t xml:space="preserve">Responsible for </w:t>
      </w:r>
      <w:r w:rsidRPr="00945671" w:rsidR="007E6E5A">
        <w:rPr>
          <w:rFonts w:eastAsia="MS Mincho"/>
          <w:bCs/>
          <w:color w:val="000000"/>
          <w:lang w:eastAsia="ja-JP"/>
        </w:rPr>
        <w:t>end-</w:t>
      </w:r>
      <w:r w:rsidRPr="00945671" w:rsidR="007E6E5A">
        <w:rPr>
          <w:rFonts w:eastAsia="MS Mincho"/>
          <w:bCs/>
          <w:color w:val="000000"/>
          <w:lang w:eastAsia="ja-JP"/>
        </w:rPr>
        <w:t>to</w:t>
      </w:r>
      <w:r w:rsidRPr="00945671" w:rsidR="007E6E5A">
        <w:rPr>
          <w:rFonts w:eastAsia="MS Mincho"/>
          <w:bCs/>
          <w:color w:val="000000"/>
          <w:lang w:eastAsia="ja-JP"/>
        </w:rPr>
        <w:t>-end</w:t>
      </w:r>
      <w:r w:rsidRPr="00945671">
        <w:rPr>
          <w:rFonts w:eastAsia="MS Mincho"/>
          <w:bCs/>
          <w:color w:val="000000"/>
          <w:lang w:eastAsia="ja-JP"/>
        </w:rPr>
        <w:t xml:space="preserve"> testing, payroll product update and patch release validations</w:t>
      </w:r>
    </w:p>
    <w:p w:rsidR="00C61500" w:rsidRPr="00945671" w:rsidP="00425973" w14:paraId="0294B17A" w14:textId="3913CA77">
      <w:pPr>
        <w:pStyle w:val="ListParagraph"/>
        <w:numPr>
          <w:ilvl w:val="0"/>
          <w:numId w:val="30"/>
        </w:numPr>
        <w:rPr>
          <w:rFonts w:eastAsia="MS Mincho"/>
          <w:bCs/>
          <w:color w:val="000000"/>
          <w:lang w:eastAsia="ja-JP"/>
        </w:rPr>
      </w:pPr>
      <w:r w:rsidRPr="00945671">
        <w:rPr>
          <w:color w:val="222222"/>
          <w:shd w:val="clear" w:color="auto" w:fill="FFFFFF"/>
        </w:rPr>
        <w:t xml:space="preserve">Deliver training to various non-technical financial, payroll, and benefits users on key </w:t>
      </w:r>
      <w:r w:rsidRPr="00945671" w:rsidR="007E6E5A">
        <w:rPr>
          <w:color w:val="222222"/>
          <w:shd w:val="clear" w:color="auto" w:fill="FFFFFF"/>
        </w:rPr>
        <w:t>systems.</w:t>
      </w:r>
      <w:r w:rsidRPr="00945671">
        <w:rPr>
          <w:color w:val="222222"/>
          <w:shd w:val="clear" w:color="auto" w:fill="FFFFFF"/>
        </w:rPr>
        <w:t> </w:t>
      </w:r>
    </w:p>
    <w:p w:rsidR="00BF4D62" w:rsidRPr="00945671" w:rsidP="00425973" w14:paraId="7BBC16E0" w14:textId="71A7AD5E">
      <w:pPr>
        <w:pStyle w:val="ListParagraph"/>
        <w:numPr>
          <w:ilvl w:val="0"/>
          <w:numId w:val="30"/>
        </w:numPr>
        <w:rPr>
          <w:rFonts w:eastAsia="MS Mincho"/>
          <w:bCs/>
          <w:color w:val="000000"/>
          <w:lang w:eastAsia="ja-JP"/>
        </w:rPr>
      </w:pPr>
      <w:r w:rsidRPr="00945671">
        <w:rPr>
          <w:rFonts w:eastAsia="MS Mincho"/>
          <w:bCs/>
          <w:color w:val="000000"/>
          <w:lang w:eastAsia="ja-JP"/>
        </w:rPr>
        <w:t xml:space="preserve">Responsible for loading and supporting external payroll data through Oracle Integral Cloud (OIC) </w:t>
      </w:r>
      <w:r w:rsidRPr="00945671" w:rsidR="007E6E5A">
        <w:rPr>
          <w:rFonts w:eastAsia="MS Mincho"/>
          <w:bCs/>
          <w:color w:val="000000"/>
          <w:lang w:eastAsia="ja-JP"/>
        </w:rPr>
        <w:t>integration.</w:t>
      </w:r>
    </w:p>
    <w:p w:rsidR="00DD44E9" w:rsidRPr="00945671" w:rsidP="00DD44E9" w14:paraId="6C1A6A61" w14:textId="77777777">
      <w:pPr>
        <w:pStyle w:val="ListParagraph"/>
        <w:numPr>
          <w:ilvl w:val="0"/>
          <w:numId w:val="30"/>
        </w:numPr>
        <w:rPr>
          <w:rFonts w:eastAsia="MS Mincho"/>
          <w:bCs/>
          <w:color w:val="000000"/>
          <w:lang w:eastAsia="ja-JP"/>
        </w:rPr>
      </w:pPr>
      <w:r w:rsidRPr="00945671">
        <w:rPr>
          <w:rFonts w:eastAsia="MS Mincho"/>
          <w:bCs/>
          <w:color w:val="000000"/>
          <w:lang w:eastAsia="ja-JP"/>
        </w:rPr>
        <w:t>Integrate</w:t>
      </w:r>
      <w:r w:rsidRPr="00945671" w:rsidR="00F71A8C">
        <w:rPr>
          <w:rFonts w:eastAsia="MS Mincho"/>
          <w:bCs/>
          <w:color w:val="000000"/>
          <w:lang w:eastAsia="ja-JP"/>
        </w:rPr>
        <w:t xml:space="preserve"> Ceridian third-party application user security configuration and scheduler</w:t>
      </w:r>
      <w:r w:rsidRPr="00945671">
        <w:rPr>
          <w:rFonts w:eastAsia="MS Mincho"/>
          <w:bCs/>
          <w:color w:val="000000"/>
          <w:lang w:eastAsia="ja-JP"/>
        </w:rPr>
        <w:t xml:space="preserve"> with Oracle HCM Cloud</w:t>
      </w:r>
    </w:p>
    <w:p w:rsidR="00B97904" w:rsidRPr="00945671" w:rsidP="00DD44E9" w14:paraId="5EDC1193" w14:textId="77777777">
      <w:pPr>
        <w:pStyle w:val="ListParagraph"/>
        <w:numPr>
          <w:ilvl w:val="0"/>
          <w:numId w:val="30"/>
        </w:numPr>
        <w:rPr>
          <w:rFonts w:eastAsia="MS Mincho"/>
          <w:bCs/>
          <w:color w:val="000000"/>
          <w:lang w:eastAsia="ja-JP"/>
        </w:rPr>
      </w:pPr>
      <w:r w:rsidRPr="00945671">
        <w:rPr>
          <w:rFonts w:eastAsia="MS Mincho"/>
          <w:bCs/>
          <w:color w:val="000000"/>
          <w:lang w:eastAsia="ja-JP"/>
        </w:rPr>
        <w:t>Administered enterprise security and notifications in Oracle Identity Cloud Service (IDCS)</w:t>
      </w:r>
    </w:p>
    <w:p w:rsidR="007D783E" w:rsidRPr="00945671" w:rsidP="007D783E" w14:paraId="0621AAAC" w14:textId="77777777">
      <w:pPr>
        <w:pStyle w:val="ListParagraph"/>
        <w:rPr>
          <w:rFonts w:eastAsia="MS Mincho"/>
          <w:bCs/>
          <w:color w:val="000000"/>
          <w:lang w:eastAsia="ja-JP"/>
        </w:rPr>
      </w:pPr>
    </w:p>
    <w:p w:rsidR="00B46351" w:rsidRPr="00945671" w:rsidP="00B46351" w14:paraId="58AA9B1E" w14:textId="1180DAEA">
      <w:pPr>
        <w:contextualSpacing/>
        <w:rPr>
          <w:rFonts w:eastAsia="MS Mincho"/>
          <w:b/>
          <w:bCs/>
          <w:color w:val="000000"/>
          <w:lang w:eastAsia="ja-JP"/>
        </w:rPr>
      </w:pPr>
      <w:r w:rsidRPr="00945671">
        <w:rPr>
          <w:rFonts w:eastAsia="MS Mincho"/>
          <w:b/>
          <w:bCs/>
          <w:color w:val="000000"/>
          <w:lang w:eastAsia="ja-JP"/>
        </w:rPr>
        <w:t>Client: Office Depot, Charlotte, NC (04/2019 – 08/2019)</w:t>
      </w:r>
    </w:p>
    <w:p w:rsidR="00B46351" w:rsidRPr="00945671" w:rsidP="00B46351" w14:paraId="240DA976" w14:textId="7330364E">
      <w:pPr>
        <w:contextualSpacing/>
        <w:rPr>
          <w:rFonts w:eastAsia="MS Mincho"/>
          <w:b/>
          <w:bCs/>
          <w:color w:val="000000"/>
          <w:lang w:eastAsia="ja-JP"/>
        </w:rPr>
      </w:pPr>
      <w:r w:rsidRPr="00945671">
        <w:rPr>
          <w:rFonts w:eastAsia="MS Mincho"/>
          <w:b/>
          <w:bCs/>
          <w:color w:val="000000"/>
          <w:lang w:eastAsia="ja-JP"/>
        </w:rPr>
        <w:t xml:space="preserve">Oracle Cloud Application </w:t>
      </w:r>
      <w:r w:rsidRPr="00945671" w:rsidR="00C761E8">
        <w:rPr>
          <w:rFonts w:eastAsia="MS Mincho"/>
          <w:b/>
          <w:bCs/>
          <w:color w:val="000000"/>
          <w:lang w:eastAsia="ja-JP"/>
        </w:rPr>
        <w:t xml:space="preserve">(Prod </w:t>
      </w:r>
      <w:r w:rsidRPr="00945671">
        <w:rPr>
          <w:rFonts w:eastAsia="MS Mincho"/>
          <w:b/>
          <w:bCs/>
          <w:color w:val="000000"/>
          <w:lang w:eastAsia="ja-JP"/>
        </w:rPr>
        <w:t>19</w:t>
      </w:r>
      <w:r w:rsidRPr="00945671" w:rsidR="00C761E8">
        <w:rPr>
          <w:rFonts w:eastAsia="MS Mincho"/>
          <w:b/>
          <w:bCs/>
          <w:color w:val="000000"/>
          <w:lang w:eastAsia="ja-JP"/>
        </w:rPr>
        <w:t>)</w:t>
      </w:r>
      <w:r w:rsidRPr="00945671">
        <w:rPr>
          <w:rFonts w:eastAsia="MS Mincho"/>
          <w:b/>
          <w:bCs/>
          <w:color w:val="000000"/>
          <w:lang w:eastAsia="ja-JP"/>
        </w:rPr>
        <w:t xml:space="preserve"> (</w:t>
      </w:r>
      <w:r w:rsidRPr="00945671" w:rsidR="00E05510">
        <w:rPr>
          <w:rFonts w:eastAsia="MS Mincho"/>
          <w:b/>
          <w:bCs/>
          <w:color w:val="000000"/>
          <w:lang w:eastAsia="ja-JP"/>
        </w:rPr>
        <w:t>SaaS</w:t>
      </w:r>
      <w:r w:rsidRPr="00945671">
        <w:rPr>
          <w:rFonts w:eastAsia="MS Mincho"/>
          <w:b/>
          <w:bCs/>
          <w:color w:val="000000"/>
          <w:lang w:eastAsia="ja-JP"/>
        </w:rPr>
        <w:t>).</w:t>
      </w:r>
    </w:p>
    <w:p w:rsidR="00B46351" w:rsidRPr="00945671" w:rsidP="00B46351" w14:paraId="3B2AEC5C" w14:textId="0DF9C36B">
      <w:pPr>
        <w:contextualSpacing/>
        <w:rPr>
          <w:rFonts w:eastAsia="MS Mincho"/>
          <w:b/>
          <w:bCs/>
          <w:color w:val="000000"/>
          <w:lang w:eastAsia="ja-JP"/>
        </w:rPr>
      </w:pPr>
      <w:r w:rsidRPr="00945671">
        <w:rPr>
          <w:rFonts w:eastAsia="MS Mincho"/>
          <w:b/>
          <w:bCs/>
          <w:color w:val="000000"/>
          <w:lang w:eastAsia="ja-JP"/>
        </w:rPr>
        <w:t xml:space="preserve">Oracle </w:t>
      </w:r>
      <w:r w:rsidRPr="00945671" w:rsidR="00DE2C0B">
        <w:rPr>
          <w:rFonts w:eastAsia="MS Mincho"/>
          <w:b/>
          <w:bCs/>
          <w:color w:val="000000"/>
          <w:lang w:eastAsia="ja-JP"/>
        </w:rPr>
        <w:t>ERP Cloud</w:t>
      </w:r>
      <w:r w:rsidR="002E4AFF">
        <w:rPr>
          <w:rFonts w:eastAsia="MS Mincho"/>
          <w:b/>
          <w:bCs/>
          <w:color w:val="000000"/>
          <w:lang w:eastAsia="ja-JP"/>
        </w:rPr>
        <w:t xml:space="preserve"> ERP/SCM</w:t>
      </w:r>
      <w:r w:rsidRPr="00945671">
        <w:rPr>
          <w:rFonts w:eastAsia="MS Mincho"/>
          <w:b/>
          <w:bCs/>
          <w:color w:val="000000"/>
          <w:lang w:eastAsia="ja-JP"/>
        </w:rPr>
        <w:t xml:space="preserve"> Implementations </w:t>
      </w:r>
      <w:r w:rsidR="002E4AFF">
        <w:rPr>
          <w:rFonts w:eastAsia="MS Mincho"/>
          <w:b/>
          <w:bCs/>
          <w:color w:val="000000"/>
          <w:lang w:eastAsia="ja-JP"/>
        </w:rPr>
        <w:t xml:space="preserve">for retail and wholesale business/distributions </w:t>
      </w:r>
      <w:r w:rsidRPr="00945671">
        <w:rPr>
          <w:rFonts w:eastAsia="MS Mincho"/>
          <w:b/>
          <w:bCs/>
          <w:color w:val="000000"/>
          <w:lang w:eastAsia="ja-JP"/>
        </w:rPr>
        <w:t>across North America.</w:t>
      </w:r>
    </w:p>
    <w:p w:rsidR="00B46351" w:rsidRPr="00945671" w:rsidP="00B46351" w14:paraId="78BA4CC0" w14:textId="57ADD8B8">
      <w:pPr>
        <w:contextualSpacing/>
        <w:rPr>
          <w:rFonts w:eastAsia="MS Mincho"/>
          <w:b/>
          <w:bCs/>
          <w:color w:val="000000"/>
          <w:lang w:eastAsia="ja-JP"/>
        </w:rPr>
      </w:pPr>
      <w:r w:rsidRPr="00945671">
        <w:rPr>
          <w:rFonts w:eastAsia="MS Mincho"/>
          <w:b/>
          <w:bCs/>
          <w:color w:val="000000"/>
          <w:lang w:eastAsia="ja-JP"/>
        </w:rPr>
        <w:t xml:space="preserve">Responsibility: </w:t>
      </w:r>
      <w:r w:rsidRPr="00945671">
        <w:rPr>
          <w:rFonts w:eastAsia="MS Mincho"/>
          <w:b/>
          <w:bCs/>
          <w:color w:val="000000"/>
          <w:lang w:eastAsia="ja-JP"/>
        </w:rPr>
        <w:t xml:space="preserve">As an </w:t>
      </w:r>
      <w:r w:rsidRPr="00945671" w:rsidR="006C1818">
        <w:rPr>
          <w:rFonts w:eastAsia="MS Mincho"/>
          <w:b/>
          <w:bCs/>
          <w:color w:val="000000"/>
          <w:lang w:eastAsia="ja-JP"/>
        </w:rPr>
        <w:t>Oracle Fusion ERP</w:t>
      </w:r>
      <w:r w:rsidRPr="00945671" w:rsidR="00015219">
        <w:rPr>
          <w:rFonts w:eastAsia="MS Mincho"/>
          <w:b/>
          <w:bCs/>
          <w:color w:val="000000"/>
          <w:lang w:eastAsia="ja-JP"/>
        </w:rPr>
        <w:t>/SCM</w:t>
      </w:r>
      <w:r w:rsidRPr="00945671" w:rsidR="006C1818">
        <w:rPr>
          <w:rFonts w:eastAsia="MS Mincho"/>
          <w:b/>
          <w:bCs/>
          <w:color w:val="000000"/>
          <w:lang w:eastAsia="ja-JP"/>
        </w:rPr>
        <w:t xml:space="preserve"> Cloud</w:t>
      </w:r>
      <w:r w:rsidRPr="00945671" w:rsidR="00BE074F">
        <w:rPr>
          <w:rFonts w:eastAsia="MS Mincho"/>
          <w:b/>
          <w:bCs/>
          <w:color w:val="000000"/>
          <w:lang w:eastAsia="ja-JP"/>
        </w:rPr>
        <w:t xml:space="preserve"> </w:t>
      </w:r>
      <w:r w:rsidR="00993200">
        <w:rPr>
          <w:rFonts w:eastAsia="MS Mincho"/>
          <w:b/>
          <w:bCs/>
          <w:color w:val="000000"/>
          <w:lang w:eastAsia="ja-JP"/>
        </w:rPr>
        <w:t xml:space="preserve">Lead </w:t>
      </w:r>
      <w:r w:rsidRPr="00945671" w:rsidR="002C7C9E">
        <w:rPr>
          <w:rFonts w:eastAsia="MS Mincho"/>
          <w:b/>
          <w:bCs/>
          <w:color w:val="000000"/>
          <w:lang w:eastAsia="ja-JP"/>
        </w:rPr>
        <w:t>Consultant</w:t>
      </w:r>
    </w:p>
    <w:p w:rsidR="00D82C29" w:rsidRPr="00945671" w:rsidP="00B46351" w14:paraId="6132D9BE" w14:textId="1D1D9A72">
      <w:pPr>
        <w:pStyle w:val="ListParagraph"/>
        <w:numPr>
          <w:ilvl w:val="0"/>
          <w:numId w:val="30"/>
        </w:numPr>
        <w:rPr>
          <w:rFonts w:eastAsia="MS Mincho"/>
          <w:bCs/>
          <w:color w:val="000000"/>
          <w:lang w:eastAsia="ja-JP"/>
        </w:rPr>
      </w:pPr>
      <w:r w:rsidRPr="00945671">
        <w:rPr>
          <w:rFonts w:eastAsia="MS Mincho"/>
          <w:bCs/>
          <w:color w:val="000000"/>
          <w:lang w:eastAsia="ja-JP"/>
        </w:rPr>
        <w:t xml:space="preserve">Oracle </w:t>
      </w:r>
      <w:r w:rsidRPr="00945671">
        <w:rPr>
          <w:rFonts w:eastAsia="MS Mincho"/>
          <w:bCs/>
          <w:color w:val="000000"/>
          <w:lang w:eastAsia="ja-JP"/>
        </w:rPr>
        <w:t>EBS</w:t>
      </w:r>
      <w:r w:rsidR="00040F3E">
        <w:rPr>
          <w:rFonts w:eastAsia="MS Mincho"/>
          <w:bCs/>
          <w:color w:val="000000"/>
          <w:lang w:eastAsia="ja-JP"/>
        </w:rPr>
        <w:t xml:space="preserve"> R12 Finance/SCM</w:t>
      </w:r>
      <w:r w:rsidRPr="00945671">
        <w:rPr>
          <w:rFonts w:eastAsia="MS Mincho"/>
          <w:bCs/>
          <w:color w:val="000000"/>
          <w:lang w:eastAsia="ja-JP"/>
        </w:rPr>
        <w:t xml:space="preserve"> </w:t>
      </w:r>
      <w:r w:rsidRPr="00945671">
        <w:rPr>
          <w:rFonts w:eastAsia="MS Mincho"/>
          <w:bCs/>
          <w:color w:val="000000"/>
          <w:lang w:eastAsia="ja-JP"/>
        </w:rPr>
        <w:t>to Oracle Fusion Cloud</w:t>
      </w:r>
      <w:r w:rsidR="00040F3E">
        <w:rPr>
          <w:rFonts w:eastAsia="MS Mincho"/>
          <w:bCs/>
          <w:color w:val="000000"/>
          <w:lang w:eastAsia="ja-JP"/>
        </w:rPr>
        <w:t xml:space="preserve"> ERP/SCM</w:t>
      </w:r>
      <w:r w:rsidRPr="00945671">
        <w:rPr>
          <w:rFonts w:eastAsia="MS Mincho"/>
          <w:bCs/>
          <w:color w:val="000000"/>
          <w:lang w:eastAsia="ja-JP"/>
        </w:rPr>
        <w:t xml:space="preserve"> implementation</w:t>
      </w:r>
    </w:p>
    <w:p w:rsidR="00B46351" w:rsidRPr="00945671" w:rsidP="00B46351" w14:paraId="1E1F5EF5" w14:textId="5401B969">
      <w:pPr>
        <w:pStyle w:val="ListParagraph"/>
        <w:numPr>
          <w:ilvl w:val="0"/>
          <w:numId w:val="30"/>
        </w:numPr>
        <w:rPr>
          <w:rFonts w:eastAsia="MS Mincho"/>
          <w:bCs/>
          <w:color w:val="000000"/>
          <w:lang w:eastAsia="ja-JP"/>
        </w:rPr>
      </w:pPr>
      <w:r w:rsidRPr="00945671">
        <w:rPr>
          <w:rFonts w:eastAsia="MS Mincho"/>
          <w:bCs/>
          <w:color w:val="000000"/>
          <w:lang w:eastAsia="ja-JP"/>
        </w:rPr>
        <w:t>Prepare</w:t>
      </w:r>
      <w:r w:rsidRPr="00945671">
        <w:rPr>
          <w:rFonts w:eastAsia="MS Mincho"/>
          <w:bCs/>
          <w:color w:val="000000"/>
          <w:lang w:eastAsia="ja-JP"/>
        </w:rPr>
        <w:t xml:space="preserve"> </w:t>
      </w:r>
      <w:r w:rsidRPr="00945671" w:rsidR="00BF4514">
        <w:rPr>
          <w:rFonts w:eastAsia="MS Mincho"/>
          <w:bCs/>
          <w:color w:val="000000"/>
          <w:lang w:eastAsia="ja-JP"/>
        </w:rPr>
        <w:t>financials consultant prepare</w:t>
      </w:r>
      <w:r w:rsidRPr="00945671">
        <w:rPr>
          <w:rFonts w:eastAsia="MS Mincho"/>
          <w:bCs/>
          <w:color w:val="000000"/>
          <w:lang w:eastAsia="ja-JP"/>
        </w:rPr>
        <w:t xml:space="preserve"> documents to convert Customers and Contract from EBS to Oracle Cloud environment.</w:t>
      </w:r>
    </w:p>
    <w:p w:rsidR="00B46351" w:rsidRPr="00945671" w:rsidP="00B46351" w14:paraId="348AA490" w14:textId="61D39FA0">
      <w:pPr>
        <w:pStyle w:val="ListParagraph"/>
        <w:numPr>
          <w:ilvl w:val="0"/>
          <w:numId w:val="30"/>
        </w:numPr>
        <w:rPr>
          <w:rFonts w:eastAsia="MS Mincho"/>
          <w:bCs/>
          <w:color w:val="000000"/>
          <w:lang w:eastAsia="ja-JP"/>
        </w:rPr>
      </w:pPr>
      <w:r w:rsidRPr="00945671">
        <w:rPr>
          <w:rFonts w:eastAsia="MS Mincho"/>
          <w:bCs/>
          <w:color w:val="000000"/>
          <w:lang w:eastAsia="ja-JP"/>
        </w:rPr>
        <w:t xml:space="preserve">Prepare </w:t>
      </w:r>
      <w:r w:rsidRPr="00945671">
        <w:rPr>
          <w:rFonts w:eastAsia="MS Mincho"/>
          <w:bCs/>
          <w:color w:val="000000"/>
          <w:lang w:eastAsia="ja-JP"/>
        </w:rPr>
        <w:t xml:space="preserve">Customer, Supplier, </w:t>
      </w:r>
      <w:r w:rsidRPr="00945671" w:rsidR="00D0493F">
        <w:rPr>
          <w:rFonts w:eastAsia="MS Mincho"/>
          <w:bCs/>
          <w:color w:val="000000"/>
          <w:lang w:eastAsia="ja-JP"/>
        </w:rPr>
        <w:t>and Employees</w:t>
      </w:r>
      <w:r w:rsidRPr="00945671">
        <w:rPr>
          <w:rFonts w:eastAsia="MS Mincho"/>
          <w:bCs/>
          <w:color w:val="000000"/>
          <w:lang w:eastAsia="ja-JP"/>
        </w:rPr>
        <w:t xml:space="preserve"> data conversion from EBS Environment to Oracle Cloud using File Based Data </w:t>
      </w:r>
      <w:r w:rsidRPr="00945671" w:rsidR="00684BF0">
        <w:rPr>
          <w:rFonts w:eastAsia="MS Mincho"/>
          <w:bCs/>
          <w:color w:val="000000"/>
          <w:lang w:eastAsia="ja-JP"/>
        </w:rPr>
        <w:t>Import</w:t>
      </w:r>
      <w:r w:rsidRPr="00945671">
        <w:rPr>
          <w:rFonts w:eastAsia="MS Mincho"/>
          <w:bCs/>
          <w:color w:val="000000"/>
          <w:lang w:eastAsia="ja-JP"/>
        </w:rPr>
        <w:t xml:space="preserve"> (FBDI) Templates.</w:t>
      </w:r>
    </w:p>
    <w:p w:rsidR="00B46351" w:rsidRPr="00945671" w:rsidP="00B46351" w14:paraId="45D7EDB2" w14:textId="05538580">
      <w:pPr>
        <w:pStyle w:val="ListParagraph"/>
        <w:numPr>
          <w:ilvl w:val="0"/>
          <w:numId w:val="30"/>
        </w:numPr>
        <w:rPr>
          <w:rFonts w:eastAsia="MS Mincho"/>
          <w:bCs/>
          <w:color w:val="000000"/>
          <w:lang w:eastAsia="ja-JP"/>
        </w:rPr>
      </w:pPr>
      <w:r w:rsidRPr="00945671">
        <w:rPr>
          <w:rFonts w:eastAsia="MS Mincho"/>
          <w:bCs/>
          <w:color w:val="000000"/>
          <w:lang w:eastAsia="ja-JP"/>
        </w:rPr>
        <w:t>Prepare m</w:t>
      </w:r>
      <w:r w:rsidRPr="00945671">
        <w:rPr>
          <w:rFonts w:eastAsia="MS Mincho"/>
          <w:bCs/>
          <w:color w:val="000000"/>
          <w:lang w:eastAsia="ja-JP"/>
        </w:rPr>
        <w:t xml:space="preserve">appings for AP Invoice AR </w:t>
      </w:r>
      <w:r w:rsidRPr="00945671" w:rsidR="00B860CA">
        <w:rPr>
          <w:rFonts w:eastAsia="MS Mincho"/>
          <w:bCs/>
          <w:color w:val="000000"/>
          <w:lang w:eastAsia="ja-JP"/>
        </w:rPr>
        <w:t>Receipts</w:t>
      </w:r>
      <w:r w:rsidR="00777279">
        <w:rPr>
          <w:rFonts w:eastAsia="MS Mincho"/>
          <w:bCs/>
          <w:color w:val="000000"/>
          <w:lang w:eastAsia="ja-JP"/>
        </w:rPr>
        <w:t>/</w:t>
      </w:r>
      <w:r w:rsidRPr="00945671">
        <w:rPr>
          <w:rFonts w:eastAsia="MS Mincho"/>
          <w:bCs/>
          <w:color w:val="000000"/>
          <w:lang w:eastAsia="ja-JP"/>
        </w:rPr>
        <w:t>Invoice Integra</w:t>
      </w:r>
      <w:r w:rsidRPr="00945671" w:rsidR="00B11E9E">
        <w:rPr>
          <w:rFonts w:eastAsia="MS Mincho"/>
          <w:bCs/>
          <w:color w:val="000000"/>
          <w:lang w:eastAsia="ja-JP"/>
        </w:rPr>
        <w:t xml:space="preserve">tions through FBDI and Import </w:t>
      </w:r>
      <w:r w:rsidRPr="00945671">
        <w:rPr>
          <w:rFonts w:eastAsia="MS Mincho"/>
          <w:bCs/>
          <w:color w:val="000000"/>
          <w:lang w:eastAsia="ja-JP"/>
        </w:rPr>
        <w:t>through Enterprise System Scheduler (ESS)</w:t>
      </w:r>
    </w:p>
    <w:p w:rsidR="00B46351" w:rsidRPr="00945671" w:rsidP="00B46351" w14:paraId="07C6A726" w14:textId="77777777">
      <w:pPr>
        <w:pStyle w:val="ListParagraph"/>
        <w:numPr>
          <w:ilvl w:val="0"/>
          <w:numId w:val="30"/>
        </w:numPr>
        <w:rPr>
          <w:rFonts w:eastAsia="MS Mincho"/>
          <w:bCs/>
          <w:color w:val="000000"/>
          <w:lang w:eastAsia="ja-JP"/>
        </w:rPr>
      </w:pPr>
      <w:r w:rsidRPr="00945671">
        <w:rPr>
          <w:rFonts w:eastAsia="MS Mincho"/>
          <w:bCs/>
          <w:color w:val="000000"/>
          <w:lang w:eastAsia="ja-JP"/>
        </w:rPr>
        <w:t>Design and Developed AR, AP, GL and FA Integration to subsystems using Oracle Transactional Business Intelligence (OTBI) extract and bursting for transmission.</w:t>
      </w:r>
    </w:p>
    <w:p w:rsidR="00B46351" w:rsidRPr="00945671" w:rsidP="00B46351" w14:paraId="6B071C57" w14:textId="2E7C1671">
      <w:pPr>
        <w:pStyle w:val="ListParagraph"/>
        <w:numPr>
          <w:ilvl w:val="0"/>
          <w:numId w:val="30"/>
        </w:numPr>
        <w:rPr>
          <w:rFonts w:eastAsia="MS Mincho"/>
          <w:bCs/>
          <w:color w:val="000000"/>
          <w:lang w:eastAsia="ja-JP"/>
        </w:rPr>
      </w:pPr>
      <w:r w:rsidRPr="00945671">
        <w:rPr>
          <w:rFonts w:eastAsia="MS Mincho"/>
          <w:bCs/>
          <w:color w:val="000000"/>
          <w:lang w:eastAsia="ja-JP"/>
        </w:rPr>
        <w:t>Prepare</w:t>
      </w:r>
      <w:r w:rsidRPr="00945671">
        <w:rPr>
          <w:rFonts w:eastAsia="MS Mincho"/>
          <w:bCs/>
          <w:color w:val="000000"/>
          <w:lang w:eastAsia="ja-JP"/>
        </w:rPr>
        <w:t xml:space="preserve"> Project upload </w:t>
      </w:r>
      <w:r w:rsidRPr="00945671" w:rsidR="006210ED">
        <w:rPr>
          <w:rFonts w:eastAsia="MS Mincho"/>
          <w:bCs/>
          <w:color w:val="000000"/>
          <w:lang w:eastAsia="ja-JP"/>
        </w:rPr>
        <w:t xml:space="preserve">ERP/SCM </w:t>
      </w:r>
      <w:r w:rsidRPr="00945671">
        <w:rPr>
          <w:rFonts w:eastAsia="MS Mincho"/>
          <w:bCs/>
          <w:color w:val="000000"/>
          <w:lang w:eastAsia="ja-JP"/>
        </w:rPr>
        <w:t>functional document to upload project using FBDI</w:t>
      </w:r>
      <w:r w:rsidRPr="00945671" w:rsidR="00A0729B">
        <w:rPr>
          <w:rFonts w:eastAsia="MS Mincho"/>
          <w:bCs/>
          <w:color w:val="000000"/>
          <w:lang w:eastAsia="ja-JP"/>
        </w:rPr>
        <w:t>, ADFDI</w:t>
      </w:r>
    </w:p>
    <w:p w:rsidR="00B46351" w:rsidRPr="00945671" w:rsidP="00B46351" w14:paraId="0AD73703" w14:textId="77777777">
      <w:pPr>
        <w:pStyle w:val="ListParagraph"/>
        <w:numPr>
          <w:ilvl w:val="0"/>
          <w:numId w:val="30"/>
        </w:numPr>
        <w:rPr>
          <w:rFonts w:eastAsia="MS Mincho"/>
          <w:bCs/>
          <w:color w:val="000000"/>
          <w:lang w:eastAsia="ja-JP"/>
        </w:rPr>
      </w:pPr>
      <w:r w:rsidRPr="00945671">
        <w:rPr>
          <w:rFonts w:eastAsia="MS Mincho"/>
          <w:bCs/>
          <w:color w:val="000000"/>
          <w:lang w:eastAsia="ja-JP"/>
        </w:rPr>
        <w:t>Prepared contract conversion functional document to service contract using FBDI</w:t>
      </w:r>
    </w:p>
    <w:p w:rsidR="00B46351" w:rsidRPr="00945671" w:rsidP="00B46351" w14:paraId="50621D86" w14:textId="20314B84">
      <w:pPr>
        <w:pStyle w:val="ListParagraph"/>
        <w:numPr>
          <w:ilvl w:val="0"/>
          <w:numId w:val="30"/>
        </w:numPr>
        <w:rPr>
          <w:rFonts w:eastAsia="MS Mincho"/>
          <w:bCs/>
          <w:color w:val="000000"/>
          <w:lang w:eastAsia="ja-JP"/>
        </w:rPr>
      </w:pPr>
      <w:r w:rsidRPr="00945671">
        <w:rPr>
          <w:rFonts w:eastAsia="MS Mincho"/>
          <w:bCs/>
          <w:color w:val="000000"/>
          <w:lang w:eastAsia="ja-JP"/>
        </w:rPr>
        <w:t xml:space="preserve">Prepare </w:t>
      </w:r>
      <w:r w:rsidRPr="00945671">
        <w:rPr>
          <w:rFonts w:eastAsia="MS Mincho"/>
          <w:bCs/>
          <w:color w:val="000000"/>
          <w:lang w:eastAsia="ja-JP"/>
        </w:rPr>
        <w:t xml:space="preserve">functional document for converting EBS R12 </w:t>
      </w:r>
      <w:r w:rsidRPr="00945671" w:rsidR="0086220C">
        <w:rPr>
          <w:rFonts w:eastAsia="MS Mincho"/>
          <w:bCs/>
          <w:color w:val="000000"/>
          <w:lang w:eastAsia="ja-JP"/>
        </w:rPr>
        <w:t>on premise</w:t>
      </w:r>
      <w:r w:rsidRPr="00945671">
        <w:rPr>
          <w:rFonts w:eastAsia="MS Mincho"/>
          <w:bCs/>
          <w:color w:val="000000"/>
          <w:lang w:eastAsia="ja-JP"/>
        </w:rPr>
        <w:t xml:space="preserve"> HR Employees, Assignments and Profiles</w:t>
      </w:r>
    </w:p>
    <w:p w:rsidR="00B46351" w:rsidRPr="00945671" w:rsidP="00B46351" w14:paraId="5F136DED" w14:textId="6D7A635D">
      <w:pPr>
        <w:pStyle w:val="ListParagraph"/>
        <w:numPr>
          <w:ilvl w:val="0"/>
          <w:numId w:val="30"/>
        </w:numPr>
        <w:rPr>
          <w:rFonts w:eastAsia="MS Mincho"/>
          <w:bCs/>
          <w:color w:val="000000"/>
          <w:lang w:eastAsia="ja-JP"/>
        </w:rPr>
      </w:pPr>
      <w:r w:rsidRPr="00945671">
        <w:rPr>
          <w:rFonts w:eastAsia="MS Mincho"/>
          <w:bCs/>
          <w:color w:val="000000"/>
          <w:lang w:eastAsia="ja-JP"/>
        </w:rPr>
        <w:t xml:space="preserve">Prepare </w:t>
      </w:r>
      <w:r w:rsidRPr="00945671">
        <w:rPr>
          <w:rFonts w:eastAsia="MS Mincho"/>
          <w:bCs/>
          <w:color w:val="000000"/>
          <w:lang w:eastAsia="ja-JP"/>
        </w:rPr>
        <w:t>functional document for Oracle EBS R12 Supplier data conversion to Cloud using FBDI Mapping and Cloud ESS Jobs.</w:t>
      </w:r>
    </w:p>
    <w:p w:rsidR="00B46351" w:rsidRPr="00945671" w:rsidP="00B46351" w14:paraId="076D0B8C" w14:textId="5F90C161">
      <w:pPr>
        <w:pStyle w:val="ListParagraph"/>
        <w:numPr>
          <w:ilvl w:val="0"/>
          <w:numId w:val="30"/>
        </w:numPr>
        <w:rPr>
          <w:rFonts w:eastAsia="MS Mincho"/>
          <w:bCs/>
          <w:color w:val="000000"/>
          <w:lang w:eastAsia="ja-JP"/>
        </w:rPr>
      </w:pPr>
      <w:r w:rsidRPr="00945671">
        <w:rPr>
          <w:rFonts w:eastAsia="MS Mincho"/>
          <w:bCs/>
          <w:color w:val="000000"/>
          <w:lang w:eastAsia="ja-JP"/>
        </w:rPr>
        <w:t>Coordinate with offshore</w:t>
      </w:r>
      <w:r w:rsidRPr="00945671">
        <w:rPr>
          <w:rFonts w:eastAsia="MS Mincho"/>
          <w:bCs/>
          <w:color w:val="000000"/>
          <w:lang w:eastAsia="ja-JP"/>
        </w:rPr>
        <w:t xml:space="preserve"> </w:t>
      </w:r>
      <w:r w:rsidRPr="00945671">
        <w:rPr>
          <w:rFonts w:eastAsia="MS Mincho"/>
          <w:bCs/>
          <w:color w:val="000000"/>
          <w:lang w:eastAsia="ja-JP"/>
        </w:rPr>
        <w:t>development team</w:t>
      </w:r>
      <w:r w:rsidRPr="00945671">
        <w:rPr>
          <w:rFonts w:eastAsia="MS Mincho"/>
          <w:bCs/>
          <w:color w:val="000000"/>
          <w:lang w:eastAsia="ja-JP"/>
        </w:rPr>
        <w:t xml:space="preserve"> </w:t>
      </w:r>
      <w:r w:rsidRPr="00945671">
        <w:rPr>
          <w:rFonts w:eastAsia="MS Mincho"/>
          <w:bCs/>
          <w:color w:val="000000"/>
          <w:lang w:eastAsia="ja-JP"/>
        </w:rPr>
        <w:t xml:space="preserve">for on-time delivery of integrations and </w:t>
      </w:r>
      <w:r w:rsidRPr="00945671" w:rsidR="00D61E34">
        <w:rPr>
          <w:rFonts w:eastAsia="MS Mincho"/>
          <w:bCs/>
          <w:color w:val="000000"/>
          <w:lang w:eastAsia="ja-JP"/>
        </w:rPr>
        <w:t xml:space="preserve">OTBI/FRS </w:t>
      </w:r>
      <w:r w:rsidRPr="00945671" w:rsidR="007E6E5A">
        <w:rPr>
          <w:rFonts w:eastAsia="MS Mincho"/>
          <w:bCs/>
          <w:color w:val="000000"/>
          <w:lang w:eastAsia="ja-JP"/>
        </w:rPr>
        <w:t>reports.</w:t>
      </w:r>
    </w:p>
    <w:p w:rsidR="00B46351" w:rsidRPr="00945671" w:rsidP="00B46351" w14:paraId="7D60A34B" w14:textId="11804E5B">
      <w:pPr>
        <w:pStyle w:val="ListParagraph"/>
        <w:numPr>
          <w:ilvl w:val="0"/>
          <w:numId w:val="30"/>
        </w:numPr>
        <w:rPr>
          <w:rFonts w:eastAsia="MS Mincho"/>
          <w:bCs/>
          <w:color w:val="000000"/>
          <w:lang w:eastAsia="ja-JP"/>
        </w:rPr>
      </w:pPr>
      <w:r w:rsidRPr="00945671">
        <w:rPr>
          <w:rFonts w:eastAsia="MS Mincho"/>
          <w:bCs/>
          <w:color w:val="000000"/>
          <w:lang w:eastAsia="ja-JP"/>
        </w:rPr>
        <w:t>Work</w:t>
      </w:r>
      <w:r w:rsidRPr="00945671">
        <w:rPr>
          <w:rFonts w:eastAsia="MS Mincho"/>
          <w:bCs/>
          <w:color w:val="000000"/>
          <w:lang w:eastAsia="ja-JP"/>
        </w:rPr>
        <w:t xml:space="preserve"> on System Integration Test scripts and User Training Guide Documentations for ERP Integrations</w:t>
      </w:r>
    </w:p>
    <w:p w:rsidR="00AD2C76" w:rsidRPr="00945671" w:rsidP="00B46351" w14:paraId="69FBB92B" w14:textId="78FB99C8">
      <w:pPr>
        <w:pStyle w:val="ListParagraph"/>
        <w:numPr>
          <w:ilvl w:val="0"/>
          <w:numId w:val="30"/>
        </w:numPr>
        <w:rPr>
          <w:rFonts w:eastAsia="MS Mincho"/>
          <w:bCs/>
          <w:color w:val="000000"/>
          <w:lang w:eastAsia="ja-JP"/>
        </w:rPr>
      </w:pPr>
      <w:r w:rsidRPr="00945671">
        <w:rPr>
          <w:rFonts w:eastAsia="MS Mincho"/>
          <w:bCs/>
          <w:color w:val="000000"/>
          <w:lang w:eastAsia="ja-JP"/>
        </w:rPr>
        <w:t>Coordinate go-live activities, post go-live activity transition to internal commend center team</w:t>
      </w:r>
    </w:p>
    <w:p w:rsidR="00B46351" w:rsidRPr="00945671" w:rsidP="008F2EF3" w14:paraId="2DDB7F2D" w14:textId="77777777">
      <w:pPr>
        <w:contextualSpacing/>
        <w:rPr>
          <w:rFonts w:eastAsia="MS Mincho"/>
          <w:b/>
          <w:bCs/>
          <w:color w:val="000000"/>
          <w:lang w:eastAsia="ja-JP"/>
        </w:rPr>
      </w:pPr>
    </w:p>
    <w:p w:rsidR="008F2EF3" w:rsidRPr="00945671" w:rsidP="008F2EF3" w14:paraId="6C1187D6" w14:textId="45086100">
      <w:pPr>
        <w:contextualSpacing/>
        <w:rPr>
          <w:rFonts w:eastAsia="MS Mincho"/>
          <w:b/>
          <w:bCs/>
          <w:color w:val="000000"/>
          <w:lang w:eastAsia="ja-JP"/>
        </w:rPr>
      </w:pPr>
      <w:r w:rsidRPr="00945671">
        <w:rPr>
          <w:rFonts w:eastAsia="MS Mincho"/>
          <w:b/>
          <w:bCs/>
          <w:color w:val="000000"/>
          <w:lang w:eastAsia="ja-JP"/>
        </w:rPr>
        <w:t xml:space="preserve">Client: </w:t>
      </w:r>
      <w:r w:rsidRPr="00945671" w:rsidR="00036C6F">
        <w:rPr>
          <w:rFonts w:eastAsia="MS Mincho"/>
          <w:b/>
          <w:bCs/>
          <w:color w:val="000000"/>
          <w:lang w:eastAsia="ja-JP"/>
        </w:rPr>
        <w:t>ATCO, Canada</w:t>
      </w:r>
      <w:r w:rsidRPr="00945671" w:rsidR="00B46351">
        <w:rPr>
          <w:rFonts w:eastAsia="MS Mincho"/>
          <w:b/>
          <w:bCs/>
          <w:color w:val="000000"/>
          <w:lang w:eastAsia="ja-JP"/>
        </w:rPr>
        <w:t xml:space="preserve"> (08/2018</w:t>
      </w:r>
      <w:r w:rsidRPr="00945671" w:rsidR="00036C6F">
        <w:rPr>
          <w:rFonts w:eastAsia="MS Mincho"/>
          <w:b/>
          <w:bCs/>
          <w:color w:val="000000"/>
          <w:lang w:eastAsia="ja-JP"/>
        </w:rPr>
        <w:t xml:space="preserve"> </w:t>
      </w:r>
      <w:r w:rsidRPr="00945671" w:rsidR="00B46351">
        <w:rPr>
          <w:rFonts w:eastAsia="MS Mincho"/>
          <w:b/>
          <w:bCs/>
          <w:color w:val="000000"/>
          <w:lang w:eastAsia="ja-JP"/>
        </w:rPr>
        <w:t>-</w:t>
      </w:r>
      <w:r w:rsidRPr="00945671" w:rsidR="00036C6F">
        <w:rPr>
          <w:rFonts w:eastAsia="MS Mincho"/>
          <w:b/>
          <w:bCs/>
          <w:color w:val="000000"/>
          <w:lang w:eastAsia="ja-JP"/>
        </w:rPr>
        <w:t xml:space="preserve"> </w:t>
      </w:r>
      <w:r w:rsidRPr="00945671" w:rsidR="00B46351">
        <w:rPr>
          <w:rFonts w:eastAsia="MS Mincho"/>
          <w:b/>
          <w:bCs/>
          <w:color w:val="000000"/>
          <w:lang w:eastAsia="ja-JP"/>
        </w:rPr>
        <w:t>03/2019)</w:t>
      </w:r>
    </w:p>
    <w:p w:rsidR="008F2EF3" w:rsidRPr="00945671" w:rsidP="008F2EF3" w14:paraId="7794FAC6" w14:textId="40B29A30">
      <w:pPr>
        <w:contextualSpacing/>
        <w:rPr>
          <w:rFonts w:eastAsia="MS Mincho"/>
          <w:b/>
          <w:bCs/>
          <w:color w:val="000000"/>
          <w:lang w:eastAsia="ja-JP"/>
        </w:rPr>
      </w:pPr>
      <w:r w:rsidRPr="00945671">
        <w:rPr>
          <w:rFonts w:eastAsia="MS Mincho"/>
          <w:b/>
          <w:bCs/>
          <w:color w:val="000000"/>
          <w:lang w:eastAsia="ja-JP"/>
        </w:rPr>
        <w:t>Implementing</w:t>
      </w:r>
      <w:r>
        <w:rPr>
          <w:rFonts w:eastAsia="MS Mincho"/>
          <w:b/>
          <w:bCs/>
          <w:color w:val="000000"/>
          <w:lang w:eastAsia="ja-JP"/>
        </w:rPr>
        <w:t xml:space="preserve"> </w:t>
      </w:r>
      <w:r w:rsidRPr="00945671">
        <w:rPr>
          <w:rFonts w:eastAsia="MS Mincho"/>
          <w:b/>
          <w:bCs/>
          <w:color w:val="000000"/>
          <w:lang w:eastAsia="ja-JP"/>
        </w:rPr>
        <w:t>Oracle ERP Cloud</w:t>
      </w:r>
      <w:r>
        <w:rPr>
          <w:rFonts w:eastAsia="MS Mincho"/>
          <w:b/>
          <w:bCs/>
          <w:color w:val="000000"/>
          <w:lang w:eastAsia="ja-JP"/>
        </w:rPr>
        <w:t xml:space="preserve"> ERP/</w:t>
      </w:r>
      <w:r>
        <w:rPr>
          <w:rFonts w:eastAsia="MS Mincho"/>
          <w:b/>
          <w:bCs/>
          <w:color w:val="000000"/>
          <w:lang w:eastAsia="ja-JP"/>
        </w:rPr>
        <w:t>HCM/</w:t>
      </w:r>
      <w:r>
        <w:rPr>
          <w:rFonts w:eastAsia="MS Mincho"/>
          <w:b/>
          <w:bCs/>
          <w:color w:val="000000"/>
          <w:lang w:eastAsia="ja-JP"/>
        </w:rPr>
        <w:t>SCM</w:t>
      </w:r>
      <w:r w:rsidRPr="00945671">
        <w:rPr>
          <w:rFonts w:eastAsia="MS Mincho"/>
          <w:b/>
          <w:bCs/>
          <w:color w:val="000000"/>
          <w:lang w:eastAsia="ja-JP"/>
        </w:rPr>
        <w:t xml:space="preserve"> </w:t>
      </w:r>
      <w:r>
        <w:rPr>
          <w:rFonts w:eastAsia="MS Mincho"/>
          <w:b/>
          <w:bCs/>
          <w:color w:val="000000"/>
          <w:lang w:eastAsia="ja-JP"/>
        </w:rPr>
        <w:t xml:space="preserve">for </w:t>
      </w:r>
      <w:r>
        <w:rPr>
          <w:rFonts w:eastAsia="MS Mincho"/>
          <w:b/>
          <w:bCs/>
          <w:color w:val="000000"/>
          <w:lang w:eastAsia="ja-JP"/>
        </w:rPr>
        <w:t xml:space="preserve">utility/energy </w:t>
      </w:r>
      <w:r>
        <w:rPr>
          <w:rFonts w:eastAsia="MS Mincho"/>
          <w:b/>
          <w:bCs/>
          <w:color w:val="000000"/>
          <w:lang w:eastAsia="ja-JP"/>
        </w:rPr>
        <w:t xml:space="preserve">distributions </w:t>
      </w:r>
      <w:r w:rsidRPr="00945671">
        <w:rPr>
          <w:rFonts w:eastAsia="MS Mincho"/>
          <w:b/>
          <w:bCs/>
          <w:color w:val="000000"/>
          <w:lang w:eastAsia="ja-JP"/>
        </w:rPr>
        <w:t>across North America</w:t>
      </w:r>
      <w:r>
        <w:rPr>
          <w:rFonts w:eastAsia="MS Mincho"/>
          <w:b/>
          <w:bCs/>
          <w:color w:val="000000"/>
          <w:lang w:eastAsia="ja-JP"/>
        </w:rPr>
        <w:t>/Australia.</w:t>
      </w:r>
    </w:p>
    <w:p w:rsidR="008F2EF3" w:rsidRPr="00945671" w:rsidP="008F2EF3" w14:paraId="29657CA3" w14:textId="2649C03D">
      <w:pPr>
        <w:contextualSpacing/>
        <w:rPr>
          <w:rFonts w:eastAsia="MS Mincho"/>
          <w:b/>
          <w:bCs/>
          <w:color w:val="000000"/>
          <w:lang w:eastAsia="ja-JP"/>
        </w:rPr>
      </w:pPr>
      <w:r w:rsidRPr="00945671">
        <w:rPr>
          <w:rFonts w:eastAsia="MS Mincho"/>
          <w:b/>
          <w:bCs/>
          <w:color w:val="000000"/>
          <w:lang w:eastAsia="ja-JP"/>
        </w:rPr>
        <w:t>Oracle Cloud ERP R13 on 18c database</w:t>
      </w:r>
      <w:r w:rsidRPr="00945671" w:rsidR="00E315C7">
        <w:rPr>
          <w:rFonts w:eastAsia="MS Mincho"/>
          <w:b/>
          <w:bCs/>
          <w:color w:val="000000"/>
          <w:lang w:eastAsia="ja-JP"/>
        </w:rPr>
        <w:t xml:space="preserve"> 19A</w:t>
      </w:r>
      <w:r w:rsidRPr="00945671" w:rsidR="00DB485C">
        <w:rPr>
          <w:rFonts w:eastAsia="MS Mincho"/>
          <w:b/>
          <w:bCs/>
          <w:color w:val="000000"/>
          <w:lang w:eastAsia="ja-JP"/>
        </w:rPr>
        <w:t>/19B/19C</w:t>
      </w:r>
      <w:r w:rsidRPr="00945671">
        <w:rPr>
          <w:rFonts w:eastAsia="MS Mincho"/>
          <w:b/>
          <w:bCs/>
          <w:color w:val="000000"/>
          <w:lang w:eastAsia="ja-JP"/>
        </w:rPr>
        <w:t xml:space="preserve"> (</w:t>
      </w:r>
      <w:r w:rsidRPr="00945671" w:rsidR="00314929">
        <w:rPr>
          <w:rFonts w:eastAsia="MS Mincho"/>
          <w:b/>
          <w:bCs/>
          <w:color w:val="000000"/>
          <w:lang w:eastAsia="ja-JP"/>
        </w:rPr>
        <w:t>SaaS</w:t>
      </w:r>
      <w:r w:rsidRPr="00945671" w:rsidR="00170612">
        <w:rPr>
          <w:rFonts w:eastAsia="MS Mincho"/>
          <w:b/>
          <w:bCs/>
          <w:color w:val="000000"/>
          <w:lang w:eastAsia="ja-JP"/>
        </w:rPr>
        <w:t>, PaaS</w:t>
      </w:r>
      <w:r w:rsidRPr="00945671" w:rsidR="00314929">
        <w:rPr>
          <w:rFonts w:eastAsia="MS Mincho"/>
          <w:b/>
          <w:bCs/>
          <w:color w:val="000000"/>
          <w:lang w:eastAsia="ja-JP"/>
        </w:rPr>
        <w:t xml:space="preserve"> Cloud Implementation</w:t>
      </w:r>
      <w:r w:rsidRPr="00945671">
        <w:rPr>
          <w:rFonts w:eastAsia="MS Mincho"/>
          <w:b/>
          <w:bCs/>
          <w:color w:val="000000"/>
          <w:lang w:eastAsia="ja-JP"/>
        </w:rPr>
        <w:t>).</w:t>
      </w:r>
    </w:p>
    <w:p w:rsidR="008F2EF3" w:rsidRPr="00945671" w:rsidP="008F2EF3" w14:paraId="356B32B0" w14:textId="76E79B82">
      <w:pPr>
        <w:rPr>
          <w:color w:val="222222"/>
          <w:shd w:val="clear" w:color="auto" w:fill="FFFFFF"/>
        </w:rPr>
      </w:pPr>
      <w:r w:rsidRPr="00945671">
        <w:rPr>
          <w:color w:val="222222"/>
          <w:shd w:val="clear" w:color="auto" w:fill="FFFFFF"/>
        </w:rPr>
        <w:t xml:space="preserve">Oracle Fusion Cloud implementation for ATCO structures and logistics, electric and retail energy business on multiple client locations across US, </w:t>
      </w:r>
      <w:r w:rsidRPr="00945671" w:rsidR="00EB3DC4">
        <w:rPr>
          <w:color w:val="222222"/>
          <w:shd w:val="clear" w:color="auto" w:fill="FFFFFF"/>
        </w:rPr>
        <w:t>Canada,</w:t>
      </w:r>
      <w:r w:rsidRPr="00945671">
        <w:rPr>
          <w:color w:val="222222"/>
          <w:shd w:val="clear" w:color="auto" w:fill="FFFFFF"/>
        </w:rPr>
        <w:t xml:space="preserve"> and Australia.</w:t>
      </w:r>
    </w:p>
    <w:p w:rsidR="008F2EF3" w:rsidRPr="00945671" w:rsidP="008F2EF3" w14:paraId="6C8449A0" w14:textId="33F54A07">
      <w:pPr>
        <w:rPr>
          <w:color w:val="222222"/>
          <w:shd w:val="clear" w:color="auto" w:fill="FFFFFF"/>
        </w:rPr>
      </w:pPr>
      <w:r w:rsidRPr="00945671">
        <w:rPr>
          <w:color w:val="222222"/>
          <w:shd w:val="clear" w:color="auto" w:fill="FFFFFF"/>
        </w:rPr>
        <w:t xml:space="preserve">Largest complex implementation of Oracle fusion cloud Financials </w:t>
      </w:r>
      <w:r w:rsidRPr="00945671" w:rsidR="00551630">
        <w:rPr>
          <w:color w:val="222222"/>
          <w:shd w:val="clear" w:color="auto" w:fill="FFFFFF"/>
        </w:rPr>
        <w:t>OFC</w:t>
      </w:r>
    </w:p>
    <w:p w:rsidR="00A667B8" w:rsidRPr="00945671" w:rsidP="00597AB8" w14:paraId="75BBA484" w14:textId="2FB43285">
      <w:pPr>
        <w:contextualSpacing/>
        <w:rPr>
          <w:rFonts w:eastAsia="MS Mincho"/>
          <w:b/>
          <w:bCs/>
          <w:color w:val="000000"/>
          <w:lang w:eastAsia="ja-JP"/>
        </w:rPr>
      </w:pPr>
      <w:r w:rsidRPr="00945671">
        <w:rPr>
          <w:rFonts w:eastAsia="MS Mincho"/>
          <w:b/>
          <w:bCs/>
          <w:color w:val="000000"/>
          <w:lang w:eastAsia="ja-JP"/>
        </w:rPr>
        <w:t xml:space="preserve">Responsibility: </w:t>
      </w:r>
      <w:r w:rsidRPr="00945671" w:rsidR="006C1818">
        <w:rPr>
          <w:rFonts w:eastAsia="MS Mincho"/>
          <w:b/>
          <w:bCs/>
          <w:color w:val="000000"/>
          <w:lang w:eastAsia="ja-JP"/>
        </w:rPr>
        <w:t>Oracle Fusion ERP</w:t>
      </w:r>
      <w:r w:rsidRPr="00945671" w:rsidR="0083261C">
        <w:rPr>
          <w:rFonts w:eastAsia="MS Mincho"/>
          <w:b/>
          <w:bCs/>
          <w:color w:val="000000"/>
          <w:lang w:eastAsia="ja-JP"/>
        </w:rPr>
        <w:t>/SCM/HCM</w:t>
      </w:r>
      <w:r w:rsidRPr="00945671" w:rsidR="005A7C9C">
        <w:rPr>
          <w:rFonts w:eastAsia="MS Mincho"/>
          <w:b/>
          <w:bCs/>
          <w:color w:val="000000"/>
          <w:lang w:eastAsia="ja-JP"/>
        </w:rPr>
        <w:t xml:space="preserve"> </w:t>
      </w:r>
      <w:r w:rsidRPr="00945671" w:rsidR="007944AB">
        <w:rPr>
          <w:rFonts w:eastAsia="MS Mincho"/>
          <w:b/>
          <w:bCs/>
          <w:color w:val="000000"/>
          <w:lang w:eastAsia="ja-JP"/>
        </w:rPr>
        <w:t>Cloud</w:t>
      </w:r>
      <w:r w:rsidRPr="00945671" w:rsidR="00385AB8">
        <w:rPr>
          <w:rFonts w:eastAsia="MS Mincho"/>
          <w:b/>
          <w:bCs/>
          <w:color w:val="000000"/>
          <w:lang w:eastAsia="ja-JP"/>
        </w:rPr>
        <w:t xml:space="preserve"> </w:t>
      </w:r>
      <w:r w:rsidR="0020187A">
        <w:rPr>
          <w:rFonts w:eastAsia="MS Mincho"/>
          <w:b/>
          <w:bCs/>
          <w:color w:val="000000"/>
          <w:lang w:eastAsia="ja-JP"/>
        </w:rPr>
        <w:t xml:space="preserve">Lead </w:t>
      </w:r>
      <w:r w:rsidRPr="00945671" w:rsidR="003268AA">
        <w:rPr>
          <w:rFonts w:eastAsia="MS Mincho"/>
          <w:b/>
          <w:bCs/>
          <w:color w:val="000000"/>
          <w:lang w:eastAsia="ja-JP"/>
        </w:rPr>
        <w:t>Consultant</w:t>
      </w:r>
    </w:p>
    <w:p w:rsidR="00416AA1" w:rsidRPr="00945671" w:rsidP="008F2EF3" w14:paraId="2C56F831" w14:textId="41C3DAE5">
      <w:pPr>
        <w:pStyle w:val="ListParagraph"/>
        <w:numPr>
          <w:ilvl w:val="0"/>
          <w:numId w:val="26"/>
        </w:numPr>
        <w:rPr>
          <w:rFonts w:eastAsia="MS Mincho"/>
          <w:bCs/>
          <w:color w:val="000000"/>
          <w:lang w:eastAsia="ja-JP"/>
        </w:rPr>
      </w:pPr>
      <w:r>
        <w:rPr>
          <w:rFonts w:eastAsia="MS Mincho"/>
          <w:bCs/>
          <w:color w:val="000000"/>
          <w:lang w:eastAsia="ja-JP"/>
        </w:rPr>
        <w:t xml:space="preserve">Migrating </w:t>
      </w:r>
      <w:r w:rsidRPr="00945671">
        <w:rPr>
          <w:rFonts w:eastAsia="MS Mincho"/>
          <w:bCs/>
          <w:color w:val="000000"/>
          <w:lang w:eastAsia="ja-JP"/>
        </w:rPr>
        <w:t xml:space="preserve">Oracle EBS R12 to Oracle Fusion </w:t>
      </w:r>
      <w:r>
        <w:rPr>
          <w:rFonts w:eastAsia="MS Mincho"/>
          <w:bCs/>
          <w:color w:val="000000"/>
          <w:lang w:eastAsia="ja-JP"/>
        </w:rPr>
        <w:t xml:space="preserve">ERP/HCM/SCM Cloud </w:t>
      </w:r>
      <w:r w:rsidRPr="00945671" w:rsidR="00D82C29">
        <w:rPr>
          <w:rFonts w:eastAsia="MS Mincho"/>
          <w:bCs/>
          <w:color w:val="000000"/>
          <w:lang w:eastAsia="ja-JP"/>
        </w:rPr>
        <w:t>Implementation</w:t>
      </w:r>
    </w:p>
    <w:p w:rsidR="008F2EF3" w:rsidRPr="00945671" w:rsidP="008F2EF3" w14:paraId="72683590" w14:textId="04399952">
      <w:pPr>
        <w:pStyle w:val="ListParagraph"/>
        <w:numPr>
          <w:ilvl w:val="0"/>
          <w:numId w:val="26"/>
        </w:numPr>
        <w:rPr>
          <w:rFonts w:eastAsia="MS Mincho"/>
          <w:bCs/>
          <w:color w:val="000000"/>
          <w:lang w:eastAsia="ja-JP"/>
        </w:rPr>
      </w:pPr>
      <w:r>
        <w:rPr>
          <w:rFonts w:eastAsia="MS Mincho"/>
          <w:bCs/>
          <w:color w:val="000000"/>
          <w:lang w:eastAsia="ja-JP"/>
        </w:rPr>
        <w:t>Responsible for</w:t>
      </w:r>
      <w:r w:rsidRPr="00945671" w:rsidR="003510E2">
        <w:rPr>
          <w:rFonts w:eastAsia="MS Mincho"/>
          <w:bCs/>
          <w:color w:val="000000"/>
          <w:lang w:eastAsia="ja-JP"/>
        </w:rPr>
        <w:t xml:space="preserve"> Oracle Fusion Financials end to end implementation and post go-live support transition</w:t>
      </w:r>
    </w:p>
    <w:p w:rsidR="008F2EF3" w:rsidRPr="00945671" w:rsidP="008F2EF3" w14:paraId="22DBD717" w14:textId="7453BDF8">
      <w:pPr>
        <w:pStyle w:val="ListParagraph"/>
        <w:numPr>
          <w:ilvl w:val="0"/>
          <w:numId w:val="26"/>
        </w:numPr>
        <w:rPr>
          <w:rFonts w:eastAsia="MS Mincho"/>
          <w:bCs/>
          <w:color w:val="000000"/>
          <w:lang w:eastAsia="ja-JP"/>
        </w:rPr>
      </w:pPr>
      <w:r w:rsidRPr="00945671">
        <w:rPr>
          <w:rFonts w:eastAsia="MS Mincho"/>
          <w:bCs/>
          <w:color w:val="000000"/>
          <w:lang w:eastAsia="ja-JP"/>
        </w:rPr>
        <w:t>Design</w:t>
      </w:r>
      <w:r w:rsidRPr="00945671">
        <w:rPr>
          <w:rFonts w:eastAsia="MS Mincho"/>
          <w:bCs/>
          <w:color w:val="000000"/>
          <w:lang w:eastAsia="ja-JP"/>
        </w:rPr>
        <w:t xml:space="preserve">, </w:t>
      </w:r>
      <w:r w:rsidRPr="00945671">
        <w:rPr>
          <w:rFonts w:eastAsia="MS Mincho"/>
          <w:bCs/>
          <w:color w:val="000000"/>
          <w:lang w:eastAsia="ja-JP"/>
        </w:rPr>
        <w:t>develop</w:t>
      </w:r>
      <w:r w:rsidRPr="00945671">
        <w:rPr>
          <w:rFonts w:eastAsia="MS Mincho"/>
          <w:bCs/>
          <w:color w:val="000000"/>
          <w:lang w:eastAsia="ja-JP"/>
        </w:rPr>
        <w:t xml:space="preserve">, </w:t>
      </w:r>
      <w:r w:rsidRPr="00945671">
        <w:rPr>
          <w:rFonts w:eastAsia="MS Mincho"/>
          <w:bCs/>
          <w:color w:val="000000"/>
          <w:lang w:eastAsia="ja-JP"/>
        </w:rPr>
        <w:t>test</w:t>
      </w:r>
      <w:r w:rsidRPr="00945671">
        <w:rPr>
          <w:rFonts w:eastAsia="MS Mincho"/>
          <w:bCs/>
          <w:color w:val="000000"/>
          <w:lang w:eastAsia="ja-JP"/>
        </w:rPr>
        <w:t xml:space="preserve"> and </w:t>
      </w:r>
      <w:r w:rsidRPr="00945671">
        <w:rPr>
          <w:rFonts w:eastAsia="MS Mincho"/>
          <w:bCs/>
          <w:color w:val="000000"/>
          <w:lang w:eastAsia="ja-JP"/>
        </w:rPr>
        <w:t>deploy</w:t>
      </w:r>
      <w:r w:rsidRPr="00945671">
        <w:rPr>
          <w:rFonts w:eastAsia="MS Mincho"/>
          <w:bCs/>
          <w:color w:val="000000"/>
          <w:lang w:eastAsia="ja-JP"/>
        </w:rPr>
        <w:t xml:space="preserve"> Oracle Fusion Cloud Financials/Fixed Assets, Oracle Fusion Cloud Project Portfolio </w:t>
      </w:r>
      <w:r w:rsidRPr="00945671">
        <w:t>Oracle Transactional Business Intelligence (OTBI) and Business Intelligence (BI) Reports</w:t>
      </w:r>
    </w:p>
    <w:p w:rsidR="008F2EF3" w:rsidRPr="00945671" w:rsidP="00E54D56" w14:paraId="34561B70" w14:textId="78908F9F">
      <w:pPr>
        <w:pStyle w:val="ListParagraph"/>
        <w:numPr>
          <w:ilvl w:val="0"/>
          <w:numId w:val="26"/>
        </w:numPr>
        <w:rPr>
          <w:rFonts w:eastAsia="MS Mincho"/>
          <w:bCs/>
          <w:color w:val="000000"/>
          <w:lang w:eastAsia="ja-JP"/>
        </w:rPr>
      </w:pPr>
      <w:r w:rsidRPr="00945671">
        <w:t xml:space="preserve">Work on </w:t>
      </w:r>
      <w:r w:rsidRPr="00945671" w:rsidR="00551630">
        <w:t>ERP</w:t>
      </w:r>
      <w:r w:rsidRPr="00945671">
        <w:t xml:space="preserve"> integration </w:t>
      </w:r>
      <w:r w:rsidRPr="00945671" w:rsidR="00551630">
        <w:t>with Oracle EBS on premise Oracle Leasing and Financial Management (OLFM)</w:t>
      </w:r>
    </w:p>
    <w:p w:rsidR="008F2EF3" w:rsidRPr="00945671" w:rsidP="008F2EF3" w14:paraId="27CBED1E" w14:textId="280885FC">
      <w:pPr>
        <w:pStyle w:val="ListParagraph"/>
        <w:numPr>
          <w:ilvl w:val="0"/>
          <w:numId w:val="26"/>
        </w:numPr>
        <w:rPr>
          <w:rFonts w:eastAsia="MS Mincho"/>
          <w:bCs/>
          <w:color w:val="000000"/>
          <w:lang w:eastAsia="ja-JP"/>
        </w:rPr>
      </w:pPr>
      <w:r w:rsidRPr="00945671">
        <w:t>Work</w:t>
      </w:r>
      <w:r w:rsidRPr="00945671">
        <w:t xml:space="preserve"> on File </w:t>
      </w:r>
      <w:r w:rsidRPr="00945671" w:rsidR="00597AB8">
        <w:t xml:space="preserve">Based Data </w:t>
      </w:r>
      <w:r w:rsidRPr="00945671" w:rsidR="00684BF0">
        <w:rPr>
          <w:rFonts w:eastAsia="MS Mincho"/>
          <w:bCs/>
          <w:color w:val="000000"/>
          <w:lang w:eastAsia="ja-JP"/>
        </w:rPr>
        <w:t xml:space="preserve">Import </w:t>
      </w:r>
      <w:r w:rsidRPr="00945671" w:rsidR="00597AB8">
        <w:t xml:space="preserve">(FBDI) for </w:t>
      </w:r>
      <w:r w:rsidRPr="00945671" w:rsidR="00E2614E">
        <w:t>Customer, Supplier</w:t>
      </w:r>
      <w:r w:rsidRPr="00945671" w:rsidR="00597AB8">
        <w:t>,</w:t>
      </w:r>
    </w:p>
    <w:p w:rsidR="008F2EF3" w:rsidRPr="00945671" w:rsidP="008F2EF3" w14:paraId="55544F45" w14:textId="25530616">
      <w:pPr>
        <w:pStyle w:val="ListParagraph"/>
        <w:numPr>
          <w:ilvl w:val="0"/>
          <w:numId w:val="26"/>
        </w:numPr>
        <w:rPr>
          <w:rFonts w:eastAsia="MS Mincho"/>
          <w:bCs/>
          <w:color w:val="000000"/>
          <w:lang w:eastAsia="ja-JP"/>
        </w:rPr>
      </w:pPr>
      <w:r w:rsidRPr="00945671">
        <w:t>Work</w:t>
      </w:r>
      <w:r w:rsidRPr="00945671">
        <w:t xml:space="preserve"> on cloud AR Customer data load using ADF di (ADF Desktop Integration)</w:t>
      </w:r>
    </w:p>
    <w:p w:rsidR="008F2EF3" w:rsidRPr="00945671" w:rsidP="008F2EF3" w14:paraId="2755FF05" w14:textId="01895494">
      <w:pPr>
        <w:pStyle w:val="ListParagraph"/>
        <w:numPr>
          <w:ilvl w:val="0"/>
          <w:numId w:val="26"/>
        </w:numPr>
        <w:rPr>
          <w:rFonts w:eastAsia="MS Mincho"/>
          <w:bCs/>
          <w:color w:val="000000"/>
          <w:lang w:eastAsia="ja-JP"/>
        </w:rPr>
      </w:pPr>
      <w:r w:rsidRPr="00945671">
        <w:rPr>
          <w:rFonts w:eastAsia="MS Mincho"/>
          <w:bCs/>
          <w:color w:val="000000"/>
          <w:lang w:eastAsia="ja-JP"/>
        </w:rPr>
        <w:t>Work on</w:t>
      </w:r>
      <w:r w:rsidRPr="00945671">
        <w:rPr>
          <w:rFonts w:eastAsia="MS Mincho"/>
          <w:bCs/>
          <w:color w:val="000000"/>
          <w:lang w:eastAsia="ja-JP"/>
        </w:rPr>
        <w:t xml:space="preserve"> Financial Reporting Center (FRC) architecture for BI,</w:t>
      </w:r>
      <w:r w:rsidRPr="00945671" w:rsidR="00EB3DC4">
        <w:rPr>
          <w:rFonts w:eastAsia="MS Mincho"/>
          <w:bCs/>
          <w:color w:val="000000"/>
          <w:lang w:eastAsia="ja-JP"/>
        </w:rPr>
        <w:t xml:space="preserve"> </w:t>
      </w:r>
      <w:r w:rsidRPr="00945671">
        <w:rPr>
          <w:rFonts w:eastAsia="MS Mincho"/>
          <w:bCs/>
          <w:color w:val="000000"/>
          <w:lang w:eastAsia="ja-JP"/>
        </w:rPr>
        <w:t>OTB</w:t>
      </w:r>
      <w:r w:rsidRPr="00945671" w:rsidR="00EB3DC4">
        <w:rPr>
          <w:rFonts w:eastAsia="MS Mincho"/>
          <w:bCs/>
          <w:color w:val="000000"/>
          <w:lang w:eastAsia="ja-JP"/>
        </w:rPr>
        <w:t>I</w:t>
      </w:r>
      <w:r w:rsidRPr="00945671">
        <w:rPr>
          <w:rFonts w:eastAsia="MS Mincho"/>
          <w:bCs/>
          <w:color w:val="000000"/>
          <w:lang w:eastAsia="ja-JP"/>
        </w:rPr>
        <w:t>, FRS and Smart View Reports</w:t>
      </w:r>
    </w:p>
    <w:p w:rsidR="008F2EF3" w:rsidRPr="00945671" w:rsidP="008F2EF3" w14:paraId="29253743" w14:textId="79C2C607">
      <w:pPr>
        <w:pStyle w:val="ListParagraph"/>
        <w:numPr>
          <w:ilvl w:val="0"/>
          <w:numId w:val="26"/>
        </w:numPr>
        <w:rPr>
          <w:rFonts w:eastAsia="MS Mincho"/>
          <w:bCs/>
          <w:color w:val="000000"/>
          <w:lang w:eastAsia="ja-JP"/>
        </w:rPr>
      </w:pPr>
      <w:r w:rsidRPr="00945671">
        <w:t>Coordinate</w:t>
      </w:r>
      <w:r w:rsidRPr="00945671">
        <w:t xml:space="preserve"> offshore development team for Cloud OTBI and B</w:t>
      </w:r>
      <w:r w:rsidRPr="00945671" w:rsidR="00E54D56">
        <w:t xml:space="preserve">I development and testing of </w:t>
      </w:r>
      <w:r w:rsidRPr="00945671" w:rsidR="00346D39">
        <w:t>ERP</w:t>
      </w:r>
      <w:r w:rsidRPr="00945671" w:rsidR="00E54D56">
        <w:t xml:space="preserve"> Cloud</w:t>
      </w:r>
    </w:p>
    <w:p w:rsidR="00E54D56" w:rsidRPr="00945671" w:rsidP="00E54D56" w14:paraId="18F251F3" w14:textId="7B8DA258">
      <w:pPr>
        <w:pStyle w:val="ListParagraph"/>
        <w:numPr>
          <w:ilvl w:val="0"/>
          <w:numId w:val="26"/>
        </w:numPr>
        <w:rPr>
          <w:rFonts w:eastAsia="MS Mincho"/>
          <w:bCs/>
          <w:color w:val="000000"/>
          <w:lang w:eastAsia="ja-JP"/>
        </w:rPr>
      </w:pPr>
      <w:r w:rsidRPr="00945671">
        <w:rPr>
          <w:rFonts w:eastAsia="MS Mincho"/>
          <w:bCs/>
          <w:color w:val="000000"/>
          <w:lang w:eastAsia="ja-JP"/>
        </w:rPr>
        <w:t>Manage</w:t>
      </w:r>
      <w:r w:rsidRPr="00945671" w:rsidR="009C7072">
        <w:rPr>
          <w:rFonts w:eastAsia="MS Mincho"/>
          <w:bCs/>
          <w:color w:val="000000"/>
          <w:lang w:eastAsia="ja-JP"/>
        </w:rPr>
        <w:t xml:space="preserve"> </w:t>
      </w:r>
      <w:r w:rsidRPr="00945671" w:rsidR="00551630">
        <w:rPr>
          <w:rFonts w:eastAsia="MS Mincho"/>
          <w:bCs/>
          <w:color w:val="000000"/>
          <w:lang w:eastAsia="ja-JP"/>
        </w:rPr>
        <w:t>Post go-live Fusion ERP</w:t>
      </w:r>
      <w:r w:rsidRPr="00945671" w:rsidR="00E315C7">
        <w:rPr>
          <w:rFonts w:eastAsia="MS Mincho"/>
          <w:bCs/>
          <w:color w:val="000000"/>
          <w:lang w:eastAsia="ja-JP"/>
        </w:rPr>
        <w:t xml:space="preserve"> Cloud Support, working with business users on post go-live issues and providing solutions.</w:t>
      </w:r>
    </w:p>
    <w:p w:rsidR="00E315C7" w:rsidRPr="00945671" w:rsidP="009C7072" w14:paraId="0CEEF521" w14:textId="16196D80">
      <w:pPr>
        <w:pStyle w:val="ListParagraph"/>
        <w:numPr>
          <w:ilvl w:val="0"/>
          <w:numId w:val="26"/>
        </w:numPr>
        <w:shd w:val="clear" w:color="auto" w:fill="FFFFFF"/>
        <w:rPr>
          <w:color w:val="222222"/>
        </w:rPr>
      </w:pPr>
      <w:r w:rsidRPr="00945671">
        <w:rPr>
          <w:color w:val="222222"/>
        </w:rPr>
        <w:t>ERP BI</w:t>
      </w:r>
      <w:r w:rsidRPr="00945671" w:rsidR="00FA151D">
        <w:rPr>
          <w:color w:val="222222"/>
        </w:rPr>
        <w:t xml:space="preserve"> Extracts and </w:t>
      </w:r>
      <w:r w:rsidRPr="00945671">
        <w:rPr>
          <w:color w:val="222222"/>
        </w:rPr>
        <w:t xml:space="preserve">FBDI </w:t>
      </w:r>
      <w:r w:rsidRPr="00945671" w:rsidR="00FA151D">
        <w:rPr>
          <w:color w:val="222222"/>
        </w:rPr>
        <w:t>Spreadsheet loader for outbound and inbound SaaS Integrations</w:t>
      </w:r>
    </w:p>
    <w:p w:rsidR="009C7072" w:rsidRPr="00945671" w:rsidP="009C7072" w14:paraId="605E2FDB" w14:textId="08338447">
      <w:pPr>
        <w:pStyle w:val="ListParagraph"/>
        <w:numPr>
          <w:ilvl w:val="0"/>
          <w:numId w:val="26"/>
        </w:numPr>
        <w:shd w:val="clear" w:color="auto" w:fill="FFFFFF"/>
        <w:rPr>
          <w:color w:val="222222"/>
        </w:rPr>
      </w:pPr>
      <w:r w:rsidRPr="00945671">
        <w:rPr>
          <w:color w:val="222222"/>
        </w:rPr>
        <w:t xml:space="preserve">Manage and Maintain SaaS security using SaaS cloud security console </w:t>
      </w:r>
    </w:p>
    <w:p w:rsidR="00F134D9" w:rsidRPr="00945671" w:rsidP="00E315C7" w14:paraId="3888BF03" w14:textId="060876EC">
      <w:pPr>
        <w:pStyle w:val="ListParagraph"/>
        <w:numPr>
          <w:ilvl w:val="0"/>
          <w:numId w:val="26"/>
        </w:numPr>
        <w:rPr>
          <w:rFonts w:eastAsia="MS Mincho"/>
          <w:bCs/>
          <w:color w:val="000000"/>
          <w:lang w:eastAsia="ja-JP"/>
        </w:rPr>
      </w:pPr>
      <w:r w:rsidRPr="00945671">
        <w:rPr>
          <w:rFonts w:eastAsia="MS Mincho"/>
          <w:bCs/>
          <w:color w:val="000000"/>
          <w:lang w:eastAsia="ja-JP"/>
        </w:rPr>
        <w:t xml:space="preserve">All phases of </w:t>
      </w:r>
      <w:r w:rsidRPr="00945671" w:rsidR="00551630">
        <w:rPr>
          <w:rFonts w:eastAsia="MS Mincho"/>
          <w:bCs/>
          <w:color w:val="000000"/>
          <w:lang w:eastAsia="ja-JP"/>
        </w:rPr>
        <w:t>ERP</w:t>
      </w:r>
      <w:r w:rsidRPr="00945671">
        <w:rPr>
          <w:rFonts w:eastAsia="MS Mincho"/>
          <w:bCs/>
          <w:color w:val="000000"/>
          <w:lang w:eastAsia="ja-JP"/>
        </w:rPr>
        <w:t xml:space="preserve"> </w:t>
      </w:r>
      <w:r w:rsidRPr="00945671" w:rsidR="00296311">
        <w:rPr>
          <w:rFonts w:eastAsia="MS Mincho"/>
          <w:bCs/>
          <w:color w:val="000000"/>
          <w:lang w:eastAsia="ja-JP"/>
        </w:rPr>
        <w:t xml:space="preserve">Cloud SaaS </w:t>
      </w:r>
      <w:r w:rsidRPr="00945671">
        <w:rPr>
          <w:rFonts w:eastAsia="MS Mincho"/>
          <w:bCs/>
          <w:color w:val="000000"/>
          <w:lang w:eastAsia="ja-JP"/>
        </w:rPr>
        <w:t xml:space="preserve">testing </w:t>
      </w:r>
      <w:r w:rsidRPr="00945671" w:rsidR="005A6783">
        <w:rPr>
          <w:rFonts w:eastAsia="MS Mincho"/>
          <w:bCs/>
          <w:color w:val="000000"/>
          <w:lang w:eastAsia="ja-JP"/>
        </w:rPr>
        <w:t>including</w:t>
      </w:r>
      <w:r w:rsidRPr="00945671">
        <w:rPr>
          <w:rFonts w:eastAsia="MS Mincho"/>
          <w:bCs/>
          <w:color w:val="000000"/>
          <w:lang w:eastAsia="ja-JP"/>
        </w:rPr>
        <w:t xml:space="preserve"> CRP and UAT prior to production </w:t>
      </w:r>
      <w:r w:rsidRPr="00945671" w:rsidR="00296311">
        <w:rPr>
          <w:rFonts w:eastAsia="MS Mincho"/>
          <w:bCs/>
          <w:color w:val="000000"/>
          <w:lang w:eastAsia="ja-JP"/>
        </w:rPr>
        <w:t>deployment</w:t>
      </w:r>
    </w:p>
    <w:p w:rsidR="0008798E" w:rsidRPr="00945671" w:rsidP="0008798E" w14:paraId="0F255E60" w14:textId="77777777">
      <w:pPr>
        <w:pStyle w:val="ListParagraph"/>
        <w:rPr>
          <w:rFonts w:eastAsia="MS Mincho"/>
          <w:bCs/>
          <w:color w:val="000000"/>
          <w:lang w:eastAsia="ja-JP"/>
        </w:rPr>
      </w:pPr>
    </w:p>
    <w:p w:rsidR="00A01FC8" w:rsidRPr="00945671" w:rsidP="00A01FC8" w14:paraId="285BD0A0" w14:textId="77777777">
      <w:pPr>
        <w:contextualSpacing/>
        <w:rPr>
          <w:rFonts w:eastAsia="MS Mincho"/>
          <w:b/>
          <w:bCs/>
          <w:color w:val="000000"/>
          <w:lang w:eastAsia="ja-JP"/>
        </w:rPr>
      </w:pPr>
      <w:r w:rsidRPr="00945671">
        <w:rPr>
          <w:rFonts w:eastAsia="MS Mincho"/>
          <w:b/>
          <w:bCs/>
          <w:color w:val="000000"/>
          <w:lang w:eastAsia="ja-JP"/>
        </w:rPr>
        <w:t>United States Postal Service (USPS) Topeka, KS (12/2016 – 07/2018)</w:t>
      </w:r>
    </w:p>
    <w:p w:rsidR="00A01FC8" w:rsidRPr="00945671" w:rsidP="00A01FC8" w14:paraId="655F519B" w14:textId="77777777">
      <w:pPr>
        <w:contextualSpacing/>
        <w:rPr>
          <w:b/>
          <w:bCs/>
        </w:rPr>
      </w:pPr>
      <w:r w:rsidRPr="00945671">
        <w:rPr>
          <w:rFonts w:eastAsia="MS Mincho"/>
          <w:b/>
          <w:bCs/>
          <w:color w:val="000000"/>
          <w:lang w:eastAsia="ja-JP"/>
        </w:rPr>
        <w:t>MDIMS and SEAM –</w:t>
      </w:r>
      <w:r w:rsidRPr="00945671">
        <w:rPr>
          <w:b/>
          <w:bCs/>
        </w:rPr>
        <w:t>Oracle E-Business Suite R12.2.5 on Oracle Cloud platform (IaaS and PaaS)</w:t>
      </w:r>
    </w:p>
    <w:p w:rsidR="00A01FC8" w:rsidRPr="00945671" w:rsidP="00A01FC8" w14:paraId="14CA8C17" w14:textId="77777777">
      <w:pPr>
        <w:contextualSpacing/>
        <w:rPr>
          <w:rFonts w:eastAsia="MS Mincho"/>
          <w:b/>
          <w:bCs/>
          <w:color w:val="000000"/>
          <w:lang w:eastAsia="ja-JP"/>
        </w:rPr>
      </w:pPr>
      <w:r w:rsidRPr="00945671">
        <w:rPr>
          <w:rFonts w:eastAsia="MS Mincho"/>
          <w:b/>
          <w:bCs/>
          <w:color w:val="000000"/>
          <w:lang w:eastAsia="ja-JP"/>
        </w:rPr>
        <w:t xml:space="preserve">Responsibility: Senior Oracle ERP/EBS Project Manager </w:t>
      </w:r>
    </w:p>
    <w:p w:rsidR="00A01FC8" w:rsidRPr="00945671" w:rsidP="00A01FC8" w14:paraId="396D0D98" w14:textId="5EF95F5D">
      <w:pPr>
        <w:pStyle w:val="ListParagraph"/>
        <w:numPr>
          <w:ilvl w:val="0"/>
          <w:numId w:val="26"/>
        </w:numPr>
        <w:ind w:left="450"/>
        <w:rPr>
          <w:rFonts w:eastAsia="MS Mincho"/>
          <w:bCs/>
          <w:color w:val="000000"/>
          <w:lang w:eastAsia="ja-JP"/>
        </w:rPr>
      </w:pPr>
      <w:r w:rsidRPr="00945671">
        <w:rPr>
          <w:rFonts w:eastAsia="MS Mincho"/>
          <w:bCs/>
          <w:color w:val="000000"/>
          <w:lang w:eastAsia="ja-JP"/>
        </w:rPr>
        <w:t>Implement and Support</w:t>
      </w:r>
      <w:r w:rsidRPr="00945671">
        <w:rPr>
          <w:rFonts w:eastAsia="MS Mincho"/>
          <w:bCs/>
          <w:color w:val="000000"/>
          <w:lang w:eastAsia="ja-JP"/>
        </w:rPr>
        <w:t xml:space="preserve"> Federal Financials ERP System Payables, Receivables and General Ledger with Subledger Accounting (SLA)</w:t>
      </w:r>
    </w:p>
    <w:p w:rsidR="00A01FC8" w:rsidRPr="00945671" w:rsidP="00A01FC8" w14:paraId="27AF65C0" w14:textId="77777777">
      <w:pPr>
        <w:pStyle w:val="ListParagraph"/>
        <w:numPr>
          <w:ilvl w:val="0"/>
          <w:numId w:val="26"/>
        </w:numPr>
        <w:ind w:left="450"/>
        <w:rPr>
          <w:rFonts w:eastAsia="MS Mincho"/>
          <w:bCs/>
          <w:color w:val="000000"/>
          <w:lang w:eastAsia="ja-JP"/>
        </w:rPr>
      </w:pPr>
      <w:r w:rsidRPr="00945671">
        <w:rPr>
          <w:rFonts w:eastAsia="MS Mincho"/>
          <w:bCs/>
          <w:color w:val="000000"/>
          <w:lang w:eastAsia="ja-JP"/>
        </w:rPr>
        <w:t>Support logistics through Oracle Applications Release 12. Worked on Enterprise Applications Managements EAM application. Invoice Generation for fleet maintenance.</w:t>
      </w:r>
    </w:p>
    <w:p w:rsidR="00A01FC8" w:rsidRPr="00945671" w:rsidP="00A01FC8" w14:paraId="0EDF2EF3" w14:textId="77777777">
      <w:pPr>
        <w:pStyle w:val="ListParagraph"/>
        <w:numPr>
          <w:ilvl w:val="0"/>
          <w:numId w:val="26"/>
        </w:numPr>
        <w:shd w:val="clear" w:color="auto" w:fill="FFFFFF"/>
        <w:ind w:left="450"/>
      </w:pPr>
      <w:r w:rsidRPr="00945671">
        <w:t>Prepare roadmap for R12 upgrade, implementation subject to management budget approval.</w:t>
      </w:r>
    </w:p>
    <w:p w:rsidR="00A01FC8" w:rsidRPr="00945671" w:rsidP="00A01FC8" w14:paraId="2318DC99" w14:textId="77777777">
      <w:pPr>
        <w:pStyle w:val="ListParagraph"/>
        <w:numPr>
          <w:ilvl w:val="0"/>
          <w:numId w:val="26"/>
        </w:numPr>
        <w:shd w:val="clear" w:color="auto" w:fill="FFFFFF"/>
        <w:ind w:left="450"/>
      </w:pPr>
      <w:r w:rsidRPr="00945671">
        <w:t>Manage EBS system production operations on-call support for Oracle Financials and Enterprise Asset Management (EAM)</w:t>
      </w:r>
    </w:p>
    <w:p w:rsidR="00A01FC8" w:rsidRPr="00945671" w:rsidP="00A01FC8" w14:paraId="0BD39587" w14:textId="77777777">
      <w:pPr>
        <w:pStyle w:val="ListParagraph"/>
        <w:numPr>
          <w:ilvl w:val="0"/>
          <w:numId w:val="26"/>
        </w:numPr>
        <w:shd w:val="clear" w:color="auto" w:fill="FFFFFF"/>
        <w:ind w:left="450"/>
      </w:pPr>
      <w:r w:rsidRPr="00945671">
        <w:t>Responsible for interface from mobile applications and web-based third-party applications.</w:t>
      </w:r>
    </w:p>
    <w:p w:rsidR="00A01FC8" w:rsidRPr="00945671" w:rsidP="00A01FC8" w14:paraId="4F1C1B82" w14:textId="77777777">
      <w:pPr>
        <w:pStyle w:val="ListParagraph"/>
        <w:numPr>
          <w:ilvl w:val="0"/>
          <w:numId w:val="26"/>
        </w:numPr>
        <w:shd w:val="clear" w:color="auto" w:fill="FFFFFF"/>
        <w:ind w:left="450"/>
      </w:pPr>
      <w:r w:rsidRPr="00945671">
        <w:t>Work with business users to support on ad-hoc financials reports using SQL/PLSQL</w:t>
      </w:r>
    </w:p>
    <w:p w:rsidR="00A01FC8" w:rsidRPr="00945671" w:rsidP="00A01FC8" w14:paraId="04581E4D" w14:textId="77777777">
      <w:pPr>
        <w:pStyle w:val="ListParagraph"/>
        <w:numPr>
          <w:ilvl w:val="0"/>
          <w:numId w:val="26"/>
        </w:numPr>
        <w:shd w:val="clear" w:color="auto" w:fill="FFFFFF"/>
        <w:ind w:left="450"/>
        <w:rPr>
          <w:rFonts w:eastAsia="MS Mincho"/>
          <w:bCs/>
          <w:color w:val="000000"/>
          <w:lang w:eastAsia="ja-JP"/>
        </w:rPr>
      </w:pPr>
      <w:r w:rsidRPr="00945671">
        <w:t xml:space="preserve">Use scrum </w:t>
      </w:r>
      <w:r w:rsidRPr="00945671">
        <w:rPr>
          <w:color w:val="000000"/>
          <w:shd w:val="clear" w:color="auto" w:fill="FFFFFF"/>
        </w:rPr>
        <w:t>methodology, Version One Tasks and ServiceNow ticking system.</w:t>
      </w:r>
    </w:p>
    <w:p w:rsidR="00A01FC8" w:rsidRPr="00945671" w:rsidP="00A01FC8" w14:paraId="438F1BCE" w14:textId="77777777">
      <w:pPr>
        <w:pStyle w:val="ListParagraph"/>
        <w:ind w:left="450"/>
        <w:rPr>
          <w:rFonts w:eastAsia="MS Mincho"/>
          <w:bCs/>
          <w:color w:val="000000"/>
          <w:lang w:eastAsia="ja-JP"/>
        </w:rPr>
      </w:pPr>
    </w:p>
    <w:p w:rsidR="00A01FC8" w:rsidRPr="00945671" w:rsidP="00A01FC8" w14:paraId="642A91A3" w14:textId="77777777">
      <w:pPr>
        <w:contextualSpacing/>
        <w:rPr>
          <w:rFonts w:eastAsia="MS Mincho"/>
          <w:b/>
          <w:bCs/>
          <w:color w:val="000000"/>
          <w:lang w:eastAsia="ja-JP"/>
        </w:rPr>
      </w:pPr>
      <w:r w:rsidRPr="00945671">
        <w:rPr>
          <w:rFonts w:eastAsia="MS Mincho"/>
          <w:b/>
          <w:bCs/>
          <w:color w:val="000000"/>
          <w:lang w:eastAsia="ja-JP"/>
        </w:rPr>
        <w:t>Garmin International Inc., Olathe, KS (07/2013 – 11/2016)</w:t>
      </w:r>
    </w:p>
    <w:p w:rsidR="00A01FC8" w:rsidRPr="00945671" w:rsidP="00A01FC8" w14:paraId="50221852" w14:textId="77777777">
      <w:pPr>
        <w:contextualSpacing/>
        <w:rPr>
          <w:rFonts w:eastAsia="MS Mincho"/>
          <w:b/>
          <w:bCs/>
          <w:color w:val="000000"/>
          <w:lang w:eastAsia="ja-JP"/>
        </w:rPr>
      </w:pPr>
      <w:r w:rsidRPr="00945671">
        <w:rPr>
          <w:rFonts w:eastAsia="MS Mincho"/>
          <w:b/>
          <w:bCs/>
          <w:color w:val="000000"/>
          <w:lang w:eastAsia="ja-JP"/>
        </w:rPr>
        <w:t xml:space="preserve">IT Software (ERP System) - </w:t>
      </w:r>
      <w:r w:rsidRPr="00945671">
        <w:rPr>
          <w:b/>
          <w:bCs/>
        </w:rPr>
        <w:t>Oracle E-Business Suite R11i (R12.2.2) /</w:t>
      </w:r>
      <w:r w:rsidRPr="00945671">
        <w:rPr>
          <w:rFonts w:eastAsia="MS Mincho"/>
          <w:b/>
          <w:bCs/>
          <w:color w:val="000000"/>
          <w:lang w:eastAsia="ja-JP"/>
        </w:rPr>
        <w:t xml:space="preserve"> Fusion Applications Release 9.</w:t>
      </w:r>
    </w:p>
    <w:p w:rsidR="00A01FC8" w:rsidRPr="00945671" w:rsidP="00A01FC8" w14:paraId="470BD02A" w14:textId="77777777">
      <w:pPr>
        <w:rPr>
          <w:rFonts w:eastAsia="MS Mincho"/>
          <w:b/>
          <w:bCs/>
          <w:color w:val="000000"/>
          <w:lang w:eastAsia="ja-JP"/>
        </w:rPr>
      </w:pPr>
      <w:r w:rsidRPr="00945671">
        <w:rPr>
          <w:rFonts w:eastAsia="MS Mincho"/>
          <w:b/>
          <w:bCs/>
          <w:color w:val="000000"/>
          <w:lang w:eastAsia="ja-JP"/>
        </w:rPr>
        <w:t>Responsibility: Oracle ERP/EBS Lead</w:t>
      </w:r>
    </w:p>
    <w:p w:rsidR="00A01FC8" w:rsidRPr="00945671" w:rsidP="00A01FC8" w14:paraId="2B3DB4F3" w14:textId="77777777">
      <w:pPr>
        <w:pStyle w:val="ListParagraph"/>
        <w:numPr>
          <w:ilvl w:val="0"/>
          <w:numId w:val="32"/>
        </w:numPr>
        <w:shd w:val="clear" w:color="auto" w:fill="FFFFFF"/>
        <w:ind w:left="360"/>
      </w:pPr>
      <w:r w:rsidRPr="00945671">
        <w:rPr>
          <w:rFonts w:eastAsia="MS Mincho"/>
          <w:bCs/>
          <w:color w:val="000000"/>
          <w:lang w:eastAsia="ja-JP"/>
        </w:rPr>
        <w:t xml:space="preserve">Implement and support Oracle Applications Release 12.2.1. </w:t>
      </w:r>
    </w:p>
    <w:p w:rsidR="00A01FC8" w:rsidRPr="00945671" w:rsidP="00A01FC8" w14:paraId="79539202" w14:textId="77777777">
      <w:pPr>
        <w:pStyle w:val="ListParagraph"/>
        <w:numPr>
          <w:ilvl w:val="0"/>
          <w:numId w:val="32"/>
        </w:numPr>
        <w:shd w:val="clear" w:color="auto" w:fill="FFFFFF"/>
        <w:ind w:left="360"/>
      </w:pPr>
      <w:r w:rsidRPr="00945671">
        <w:rPr>
          <w:rFonts w:eastAsia="MS Mincho"/>
          <w:bCs/>
          <w:color w:val="000000"/>
          <w:lang w:eastAsia="ja-JP"/>
        </w:rPr>
        <w:t xml:space="preserve">Manage EBS R12 Integration, Work on Order processing, Receipts generation and Payment Capturing process. </w:t>
      </w:r>
    </w:p>
    <w:p w:rsidR="00A01FC8" w:rsidRPr="00945671" w:rsidP="00A01FC8" w14:paraId="16155EB9" w14:textId="77777777">
      <w:pPr>
        <w:pStyle w:val="ListParagraph"/>
        <w:numPr>
          <w:ilvl w:val="0"/>
          <w:numId w:val="32"/>
        </w:numPr>
        <w:shd w:val="clear" w:color="auto" w:fill="FFFFFF"/>
        <w:ind w:left="360"/>
      </w:pPr>
      <w:r w:rsidRPr="00945671">
        <w:rPr>
          <w:rFonts w:eastAsia="MS Mincho"/>
          <w:bCs/>
          <w:color w:val="000000"/>
          <w:lang w:eastAsia="ja-JP"/>
        </w:rPr>
        <w:t>Manage scrum-agile and Kanban methodology.</w:t>
      </w:r>
    </w:p>
    <w:p w:rsidR="00A01FC8" w:rsidRPr="00945671" w:rsidP="00A01FC8" w14:paraId="4CDFACC2" w14:textId="77777777">
      <w:pPr>
        <w:pStyle w:val="ListParagraph"/>
        <w:numPr>
          <w:ilvl w:val="0"/>
          <w:numId w:val="32"/>
        </w:numPr>
        <w:shd w:val="clear" w:color="auto" w:fill="FFFFFF"/>
        <w:ind w:left="360"/>
      </w:pPr>
      <w:r w:rsidRPr="00945671">
        <w:rPr>
          <w:rFonts w:eastAsia="MS Mincho"/>
          <w:bCs/>
          <w:color w:val="000000"/>
          <w:lang w:eastAsia="ja-JP"/>
        </w:rPr>
        <w:t>Data Validations in Order Management, Order to Cash, Advanced Pricing</w:t>
      </w:r>
    </w:p>
    <w:p w:rsidR="00A01FC8" w:rsidRPr="00945671" w:rsidP="00A01FC8" w14:paraId="3BF3683E" w14:textId="77777777">
      <w:pPr>
        <w:pStyle w:val="ListParagraph"/>
        <w:numPr>
          <w:ilvl w:val="0"/>
          <w:numId w:val="32"/>
        </w:numPr>
        <w:shd w:val="clear" w:color="auto" w:fill="FFFFFF"/>
        <w:ind w:left="360"/>
      </w:pPr>
      <w:r w:rsidRPr="00945671">
        <w:rPr>
          <w:rFonts w:eastAsia="MS Mincho"/>
          <w:bCs/>
          <w:color w:val="000000"/>
          <w:lang w:eastAsia="ja-JP"/>
        </w:rPr>
        <w:t xml:space="preserve">Implement and Support Order to Cash (O2C) and Procure to Pay (P2P) solution within Oracle Applications OM, CM, </w:t>
      </w:r>
      <w:r w:rsidRPr="00945671">
        <w:rPr>
          <w:rFonts w:eastAsia="MS Mincho"/>
          <w:bCs/>
          <w:color w:val="000000"/>
          <w:lang w:eastAsia="ja-JP"/>
        </w:rPr>
        <w:t>AP,AR</w:t>
      </w:r>
      <w:r w:rsidRPr="00945671">
        <w:rPr>
          <w:rFonts w:eastAsia="MS Mincho"/>
          <w:bCs/>
          <w:color w:val="000000"/>
          <w:lang w:eastAsia="ja-JP"/>
        </w:rPr>
        <w:t xml:space="preserve">, </w:t>
      </w:r>
      <w:r w:rsidRPr="00945671">
        <w:rPr>
          <w:rFonts w:eastAsia="MS Mincho"/>
          <w:bCs/>
          <w:color w:val="000000"/>
          <w:lang w:eastAsia="ja-JP"/>
        </w:rPr>
        <w:t>GL,FA</w:t>
      </w:r>
      <w:r w:rsidRPr="00945671">
        <w:rPr>
          <w:rFonts w:eastAsia="MS Mincho"/>
          <w:bCs/>
          <w:color w:val="000000"/>
          <w:lang w:eastAsia="ja-JP"/>
        </w:rPr>
        <w:t xml:space="preserve"> and Payment Modules</w:t>
      </w:r>
    </w:p>
    <w:p w:rsidR="00A01FC8" w:rsidRPr="00945671" w:rsidP="00A01FC8" w14:paraId="03F2DD3B" w14:textId="77777777">
      <w:pPr>
        <w:pStyle w:val="ListParagraph"/>
        <w:shd w:val="clear" w:color="auto" w:fill="FFFFFF"/>
        <w:ind w:left="360"/>
        <w:rPr>
          <w:rFonts w:eastAsia="MS Mincho"/>
          <w:bCs/>
          <w:color w:val="000000"/>
          <w:lang w:eastAsia="ja-JP"/>
        </w:rPr>
      </w:pPr>
    </w:p>
    <w:p w:rsidR="00A01FC8" w:rsidRPr="00945671" w:rsidP="00A01FC8" w14:paraId="171DD795" w14:textId="77777777">
      <w:pPr>
        <w:rPr>
          <w:rFonts w:eastAsia="MS Mincho"/>
          <w:b/>
          <w:bCs/>
          <w:color w:val="000000"/>
          <w:lang w:eastAsia="ja-JP"/>
        </w:rPr>
      </w:pPr>
      <w:r w:rsidRPr="00945671">
        <w:rPr>
          <w:rFonts w:eastAsia="MS Mincho"/>
          <w:b/>
          <w:bCs/>
          <w:color w:val="000000"/>
          <w:lang w:eastAsia="ja-JP"/>
        </w:rPr>
        <w:t>Burns &amp; McDonnell, Kansas City, MO. (12/2011 – 06/2013)</w:t>
      </w:r>
    </w:p>
    <w:p w:rsidR="00A01FC8" w:rsidRPr="00945671" w:rsidP="00A01FC8" w14:paraId="6EE43CFA" w14:textId="77777777">
      <w:pPr>
        <w:pStyle w:val="ListParagraph"/>
        <w:numPr>
          <w:ilvl w:val="0"/>
          <w:numId w:val="33"/>
        </w:numPr>
        <w:ind w:left="360"/>
        <w:rPr>
          <w:rFonts w:eastAsia="MS Mincho"/>
          <w:b/>
          <w:bCs/>
          <w:color w:val="000000"/>
          <w:lang w:eastAsia="ja-JP"/>
        </w:rPr>
      </w:pPr>
      <w:r w:rsidRPr="00945671">
        <w:rPr>
          <w:rFonts w:eastAsia="MS Mincho"/>
          <w:b/>
          <w:bCs/>
          <w:color w:val="000000"/>
          <w:lang w:eastAsia="ja-JP"/>
        </w:rPr>
        <w:t>Oracle ERP/EBS Manager</w:t>
      </w:r>
    </w:p>
    <w:p w:rsidR="00A01FC8" w:rsidRPr="00945671" w:rsidP="00A01FC8" w14:paraId="45043875" w14:textId="77777777">
      <w:pPr>
        <w:pStyle w:val="ListParagraph"/>
        <w:numPr>
          <w:ilvl w:val="0"/>
          <w:numId w:val="32"/>
        </w:numPr>
        <w:shd w:val="clear" w:color="auto" w:fill="FFFFFF"/>
        <w:ind w:left="360"/>
      </w:pPr>
      <w:r w:rsidRPr="00945671">
        <w:rPr>
          <w:rFonts w:eastAsia="MS Mincho"/>
          <w:bCs/>
          <w:color w:val="000000"/>
          <w:lang w:eastAsia="ja-JP"/>
        </w:rPr>
        <w:t>Manage existing billing systems with Oracle Project Billing using Business Intelligence solution</w:t>
      </w:r>
    </w:p>
    <w:p w:rsidR="00A01FC8" w:rsidRPr="00945671" w:rsidP="00A01FC8" w14:paraId="4DF6C13C" w14:textId="77777777">
      <w:pPr>
        <w:pStyle w:val="ListParagraph"/>
        <w:numPr>
          <w:ilvl w:val="0"/>
          <w:numId w:val="32"/>
        </w:numPr>
        <w:shd w:val="clear" w:color="auto" w:fill="FFFFFF"/>
        <w:ind w:left="360"/>
      </w:pPr>
      <w:r w:rsidRPr="00945671">
        <w:rPr>
          <w:rFonts w:eastAsia="MS Mincho"/>
          <w:bCs/>
          <w:color w:val="000000"/>
          <w:lang w:eastAsia="ja-JP"/>
        </w:rPr>
        <w:t>Build Project Billing System ERP/EBS Integration with Oracle Projects for project resource planning.</w:t>
      </w:r>
    </w:p>
    <w:p w:rsidR="00A01FC8" w:rsidRPr="00945671" w:rsidP="00A01FC8" w14:paraId="0E6007BF" w14:textId="77777777">
      <w:pPr>
        <w:pStyle w:val="ListParagraph"/>
        <w:numPr>
          <w:ilvl w:val="0"/>
          <w:numId w:val="32"/>
        </w:numPr>
        <w:shd w:val="clear" w:color="auto" w:fill="FFFFFF"/>
        <w:ind w:left="360"/>
      </w:pPr>
      <w:r w:rsidRPr="00945671">
        <w:rPr>
          <w:rFonts w:eastAsia="MS Mincho"/>
          <w:bCs/>
          <w:color w:val="000000"/>
          <w:lang w:eastAsia="ja-JP"/>
        </w:rPr>
        <w:t>Manage Oracle Applications R12 go-live roadmap and post go-live support strategy.</w:t>
      </w:r>
    </w:p>
    <w:p w:rsidR="00A01FC8" w:rsidRPr="00945671" w:rsidP="00A01FC8" w14:paraId="1515E1E9" w14:textId="77777777">
      <w:pPr>
        <w:pStyle w:val="ListParagraph"/>
        <w:shd w:val="clear" w:color="auto" w:fill="FFFFFF"/>
        <w:ind w:left="360"/>
        <w:rPr>
          <w:rFonts w:eastAsia="MS Mincho"/>
          <w:bCs/>
          <w:color w:val="000000"/>
          <w:lang w:eastAsia="ja-JP"/>
        </w:rPr>
      </w:pPr>
    </w:p>
    <w:p w:rsidR="00A01FC8" w:rsidRPr="00945671" w:rsidP="00A01FC8" w14:paraId="038871FA" w14:textId="77777777">
      <w:pPr>
        <w:contextualSpacing/>
        <w:rPr>
          <w:rFonts w:eastAsia="MS Mincho"/>
          <w:b/>
          <w:bCs/>
          <w:color w:val="000000"/>
          <w:lang w:eastAsia="ja-JP"/>
        </w:rPr>
      </w:pPr>
      <w:r w:rsidRPr="00945671">
        <w:rPr>
          <w:rFonts w:eastAsia="MS Mincho"/>
          <w:b/>
          <w:bCs/>
          <w:color w:val="000000"/>
          <w:lang w:eastAsia="ja-JP"/>
        </w:rPr>
        <w:t>IBM Corporation, NY, USA (10/2005 – 11/2011)</w:t>
      </w:r>
    </w:p>
    <w:p w:rsidR="00A01FC8" w:rsidRPr="00945671" w:rsidP="00A01FC8" w14:paraId="24893E7E" w14:textId="77777777">
      <w:pPr>
        <w:pStyle w:val="ListParagraph"/>
        <w:numPr>
          <w:ilvl w:val="0"/>
          <w:numId w:val="33"/>
        </w:numPr>
        <w:ind w:left="360"/>
        <w:rPr>
          <w:rFonts w:eastAsia="MS Mincho"/>
          <w:b/>
          <w:bCs/>
          <w:color w:val="000000"/>
          <w:lang w:eastAsia="ja-JP"/>
        </w:rPr>
      </w:pPr>
      <w:r w:rsidRPr="00945671">
        <w:rPr>
          <w:rFonts w:eastAsia="MS Mincho"/>
          <w:b/>
          <w:bCs/>
          <w:color w:val="000000"/>
          <w:lang w:eastAsia="ja-JP"/>
        </w:rPr>
        <w:t>Oracle ERP Systems Architect</w:t>
      </w:r>
    </w:p>
    <w:p w:rsidR="00A01FC8" w:rsidRPr="00945671" w:rsidP="00A01FC8" w14:paraId="402F23DE" w14:textId="77777777">
      <w:pPr>
        <w:contextualSpacing/>
        <w:rPr>
          <w:rFonts w:eastAsia="MS Mincho"/>
          <w:b/>
          <w:bCs/>
          <w:color w:val="000000"/>
          <w:lang w:eastAsia="ja-JP"/>
        </w:rPr>
      </w:pPr>
      <w:r w:rsidRPr="00945671">
        <w:rPr>
          <w:rFonts w:eastAsia="MS Mincho"/>
          <w:b/>
          <w:bCs/>
          <w:color w:val="000000"/>
          <w:lang w:eastAsia="ja-JP"/>
        </w:rPr>
        <w:t>Client: HID, Irvine, CA (07/2011 – 11/2011)</w:t>
      </w:r>
    </w:p>
    <w:p w:rsidR="00A01FC8" w:rsidRPr="00945671" w:rsidP="00A01FC8" w14:paraId="6B7FC90C" w14:textId="77777777">
      <w:pPr>
        <w:contextualSpacing/>
        <w:rPr>
          <w:b/>
          <w:bCs/>
        </w:rPr>
      </w:pPr>
      <w:r w:rsidRPr="00945671">
        <w:rPr>
          <w:rFonts w:eastAsia="MS Mincho"/>
          <w:b/>
          <w:bCs/>
          <w:color w:val="000000"/>
          <w:lang w:eastAsia="ja-JP"/>
        </w:rPr>
        <w:t xml:space="preserve">Project Name: </w:t>
      </w:r>
      <w:r w:rsidRPr="00945671">
        <w:rPr>
          <w:b/>
          <w:bCs/>
        </w:rPr>
        <w:t>Global Fusion - Oracle E-Business Suite R12.</w:t>
      </w:r>
    </w:p>
    <w:p w:rsidR="00A01FC8" w:rsidRPr="00945671" w:rsidP="00A01FC8" w14:paraId="2050C38D" w14:textId="77777777">
      <w:pPr>
        <w:contextualSpacing/>
        <w:rPr>
          <w:b/>
          <w:bCs/>
        </w:rPr>
      </w:pPr>
      <w:r w:rsidRPr="00945671">
        <w:rPr>
          <w:b/>
          <w:bCs/>
        </w:rPr>
        <w:t>Description:</w:t>
      </w:r>
    </w:p>
    <w:p w:rsidR="00A01FC8" w:rsidRPr="00945671" w:rsidP="00A01FC8" w14:paraId="556ACB2B" w14:textId="77777777">
      <w:pPr>
        <w:contextualSpacing/>
      </w:pPr>
      <w:r w:rsidRPr="00945671">
        <w:t>Global Fusion is re-implementation of Oracle ERP System with existing R11i data.</w:t>
      </w:r>
      <w:r w:rsidRPr="00945671">
        <w:br/>
        <w:t>This implementation consists of several sets of books and operating units across the globe.</w:t>
      </w:r>
    </w:p>
    <w:p w:rsidR="00A01FC8" w:rsidRPr="00945671" w:rsidP="00A01FC8" w14:paraId="7D010D61" w14:textId="77777777">
      <w:pPr>
        <w:contextualSpacing/>
        <w:rPr>
          <w:rFonts w:eastAsia="MS Mincho"/>
          <w:b/>
          <w:color w:val="000000"/>
          <w:lang w:eastAsia="ja-JP"/>
        </w:rPr>
      </w:pPr>
      <w:r w:rsidRPr="00945671">
        <w:rPr>
          <w:rFonts w:eastAsia="MS Mincho"/>
          <w:b/>
          <w:color w:val="000000"/>
          <w:lang w:eastAsia="ja-JP"/>
        </w:rPr>
        <w:t>Responsibilities: As Lead Architect,</w:t>
      </w:r>
    </w:p>
    <w:p w:rsidR="00A01FC8" w:rsidRPr="00945671" w:rsidP="00A01FC8" w14:paraId="2C6B3D7F" w14:textId="77777777">
      <w:pPr>
        <w:pStyle w:val="ListParagraph"/>
        <w:numPr>
          <w:ilvl w:val="0"/>
          <w:numId w:val="24"/>
        </w:numPr>
        <w:shd w:val="clear" w:color="auto" w:fill="FFFFFF"/>
        <w:ind w:left="360"/>
      </w:pPr>
      <w:r w:rsidRPr="00945671">
        <w:t>Work close with financial stakeholders implementing Oracle financials and Order Management for global operation.</w:t>
      </w:r>
    </w:p>
    <w:p w:rsidR="00A01FC8" w:rsidRPr="00945671" w:rsidP="00A01FC8" w14:paraId="29230356" w14:textId="77777777">
      <w:pPr>
        <w:pStyle w:val="ListParagraph"/>
        <w:numPr>
          <w:ilvl w:val="0"/>
          <w:numId w:val="24"/>
        </w:numPr>
        <w:shd w:val="clear" w:color="auto" w:fill="FFFFFF"/>
        <w:ind w:left="360"/>
      </w:pPr>
      <w:r w:rsidRPr="00945671">
        <w:t>Coordinate with the offshore development team and help other developers with resolving critical issues.</w:t>
      </w:r>
    </w:p>
    <w:p w:rsidR="00A01FC8" w:rsidRPr="00945671" w:rsidP="00A01FC8" w14:paraId="3F43B7AF" w14:textId="77777777">
      <w:pPr>
        <w:pStyle w:val="ListParagraph"/>
        <w:numPr>
          <w:ilvl w:val="0"/>
          <w:numId w:val="24"/>
        </w:numPr>
        <w:shd w:val="clear" w:color="auto" w:fill="FFFFFF"/>
        <w:ind w:left="360"/>
        <w:rPr>
          <w:rFonts w:eastAsia="MS Mincho"/>
          <w:bCs/>
          <w:color w:val="000000"/>
          <w:lang w:eastAsia="ja-JP"/>
        </w:rPr>
      </w:pPr>
      <w:r w:rsidRPr="00945671">
        <w:t>Help Unit testing, integration testing and User Acceptance Testing (UAT) on Financials and Supply Chain modules</w:t>
      </w:r>
      <w:r w:rsidRPr="00945671">
        <w:rPr>
          <w:rFonts w:eastAsia="MS Mincho"/>
          <w:bCs/>
          <w:color w:val="000000"/>
          <w:lang w:eastAsia="ja-JP"/>
        </w:rPr>
        <w:t>.</w:t>
      </w:r>
    </w:p>
    <w:p w:rsidR="00A01FC8" w:rsidRPr="00945671" w:rsidP="00A01FC8" w14:paraId="23EA8C51" w14:textId="77777777">
      <w:pPr>
        <w:contextualSpacing/>
        <w:rPr>
          <w:rFonts w:eastAsia="MS Mincho"/>
          <w:color w:val="000000"/>
          <w:lang w:eastAsia="ja-JP"/>
        </w:rPr>
      </w:pPr>
    </w:p>
    <w:p w:rsidR="00A01FC8" w:rsidRPr="00945671" w:rsidP="00A01FC8" w14:paraId="7815CDCC" w14:textId="77777777">
      <w:pPr>
        <w:contextualSpacing/>
        <w:rPr>
          <w:rFonts w:eastAsia="MS Mincho"/>
          <w:b/>
          <w:bCs/>
          <w:color w:val="000000"/>
          <w:lang w:eastAsia="ja-JP"/>
        </w:rPr>
      </w:pPr>
      <w:r w:rsidRPr="00945671">
        <w:rPr>
          <w:rFonts w:eastAsia="MS Mincho"/>
          <w:b/>
          <w:bCs/>
          <w:color w:val="000000"/>
          <w:lang w:eastAsia="ja-JP"/>
        </w:rPr>
        <w:t>Client: Ansell (Healthcare), New Jersey, NJ (03/2011 - 07/2011)</w:t>
      </w:r>
    </w:p>
    <w:p w:rsidR="00A01FC8" w:rsidRPr="00945671" w:rsidP="00A01FC8" w14:paraId="77850B29" w14:textId="77777777">
      <w:pPr>
        <w:contextualSpacing/>
        <w:rPr>
          <w:rFonts w:eastAsia="MS Mincho"/>
          <w:b/>
          <w:bCs/>
          <w:color w:val="000000"/>
          <w:lang w:eastAsia="ja-JP"/>
        </w:rPr>
      </w:pPr>
      <w:r w:rsidRPr="00945671">
        <w:rPr>
          <w:rFonts w:eastAsia="MS Mincho"/>
          <w:b/>
          <w:iCs/>
          <w:color w:val="000000"/>
          <w:lang w:eastAsia="ja-JP"/>
        </w:rPr>
        <w:t>Project Name:</w:t>
      </w:r>
      <w:r w:rsidRPr="00945671">
        <w:rPr>
          <w:rFonts w:eastAsia="MS Mincho"/>
          <w:b/>
          <w:bCs/>
          <w:color w:val="000000"/>
          <w:lang w:eastAsia="ja-JP"/>
        </w:rPr>
        <w:t xml:space="preserve"> Project Fusion - Oracle E-Business Suite R12/Fusion Applications Release 6.</w:t>
      </w:r>
    </w:p>
    <w:p w:rsidR="00A01FC8" w:rsidRPr="00945671" w:rsidP="00A01FC8" w14:paraId="460A0E11" w14:textId="77777777">
      <w:pPr>
        <w:contextualSpacing/>
      </w:pPr>
      <w:r w:rsidRPr="00945671">
        <w:rPr>
          <w:rFonts w:eastAsia="MS Mincho"/>
          <w:bCs/>
          <w:color w:val="000000"/>
          <w:lang w:eastAsia="ja-JP"/>
        </w:rPr>
        <w:t xml:space="preserve">Description: Oracle </w:t>
      </w:r>
      <w:r w:rsidRPr="00945671">
        <w:t>Project Fusion is to replace existing legacy Oracle ERP systems with a single instance of Oracle applications which include: EBS, Hyperion, Siebel, OBIEE and Demantra.</w:t>
      </w:r>
    </w:p>
    <w:p w:rsidR="00A01FC8" w:rsidRPr="00945671" w:rsidP="00A01FC8" w14:paraId="0ACA8ADB" w14:textId="77777777">
      <w:pPr>
        <w:contextualSpacing/>
        <w:rPr>
          <w:b/>
        </w:rPr>
      </w:pPr>
      <w:r w:rsidRPr="00945671">
        <w:rPr>
          <w:rFonts w:eastAsia="MS Mincho"/>
          <w:b/>
          <w:color w:val="000000"/>
          <w:lang w:eastAsia="ja-JP"/>
        </w:rPr>
        <w:t>Responsibilities:</w:t>
      </w:r>
      <w:r w:rsidRPr="00945671">
        <w:rPr>
          <w:b/>
        </w:rPr>
        <w:t xml:space="preserve"> As RICEW Lead, </w:t>
      </w:r>
    </w:p>
    <w:p w:rsidR="00A01FC8" w:rsidRPr="00945671" w:rsidP="00A01FC8" w14:paraId="173D9D85" w14:textId="77777777">
      <w:pPr>
        <w:pStyle w:val="ListParagraph"/>
        <w:numPr>
          <w:ilvl w:val="0"/>
          <w:numId w:val="24"/>
        </w:numPr>
        <w:shd w:val="clear" w:color="auto" w:fill="FFFFFF"/>
        <w:ind w:left="360"/>
      </w:pPr>
      <w:r w:rsidRPr="00945671">
        <w:t xml:space="preserve">Work on Trade Management Implementation (O2C), to befit customers on global, scalable, Integrated Trade management tool, POS Data Collection Gateway for Bus Intelligence Reporting and Formal structure to assess effectiveness of Sales Incentive programs. </w:t>
      </w:r>
    </w:p>
    <w:p w:rsidR="00A01FC8" w:rsidRPr="00945671" w:rsidP="00A01FC8" w14:paraId="31D0C65E" w14:textId="77777777">
      <w:pPr>
        <w:pStyle w:val="ListParagraph"/>
        <w:numPr>
          <w:ilvl w:val="0"/>
          <w:numId w:val="24"/>
        </w:numPr>
        <w:shd w:val="clear" w:color="auto" w:fill="FFFFFF"/>
        <w:ind w:left="360"/>
      </w:pPr>
      <w:r w:rsidRPr="00945671">
        <w:t xml:space="preserve">Work on Advanced Pricing on price modifiers and qualifiers formula in QP Price List, </w:t>
      </w:r>
      <w:r w:rsidRPr="00945671">
        <w:t>Modified</w:t>
      </w:r>
      <w:r w:rsidRPr="00945671">
        <w:t xml:space="preserve"> list headers and list lines using APIs. </w:t>
      </w:r>
    </w:p>
    <w:p w:rsidR="00A01FC8" w:rsidRPr="00945671" w:rsidP="00A01FC8" w14:paraId="3156CFD4" w14:textId="77777777">
      <w:pPr>
        <w:shd w:val="clear" w:color="auto" w:fill="FFFFFF"/>
      </w:pPr>
    </w:p>
    <w:p w:rsidR="00A01FC8" w:rsidRPr="00945671" w:rsidP="00A01FC8" w14:paraId="6A6FBD06" w14:textId="77777777">
      <w:pPr>
        <w:contextualSpacing/>
        <w:rPr>
          <w:rFonts w:eastAsia="MS Mincho"/>
          <w:b/>
          <w:color w:val="000000"/>
          <w:lang w:eastAsia="ja-JP"/>
        </w:rPr>
      </w:pPr>
      <w:r w:rsidRPr="00945671">
        <w:rPr>
          <w:rFonts w:eastAsia="MS Mincho"/>
          <w:b/>
          <w:bCs/>
          <w:color w:val="000000"/>
          <w:lang w:eastAsia="ja-JP"/>
        </w:rPr>
        <w:t xml:space="preserve">Client: </w:t>
      </w:r>
      <w:r w:rsidRPr="00945671">
        <w:rPr>
          <w:rFonts w:eastAsia="MS Mincho"/>
          <w:b/>
          <w:bCs/>
          <w:color w:val="000000"/>
          <w:lang w:eastAsia="ja-JP"/>
        </w:rPr>
        <w:t>InfoPrint</w:t>
      </w:r>
      <w:r w:rsidRPr="00945671">
        <w:rPr>
          <w:rFonts w:eastAsia="MS Mincho"/>
          <w:b/>
          <w:bCs/>
          <w:color w:val="000000"/>
          <w:lang w:eastAsia="ja-JP"/>
        </w:rPr>
        <w:t>, Boulder, CO (10/2009 - 02/2011)</w:t>
      </w:r>
    </w:p>
    <w:p w:rsidR="00A01FC8" w:rsidRPr="00945671" w:rsidP="00A01FC8" w14:paraId="5BB3742F" w14:textId="77777777">
      <w:pPr>
        <w:contextualSpacing/>
        <w:rPr>
          <w:rFonts w:eastAsia="MS Mincho"/>
          <w:b/>
          <w:color w:val="000000"/>
          <w:lang w:eastAsia="ja-JP"/>
        </w:rPr>
      </w:pPr>
      <w:r w:rsidRPr="00945671">
        <w:rPr>
          <w:rFonts w:eastAsia="MS Mincho"/>
          <w:b/>
          <w:iCs/>
          <w:color w:val="000000"/>
          <w:lang w:eastAsia="ja-JP"/>
        </w:rPr>
        <w:t>Project Name:</w:t>
      </w:r>
      <w:r w:rsidRPr="00945671">
        <w:rPr>
          <w:rFonts w:eastAsia="MS Mincho"/>
          <w:b/>
          <w:bCs/>
          <w:color w:val="000000"/>
          <w:lang w:eastAsia="ja-JP"/>
        </w:rPr>
        <w:t xml:space="preserve"> Project Confidential - Oracle E-Business Suite implementation</w:t>
      </w:r>
    </w:p>
    <w:p w:rsidR="00A01FC8" w:rsidRPr="00945671" w:rsidP="00A01FC8" w14:paraId="0E7D0339" w14:textId="77777777">
      <w:pPr>
        <w:contextualSpacing/>
        <w:rPr>
          <w:rFonts w:eastAsia="MS Mincho"/>
          <w:b/>
          <w:color w:val="000000"/>
          <w:lang w:eastAsia="ja-JP"/>
        </w:rPr>
      </w:pPr>
      <w:r w:rsidRPr="00945671">
        <w:rPr>
          <w:rFonts w:eastAsia="MS Mincho"/>
          <w:iCs/>
          <w:color w:val="000000"/>
          <w:lang w:eastAsia="ja-JP"/>
        </w:rPr>
        <w:t>Description:</w:t>
      </w:r>
      <w:r w:rsidRPr="00945671">
        <w:rPr>
          <w:rFonts w:eastAsia="MS Mincho"/>
          <w:color w:val="000000"/>
          <w:lang w:eastAsia="ja-JP"/>
        </w:rPr>
        <w:t xml:space="preserve"> This Project is to separate </w:t>
      </w:r>
      <w:r w:rsidRPr="00945671">
        <w:rPr>
          <w:rFonts w:eastAsia="MS Mincho"/>
          <w:color w:val="000000"/>
          <w:lang w:eastAsia="ja-JP"/>
        </w:rPr>
        <w:t>client</w:t>
      </w:r>
      <w:r w:rsidRPr="00945671">
        <w:rPr>
          <w:rFonts w:eastAsia="MS Mincho"/>
          <w:color w:val="000000"/>
          <w:lang w:eastAsia="ja-JP"/>
        </w:rPr>
        <w:t xml:space="preserve"> from the parent infrastructure and to provide a technology environment to enable the independent operation of client. Global Business Services (GBS) has prepared this Statement of Work to cover the broad scope of work that will be to implement an Oracle ERP Applications Suite.</w:t>
      </w:r>
      <w:r w:rsidRPr="00945671">
        <w:rPr>
          <w:rFonts w:eastAsia="MS Mincho"/>
          <w:color w:val="000000"/>
          <w:lang w:eastAsia="ja-JP"/>
        </w:rPr>
        <w:br/>
      </w:r>
      <w:r w:rsidRPr="00945671">
        <w:rPr>
          <w:rFonts w:eastAsia="MS Mincho"/>
          <w:b/>
          <w:color w:val="000000"/>
          <w:lang w:eastAsia="ja-JP"/>
        </w:rPr>
        <w:t xml:space="preserve">Responsibilities: </w:t>
      </w:r>
      <w:r w:rsidRPr="00945671">
        <w:rPr>
          <w:rFonts w:eastAsia="MS Mincho"/>
          <w:b/>
          <w:color w:val="000000"/>
          <w:lang w:eastAsia="ja-JP"/>
        </w:rPr>
        <w:br/>
        <w:t>As RICEW Lead,</w:t>
      </w:r>
    </w:p>
    <w:p w:rsidR="00A01FC8" w:rsidRPr="00945671" w:rsidP="00A01FC8" w14:paraId="6CF15482" w14:textId="77777777">
      <w:pPr>
        <w:pStyle w:val="ListParagraph"/>
        <w:numPr>
          <w:ilvl w:val="0"/>
          <w:numId w:val="24"/>
        </w:numPr>
        <w:shd w:val="clear" w:color="auto" w:fill="FFFFFF"/>
        <w:ind w:left="360"/>
        <w:rPr>
          <w:rFonts w:eastAsia="MS Mincho"/>
          <w:color w:val="000000"/>
          <w:lang w:eastAsia="ja-JP"/>
        </w:rPr>
      </w:pPr>
      <w:r w:rsidRPr="00945671">
        <w:t xml:space="preserve">Responsible for IBM internal Supply Chain Management for new product acquisitions </w:t>
      </w:r>
    </w:p>
    <w:p w:rsidR="00A01FC8" w:rsidRPr="00945671" w:rsidP="00A01FC8" w14:paraId="0143DEEA" w14:textId="77777777">
      <w:pPr>
        <w:pStyle w:val="ListParagraph"/>
        <w:numPr>
          <w:ilvl w:val="0"/>
          <w:numId w:val="24"/>
        </w:numPr>
        <w:shd w:val="clear" w:color="auto" w:fill="FFFFFF"/>
        <w:ind w:left="360"/>
        <w:rPr>
          <w:rFonts w:eastAsia="MS Mincho"/>
          <w:color w:val="000000"/>
          <w:lang w:eastAsia="ja-JP"/>
        </w:rPr>
      </w:pPr>
      <w:r w:rsidRPr="00945671">
        <w:t>Manage Oracle Manufacturing and Supply Chain integrations, extensions and reports</w:t>
      </w:r>
    </w:p>
    <w:p w:rsidR="00A01FC8" w:rsidRPr="00945671" w:rsidP="00A01FC8" w14:paraId="23CB68D6" w14:textId="77777777">
      <w:pPr>
        <w:contextualSpacing/>
        <w:rPr>
          <w:rFonts w:eastAsia="MS Mincho"/>
          <w:color w:val="000000"/>
          <w:lang w:eastAsia="ja-JP"/>
        </w:rPr>
      </w:pPr>
      <w:r w:rsidRPr="00945671">
        <w:rPr>
          <w:rFonts w:eastAsia="MS Mincho"/>
          <w:color w:val="000000"/>
          <w:lang w:eastAsia="ja-JP"/>
        </w:rPr>
        <w:t xml:space="preserve">  </w:t>
      </w:r>
    </w:p>
    <w:p w:rsidR="00A01FC8" w:rsidRPr="00945671" w:rsidP="00A01FC8" w14:paraId="4D81AB91" w14:textId="77777777">
      <w:pPr>
        <w:contextualSpacing/>
        <w:rPr>
          <w:rFonts w:eastAsia="MS Mincho"/>
          <w:b/>
          <w:color w:val="000000"/>
          <w:lang w:eastAsia="ja-JP"/>
        </w:rPr>
      </w:pPr>
      <w:r w:rsidRPr="00945671">
        <w:rPr>
          <w:rFonts w:eastAsia="MS Mincho"/>
          <w:b/>
          <w:bCs/>
          <w:color w:val="000000"/>
          <w:lang w:eastAsia="ja-JP"/>
        </w:rPr>
        <w:t>Client: Occidental Petroleum Corporation, Houston, TX (01/2009 - 10/2009)</w:t>
      </w:r>
    </w:p>
    <w:p w:rsidR="00A01FC8" w:rsidRPr="00945671" w:rsidP="00A01FC8" w14:paraId="029FA625" w14:textId="77777777">
      <w:pPr>
        <w:contextualSpacing/>
        <w:rPr>
          <w:rFonts w:eastAsia="MS Mincho"/>
          <w:b/>
          <w:color w:val="000000"/>
          <w:lang w:eastAsia="ja-JP"/>
        </w:rPr>
      </w:pPr>
      <w:r w:rsidRPr="00945671">
        <w:rPr>
          <w:rFonts w:eastAsia="MS Mincho"/>
          <w:b/>
          <w:iCs/>
          <w:color w:val="000000"/>
          <w:lang w:eastAsia="ja-JP"/>
        </w:rPr>
        <w:t>Project Name:</w:t>
      </w:r>
      <w:r w:rsidRPr="00945671">
        <w:rPr>
          <w:rFonts w:eastAsia="MS Mincho"/>
          <w:b/>
          <w:bCs/>
          <w:color w:val="000000"/>
          <w:lang w:eastAsia="ja-JP"/>
        </w:rPr>
        <w:t xml:space="preserve"> Project Oracle EBS R12 Implementation</w:t>
      </w:r>
    </w:p>
    <w:p w:rsidR="00A01FC8" w:rsidRPr="00945671" w:rsidP="00A01FC8" w14:paraId="41B587BF" w14:textId="77777777">
      <w:pPr>
        <w:contextualSpacing/>
        <w:rPr>
          <w:rFonts w:eastAsia="MS Mincho"/>
          <w:b/>
          <w:color w:val="000000"/>
          <w:lang w:eastAsia="ja-JP"/>
        </w:rPr>
      </w:pPr>
      <w:r w:rsidRPr="00945671">
        <w:rPr>
          <w:rFonts w:eastAsia="MS Mincho"/>
          <w:iCs/>
          <w:color w:val="000000"/>
          <w:lang w:eastAsia="ja-JP"/>
        </w:rPr>
        <w:t>Description:</w:t>
      </w:r>
      <w:r w:rsidRPr="00945671">
        <w:rPr>
          <w:rFonts w:eastAsia="MS Mincho"/>
          <w:color w:val="000000"/>
          <w:lang w:eastAsia="ja-JP"/>
        </w:rPr>
        <w:t xml:space="preserve"> Implement Oracle EBS Applications R12 for maintaining and managing global financial and Global Oil and Gas projects of Occidental Petroleum Corporation (OXY) which is an international oil and gas exploration and Production Company with operations in the United States, Middle East / North Africa and Latin America regions. Oxy is the fourth largest U.S. oil and gas company, based on equity market capitalization.</w:t>
      </w:r>
      <w:r w:rsidRPr="00945671">
        <w:rPr>
          <w:rFonts w:eastAsia="MS Mincho"/>
          <w:color w:val="000000"/>
          <w:lang w:eastAsia="ja-JP"/>
        </w:rPr>
        <w:br/>
      </w:r>
      <w:r w:rsidRPr="00945671">
        <w:rPr>
          <w:rFonts w:eastAsia="MS Mincho"/>
          <w:b/>
          <w:color w:val="000000"/>
          <w:lang w:eastAsia="ja-JP"/>
        </w:rPr>
        <w:t xml:space="preserve">Responsibilities: As RICEW Technical Lead, </w:t>
      </w:r>
    </w:p>
    <w:p w:rsidR="00A01FC8" w:rsidRPr="00945671" w:rsidP="00A01FC8" w14:paraId="6C258DF7" w14:textId="77777777">
      <w:pPr>
        <w:pStyle w:val="ListParagraph"/>
        <w:numPr>
          <w:ilvl w:val="0"/>
          <w:numId w:val="24"/>
        </w:numPr>
        <w:shd w:val="clear" w:color="auto" w:fill="FFFFFF"/>
        <w:ind w:left="360"/>
      </w:pPr>
      <w:r w:rsidRPr="00945671">
        <w:t xml:space="preserve">Lead development of Wilson Interface which is a major component in SCM. </w:t>
      </w:r>
    </w:p>
    <w:p w:rsidR="00A01FC8" w:rsidRPr="00945671" w:rsidP="00A01FC8" w14:paraId="77C43CEE" w14:textId="77777777">
      <w:pPr>
        <w:pStyle w:val="ListParagraph"/>
        <w:numPr>
          <w:ilvl w:val="0"/>
          <w:numId w:val="24"/>
        </w:numPr>
        <w:shd w:val="clear" w:color="auto" w:fill="FFFFFF"/>
        <w:ind w:left="360"/>
      </w:pPr>
      <w:r w:rsidRPr="00945671">
        <w:t xml:space="preserve">Worked closely with functional resources and testing team to implement Projects and Supply Chain solutions. </w:t>
      </w:r>
    </w:p>
    <w:p w:rsidR="00A01FC8" w:rsidRPr="00945671" w:rsidP="00A01FC8" w14:paraId="3E626E92" w14:textId="77777777">
      <w:pPr>
        <w:pStyle w:val="ListParagraph"/>
        <w:numPr>
          <w:ilvl w:val="0"/>
          <w:numId w:val="24"/>
        </w:numPr>
        <w:shd w:val="clear" w:color="auto" w:fill="FFFFFF"/>
        <w:ind w:left="360"/>
      </w:pPr>
      <w:r w:rsidRPr="00945671">
        <w:t>Create/Maintain projects, tasks, budgets and expenditure organization for Oracle Projects Module in EBS R12</w:t>
      </w:r>
      <w:r w:rsidRPr="00945671">
        <w:rPr>
          <w:rFonts w:eastAsia="MS Mincho"/>
          <w:color w:val="000000"/>
          <w:lang w:eastAsia="ja-JP"/>
        </w:rPr>
        <w:br/>
        <w:t> </w:t>
      </w:r>
    </w:p>
    <w:p w:rsidR="00A01FC8" w:rsidRPr="00945671" w:rsidP="00A01FC8" w14:paraId="6138B778" w14:textId="77777777">
      <w:pPr>
        <w:contextualSpacing/>
        <w:rPr>
          <w:rFonts w:eastAsia="MS Mincho"/>
          <w:b/>
          <w:color w:val="000000"/>
          <w:lang w:eastAsia="ja-JP"/>
        </w:rPr>
      </w:pPr>
      <w:r w:rsidRPr="00945671">
        <w:rPr>
          <w:rFonts w:eastAsia="MS Mincho"/>
          <w:b/>
          <w:bCs/>
          <w:color w:val="000000"/>
          <w:lang w:eastAsia="ja-JP"/>
        </w:rPr>
        <w:t>Client: National Oil Well, Houston, TX (09/2008 - 01/2009)</w:t>
      </w:r>
    </w:p>
    <w:p w:rsidR="00A01FC8" w:rsidRPr="00945671" w:rsidP="00A01FC8" w14:paraId="57E36E07" w14:textId="77777777">
      <w:pPr>
        <w:contextualSpacing/>
        <w:rPr>
          <w:rFonts w:eastAsia="MS Mincho"/>
          <w:b/>
          <w:color w:val="000000"/>
          <w:lang w:eastAsia="ja-JP"/>
        </w:rPr>
      </w:pPr>
      <w:r w:rsidRPr="00945671">
        <w:rPr>
          <w:rFonts w:eastAsia="MS Mincho"/>
          <w:b/>
          <w:iCs/>
          <w:color w:val="000000"/>
          <w:lang w:eastAsia="ja-JP"/>
        </w:rPr>
        <w:t>Project Name:</w:t>
      </w:r>
      <w:r w:rsidRPr="00945671">
        <w:rPr>
          <w:rFonts w:eastAsia="MS Mincho"/>
          <w:b/>
          <w:bCs/>
          <w:color w:val="000000"/>
          <w:lang w:eastAsia="ja-JP"/>
        </w:rPr>
        <w:t xml:space="preserve"> RS-One Project - Oracle Apps EBS R12 Implementation</w:t>
      </w:r>
    </w:p>
    <w:p w:rsidR="00A01FC8" w:rsidRPr="00945671" w:rsidP="00A01FC8" w14:paraId="4B00F0E9" w14:textId="77777777">
      <w:pPr>
        <w:contextualSpacing/>
        <w:rPr>
          <w:rFonts w:eastAsia="MS Mincho"/>
          <w:b/>
          <w:color w:val="000000"/>
          <w:lang w:eastAsia="ja-JP"/>
        </w:rPr>
      </w:pPr>
      <w:r w:rsidRPr="00945671">
        <w:rPr>
          <w:rFonts w:eastAsia="MS Mincho"/>
          <w:iCs/>
          <w:color w:val="000000"/>
          <w:lang w:eastAsia="ja-JP"/>
        </w:rPr>
        <w:t>Description:</w:t>
      </w:r>
      <w:r w:rsidRPr="00945671">
        <w:rPr>
          <w:rFonts w:eastAsia="MS Mincho"/>
          <w:color w:val="000000"/>
          <w:lang w:eastAsia="ja-JP"/>
        </w:rPr>
        <w:t xml:space="preserve"> Implementation of Oracle EBS Applications R12 for client’s Rig Solutions. This implementation includes multiple key process areas supported by Oracle EBS Applications including General Ledger, Order-to-Cash, Procure-to-Pay, Project Manufacturing and Billing, Engineering to Manufacturing and Supply Chain (including Advanced Supply Chain Planning) modules. In addition to the Oracle modules, Vertex and other third-party / legacy integration were part of this complex implementation</w:t>
      </w:r>
      <w:r w:rsidRPr="00945671">
        <w:rPr>
          <w:rFonts w:eastAsia="MS Mincho"/>
          <w:color w:val="000000"/>
          <w:lang w:eastAsia="ja-JP"/>
        </w:rPr>
        <w:br/>
      </w:r>
      <w:r w:rsidRPr="00945671">
        <w:rPr>
          <w:rFonts w:eastAsia="MS Mincho"/>
          <w:b/>
          <w:color w:val="000000"/>
          <w:lang w:eastAsia="ja-JP"/>
        </w:rPr>
        <w:t xml:space="preserve">Responsibilities: As RICEW Technical Lead, </w:t>
      </w:r>
    </w:p>
    <w:p w:rsidR="00A01FC8" w:rsidRPr="00945671" w:rsidP="00A01FC8" w14:paraId="7E2709D6" w14:textId="77777777">
      <w:pPr>
        <w:pStyle w:val="ListParagraph"/>
        <w:numPr>
          <w:ilvl w:val="0"/>
          <w:numId w:val="24"/>
        </w:numPr>
        <w:shd w:val="clear" w:color="auto" w:fill="FFFFFF"/>
        <w:ind w:left="360"/>
      </w:pPr>
      <w:r w:rsidRPr="00945671">
        <w:t>Responsible for Technical Design Documents, Test Cases, Development and Deployment of RICEW objects for Oracle R12 applications new implementation primary focus on Financials and Procure to Pay (P2P) track on onsite-offshore model.</w:t>
      </w:r>
    </w:p>
    <w:p w:rsidR="00A01FC8" w:rsidRPr="00945671" w:rsidP="00A01FC8" w14:paraId="3AB145DD" w14:textId="77777777">
      <w:pPr>
        <w:contextualSpacing/>
        <w:rPr>
          <w:rFonts w:eastAsia="MS Mincho"/>
          <w:bCs/>
          <w:color w:val="000000"/>
          <w:lang w:eastAsia="ja-JP"/>
        </w:rPr>
      </w:pPr>
      <w:r w:rsidRPr="00945671">
        <w:rPr>
          <w:rFonts w:eastAsia="MS Mincho"/>
          <w:color w:val="000000"/>
          <w:lang w:eastAsia="ja-JP"/>
        </w:rPr>
        <w:t xml:space="preserve">  </w:t>
      </w:r>
    </w:p>
    <w:p w:rsidR="00A01FC8" w:rsidRPr="00945671" w:rsidP="00A01FC8" w14:paraId="3DD1F126" w14:textId="77777777">
      <w:pPr>
        <w:contextualSpacing/>
        <w:rPr>
          <w:rFonts w:eastAsia="MS Mincho"/>
          <w:b/>
          <w:color w:val="000000"/>
          <w:lang w:eastAsia="ja-JP"/>
        </w:rPr>
      </w:pPr>
      <w:r w:rsidRPr="00945671">
        <w:rPr>
          <w:rFonts w:eastAsia="MS Mincho"/>
          <w:b/>
          <w:bCs/>
          <w:color w:val="000000"/>
          <w:lang w:eastAsia="ja-JP"/>
        </w:rPr>
        <w:t>Client: BMC Software, Houston, TX (10/2007 - 08/2008)</w:t>
      </w:r>
    </w:p>
    <w:p w:rsidR="00A01FC8" w:rsidRPr="00945671" w:rsidP="00A01FC8" w14:paraId="3A1D0BAF" w14:textId="77777777">
      <w:pPr>
        <w:contextualSpacing/>
        <w:rPr>
          <w:rFonts w:eastAsia="MS Mincho"/>
          <w:b/>
          <w:color w:val="000000"/>
          <w:lang w:eastAsia="ja-JP"/>
        </w:rPr>
      </w:pPr>
      <w:r w:rsidRPr="00945671">
        <w:rPr>
          <w:rFonts w:eastAsia="MS Mincho"/>
          <w:b/>
          <w:iCs/>
          <w:color w:val="000000"/>
          <w:lang w:eastAsia="ja-JP"/>
        </w:rPr>
        <w:t>Project Name:</w:t>
      </w:r>
      <w:r w:rsidRPr="00945671">
        <w:rPr>
          <w:rFonts w:eastAsia="MS Mincho"/>
          <w:b/>
          <w:bCs/>
          <w:color w:val="000000"/>
          <w:lang w:eastAsia="ja-JP"/>
        </w:rPr>
        <w:t xml:space="preserve"> Project Polaris - Oracle E-Business Suite Applications.</w:t>
      </w:r>
    </w:p>
    <w:p w:rsidR="00A01FC8" w:rsidRPr="00945671" w:rsidP="00A01FC8" w14:paraId="0755F9FE" w14:textId="77777777">
      <w:pPr>
        <w:contextualSpacing/>
        <w:rPr>
          <w:rFonts w:eastAsia="MS Mincho"/>
          <w:color w:val="000000"/>
          <w:lang w:eastAsia="ja-JP"/>
        </w:rPr>
      </w:pPr>
      <w:r w:rsidRPr="00945671">
        <w:rPr>
          <w:rFonts w:eastAsia="MS Mincho"/>
          <w:iCs/>
          <w:color w:val="000000"/>
          <w:lang w:eastAsia="ja-JP"/>
        </w:rPr>
        <w:t>Description:</w:t>
      </w:r>
      <w:r w:rsidRPr="00945671">
        <w:rPr>
          <w:rFonts w:eastAsia="MS Mincho"/>
          <w:color w:val="000000"/>
          <w:lang w:eastAsia="ja-JP"/>
        </w:rPr>
        <w:t xml:space="preserve"> New implementation of Oracle EBS Applications R11i for Software Company to replace their existing Enterprise Resource Planning (ERP) system with Oracle Applications. Implementer wants to take advantage of feature/function that has been built into the application since the initial installation. The most effective way of achieving this goal is to re-implement the software.</w:t>
      </w:r>
      <w:r w:rsidRPr="00945671">
        <w:rPr>
          <w:rFonts w:eastAsia="MS Mincho"/>
          <w:color w:val="000000"/>
          <w:lang w:eastAsia="ja-JP"/>
        </w:rPr>
        <w:br/>
      </w:r>
      <w:r w:rsidRPr="00945671">
        <w:rPr>
          <w:rFonts w:eastAsia="MS Mincho"/>
          <w:b/>
          <w:color w:val="000000"/>
          <w:lang w:eastAsia="ja-JP"/>
        </w:rPr>
        <w:t>Responsibilities: As RICEW Technical Lead</w:t>
      </w:r>
      <w:r w:rsidRPr="00945671">
        <w:rPr>
          <w:rFonts w:eastAsia="MS Mincho"/>
          <w:color w:val="000000"/>
          <w:lang w:eastAsia="ja-JP"/>
        </w:rPr>
        <w:t xml:space="preserve"> </w:t>
      </w:r>
    </w:p>
    <w:p w:rsidR="00A01FC8" w:rsidRPr="00945671" w:rsidP="00A01FC8" w14:paraId="08642858" w14:textId="77777777">
      <w:pPr>
        <w:pStyle w:val="ListParagraph"/>
        <w:numPr>
          <w:ilvl w:val="0"/>
          <w:numId w:val="24"/>
        </w:numPr>
        <w:shd w:val="clear" w:color="auto" w:fill="FFFFFF"/>
        <w:ind w:left="360"/>
      </w:pPr>
      <w:r w:rsidRPr="00945671">
        <w:t xml:space="preserve">Implemented Accounting to Close (ATC/A2C) and Quote to Cash (QTC/Q2C). </w:t>
      </w:r>
    </w:p>
    <w:p w:rsidR="00A01FC8" w:rsidRPr="00945671" w:rsidP="00A01FC8" w14:paraId="056C6BC0" w14:textId="77777777">
      <w:pPr>
        <w:pStyle w:val="ListParagraph"/>
        <w:numPr>
          <w:ilvl w:val="0"/>
          <w:numId w:val="24"/>
        </w:numPr>
        <w:shd w:val="clear" w:color="auto" w:fill="FFFFFF"/>
        <w:ind w:left="360"/>
      </w:pPr>
      <w:r w:rsidRPr="00945671">
        <w:t>Responsible for delivery of RICE objects on AP, AR and GL tracks, coordinating with development and functional teams.</w:t>
      </w:r>
    </w:p>
    <w:p w:rsidR="00A01FC8" w:rsidRPr="00945671" w:rsidP="00A01FC8" w14:paraId="2B6E4592" w14:textId="77777777">
      <w:pPr>
        <w:pStyle w:val="ListParagraph"/>
        <w:numPr>
          <w:ilvl w:val="0"/>
          <w:numId w:val="24"/>
        </w:numPr>
        <w:shd w:val="clear" w:color="auto" w:fill="FFFFFF"/>
        <w:ind w:left="360"/>
      </w:pPr>
      <w:r w:rsidRPr="00945671">
        <w:t>Worked on Oracle Incentive Compensation (OIC) Integration with Integration with Oracle HRMS, Order Management (OM), Receivables (AR), Payroll (PAY), Payables (AP), Territory Manager, Resource Manager, and Order Quotes</w:t>
      </w:r>
    </w:p>
    <w:p w:rsidR="00A01FC8" w:rsidRPr="00945671" w:rsidP="00A01FC8" w14:paraId="406FBAF2" w14:textId="77777777">
      <w:pPr>
        <w:contextualSpacing/>
        <w:rPr>
          <w:rFonts w:eastAsia="MS Mincho"/>
          <w:color w:val="000000"/>
          <w:lang w:eastAsia="ja-JP"/>
        </w:rPr>
      </w:pPr>
      <w:r w:rsidRPr="00945671">
        <w:rPr>
          <w:rFonts w:eastAsia="MS Mincho"/>
          <w:color w:val="000000"/>
          <w:lang w:eastAsia="ja-JP"/>
        </w:rPr>
        <w:t> </w:t>
      </w:r>
    </w:p>
    <w:p w:rsidR="00A01FC8" w:rsidRPr="00945671" w:rsidP="00A01FC8" w14:paraId="1963A5A4" w14:textId="77777777">
      <w:pPr>
        <w:contextualSpacing/>
        <w:rPr>
          <w:rFonts w:eastAsia="MS Mincho"/>
          <w:b/>
          <w:bCs/>
          <w:color w:val="000000"/>
          <w:lang w:eastAsia="ja-JP"/>
        </w:rPr>
      </w:pPr>
      <w:r w:rsidRPr="00945671">
        <w:rPr>
          <w:rFonts w:eastAsia="MS Mincho"/>
          <w:b/>
          <w:bCs/>
          <w:color w:val="000000"/>
          <w:lang w:eastAsia="ja-JP"/>
        </w:rPr>
        <w:t>Client: Sherwin-Williams, Cleveland, OH (06/2007 - 10/2007)</w:t>
      </w:r>
    </w:p>
    <w:p w:rsidR="00A01FC8" w:rsidRPr="00945671" w:rsidP="00A01FC8" w14:paraId="1ED6423F" w14:textId="77777777">
      <w:pPr>
        <w:contextualSpacing/>
        <w:rPr>
          <w:rFonts w:eastAsia="MS Mincho"/>
          <w:b/>
          <w:color w:val="000000"/>
          <w:lang w:eastAsia="ja-JP"/>
        </w:rPr>
      </w:pPr>
      <w:r w:rsidRPr="00945671">
        <w:rPr>
          <w:rFonts w:eastAsia="MS Mincho"/>
          <w:b/>
          <w:iCs/>
          <w:color w:val="000000"/>
          <w:lang w:eastAsia="ja-JP"/>
        </w:rPr>
        <w:t>Project Name:</w:t>
      </w:r>
      <w:r w:rsidRPr="00945671">
        <w:rPr>
          <w:rFonts w:eastAsia="MS Mincho"/>
          <w:b/>
          <w:bCs/>
          <w:color w:val="000000"/>
          <w:lang w:eastAsia="ja-JP"/>
        </w:rPr>
        <w:t xml:space="preserve"> Oracle EBS Suite 11i Implementation</w:t>
      </w:r>
    </w:p>
    <w:p w:rsidR="00A01FC8" w:rsidRPr="00945671" w:rsidP="00A01FC8" w14:paraId="1CB8312C" w14:textId="77777777">
      <w:pPr>
        <w:contextualSpacing/>
        <w:rPr>
          <w:rFonts w:eastAsia="MS Mincho"/>
          <w:b/>
          <w:color w:val="000000"/>
          <w:lang w:eastAsia="ja-JP"/>
        </w:rPr>
      </w:pPr>
      <w:r w:rsidRPr="00945671">
        <w:rPr>
          <w:rFonts w:eastAsia="MS Mincho"/>
          <w:iCs/>
          <w:color w:val="000000"/>
          <w:lang w:eastAsia="ja-JP"/>
        </w:rPr>
        <w:t>Description:</w:t>
      </w:r>
      <w:r w:rsidRPr="00945671">
        <w:rPr>
          <w:rFonts w:eastAsia="MS Mincho"/>
          <w:color w:val="000000"/>
          <w:lang w:eastAsia="ja-JP"/>
        </w:rPr>
        <w:t xml:space="preserve"> As a part of Reliability Excellence initiative, Client is implementing the Oracle Maintenance Management solution (</w:t>
      </w:r>
      <w:r w:rsidRPr="00945671">
        <w:rPr>
          <w:rFonts w:eastAsia="MS Mincho"/>
          <w:color w:val="000000"/>
          <w:lang w:eastAsia="ja-JP"/>
        </w:rPr>
        <w:t>eAM</w:t>
      </w:r>
      <w:r w:rsidRPr="00945671">
        <w:rPr>
          <w:rFonts w:eastAsia="MS Mincho"/>
          <w:color w:val="000000"/>
          <w:lang w:eastAsia="ja-JP"/>
        </w:rPr>
        <w:t>, Inventory, Purchasing and Internet Procurement). This involves a shift in the mindset of the people from the existing reactive maintenance strategy to a more predictive and preventive maintenance strategy. The project involves developing best business practices and implementing the same using the Oracle EBS Applications R11i solution.</w:t>
      </w:r>
      <w:r w:rsidRPr="00945671">
        <w:rPr>
          <w:rFonts w:eastAsia="MS Mincho"/>
          <w:color w:val="000000"/>
          <w:lang w:eastAsia="ja-JP"/>
        </w:rPr>
        <w:br/>
      </w:r>
      <w:r w:rsidRPr="00945671">
        <w:rPr>
          <w:rFonts w:eastAsia="MS Mincho"/>
          <w:b/>
          <w:color w:val="000000"/>
          <w:lang w:eastAsia="ja-JP"/>
        </w:rPr>
        <w:t xml:space="preserve">Responsibilities: Oracle EBS ERP Technical Lead, </w:t>
      </w:r>
    </w:p>
    <w:p w:rsidR="00A01FC8" w:rsidRPr="00945671" w:rsidP="00A01FC8" w14:paraId="614326FF" w14:textId="77777777">
      <w:pPr>
        <w:pStyle w:val="ListParagraph"/>
        <w:numPr>
          <w:ilvl w:val="0"/>
          <w:numId w:val="24"/>
        </w:numPr>
        <w:shd w:val="clear" w:color="auto" w:fill="FFFFFF"/>
        <w:ind w:left="360"/>
      </w:pPr>
      <w:r w:rsidRPr="00945671">
        <w:t>Implementation of Oracle EBS Financials and EBS Manufacturing, Supply Chain and Order Management Systems</w:t>
      </w:r>
    </w:p>
    <w:p w:rsidR="00A01FC8" w:rsidRPr="00945671" w:rsidP="00A01FC8" w14:paraId="683BDF73" w14:textId="77777777">
      <w:pPr>
        <w:pStyle w:val="ListParagraph"/>
        <w:numPr>
          <w:ilvl w:val="0"/>
          <w:numId w:val="24"/>
        </w:numPr>
        <w:shd w:val="clear" w:color="auto" w:fill="FFFFFF"/>
        <w:ind w:left="360"/>
      </w:pPr>
      <w:r w:rsidRPr="00945671">
        <w:t xml:space="preserve">Performed Supplier Data Conversion and Supplier Interface Build, responsibility includes building EAM Reports in PDF and HTML version, reports include printing attachments. </w:t>
      </w:r>
    </w:p>
    <w:p w:rsidR="00A01FC8" w:rsidRPr="00945671" w:rsidP="00A01FC8" w14:paraId="5BF81E4F" w14:textId="77777777">
      <w:pPr>
        <w:contextualSpacing/>
        <w:rPr>
          <w:rFonts w:eastAsia="MS Mincho"/>
          <w:color w:val="000000"/>
          <w:lang w:eastAsia="ja-JP"/>
        </w:rPr>
      </w:pPr>
      <w:r w:rsidRPr="00945671">
        <w:rPr>
          <w:rFonts w:eastAsia="MS Mincho"/>
          <w:color w:val="000000"/>
          <w:lang w:eastAsia="ja-JP"/>
        </w:rPr>
        <w:t> </w:t>
      </w:r>
    </w:p>
    <w:p w:rsidR="00A01FC8" w:rsidRPr="00945671" w:rsidP="00A01FC8" w14:paraId="58AFAD3E" w14:textId="77777777">
      <w:pPr>
        <w:contextualSpacing/>
        <w:rPr>
          <w:rFonts w:eastAsia="MS Mincho"/>
          <w:b/>
          <w:bCs/>
          <w:color w:val="000000"/>
          <w:lang w:eastAsia="ja-JP"/>
        </w:rPr>
      </w:pPr>
      <w:r w:rsidRPr="00945671">
        <w:rPr>
          <w:rFonts w:eastAsia="MS Mincho"/>
          <w:b/>
          <w:bCs/>
          <w:color w:val="000000"/>
          <w:lang w:eastAsia="ja-JP"/>
        </w:rPr>
        <w:t>Client: American LaFrance, Charleston, SC (01/2007 - 05/2007)</w:t>
      </w:r>
    </w:p>
    <w:p w:rsidR="00A01FC8" w:rsidRPr="00945671" w:rsidP="00A01FC8" w14:paraId="6695F69E" w14:textId="77777777">
      <w:pPr>
        <w:contextualSpacing/>
        <w:rPr>
          <w:rFonts w:eastAsia="MS Mincho"/>
          <w:b/>
          <w:color w:val="000000"/>
          <w:lang w:eastAsia="ja-JP"/>
        </w:rPr>
      </w:pPr>
      <w:r w:rsidRPr="00945671">
        <w:rPr>
          <w:rFonts w:eastAsia="MS Mincho"/>
          <w:b/>
          <w:iCs/>
          <w:color w:val="000000"/>
          <w:lang w:eastAsia="ja-JP"/>
        </w:rPr>
        <w:t>Project Name:</w:t>
      </w:r>
      <w:r w:rsidRPr="00945671">
        <w:rPr>
          <w:rFonts w:eastAsia="MS Mincho"/>
          <w:b/>
          <w:bCs/>
          <w:color w:val="000000"/>
          <w:lang w:eastAsia="ja-JP"/>
        </w:rPr>
        <w:t xml:space="preserve"> Oracle ERP Systems</w:t>
      </w:r>
    </w:p>
    <w:p w:rsidR="00A01FC8" w:rsidRPr="00945671" w:rsidP="00A01FC8" w14:paraId="2222F619" w14:textId="77777777">
      <w:pPr>
        <w:contextualSpacing/>
        <w:rPr>
          <w:rFonts w:eastAsia="MS Mincho"/>
          <w:b/>
          <w:color w:val="000000"/>
          <w:lang w:eastAsia="ja-JP"/>
        </w:rPr>
      </w:pPr>
      <w:r w:rsidRPr="00945671">
        <w:rPr>
          <w:rFonts w:eastAsia="MS Mincho"/>
          <w:iCs/>
          <w:color w:val="000000"/>
          <w:lang w:eastAsia="ja-JP"/>
        </w:rPr>
        <w:t>Description:</w:t>
      </w:r>
      <w:r w:rsidRPr="00945671">
        <w:rPr>
          <w:rFonts w:eastAsia="MS Mincho"/>
          <w:color w:val="000000"/>
          <w:lang w:eastAsia="ja-JP"/>
        </w:rPr>
        <w:t xml:space="preserve"> Implement Oracle Financials and Manufacturing solution using Oracle EBS Applications R11i to replace existing custom applications running in various flat forms. This implementation enables easy configuration of orders and assembles and delivery products on time.</w:t>
      </w:r>
      <w:r w:rsidRPr="00945671">
        <w:rPr>
          <w:rFonts w:eastAsia="MS Mincho"/>
          <w:color w:val="000000"/>
          <w:lang w:eastAsia="ja-JP"/>
        </w:rPr>
        <w:br/>
      </w:r>
      <w:r w:rsidRPr="00945671">
        <w:rPr>
          <w:rFonts w:eastAsia="MS Mincho"/>
          <w:b/>
          <w:color w:val="000000"/>
          <w:lang w:eastAsia="ja-JP"/>
        </w:rPr>
        <w:t>Responsibilities: As Senior Analyst/</w:t>
      </w:r>
      <w:r w:rsidRPr="00945671">
        <w:rPr>
          <w:b/>
        </w:rPr>
        <w:t>Developer</w:t>
      </w:r>
      <w:r w:rsidRPr="00945671">
        <w:rPr>
          <w:rFonts w:eastAsia="MS Mincho"/>
          <w:b/>
          <w:color w:val="000000"/>
          <w:lang w:eastAsia="ja-JP"/>
        </w:rPr>
        <w:t xml:space="preserve">, </w:t>
      </w:r>
    </w:p>
    <w:p w:rsidR="00A01FC8" w:rsidRPr="00945671" w:rsidP="00A01FC8" w14:paraId="3247E9BC" w14:textId="77777777">
      <w:pPr>
        <w:pStyle w:val="ListParagraph"/>
        <w:numPr>
          <w:ilvl w:val="0"/>
          <w:numId w:val="24"/>
        </w:numPr>
        <w:shd w:val="clear" w:color="auto" w:fill="FFFFFF"/>
        <w:ind w:left="360"/>
      </w:pPr>
      <w:r w:rsidRPr="00945671">
        <w:t>Oracle Applications R11i new implementations replacing legacy Order Managements, Supply Chain and Manufacturing systems</w:t>
      </w:r>
    </w:p>
    <w:p w:rsidR="00A01FC8" w:rsidRPr="00945671" w:rsidP="00A01FC8" w14:paraId="0BDEA42C" w14:textId="77777777">
      <w:pPr>
        <w:pStyle w:val="ListParagraph"/>
        <w:numPr>
          <w:ilvl w:val="0"/>
          <w:numId w:val="24"/>
        </w:numPr>
        <w:shd w:val="clear" w:color="auto" w:fill="FFFFFF"/>
        <w:ind w:left="360"/>
        <w:rPr>
          <w:rFonts w:eastAsia="MS Mincho"/>
          <w:color w:val="000000"/>
          <w:lang w:eastAsia="ja-JP"/>
        </w:rPr>
      </w:pPr>
      <w:r w:rsidRPr="00945671">
        <w:t>Responsible for Order to Cash (O2C) Track and Bills of Materials custom objects (data conversion, interfaces and reports)</w:t>
      </w:r>
      <w:r w:rsidRPr="00945671">
        <w:rPr>
          <w:rFonts w:eastAsia="MS Mincho"/>
          <w:color w:val="000000"/>
          <w:lang w:eastAsia="ja-JP"/>
        </w:rPr>
        <w:t xml:space="preserve">  </w:t>
      </w:r>
      <w:r w:rsidRPr="00945671">
        <w:rPr>
          <w:rFonts w:eastAsia="MS Mincho"/>
          <w:color w:val="000000"/>
          <w:lang w:eastAsia="ja-JP"/>
        </w:rPr>
        <w:br/>
        <w:t> </w:t>
      </w:r>
    </w:p>
    <w:p w:rsidR="00A01FC8" w:rsidRPr="00945671" w:rsidP="00A01FC8" w14:paraId="774CDB69" w14:textId="77777777">
      <w:pPr>
        <w:contextualSpacing/>
        <w:rPr>
          <w:rFonts w:eastAsia="MS Mincho"/>
          <w:b/>
          <w:color w:val="000000"/>
          <w:lang w:eastAsia="ja-JP"/>
        </w:rPr>
      </w:pPr>
      <w:r w:rsidRPr="00945671">
        <w:rPr>
          <w:rFonts w:eastAsia="MS Mincho"/>
          <w:b/>
          <w:bCs/>
          <w:color w:val="000000"/>
          <w:lang w:eastAsia="ja-JP"/>
        </w:rPr>
        <w:t>Client: NiSource, Columbus, OH (04/2006 - 01/2007)</w:t>
      </w:r>
    </w:p>
    <w:p w:rsidR="00A01FC8" w:rsidRPr="00945671" w:rsidP="00A01FC8" w14:paraId="5A8A4A85" w14:textId="77777777">
      <w:pPr>
        <w:contextualSpacing/>
        <w:rPr>
          <w:rFonts w:eastAsia="MS Mincho"/>
          <w:b/>
          <w:color w:val="000000"/>
          <w:lang w:eastAsia="ja-JP"/>
        </w:rPr>
      </w:pPr>
      <w:r w:rsidRPr="00945671">
        <w:rPr>
          <w:rFonts w:eastAsia="MS Mincho"/>
          <w:b/>
          <w:iCs/>
          <w:color w:val="000000"/>
          <w:lang w:eastAsia="ja-JP"/>
        </w:rPr>
        <w:t>Project Name:</w:t>
      </w:r>
      <w:r w:rsidRPr="00945671">
        <w:rPr>
          <w:rFonts w:eastAsia="MS Mincho"/>
          <w:b/>
          <w:bCs/>
          <w:color w:val="000000"/>
          <w:lang w:eastAsia="ja-JP"/>
        </w:rPr>
        <w:t xml:space="preserve"> Revenue Billing Systems</w:t>
      </w:r>
    </w:p>
    <w:p w:rsidR="00A01FC8" w:rsidRPr="00945671" w:rsidP="00A01FC8" w14:paraId="0659C86E" w14:textId="77777777">
      <w:pPr>
        <w:contextualSpacing/>
        <w:rPr>
          <w:rFonts w:eastAsia="MS Mincho"/>
          <w:b/>
          <w:color w:val="000000"/>
          <w:lang w:eastAsia="ja-JP"/>
        </w:rPr>
      </w:pPr>
      <w:r w:rsidRPr="00945671">
        <w:rPr>
          <w:rFonts w:eastAsia="MS Mincho"/>
          <w:iCs/>
          <w:color w:val="000000"/>
          <w:lang w:eastAsia="ja-JP"/>
        </w:rPr>
        <w:t>Description:</w:t>
      </w:r>
      <w:r w:rsidRPr="00945671">
        <w:rPr>
          <w:rFonts w:eastAsia="MS Mincho"/>
          <w:color w:val="000000"/>
          <w:lang w:eastAsia="ja-JP"/>
        </w:rPr>
        <w:t xml:space="preserve"> Revenue Billing Systems, Goal is to build data cubes and Reports using Cognos to provide accurate billing information to calculate outstanding customer payments and send to collection agency</w:t>
      </w:r>
      <w:r w:rsidRPr="00945671">
        <w:rPr>
          <w:rFonts w:eastAsia="MS Mincho"/>
          <w:color w:val="000000"/>
          <w:lang w:eastAsia="ja-JP"/>
        </w:rPr>
        <w:br/>
      </w:r>
      <w:r w:rsidRPr="00945671">
        <w:rPr>
          <w:rFonts w:eastAsia="MS Mincho"/>
          <w:b/>
          <w:color w:val="000000"/>
          <w:lang w:eastAsia="ja-JP"/>
        </w:rPr>
        <w:t>Responsibilities: As Senior Analyst/</w:t>
      </w:r>
      <w:r w:rsidRPr="00945671">
        <w:rPr>
          <w:b/>
        </w:rPr>
        <w:t>Developer</w:t>
      </w:r>
      <w:r w:rsidRPr="00945671">
        <w:rPr>
          <w:rFonts w:eastAsia="MS Mincho"/>
          <w:b/>
          <w:color w:val="000000"/>
          <w:lang w:eastAsia="ja-JP"/>
        </w:rPr>
        <w:t xml:space="preserve">, </w:t>
      </w:r>
    </w:p>
    <w:p w:rsidR="00A01FC8" w:rsidRPr="00945671" w:rsidP="00A01FC8" w14:paraId="3D6ADDF5" w14:textId="77777777">
      <w:pPr>
        <w:pStyle w:val="ListParagraph"/>
        <w:numPr>
          <w:ilvl w:val="0"/>
          <w:numId w:val="24"/>
        </w:numPr>
        <w:shd w:val="clear" w:color="auto" w:fill="FFFFFF"/>
        <w:ind w:left="360"/>
        <w:rPr>
          <w:rFonts w:eastAsia="MS Mincho"/>
          <w:color w:val="000000"/>
          <w:lang w:eastAsia="ja-JP"/>
        </w:rPr>
      </w:pPr>
      <w:r w:rsidRPr="00945671">
        <w:t>Responsible for Billing and Collections reports and integrations, used data warehouse for analyzing large data volume</w:t>
      </w:r>
      <w:r w:rsidRPr="00945671">
        <w:rPr>
          <w:rFonts w:eastAsia="MS Mincho"/>
          <w:color w:val="000000"/>
          <w:lang w:eastAsia="ja-JP"/>
        </w:rPr>
        <w:br/>
        <w:t> </w:t>
      </w:r>
    </w:p>
    <w:p w:rsidR="00A01FC8" w:rsidRPr="00945671" w:rsidP="00A01FC8" w14:paraId="47D1CA1C" w14:textId="77777777">
      <w:pPr>
        <w:contextualSpacing/>
        <w:rPr>
          <w:rFonts w:eastAsia="MS Mincho"/>
          <w:b/>
          <w:color w:val="000000"/>
          <w:lang w:eastAsia="ja-JP"/>
        </w:rPr>
      </w:pPr>
      <w:r w:rsidRPr="00945671">
        <w:rPr>
          <w:rFonts w:eastAsia="MS Mincho"/>
          <w:b/>
          <w:bCs/>
          <w:color w:val="000000"/>
          <w:lang w:eastAsia="ja-JP"/>
        </w:rPr>
        <w:t>Client: Williams Energy, Tulsa, OK (10/2005 - 04/2006)</w:t>
      </w:r>
    </w:p>
    <w:p w:rsidR="00A01FC8" w:rsidRPr="00945671" w:rsidP="00A01FC8" w14:paraId="5643604C" w14:textId="77777777">
      <w:pPr>
        <w:contextualSpacing/>
        <w:rPr>
          <w:rFonts w:eastAsia="MS Mincho"/>
          <w:b/>
          <w:color w:val="000000"/>
          <w:lang w:eastAsia="ja-JP"/>
        </w:rPr>
      </w:pPr>
      <w:r w:rsidRPr="00945671">
        <w:rPr>
          <w:rFonts w:eastAsia="MS Mincho"/>
          <w:b/>
          <w:iCs/>
          <w:color w:val="000000"/>
          <w:lang w:eastAsia="ja-JP"/>
        </w:rPr>
        <w:t>Project Name:</w:t>
      </w:r>
      <w:r w:rsidRPr="00945671">
        <w:rPr>
          <w:rFonts w:eastAsia="MS Mincho"/>
          <w:b/>
          <w:bCs/>
          <w:color w:val="000000"/>
          <w:lang w:eastAsia="ja-JP"/>
        </w:rPr>
        <w:t xml:space="preserve"> Oracle ERP Implementations</w:t>
      </w:r>
    </w:p>
    <w:p w:rsidR="00A01FC8" w:rsidRPr="00945671" w:rsidP="00A01FC8" w14:paraId="71D2326D" w14:textId="77777777">
      <w:pPr>
        <w:contextualSpacing/>
        <w:rPr>
          <w:rFonts w:eastAsia="MS Mincho"/>
          <w:b/>
          <w:color w:val="000000"/>
          <w:lang w:eastAsia="ja-JP"/>
        </w:rPr>
      </w:pPr>
      <w:r w:rsidRPr="00945671">
        <w:rPr>
          <w:rFonts w:eastAsia="MS Mincho"/>
          <w:iCs/>
          <w:color w:val="000000"/>
          <w:lang w:eastAsia="ja-JP"/>
        </w:rPr>
        <w:t>Description:</w:t>
      </w:r>
      <w:r w:rsidRPr="00945671">
        <w:rPr>
          <w:rFonts w:eastAsia="MS Mincho"/>
          <w:color w:val="000000"/>
          <w:lang w:eastAsia="ja-JP"/>
        </w:rPr>
        <w:t xml:space="preserve"> Implementer won a contract to implement Oracle EBS Applications R11i to manage and maintain the financial situation of our client. This system consists of several interfaces with external vendor systems to collect and transmit data. </w:t>
      </w:r>
      <w:r w:rsidRPr="00945671">
        <w:rPr>
          <w:rFonts w:eastAsia="MS Mincho"/>
          <w:color w:val="000000"/>
          <w:lang w:eastAsia="ja-JP"/>
        </w:rPr>
        <w:br/>
      </w:r>
      <w:r w:rsidRPr="00945671">
        <w:rPr>
          <w:rFonts w:eastAsia="MS Mincho"/>
          <w:b/>
          <w:color w:val="000000"/>
          <w:lang w:eastAsia="ja-JP"/>
        </w:rPr>
        <w:t xml:space="preserve">Responsibilities: Technical Lead </w:t>
      </w:r>
    </w:p>
    <w:p w:rsidR="00A01FC8" w:rsidRPr="00945671" w:rsidP="00A01FC8" w14:paraId="27E5723D" w14:textId="77777777">
      <w:pPr>
        <w:pStyle w:val="ListParagraph"/>
        <w:numPr>
          <w:ilvl w:val="0"/>
          <w:numId w:val="24"/>
        </w:numPr>
        <w:shd w:val="clear" w:color="auto" w:fill="FFFFFF"/>
        <w:ind w:left="360"/>
        <w:rPr>
          <w:rFonts w:eastAsia="MS Mincho"/>
          <w:color w:val="000000"/>
          <w:lang w:eastAsia="ja-JP"/>
        </w:rPr>
      </w:pPr>
      <w:r w:rsidRPr="00945671">
        <w:t>Responsible for Oracle EBS Application R11i implementation, go-live activities and post go live support.</w:t>
      </w:r>
    </w:p>
    <w:p w:rsidR="00A01FC8" w:rsidRPr="00945671" w:rsidP="00A01FC8" w14:paraId="285C64B4" w14:textId="77777777">
      <w:pPr>
        <w:contextualSpacing/>
        <w:rPr>
          <w:rFonts w:eastAsia="MS Mincho"/>
          <w:color w:val="000000"/>
          <w:lang w:eastAsia="ja-JP"/>
        </w:rPr>
      </w:pPr>
      <w:r w:rsidRPr="00945671">
        <w:rPr>
          <w:rFonts w:eastAsia="MS Mincho"/>
          <w:color w:val="000000"/>
          <w:lang w:eastAsia="ja-JP"/>
        </w:rPr>
        <w:t xml:space="preserve">  </w:t>
      </w:r>
    </w:p>
    <w:p w:rsidR="00A01FC8" w:rsidRPr="00945671" w:rsidP="00A01FC8" w14:paraId="7B901F5C" w14:textId="77777777">
      <w:pPr>
        <w:contextualSpacing/>
        <w:rPr>
          <w:rFonts w:eastAsia="MS Mincho"/>
          <w:b/>
          <w:bCs/>
          <w:color w:val="000000"/>
          <w:lang w:eastAsia="ja-JP"/>
        </w:rPr>
      </w:pPr>
      <w:r w:rsidRPr="00945671">
        <w:rPr>
          <w:rFonts w:eastAsia="MS Mincho"/>
          <w:b/>
          <w:bCs/>
          <w:color w:val="000000"/>
          <w:lang w:eastAsia="ja-JP"/>
        </w:rPr>
        <w:t>Client: Boeing Company, Seattle, WA (07/2005 - 09/2005)</w:t>
      </w:r>
    </w:p>
    <w:p w:rsidR="00A01FC8" w:rsidRPr="00945671" w:rsidP="00A01FC8" w14:paraId="631001AF" w14:textId="77777777">
      <w:pPr>
        <w:contextualSpacing/>
        <w:rPr>
          <w:rFonts w:eastAsia="MS Mincho"/>
          <w:b/>
          <w:color w:val="000000"/>
          <w:lang w:eastAsia="ja-JP"/>
        </w:rPr>
      </w:pPr>
      <w:r w:rsidRPr="00945671">
        <w:rPr>
          <w:rFonts w:eastAsia="MS Mincho"/>
          <w:b/>
          <w:iCs/>
          <w:color w:val="000000"/>
          <w:lang w:eastAsia="ja-JP"/>
        </w:rPr>
        <w:t>Project Name:</w:t>
      </w:r>
      <w:r w:rsidRPr="00945671">
        <w:rPr>
          <w:rFonts w:eastAsia="MS Mincho"/>
          <w:b/>
          <w:bCs/>
          <w:color w:val="000000"/>
          <w:lang w:eastAsia="ja-JP"/>
        </w:rPr>
        <w:t xml:space="preserve"> Shared Services Procurement/Payables Network (SPIN)</w:t>
      </w:r>
    </w:p>
    <w:p w:rsidR="00A01FC8" w:rsidRPr="00945671" w:rsidP="00A01FC8" w14:paraId="781D7AC0" w14:textId="77777777">
      <w:pPr>
        <w:contextualSpacing/>
        <w:rPr>
          <w:rFonts w:eastAsia="MS Mincho"/>
          <w:b/>
          <w:color w:val="000000"/>
          <w:lang w:eastAsia="ja-JP"/>
        </w:rPr>
      </w:pPr>
      <w:r w:rsidRPr="00945671">
        <w:rPr>
          <w:rFonts w:eastAsia="MS Mincho"/>
          <w:iCs/>
          <w:color w:val="000000"/>
          <w:lang w:eastAsia="ja-JP"/>
        </w:rPr>
        <w:t>Description:</w:t>
      </w:r>
      <w:r w:rsidRPr="00945671">
        <w:rPr>
          <w:rFonts w:eastAsia="MS Mincho"/>
          <w:color w:val="000000"/>
          <w:lang w:eastAsia="ja-JP"/>
        </w:rPr>
        <w:t xml:space="preserve"> Shared Services Procurement/Payables Network (SPIN) is web-based Procurement System for client’s purchasing need implemented using Oracle EBS Application 11i along with several other web-based subsystems. </w:t>
      </w:r>
      <w:r w:rsidRPr="00945671">
        <w:rPr>
          <w:rFonts w:eastAsia="MS Mincho"/>
          <w:color w:val="000000"/>
          <w:lang w:eastAsia="ja-JP"/>
        </w:rPr>
        <w:br/>
      </w:r>
      <w:r w:rsidRPr="00945671">
        <w:rPr>
          <w:rFonts w:eastAsia="MS Mincho"/>
          <w:b/>
          <w:color w:val="000000"/>
          <w:lang w:eastAsia="ja-JP"/>
        </w:rPr>
        <w:t>Responsibilities: As Oracle e-Business Suite Analyst</w:t>
      </w:r>
    </w:p>
    <w:p w:rsidR="00A01FC8" w:rsidRPr="00945671" w:rsidP="00A01FC8" w14:paraId="1DFB1256" w14:textId="77777777">
      <w:pPr>
        <w:pStyle w:val="ListParagraph"/>
        <w:numPr>
          <w:ilvl w:val="0"/>
          <w:numId w:val="24"/>
        </w:numPr>
        <w:shd w:val="clear" w:color="auto" w:fill="FFFFFF"/>
        <w:ind w:left="360"/>
      </w:pPr>
      <w:r w:rsidRPr="00945671">
        <w:t xml:space="preserve">Work on P2P track Oracle Applications 11.5.10 upgrade from 11.5.8. </w:t>
      </w:r>
    </w:p>
    <w:p w:rsidR="00A01FC8" w:rsidRPr="00945671" w:rsidP="00A01FC8" w14:paraId="43FB2703" w14:textId="77777777">
      <w:pPr>
        <w:pStyle w:val="ListParagraph"/>
        <w:numPr>
          <w:ilvl w:val="0"/>
          <w:numId w:val="24"/>
        </w:numPr>
        <w:shd w:val="clear" w:color="auto" w:fill="FFFFFF"/>
        <w:ind w:left="360"/>
      </w:pPr>
      <w:r w:rsidRPr="00945671">
        <w:t xml:space="preserve">Customized Oracle Workflow activity in PO Approval, PO Requisition Approval and PO Error Processing. </w:t>
      </w:r>
    </w:p>
    <w:p w:rsidR="00A01FC8" w:rsidRPr="00945671" w:rsidP="00A01FC8" w14:paraId="151479A8" w14:textId="77777777">
      <w:pPr>
        <w:contextualSpacing/>
        <w:rPr>
          <w:rFonts w:eastAsia="MS Mincho"/>
          <w:b/>
          <w:bCs/>
          <w:color w:val="000000"/>
          <w:lang w:eastAsia="ja-JP"/>
        </w:rPr>
      </w:pPr>
    </w:p>
    <w:p w:rsidR="00A01FC8" w:rsidRPr="00945671" w:rsidP="00A01FC8" w14:paraId="4D8BD428" w14:textId="77777777">
      <w:pPr>
        <w:contextualSpacing/>
        <w:rPr>
          <w:rFonts w:eastAsia="MS Mincho"/>
          <w:b/>
          <w:color w:val="000000"/>
          <w:lang w:eastAsia="ja-JP"/>
        </w:rPr>
      </w:pPr>
      <w:r w:rsidRPr="00945671">
        <w:rPr>
          <w:rFonts w:eastAsia="MS Mincho"/>
          <w:b/>
          <w:bCs/>
          <w:color w:val="000000"/>
          <w:lang w:eastAsia="ja-JP"/>
        </w:rPr>
        <w:t>Gear for Sports, Lenexa, KS (07/2002 - 06/2005)</w:t>
      </w:r>
    </w:p>
    <w:p w:rsidR="00A01FC8" w:rsidRPr="00945671" w:rsidP="00A01FC8" w14:paraId="0856F03B" w14:textId="77777777">
      <w:pPr>
        <w:contextualSpacing/>
        <w:rPr>
          <w:rFonts w:eastAsia="MS Mincho"/>
          <w:b/>
          <w:bCs/>
          <w:color w:val="000000"/>
          <w:lang w:eastAsia="ja-JP"/>
        </w:rPr>
      </w:pPr>
      <w:r w:rsidRPr="00945671">
        <w:rPr>
          <w:rFonts w:eastAsia="MS Mincho"/>
          <w:b/>
          <w:iCs/>
          <w:color w:val="000000"/>
          <w:lang w:eastAsia="ja-JP"/>
        </w:rPr>
        <w:t>Project Name:</w:t>
      </w:r>
      <w:r w:rsidRPr="00945671">
        <w:rPr>
          <w:rFonts w:eastAsia="MS Mincho"/>
          <w:b/>
          <w:bCs/>
          <w:color w:val="000000"/>
          <w:lang w:eastAsia="ja-JP"/>
        </w:rPr>
        <w:t xml:space="preserve"> Remote Order Entry System (ROE)</w:t>
      </w:r>
    </w:p>
    <w:p w:rsidR="00A01FC8" w:rsidRPr="00945671" w:rsidP="00A01FC8" w14:paraId="0A4AB7EA" w14:textId="77777777">
      <w:pPr>
        <w:pStyle w:val="ListParagraph"/>
        <w:numPr>
          <w:ilvl w:val="0"/>
          <w:numId w:val="32"/>
        </w:numPr>
        <w:ind w:left="360"/>
        <w:rPr>
          <w:rFonts w:eastAsia="MS Mincho"/>
          <w:b/>
          <w:color w:val="000000"/>
          <w:lang w:eastAsia="ja-JP"/>
        </w:rPr>
      </w:pPr>
      <w:r w:rsidRPr="00945671">
        <w:rPr>
          <w:rFonts w:eastAsia="MS Mincho"/>
          <w:b/>
          <w:color w:val="000000"/>
          <w:lang w:eastAsia="ja-JP"/>
        </w:rPr>
        <w:t>Oracle ERP/SCM Lead Analyst</w:t>
      </w:r>
    </w:p>
    <w:p w:rsidR="00A01FC8" w:rsidRPr="00945671" w:rsidP="00A01FC8" w14:paraId="6F7E537D" w14:textId="77777777">
      <w:pPr>
        <w:contextualSpacing/>
        <w:rPr>
          <w:rFonts w:eastAsia="MS Mincho"/>
          <w:b/>
          <w:color w:val="000000"/>
          <w:lang w:eastAsia="ja-JP"/>
        </w:rPr>
      </w:pPr>
      <w:r w:rsidRPr="00945671">
        <w:rPr>
          <w:rFonts w:eastAsia="MS Mincho"/>
          <w:iCs/>
          <w:color w:val="000000"/>
          <w:lang w:eastAsia="ja-JP"/>
        </w:rPr>
        <w:t>Description:</w:t>
      </w:r>
      <w:r w:rsidRPr="00945671">
        <w:rPr>
          <w:rFonts w:eastAsia="MS Mincho"/>
          <w:color w:val="000000"/>
          <w:lang w:eastAsia="ja-JP"/>
        </w:rPr>
        <w:t xml:space="preserve"> Remote Order Entry System (ROE allows Customers/Salespersons to enter order through custom application using WEB which is developed using Oracle 9i Developer Tools. After data validation data sent to Oracle Applications 11i Database tables. Production data and Reports are maintained in Oracle Applications 11i Standard Screen.</w:t>
      </w:r>
    </w:p>
    <w:p w:rsidR="00A01FC8" w:rsidRPr="00945671" w:rsidP="00A01FC8" w14:paraId="5C55C730" w14:textId="77777777">
      <w:pPr>
        <w:pStyle w:val="ListParagraph"/>
        <w:numPr>
          <w:ilvl w:val="0"/>
          <w:numId w:val="24"/>
        </w:numPr>
        <w:shd w:val="clear" w:color="auto" w:fill="FFFFFF"/>
        <w:ind w:left="360"/>
      </w:pPr>
      <w:r w:rsidRPr="00945671">
        <w:t xml:space="preserve">Manufacturing and Order Entry System upgrade Oracle EBS application 11i from Oracle Applications 10.7. </w:t>
      </w:r>
    </w:p>
    <w:p w:rsidR="00A01FC8" w:rsidRPr="00945671" w:rsidP="00A01FC8" w14:paraId="61C7621D" w14:textId="77777777">
      <w:pPr>
        <w:pStyle w:val="ListParagraph"/>
        <w:numPr>
          <w:ilvl w:val="0"/>
          <w:numId w:val="24"/>
        </w:numPr>
        <w:shd w:val="clear" w:color="auto" w:fill="FFFFFF"/>
        <w:ind w:left="360"/>
        <w:rPr>
          <w:rFonts w:eastAsia="MS Mincho"/>
          <w:color w:val="000000"/>
          <w:lang w:eastAsia="ja-JP"/>
        </w:rPr>
      </w:pPr>
      <w:r w:rsidRPr="00945671">
        <w:t xml:space="preserve">Worked on Order Management Interfaces extensively to transfer data from custom Web Application to Oracle </w:t>
      </w:r>
      <w:r w:rsidRPr="00945671">
        <w:rPr>
          <w:rFonts w:eastAsia="MS Mincho"/>
          <w:color w:val="000000"/>
          <w:lang w:eastAsia="ja-JP"/>
        </w:rPr>
        <w:t>Apps Systems.</w:t>
      </w:r>
    </w:p>
    <w:p w:rsidR="00A01FC8" w:rsidRPr="00945671" w:rsidP="00A01FC8" w14:paraId="390BDF08" w14:textId="77777777">
      <w:pPr>
        <w:contextualSpacing/>
        <w:rPr>
          <w:rFonts w:eastAsia="MS Mincho"/>
          <w:color w:val="000000"/>
          <w:lang w:eastAsia="ja-JP"/>
        </w:rPr>
      </w:pPr>
      <w:r w:rsidRPr="00945671">
        <w:rPr>
          <w:rFonts w:eastAsia="MS Mincho"/>
          <w:color w:val="000000"/>
          <w:lang w:eastAsia="ja-JP"/>
        </w:rPr>
        <w:t xml:space="preserve">  </w:t>
      </w:r>
    </w:p>
    <w:p w:rsidR="00A01FC8" w:rsidRPr="00945671" w:rsidP="00A01FC8" w14:paraId="17781059" w14:textId="77777777">
      <w:pPr>
        <w:contextualSpacing/>
        <w:rPr>
          <w:rFonts w:eastAsia="MS Mincho"/>
          <w:b/>
          <w:bCs/>
          <w:color w:val="000000"/>
          <w:lang w:eastAsia="ja-JP"/>
        </w:rPr>
      </w:pPr>
      <w:r w:rsidRPr="00945671">
        <w:rPr>
          <w:rFonts w:eastAsia="MS Mincho"/>
          <w:b/>
          <w:color w:val="000000"/>
          <w:lang w:eastAsia="ja-JP"/>
        </w:rPr>
        <w:t>iGate</w:t>
      </w:r>
      <w:r w:rsidRPr="00945671">
        <w:rPr>
          <w:rFonts w:eastAsia="MS Mincho"/>
          <w:b/>
          <w:color w:val="000000"/>
          <w:lang w:eastAsia="ja-JP"/>
        </w:rPr>
        <w:t xml:space="preserve"> Capital (</w:t>
      </w:r>
      <w:r w:rsidRPr="00945671">
        <w:rPr>
          <w:rFonts w:eastAsia="MS Mincho"/>
          <w:b/>
          <w:bCs/>
          <w:color w:val="000000"/>
          <w:lang w:eastAsia="ja-JP"/>
        </w:rPr>
        <w:t>Mastech</w:t>
      </w:r>
      <w:r w:rsidRPr="00945671">
        <w:rPr>
          <w:rFonts w:eastAsia="MS Mincho"/>
          <w:b/>
          <w:bCs/>
          <w:color w:val="000000"/>
          <w:lang w:eastAsia="ja-JP"/>
        </w:rPr>
        <w:t xml:space="preserve"> Systems)</w:t>
      </w:r>
      <w:r w:rsidRPr="00945671">
        <w:rPr>
          <w:rFonts w:eastAsia="MS Mincho"/>
          <w:b/>
          <w:color w:val="000000"/>
          <w:lang w:eastAsia="ja-JP"/>
        </w:rPr>
        <w:t>, United States.</w:t>
      </w:r>
      <w:r w:rsidRPr="00945671">
        <w:rPr>
          <w:rFonts w:eastAsia="MS Mincho"/>
          <w:b/>
          <w:bCs/>
          <w:color w:val="000000"/>
          <w:lang w:eastAsia="ja-JP"/>
        </w:rPr>
        <w:t xml:space="preserve"> (09/1995 - 06/2002)</w:t>
      </w:r>
    </w:p>
    <w:p w:rsidR="00A01FC8" w:rsidRPr="00945671" w:rsidP="00A01FC8" w14:paraId="7417E305" w14:textId="77777777">
      <w:pPr>
        <w:pStyle w:val="ListParagraph"/>
        <w:numPr>
          <w:ilvl w:val="0"/>
          <w:numId w:val="24"/>
        </w:numPr>
        <w:ind w:left="360"/>
        <w:rPr>
          <w:rFonts w:eastAsia="MS Mincho"/>
          <w:b/>
          <w:color w:val="000000"/>
          <w:lang w:eastAsia="ja-JP"/>
        </w:rPr>
      </w:pPr>
      <w:r w:rsidRPr="00945671">
        <w:rPr>
          <w:rFonts w:eastAsia="MS Mincho"/>
          <w:b/>
          <w:bCs/>
          <w:color w:val="000000"/>
          <w:lang w:eastAsia="ja-JP"/>
        </w:rPr>
        <w:t>ERP EBS Financials Analyst</w:t>
      </w:r>
    </w:p>
    <w:p w:rsidR="00A01FC8" w:rsidRPr="00945671" w:rsidP="00A01FC8" w14:paraId="536D3BF7" w14:textId="77777777">
      <w:pPr>
        <w:pStyle w:val="ListParagraph"/>
        <w:numPr>
          <w:ilvl w:val="0"/>
          <w:numId w:val="24"/>
        </w:numPr>
        <w:shd w:val="clear" w:color="auto" w:fill="FFFFFF"/>
        <w:ind w:left="360"/>
      </w:pPr>
      <w:r w:rsidRPr="00945671">
        <w:t>As an iGATE fulltime resource with lead developer title worked on Oracle Financials Application and Projects implementations for various clients across US.</w:t>
      </w:r>
    </w:p>
    <w:p w:rsidR="00A01FC8" w:rsidRPr="00945671" w:rsidP="00A01FC8" w14:paraId="20A24408" w14:textId="77777777">
      <w:pPr>
        <w:contextualSpacing/>
        <w:rPr>
          <w:rFonts w:eastAsia="MS Mincho"/>
          <w:b/>
          <w:bCs/>
          <w:color w:val="000000"/>
          <w:lang w:eastAsia="ja-JP"/>
        </w:rPr>
      </w:pPr>
    </w:p>
    <w:p w:rsidR="00A01FC8" w:rsidRPr="00945671" w:rsidP="00A01FC8" w14:paraId="0C189D75" w14:textId="77777777">
      <w:pPr>
        <w:contextualSpacing/>
        <w:rPr>
          <w:rFonts w:eastAsia="MS Mincho"/>
          <w:b/>
          <w:color w:val="000000"/>
          <w:lang w:eastAsia="ja-JP"/>
        </w:rPr>
      </w:pPr>
      <w:r w:rsidRPr="00945671">
        <w:rPr>
          <w:rFonts w:eastAsia="MS Mincho"/>
          <w:b/>
          <w:bCs/>
          <w:color w:val="000000"/>
          <w:lang w:eastAsia="ja-JP"/>
        </w:rPr>
        <w:t xml:space="preserve">Oracle Corporation, Singapore </w:t>
      </w:r>
      <w:r w:rsidRPr="00945671">
        <w:rPr>
          <w:b/>
          <w:sz w:val="22"/>
        </w:rPr>
        <w:t>(03/1993 -08/1995)</w:t>
      </w:r>
    </w:p>
    <w:p w:rsidR="00A01FC8" w:rsidRPr="00945671" w:rsidP="00A01FC8" w14:paraId="275D4DF9" w14:textId="77777777">
      <w:pPr>
        <w:pStyle w:val="ListParagraph"/>
        <w:numPr>
          <w:ilvl w:val="0"/>
          <w:numId w:val="24"/>
        </w:numPr>
        <w:ind w:left="360"/>
        <w:rPr>
          <w:rFonts w:eastAsia="MS Mincho"/>
          <w:b/>
          <w:color w:val="000000"/>
          <w:lang w:eastAsia="ja-JP"/>
        </w:rPr>
      </w:pPr>
      <w:r w:rsidRPr="00945671">
        <w:rPr>
          <w:rFonts w:eastAsia="MS Mincho"/>
          <w:b/>
          <w:color w:val="000000"/>
          <w:lang w:eastAsia="ja-JP"/>
        </w:rPr>
        <w:t>ERP Programmer Analyst</w:t>
      </w:r>
    </w:p>
    <w:p w:rsidR="00A01FC8" w:rsidRPr="00945671" w:rsidP="00A01FC8" w14:paraId="41851356" w14:textId="77777777">
      <w:pPr>
        <w:contextualSpacing/>
        <w:rPr>
          <w:rFonts w:eastAsia="MS Mincho"/>
          <w:b/>
          <w:color w:val="000000"/>
          <w:lang w:eastAsia="ja-JP"/>
        </w:rPr>
      </w:pPr>
      <w:r w:rsidRPr="00945671">
        <w:rPr>
          <w:rFonts w:eastAsia="MS Mincho"/>
          <w:b/>
          <w:iCs/>
          <w:color w:val="000000"/>
          <w:lang w:eastAsia="ja-JP"/>
        </w:rPr>
        <w:t>Project Name:</w:t>
      </w:r>
      <w:r w:rsidRPr="00945671">
        <w:rPr>
          <w:rFonts w:eastAsia="MS Mincho"/>
          <w:b/>
          <w:bCs/>
          <w:color w:val="000000"/>
          <w:lang w:eastAsia="ja-JP"/>
        </w:rPr>
        <w:t xml:space="preserve"> Financial and Manufacturing Applications Systems (FAMAS)</w:t>
      </w:r>
    </w:p>
    <w:p w:rsidR="00A01FC8" w:rsidRPr="00945671" w:rsidP="00A01FC8" w14:paraId="2943A7D4" w14:textId="77777777">
      <w:pPr>
        <w:shd w:val="clear" w:color="auto" w:fill="FFFFFF"/>
        <w:rPr>
          <w:rFonts w:eastAsia="MS Mincho"/>
          <w:color w:val="000000"/>
          <w:lang w:eastAsia="ja-JP"/>
        </w:rPr>
      </w:pPr>
      <w:r w:rsidRPr="00945671">
        <w:rPr>
          <w:rFonts w:eastAsia="MS Mincho"/>
          <w:iCs/>
          <w:color w:val="000000"/>
          <w:lang w:eastAsia="ja-JP"/>
        </w:rPr>
        <w:t>Description:</w:t>
      </w:r>
      <w:r w:rsidRPr="00945671">
        <w:rPr>
          <w:rFonts w:eastAsia="MS Mincho"/>
          <w:color w:val="000000"/>
          <w:lang w:eastAsia="ja-JP"/>
        </w:rPr>
        <w:t xml:space="preserve"> Goal is to implement Oracle Applications Release 9.2 to various public sector clients to manage and maintain financials and manufacturing.</w:t>
      </w:r>
    </w:p>
    <w:p w:rsidR="00A01FC8" w:rsidRPr="00945671" w:rsidP="00A01FC8" w14:paraId="238A44D6" w14:textId="77777777">
      <w:pPr>
        <w:pStyle w:val="ListParagraph"/>
        <w:numPr>
          <w:ilvl w:val="0"/>
          <w:numId w:val="24"/>
        </w:numPr>
        <w:shd w:val="clear" w:color="auto" w:fill="FFFFFF"/>
        <w:rPr>
          <w:rFonts w:eastAsia="MS Mincho"/>
          <w:color w:val="000000"/>
          <w:lang w:eastAsia="ja-JP"/>
        </w:rPr>
      </w:pPr>
      <w:r w:rsidRPr="00945671">
        <w:rPr>
          <w:rFonts w:eastAsia="MS Mincho"/>
          <w:color w:val="000000"/>
          <w:lang w:eastAsia="ja-JP"/>
        </w:rPr>
        <w:t>As a programmer analyst develop Payables, Receivables a General Ledger RPT Reports</w:t>
      </w:r>
    </w:p>
    <w:p w:rsidR="00A01FC8" w:rsidRPr="00945671" w:rsidP="00A01FC8" w14:paraId="0A7F90E6" w14:textId="77777777">
      <w:pPr>
        <w:shd w:val="clear" w:color="auto" w:fill="FFFFFF"/>
        <w:rPr>
          <w:rFonts w:eastAsia="MS Mincho"/>
          <w:color w:val="000000"/>
          <w:lang w:eastAsia="ja-JP"/>
        </w:rPr>
      </w:pPr>
    </w:p>
    <w:p w:rsidR="00A01FC8" w:rsidRPr="00945671" w:rsidP="00A01FC8" w14:paraId="5AE68226" w14:textId="77777777">
      <w:pPr>
        <w:shd w:val="clear" w:color="auto" w:fill="FFFFFF"/>
        <w:rPr>
          <w:rFonts w:eastAsia="MS Mincho"/>
          <w:b/>
          <w:color w:val="000000"/>
          <w:lang w:eastAsia="ja-JP"/>
        </w:rPr>
      </w:pPr>
      <w:r w:rsidRPr="00945671">
        <w:rPr>
          <w:rFonts w:eastAsia="MS Mincho"/>
          <w:b/>
          <w:color w:val="000000"/>
          <w:lang w:eastAsia="ja-JP"/>
        </w:rPr>
        <w:t>HCL Technologies, Bangalore India (03/1991 – 02/1993)</w:t>
      </w:r>
    </w:p>
    <w:p w:rsidR="00A01FC8" w:rsidRPr="00945671" w:rsidP="00A01FC8" w14:paraId="581BC74A" w14:textId="77777777">
      <w:pPr>
        <w:pStyle w:val="ListParagraph"/>
        <w:numPr>
          <w:ilvl w:val="0"/>
          <w:numId w:val="24"/>
        </w:numPr>
        <w:ind w:left="360"/>
        <w:rPr>
          <w:rFonts w:eastAsia="MS Mincho"/>
          <w:b/>
          <w:color w:val="000000"/>
          <w:lang w:eastAsia="ja-JP"/>
        </w:rPr>
      </w:pPr>
      <w:r w:rsidRPr="00945671">
        <w:rPr>
          <w:rFonts w:eastAsia="MS Mincho"/>
          <w:b/>
          <w:color w:val="000000"/>
          <w:lang w:eastAsia="ja-JP"/>
        </w:rPr>
        <w:t xml:space="preserve">System Analyst </w:t>
      </w:r>
    </w:p>
    <w:p w:rsidR="00A01FC8" w:rsidRPr="00945671" w:rsidP="00A01FC8" w14:paraId="3CB959C5" w14:textId="77777777">
      <w:pPr>
        <w:shd w:val="clear" w:color="auto" w:fill="FFFFFF"/>
      </w:pPr>
      <w:r w:rsidRPr="00945671">
        <w:rPr>
          <w:rFonts w:eastAsia="MS Mincho"/>
          <w:iCs/>
          <w:color w:val="000000"/>
          <w:lang w:eastAsia="ja-JP"/>
        </w:rPr>
        <w:t>Description:</w:t>
      </w:r>
      <w:r w:rsidRPr="00945671">
        <w:rPr>
          <w:rFonts w:eastAsia="MS Mincho"/>
          <w:color w:val="000000"/>
          <w:lang w:eastAsia="ja-JP"/>
        </w:rPr>
        <w:t xml:space="preserve"> On the job training, Oracle certification. Hospital Management Systems, Billing Systems maintenance.</w:t>
      </w:r>
    </w:p>
    <w:p w:rsidR="00A01FC8" w:rsidRPr="00945671" w:rsidP="00A01FC8" w14:paraId="2DB5A605" w14:textId="77777777">
      <w:pPr>
        <w:shd w:val="clear" w:color="auto" w:fill="FFFFFF"/>
        <w:rPr>
          <w:rFonts w:eastAsia="MS Mincho"/>
          <w:b/>
          <w:color w:val="000000"/>
          <w:lang w:eastAsia="ja-JP"/>
        </w:rPr>
      </w:pPr>
    </w:p>
    <w:p w:rsidR="00A01FC8" w:rsidRPr="00945671" w:rsidP="00A01FC8" w14:paraId="2CAEE449" w14:textId="77777777">
      <w:pPr>
        <w:shd w:val="clear" w:color="auto" w:fill="FFFFFF"/>
        <w:rPr>
          <w:rFonts w:eastAsia="MS Mincho"/>
          <w:b/>
          <w:color w:val="000000"/>
          <w:lang w:eastAsia="ja-JP"/>
        </w:rPr>
      </w:pPr>
      <w:r w:rsidRPr="00945671">
        <w:rPr>
          <w:rFonts w:eastAsia="MS Mincho"/>
          <w:color w:val="000000"/>
          <w:lang w:eastAsia="ja-JP"/>
        </w:rPr>
        <w:t xml:space="preserve"> </w:t>
      </w:r>
      <w:r w:rsidRPr="00945671">
        <w:rPr>
          <w:rFonts w:eastAsia="MS Mincho"/>
          <w:b/>
          <w:color w:val="000000"/>
          <w:lang w:eastAsia="ja-JP"/>
        </w:rPr>
        <w:t>International Data Processing Ltd, New Delhi (05/1989 - 02/1991)</w:t>
      </w:r>
    </w:p>
    <w:p w:rsidR="00A01FC8" w:rsidRPr="00945671" w:rsidP="00A01FC8" w14:paraId="4C788F86" w14:textId="77777777">
      <w:pPr>
        <w:pStyle w:val="ListParagraph"/>
        <w:numPr>
          <w:ilvl w:val="0"/>
          <w:numId w:val="24"/>
        </w:numPr>
        <w:ind w:left="360"/>
        <w:rPr>
          <w:rFonts w:eastAsia="MS Mincho"/>
          <w:b/>
          <w:color w:val="000000"/>
          <w:lang w:eastAsia="ja-JP"/>
        </w:rPr>
      </w:pPr>
      <w:r w:rsidRPr="00945671">
        <w:rPr>
          <w:rFonts w:eastAsia="MS Mincho"/>
          <w:b/>
          <w:color w:val="000000"/>
          <w:lang w:eastAsia="ja-JP"/>
        </w:rPr>
        <w:t xml:space="preserve">Programmer Analyst </w:t>
      </w:r>
    </w:p>
    <w:p w:rsidR="00A01FC8" w:rsidRPr="00945671" w:rsidP="00A01FC8" w14:paraId="4826DAB3" w14:textId="77777777">
      <w:pPr>
        <w:shd w:val="clear" w:color="auto" w:fill="FFFFFF"/>
      </w:pPr>
      <w:r w:rsidRPr="00945671">
        <w:rPr>
          <w:rFonts w:eastAsia="MS Mincho"/>
          <w:iCs/>
          <w:color w:val="000000"/>
          <w:lang w:eastAsia="ja-JP"/>
        </w:rPr>
        <w:t>Description:</w:t>
      </w:r>
      <w:r w:rsidRPr="00945671">
        <w:rPr>
          <w:rFonts w:eastAsia="MS Mincho"/>
          <w:color w:val="000000"/>
          <w:lang w:eastAsia="ja-JP"/>
        </w:rPr>
        <w:t xml:space="preserve"> On the job training, Oracle certification. Billing Systems.</w:t>
      </w:r>
    </w:p>
    <w:p w:rsidR="00C7292C" w:rsidRPr="00945671" w:rsidP="007F24F5" w14:paraId="16B74A64" w14:textId="77777777">
      <w:pPr>
        <w:contextualSpacing/>
        <w:rPr>
          <w:rFonts w:eastAsia="MS Mincho"/>
          <w:bCs/>
          <w:color w:val="000000"/>
          <w:lang w:eastAsia="ja-JP"/>
        </w:rPr>
      </w:pPr>
    </w:p>
    <w:p w:rsidR="009A0E7C" w:rsidRPr="00945671" w:rsidP="009A0E7C" w14:paraId="10517722" w14:textId="77777777">
      <w:pPr>
        <w:contextualSpacing/>
        <w:rPr>
          <w:rFonts w:eastAsia="MS Mincho"/>
          <w:b/>
          <w:vanish/>
          <w:lang w:eastAsia="ja-JP"/>
        </w:rPr>
      </w:pPr>
      <w:r w:rsidRPr="00945671">
        <w:rPr>
          <w:rFonts w:eastAsia="MS Mincho"/>
          <w:b/>
          <w:lang w:eastAsia="ja-JP"/>
        </w:rPr>
        <w:t xml:space="preserve">Education </w:t>
      </w:r>
    </w:p>
    <w:p w:rsidR="009A0E7C" w:rsidRPr="00945671" w:rsidP="009A0E7C" w14:paraId="20540063" w14:textId="77777777">
      <w:pPr>
        <w:contextualSpacing/>
        <w:rPr>
          <w:rFonts w:eastAsia="MS Mincho"/>
          <w:lang w:eastAsia="ja-JP"/>
        </w:rPr>
      </w:pPr>
      <w:r w:rsidRPr="00945671">
        <w:rPr>
          <w:rFonts w:eastAsia="MS Mincho"/>
          <w:b/>
          <w:lang w:eastAsia="ja-JP"/>
        </w:rPr>
        <w:t>Qualifications</w:t>
      </w:r>
      <w:r w:rsidRPr="00945671">
        <w:rPr>
          <w:rFonts w:eastAsia="MS Mincho"/>
          <w:lang w:eastAsia="ja-JP"/>
        </w:rPr>
        <w:t>:</w:t>
      </w:r>
    </w:p>
    <w:p w:rsidR="009A0E7C" w:rsidRPr="00945671" w:rsidP="009A0E7C" w14:paraId="519F8FCF" w14:textId="77777777">
      <w:pPr>
        <w:pStyle w:val="ListParagraph"/>
        <w:numPr>
          <w:ilvl w:val="0"/>
          <w:numId w:val="25"/>
        </w:numPr>
        <w:rPr>
          <w:rFonts w:eastAsia="MS Mincho"/>
          <w:lang w:eastAsia="ja-JP"/>
        </w:rPr>
      </w:pPr>
      <w:r w:rsidRPr="00945671">
        <w:rPr>
          <w:rFonts w:eastAsia="MS Mincho"/>
          <w:lang w:eastAsia="ja-JP"/>
        </w:rPr>
        <w:t>Masters– Math and Computer Science–St Joseph’s College (Bharathidasan University), Tiruchirappalli, India.</w:t>
      </w:r>
    </w:p>
    <w:p w:rsidR="009A0E7C" w:rsidRPr="00945671" w:rsidP="009A0E7C" w14:paraId="715CDABA" w14:textId="77777777">
      <w:pPr>
        <w:pStyle w:val="ListParagraph"/>
        <w:ind w:left="360"/>
        <w:rPr>
          <w:rFonts w:eastAsia="MS Mincho"/>
          <w:lang w:eastAsia="ja-JP"/>
        </w:rPr>
      </w:pPr>
      <w:r w:rsidRPr="00945671">
        <w:rPr>
          <w:rFonts w:eastAsia="MS Mincho"/>
          <w:lang w:eastAsia="ja-JP"/>
        </w:rPr>
        <w:t>(June 1987 – June 1989)</w:t>
      </w:r>
    </w:p>
    <w:p w:rsidR="009A0E7C" w:rsidRPr="00945671" w:rsidP="009A0E7C" w14:paraId="12400C4E" w14:textId="77777777">
      <w:pPr>
        <w:contextualSpacing/>
        <w:rPr>
          <w:rFonts w:eastAsia="MS Mincho"/>
          <w:lang w:eastAsia="ja-JP"/>
        </w:rPr>
      </w:pPr>
    </w:p>
    <w:p w:rsidR="009A0E7C" w:rsidRPr="00945671" w:rsidP="009A0E7C" w14:paraId="3E24D431" w14:textId="77777777">
      <w:pPr>
        <w:contextualSpacing/>
        <w:rPr>
          <w:rFonts w:eastAsia="MS Mincho"/>
          <w:b/>
          <w:bCs/>
          <w:color w:val="000000"/>
          <w:lang w:eastAsia="ja-JP"/>
        </w:rPr>
      </w:pPr>
      <w:r w:rsidRPr="00945671">
        <w:rPr>
          <w:rFonts w:eastAsia="MS Mincho"/>
          <w:b/>
          <w:bCs/>
          <w:color w:val="000000"/>
          <w:lang w:eastAsia="ja-JP"/>
        </w:rPr>
        <w:t xml:space="preserve">Key courses and training </w:t>
      </w:r>
    </w:p>
    <w:p w:rsidR="009A0E7C" w:rsidRPr="00945671" w:rsidP="009A0E7C" w14:paraId="25ED3D0F" w14:textId="77777777">
      <w:pPr>
        <w:pStyle w:val="ListParagraph"/>
        <w:numPr>
          <w:ilvl w:val="0"/>
          <w:numId w:val="25"/>
        </w:numPr>
        <w:rPr>
          <w:rFonts w:eastAsia="MS Mincho"/>
          <w:bCs/>
          <w:color w:val="000000"/>
          <w:lang w:eastAsia="ja-JP"/>
        </w:rPr>
      </w:pPr>
      <w:r w:rsidRPr="00945671">
        <w:rPr>
          <w:bCs/>
          <w:color w:val="000000"/>
        </w:rPr>
        <w:t>Oracle</w:t>
      </w:r>
      <w:r w:rsidRPr="00945671">
        <w:rPr>
          <w:color w:val="000000"/>
        </w:rPr>
        <w:t xml:space="preserve"> SOA Suite and </w:t>
      </w:r>
      <w:r w:rsidRPr="00945671">
        <w:rPr>
          <w:bCs/>
          <w:color w:val="000000"/>
        </w:rPr>
        <w:t>Oracle Application</w:t>
      </w:r>
      <w:r w:rsidRPr="00945671">
        <w:rPr>
          <w:color w:val="000000"/>
        </w:rPr>
        <w:t xml:space="preserve"> Integration Architecture (AIA) Certification.</w:t>
      </w:r>
    </w:p>
    <w:p w:rsidR="009A0E7C" w:rsidRPr="00945671" w:rsidP="009A0E7C" w14:paraId="194C3973" w14:textId="77777777">
      <w:pPr>
        <w:pStyle w:val="ListParagraph"/>
        <w:numPr>
          <w:ilvl w:val="0"/>
          <w:numId w:val="25"/>
        </w:numPr>
        <w:rPr>
          <w:rFonts w:eastAsia="MS Mincho"/>
          <w:vanish/>
          <w:color w:val="000000"/>
          <w:lang w:eastAsia="ja-JP"/>
        </w:rPr>
      </w:pPr>
      <w:r w:rsidRPr="00945671">
        <w:rPr>
          <w:rFonts w:eastAsia="MS Mincho"/>
          <w:color w:val="000000"/>
          <w:lang w:eastAsia="ja-JP"/>
        </w:rPr>
        <w:t>Oracle Certification: 11i Extend Oracle Application: Building OA Framework</w:t>
      </w:r>
      <w:r w:rsidRPr="00945671">
        <w:rPr>
          <w:rFonts w:eastAsia="MS Mincho"/>
          <w:color w:val="000000"/>
          <w:lang w:eastAsia="ja-JP"/>
        </w:rPr>
        <w:br/>
        <w:t>Oracle Certification from an accredited Institute. Java Certification.</w:t>
      </w:r>
      <w:r w:rsidRPr="00945671">
        <w:rPr>
          <w:rFonts w:eastAsia="MS Mincho"/>
          <w:color w:val="000000"/>
          <w:lang w:eastAsia="ja-JP"/>
        </w:rPr>
        <w:br/>
      </w:r>
    </w:p>
    <w:p w:rsidR="002E57A4" w:rsidRPr="00945671" w:rsidP="002E57A4" w14:paraId="34875C33" w14:textId="77777777">
      <w:pPr>
        <w:rPr>
          <w:rFonts w:eastAsia="MS Mincho"/>
          <w:b/>
          <w:bCs/>
          <w:lang w:eastAsia="ja-JP"/>
        </w:rPr>
      </w:pPr>
    </w:p>
    <w:p w:rsidR="009A0E7C" w:rsidRPr="00945671" w:rsidP="002E57A4" w14:paraId="1C44B1D1" w14:textId="08A81DAE">
      <w:pPr>
        <w:rPr>
          <w:rFonts w:eastAsia="MS Mincho"/>
          <w:b/>
          <w:lang w:eastAsia="ja-JP"/>
        </w:rPr>
      </w:pPr>
      <w:r w:rsidRPr="00945671">
        <w:rPr>
          <w:rFonts w:eastAsia="MS Mincho"/>
          <w:b/>
          <w:bCs/>
          <w:lang w:eastAsia="ja-JP"/>
        </w:rPr>
        <w:t>Other relevant information</w:t>
      </w:r>
    </w:p>
    <w:p w:rsidR="009A0E7C" w:rsidRPr="00945671" w:rsidP="00C8717A" w14:paraId="12666BE1" w14:textId="77777777">
      <w:pPr>
        <w:pStyle w:val="ListParagraph"/>
        <w:numPr>
          <w:ilvl w:val="0"/>
          <w:numId w:val="36"/>
        </w:numPr>
        <w:shd w:val="clear" w:color="auto" w:fill="FFFFFF"/>
        <w:rPr>
          <w:rFonts w:eastAsia="MS Mincho"/>
          <w:vanish/>
          <w:color w:val="000000"/>
          <w:lang w:eastAsia="ja-JP"/>
        </w:rPr>
      </w:pPr>
    </w:p>
    <w:p w:rsidR="009A0E7C" w:rsidRPr="00945671" w:rsidP="00C8717A" w14:paraId="7E455F1E" w14:textId="77777777">
      <w:pPr>
        <w:pStyle w:val="ListParagraph"/>
        <w:numPr>
          <w:ilvl w:val="0"/>
          <w:numId w:val="36"/>
        </w:numPr>
        <w:ind w:left="360"/>
        <w:rPr>
          <w:rFonts w:eastAsia="MS Mincho"/>
          <w:color w:val="000000"/>
          <w:lang w:eastAsia="ja-JP"/>
        </w:rPr>
      </w:pPr>
      <w:r w:rsidRPr="00945671">
        <w:rPr>
          <w:rFonts w:eastAsia="MS Mincho"/>
          <w:bCs/>
          <w:color w:val="000000"/>
          <w:lang w:eastAsia="ja-JP"/>
        </w:rPr>
        <w:t>Member of</w:t>
      </w:r>
      <w:r w:rsidRPr="00945671">
        <w:rPr>
          <w:rFonts w:eastAsia="MS Mincho"/>
          <w:color w:val="000000"/>
          <w:lang w:eastAsia="ja-JP"/>
        </w:rPr>
        <w:t xml:space="preserve"> Oracle Development Tools User Group (ODTUG) and Application Technology Group (ATG)</w:t>
      </w:r>
    </w:p>
    <w:p w:rsidR="00C8717A" w:rsidRPr="00945671" w:rsidP="00C8717A" w14:paraId="24FF2906" w14:textId="6C93EBB2">
      <w:pPr>
        <w:pStyle w:val="ListParagraph"/>
        <w:numPr>
          <w:ilvl w:val="0"/>
          <w:numId w:val="36"/>
        </w:numPr>
        <w:ind w:left="360"/>
        <w:rPr>
          <w:rFonts w:eastAsia="MS Mincho"/>
          <w:color w:val="000000"/>
          <w:lang w:eastAsia="ja-JP"/>
        </w:rPr>
      </w:pPr>
      <w:r w:rsidRPr="00945671">
        <w:rPr>
          <w:rFonts w:eastAsia="MS Mincho"/>
          <w:color w:val="000000"/>
          <w:lang w:eastAsia="ja-JP"/>
        </w:rPr>
        <w:t xml:space="preserve">Member of </w:t>
      </w:r>
      <w:r w:rsidRPr="00945671" w:rsidR="003474BE">
        <w:rPr>
          <w:rFonts w:eastAsia="MS Mincho"/>
          <w:color w:val="000000"/>
          <w:lang w:eastAsia="ja-JP"/>
        </w:rPr>
        <w:t xml:space="preserve">Oracle </w:t>
      </w:r>
      <w:r w:rsidRPr="00945671">
        <w:rPr>
          <w:rFonts w:eastAsia="MS Mincho"/>
          <w:color w:val="000000"/>
          <w:lang w:eastAsia="ja-JP"/>
        </w:rPr>
        <w:t>C</w:t>
      </w:r>
      <w:r w:rsidRPr="00945671" w:rsidR="003474BE">
        <w:rPr>
          <w:rFonts w:eastAsia="MS Mincho"/>
          <w:color w:val="000000"/>
          <w:lang w:eastAsia="ja-JP"/>
        </w:rPr>
        <w:t>loud Community</w:t>
      </w:r>
    </w:p>
    <w:sectPr w:rsidSect="008C027E">
      <w:pgSz w:w="12240" w:h="15840" w:code="1"/>
      <w:pgMar w:top="1440" w:right="1080" w:bottom="270" w:left="1080" w:header="0" w:footer="432" w:gutter="0"/>
      <w:cols w:space="709"/>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730715C"/>
    <w:multiLevelType w:val="hybridMultilevel"/>
    <w:tmpl w:val="3D1E13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9942F9F"/>
    <w:multiLevelType w:val="hybridMultilevel"/>
    <w:tmpl w:val="5096F00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2FE41A6"/>
    <w:multiLevelType w:val="hybridMultilevel"/>
    <w:tmpl w:val="8EF8379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7804941"/>
    <w:multiLevelType w:val="hybridMultilevel"/>
    <w:tmpl w:val="182EF51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79E39B8"/>
    <w:multiLevelType w:val="hybridMultilevel"/>
    <w:tmpl w:val="2B723B3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FA06F61"/>
    <w:multiLevelType w:val="hybridMultilevel"/>
    <w:tmpl w:val="51521D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36E5D71"/>
    <w:multiLevelType w:val="hybridMultilevel"/>
    <w:tmpl w:val="18E45A3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253B0BCC"/>
    <w:multiLevelType w:val="hybridMultilevel"/>
    <w:tmpl w:val="C0A4E3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254B75E2"/>
    <w:multiLevelType w:val="hybridMultilevel"/>
    <w:tmpl w:val="99F4BAF6"/>
    <w:lvl w:ilvl="0">
      <w:start w:val="1"/>
      <w:numFmt w:val="bullet"/>
      <w:lvlText w:val=""/>
      <w:lvlJc w:val="left"/>
      <w:pPr>
        <w:ind w:left="840" w:hanging="360"/>
      </w:pPr>
      <w:rPr>
        <w:rFonts w:ascii="Symbol" w:hAnsi="Symbol" w:hint="default"/>
      </w:rPr>
    </w:lvl>
    <w:lvl w:ilvl="1" w:tentative="1">
      <w:start w:val="1"/>
      <w:numFmt w:val="bullet"/>
      <w:lvlText w:val="o"/>
      <w:lvlJc w:val="left"/>
      <w:pPr>
        <w:ind w:left="1560" w:hanging="360"/>
      </w:pPr>
      <w:rPr>
        <w:rFonts w:ascii="Courier New" w:hAnsi="Courier New" w:cs="Courier New" w:hint="default"/>
      </w:rPr>
    </w:lvl>
    <w:lvl w:ilvl="2" w:tentative="1">
      <w:start w:val="1"/>
      <w:numFmt w:val="bullet"/>
      <w:lvlText w:val=""/>
      <w:lvlJc w:val="left"/>
      <w:pPr>
        <w:ind w:left="2280" w:hanging="360"/>
      </w:pPr>
      <w:rPr>
        <w:rFonts w:ascii="Wingdings" w:hAnsi="Wingdings" w:hint="default"/>
      </w:rPr>
    </w:lvl>
    <w:lvl w:ilvl="3" w:tentative="1">
      <w:start w:val="1"/>
      <w:numFmt w:val="bullet"/>
      <w:lvlText w:val=""/>
      <w:lvlJc w:val="left"/>
      <w:pPr>
        <w:ind w:left="3000" w:hanging="360"/>
      </w:pPr>
      <w:rPr>
        <w:rFonts w:ascii="Symbol" w:hAnsi="Symbol" w:hint="default"/>
      </w:rPr>
    </w:lvl>
    <w:lvl w:ilvl="4" w:tentative="1">
      <w:start w:val="1"/>
      <w:numFmt w:val="bullet"/>
      <w:lvlText w:val="o"/>
      <w:lvlJc w:val="left"/>
      <w:pPr>
        <w:ind w:left="3720" w:hanging="360"/>
      </w:pPr>
      <w:rPr>
        <w:rFonts w:ascii="Courier New" w:hAnsi="Courier New" w:cs="Courier New" w:hint="default"/>
      </w:rPr>
    </w:lvl>
    <w:lvl w:ilvl="5" w:tentative="1">
      <w:start w:val="1"/>
      <w:numFmt w:val="bullet"/>
      <w:lvlText w:val=""/>
      <w:lvlJc w:val="left"/>
      <w:pPr>
        <w:ind w:left="4440" w:hanging="360"/>
      </w:pPr>
      <w:rPr>
        <w:rFonts w:ascii="Wingdings" w:hAnsi="Wingdings" w:hint="default"/>
      </w:rPr>
    </w:lvl>
    <w:lvl w:ilvl="6" w:tentative="1">
      <w:start w:val="1"/>
      <w:numFmt w:val="bullet"/>
      <w:lvlText w:val=""/>
      <w:lvlJc w:val="left"/>
      <w:pPr>
        <w:ind w:left="5160" w:hanging="360"/>
      </w:pPr>
      <w:rPr>
        <w:rFonts w:ascii="Symbol" w:hAnsi="Symbol" w:hint="default"/>
      </w:rPr>
    </w:lvl>
    <w:lvl w:ilvl="7" w:tentative="1">
      <w:start w:val="1"/>
      <w:numFmt w:val="bullet"/>
      <w:lvlText w:val="o"/>
      <w:lvlJc w:val="left"/>
      <w:pPr>
        <w:ind w:left="5880" w:hanging="360"/>
      </w:pPr>
      <w:rPr>
        <w:rFonts w:ascii="Courier New" w:hAnsi="Courier New" w:cs="Courier New" w:hint="default"/>
      </w:rPr>
    </w:lvl>
    <w:lvl w:ilvl="8" w:tentative="1">
      <w:start w:val="1"/>
      <w:numFmt w:val="bullet"/>
      <w:lvlText w:val=""/>
      <w:lvlJc w:val="left"/>
      <w:pPr>
        <w:ind w:left="6600" w:hanging="360"/>
      </w:pPr>
      <w:rPr>
        <w:rFonts w:ascii="Wingdings" w:hAnsi="Wingdings" w:hint="default"/>
      </w:rPr>
    </w:lvl>
  </w:abstractNum>
  <w:abstractNum w:abstractNumId="9">
    <w:nsid w:val="2F8708CA"/>
    <w:multiLevelType w:val="hybridMultilevel"/>
    <w:tmpl w:val="29B434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31537C3D"/>
    <w:multiLevelType w:val="hybridMultilevel"/>
    <w:tmpl w:val="1910C37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2A10206"/>
    <w:multiLevelType w:val="hybridMultilevel"/>
    <w:tmpl w:val="A762F4C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6384D56"/>
    <w:multiLevelType w:val="hybridMultilevel"/>
    <w:tmpl w:val="6068DEA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79E577B"/>
    <w:multiLevelType w:val="hybridMultilevel"/>
    <w:tmpl w:val="85BC1B3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8073621"/>
    <w:multiLevelType w:val="hybridMultilevel"/>
    <w:tmpl w:val="A97A55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3B637BA1"/>
    <w:multiLevelType w:val="hybridMultilevel"/>
    <w:tmpl w:val="5804F6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3E2D7548"/>
    <w:multiLevelType w:val="hybridMultilevel"/>
    <w:tmpl w:val="46DAABF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17">
    <w:nsid w:val="3F5E2898"/>
    <w:multiLevelType w:val="hybridMultilevel"/>
    <w:tmpl w:val="66D09D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4750057A"/>
    <w:multiLevelType w:val="hybridMultilevel"/>
    <w:tmpl w:val="988822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47C81603"/>
    <w:multiLevelType w:val="hybridMultilevel"/>
    <w:tmpl w:val="650E39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EC0692C"/>
    <w:multiLevelType w:val="hybridMultilevel"/>
    <w:tmpl w:val="36CA49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4FB50CA5"/>
    <w:multiLevelType w:val="hybridMultilevel"/>
    <w:tmpl w:val="B300849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51D35CA8"/>
    <w:multiLevelType w:val="multilevel"/>
    <w:tmpl w:val="E8BC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26238F8"/>
    <w:multiLevelType w:val="hybridMultilevel"/>
    <w:tmpl w:val="6CDCB8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556255AF"/>
    <w:multiLevelType w:val="hybridMultilevel"/>
    <w:tmpl w:val="D6340B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57940C43"/>
    <w:multiLevelType w:val="hybridMultilevel"/>
    <w:tmpl w:val="4A7A77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61042389"/>
    <w:multiLevelType w:val="hybridMultilevel"/>
    <w:tmpl w:val="E390A9E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65D9057F"/>
    <w:multiLevelType w:val="hybridMultilevel"/>
    <w:tmpl w:val="3232363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678C24EA"/>
    <w:multiLevelType w:val="hybridMultilevel"/>
    <w:tmpl w:val="E26851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6FEF7C8E"/>
    <w:multiLevelType w:val="hybridMultilevel"/>
    <w:tmpl w:val="45E01F0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70D60AE3"/>
    <w:multiLevelType w:val="hybridMultilevel"/>
    <w:tmpl w:val="0E16E09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1">
    <w:nsid w:val="73777FAF"/>
    <w:multiLevelType w:val="multilevel"/>
    <w:tmpl w:val="6FC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AF2848"/>
    <w:multiLevelType w:val="hybridMultilevel"/>
    <w:tmpl w:val="1F74FB3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7B3C0096"/>
    <w:multiLevelType w:val="hybridMultilevel"/>
    <w:tmpl w:val="F81271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7CA62CEE"/>
    <w:multiLevelType w:val="hybridMultilevel"/>
    <w:tmpl w:val="D5ACE61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876703461">
    <w:abstractNumId w:val="16"/>
  </w:num>
  <w:num w:numId="2" w16cid:durableId="1959295260">
    <w:abstractNumId w:val="19"/>
  </w:num>
  <w:num w:numId="3" w16cid:durableId="233858900">
    <w:abstractNumId w:val="14"/>
  </w:num>
  <w:num w:numId="4" w16cid:durableId="1381130951">
    <w:abstractNumId w:val="20"/>
  </w:num>
  <w:num w:numId="5" w16cid:durableId="2120181609">
    <w:abstractNumId w:val="12"/>
  </w:num>
  <w:num w:numId="6" w16cid:durableId="319622729">
    <w:abstractNumId w:val="6"/>
  </w:num>
  <w:num w:numId="7" w16cid:durableId="49311854">
    <w:abstractNumId w:val="1"/>
  </w:num>
  <w:num w:numId="8" w16cid:durableId="710232651">
    <w:abstractNumId w:val="29"/>
  </w:num>
  <w:num w:numId="9" w16cid:durableId="896551885">
    <w:abstractNumId w:val="25"/>
  </w:num>
  <w:num w:numId="10" w16cid:durableId="1563638313">
    <w:abstractNumId w:val="10"/>
  </w:num>
  <w:num w:numId="11" w16cid:durableId="2133089846">
    <w:abstractNumId w:val="2"/>
  </w:num>
  <w:num w:numId="12" w16cid:durableId="1202548976">
    <w:abstractNumId w:val="13"/>
  </w:num>
  <w:num w:numId="13" w16cid:durableId="355346214">
    <w:abstractNumId w:val="15"/>
  </w:num>
  <w:num w:numId="14" w16cid:durableId="2101900801">
    <w:abstractNumId w:val="27"/>
  </w:num>
  <w:num w:numId="15" w16cid:durableId="767116318">
    <w:abstractNumId w:val="24"/>
  </w:num>
  <w:num w:numId="16" w16cid:durableId="1991128181">
    <w:abstractNumId w:val="32"/>
  </w:num>
  <w:num w:numId="17" w16cid:durableId="117259556">
    <w:abstractNumId w:val="4"/>
  </w:num>
  <w:num w:numId="18" w16cid:durableId="223832656">
    <w:abstractNumId w:val="0"/>
  </w:num>
  <w:num w:numId="19" w16cid:durableId="497616004">
    <w:abstractNumId w:val="11"/>
  </w:num>
  <w:num w:numId="20" w16cid:durableId="1418863239">
    <w:abstractNumId w:val="34"/>
  </w:num>
  <w:num w:numId="21" w16cid:durableId="794786337">
    <w:abstractNumId w:val="28"/>
  </w:num>
  <w:num w:numId="22" w16cid:durableId="1150319705">
    <w:abstractNumId w:val="16"/>
  </w:num>
  <w:num w:numId="23" w16cid:durableId="626351103">
    <w:abstractNumId w:val="31"/>
  </w:num>
  <w:num w:numId="24" w16cid:durableId="1896771397">
    <w:abstractNumId w:val="8"/>
  </w:num>
  <w:num w:numId="25" w16cid:durableId="393238529">
    <w:abstractNumId w:val="30"/>
  </w:num>
  <w:num w:numId="26" w16cid:durableId="1093865740">
    <w:abstractNumId w:val="7"/>
  </w:num>
  <w:num w:numId="27" w16cid:durableId="1872108159">
    <w:abstractNumId w:val="17"/>
  </w:num>
  <w:num w:numId="28" w16cid:durableId="1925144785">
    <w:abstractNumId w:val="18"/>
  </w:num>
  <w:num w:numId="29" w16cid:durableId="1533809088">
    <w:abstractNumId w:val="26"/>
  </w:num>
  <w:num w:numId="30" w16cid:durableId="409616782">
    <w:abstractNumId w:val="5"/>
  </w:num>
  <w:num w:numId="31" w16cid:durableId="990256861">
    <w:abstractNumId w:val="5"/>
  </w:num>
  <w:num w:numId="32" w16cid:durableId="34931419">
    <w:abstractNumId w:val="9"/>
  </w:num>
  <w:num w:numId="33" w16cid:durableId="1095590747">
    <w:abstractNumId w:val="21"/>
  </w:num>
  <w:num w:numId="34" w16cid:durableId="64114458">
    <w:abstractNumId w:val="7"/>
  </w:num>
  <w:num w:numId="35" w16cid:durableId="1405028925">
    <w:abstractNumId w:val="23"/>
  </w:num>
  <w:num w:numId="36" w16cid:durableId="1103919371">
    <w:abstractNumId w:val="33"/>
  </w:num>
  <w:num w:numId="37" w16cid:durableId="801923465">
    <w:abstractNumId w:val="8"/>
  </w:num>
  <w:num w:numId="38" w16cid:durableId="844978492">
    <w:abstractNumId w:val="7"/>
  </w:num>
  <w:num w:numId="39" w16cid:durableId="1157651815">
    <w:abstractNumId w:val="22"/>
  </w:num>
  <w:num w:numId="40" w16cid:durableId="1625696225">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attachedTemplate r:id="rId1"/>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rawingGridHorizontalSpacing w:val="100"/>
  <w:displayHorizontalDrawingGridEvery w:val="0"/>
  <w:displayVerticalDrawingGridEvery w:val="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49"/>
    <w:rsid w:val="0000000D"/>
    <w:rsid w:val="00000272"/>
    <w:rsid w:val="00000A82"/>
    <w:rsid w:val="00000AC4"/>
    <w:rsid w:val="00000F1D"/>
    <w:rsid w:val="00002237"/>
    <w:rsid w:val="00002B36"/>
    <w:rsid w:val="0000568F"/>
    <w:rsid w:val="00006212"/>
    <w:rsid w:val="00006A09"/>
    <w:rsid w:val="00007581"/>
    <w:rsid w:val="00007941"/>
    <w:rsid w:val="00010126"/>
    <w:rsid w:val="00010C4B"/>
    <w:rsid w:val="00011D5F"/>
    <w:rsid w:val="00011F12"/>
    <w:rsid w:val="00012098"/>
    <w:rsid w:val="000138E8"/>
    <w:rsid w:val="0001436B"/>
    <w:rsid w:val="0001438D"/>
    <w:rsid w:val="0001518C"/>
    <w:rsid w:val="00015219"/>
    <w:rsid w:val="0001548A"/>
    <w:rsid w:val="00015A13"/>
    <w:rsid w:val="000204E8"/>
    <w:rsid w:val="0002095A"/>
    <w:rsid w:val="00021418"/>
    <w:rsid w:val="000214F5"/>
    <w:rsid w:val="00021C1A"/>
    <w:rsid w:val="00022B40"/>
    <w:rsid w:val="00023AE2"/>
    <w:rsid w:val="00026AE0"/>
    <w:rsid w:val="00027276"/>
    <w:rsid w:val="000305FA"/>
    <w:rsid w:val="0003091E"/>
    <w:rsid w:val="00031D62"/>
    <w:rsid w:val="00031E0F"/>
    <w:rsid w:val="00033150"/>
    <w:rsid w:val="0003333C"/>
    <w:rsid w:val="00033368"/>
    <w:rsid w:val="00035458"/>
    <w:rsid w:val="00035B00"/>
    <w:rsid w:val="00035B0D"/>
    <w:rsid w:val="000364FD"/>
    <w:rsid w:val="00036BFA"/>
    <w:rsid w:val="00036C6F"/>
    <w:rsid w:val="00040A3E"/>
    <w:rsid w:val="00040F3E"/>
    <w:rsid w:val="00041407"/>
    <w:rsid w:val="0004246D"/>
    <w:rsid w:val="000436E9"/>
    <w:rsid w:val="000439CD"/>
    <w:rsid w:val="00047F2C"/>
    <w:rsid w:val="000510B8"/>
    <w:rsid w:val="0005163E"/>
    <w:rsid w:val="000517E3"/>
    <w:rsid w:val="0005214D"/>
    <w:rsid w:val="00053A12"/>
    <w:rsid w:val="000548DE"/>
    <w:rsid w:val="00054C14"/>
    <w:rsid w:val="0005506D"/>
    <w:rsid w:val="00055E91"/>
    <w:rsid w:val="00057CB9"/>
    <w:rsid w:val="000609D2"/>
    <w:rsid w:val="00061B5D"/>
    <w:rsid w:val="00061E55"/>
    <w:rsid w:val="00062061"/>
    <w:rsid w:val="00062399"/>
    <w:rsid w:val="00062B49"/>
    <w:rsid w:val="0006321E"/>
    <w:rsid w:val="00064876"/>
    <w:rsid w:val="00064BD5"/>
    <w:rsid w:val="00065050"/>
    <w:rsid w:val="00066104"/>
    <w:rsid w:val="00066517"/>
    <w:rsid w:val="00066729"/>
    <w:rsid w:val="000673AC"/>
    <w:rsid w:val="00067AE1"/>
    <w:rsid w:val="00070FD4"/>
    <w:rsid w:val="000720F4"/>
    <w:rsid w:val="000725A2"/>
    <w:rsid w:val="00072DE2"/>
    <w:rsid w:val="000733B6"/>
    <w:rsid w:val="000738E3"/>
    <w:rsid w:val="0007467D"/>
    <w:rsid w:val="00076128"/>
    <w:rsid w:val="00077509"/>
    <w:rsid w:val="00080498"/>
    <w:rsid w:val="00081633"/>
    <w:rsid w:val="00081F9F"/>
    <w:rsid w:val="00083F46"/>
    <w:rsid w:val="000846F2"/>
    <w:rsid w:val="00084E40"/>
    <w:rsid w:val="00085B14"/>
    <w:rsid w:val="0008616C"/>
    <w:rsid w:val="00086E9D"/>
    <w:rsid w:val="00087311"/>
    <w:rsid w:val="0008798E"/>
    <w:rsid w:val="0008799E"/>
    <w:rsid w:val="00090F23"/>
    <w:rsid w:val="0009307A"/>
    <w:rsid w:val="000939A7"/>
    <w:rsid w:val="000941FD"/>
    <w:rsid w:val="00094554"/>
    <w:rsid w:val="00094B8B"/>
    <w:rsid w:val="00094D1C"/>
    <w:rsid w:val="000958C5"/>
    <w:rsid w:val="00097026"/>
    <w:rsid w:val="000971DF"/>
    <w:rsid w:val="0009774A"/>
    <w:rsid w:val="000A0181"/>
    <w:rsid w:val="000A05CF"/>
    <w:rsid w:val="000A221C"/>
    <w:rsid w:val="000A2537"/>
    <w:rsid w:val="000A33D3"/>
    <w:rsid w:val="000A3605"/>
    <w:rsid w:val="000A3817"/>
    <w:rsid w:val="000A3CA0"/>
    <w:rsid w:val="000A4A15"/>
    <w:rsid w:val="000A752B"/>
    <w:rsid w:val="000B04B7"/>
    <w:rsid w:val="000B0AB5"/>
    <w:rsid w:val="000B0B30"/>
    <w:rsid w:val="000B2C13"/>
    <w:rsid w:val="000B4ACB"/>
    <w:rsid w:val="000B4B34"/>
    <w:rsid w:val="000B5342"/>
    <w:rsid w:val="000B69AF"/>
    <w:rsid w:val="000B6A1B"/>
    <w:rsid w:val="000B799F"/>
    <w:rsid w:val="000C04D2"/>
    <w:rsid w:val="000C1219"/>
    <w:rsid w:val="000C25CD"/>
    <w:rsid w:val="000C354F"/>
    <w:rsid w:val="000C3B29"/>
    <w:rsid w:val="000C419B"/>
    <w:rsid w:val="000C43C7"/>
    <w:rsid w:val="000C5B92"/>
    <w:rsid w:val="000C5F41"/>
    <w:rsid w:val="000C60BD"/>
    <w:rsid w:val="000C750E"/>
    <w:rsid w:val="000D099A"/>
    <w:rsid w:val="000D209A"/>
    <w:rsid w:val="000D20A7"/>
    <w:rsid w:val="000D37BB"/>
    <w:rsid w:val="000D3818"/>
    <w:rsid w:val="000D4E62"/>
    <w:rsid w:val="000D5916"/>
    <w:rsid w:val="000D5CF7"/>
    <w:rsid w:val="000D63DE"/>
    <w:rsid w:val="000D6DC5"/>
    <w:rsid w:val="000D7016"/>
    <w:rsid w:val="000D72FF"/>
    <w:rsid w:val="000D7303"/>
    <w:rsid w:val="000E0388"/>
    <w:rsid w:val="000E14B1"/>
    <w:rsid w:val="000E17BB"/>
    <w:rsid w:val="000E2DC5"/>
    <w:rsid w:val="000E4465"/>
    <w:rsid w:val="000E5426"/>
    <w:rsid w:val="000E545B"/>
    <w:rsid w:val="000F1A48"/>
    <w:rsid w:val="000F1E1A"/>
    <w:rsid w:val="000F1E67"/>
    <w:rsid w:val="000F2E75"/>
    <w:rsid w:val="000F3771"/>
    <w:rsid w:val="000F3885"/>
    <w:rsid w:val="000F40CD"/>
    <w:rsid w:val="000F44F9"/>
    <w:rsid w:val="000F49AA"/>
    <w:rsid w:val="000F4BD2"/>
    <w:rsid w:val="000F7519"/>
    <w:rsid w:val="001020A9"/>
    <w:rsid w:val="001025AD"/>
    <w:rsid w:val="0010283F"/>
    <w:rsid w:val="00102CD8"/>
    <w:rsid w:val="0010343F"/>
    <w:rsid w:val="0010389E"/>
    <w:rsid w:val="00106859"/>
    <w:rsid w:val="00110BAA"/>
    <w:rsid w:val="0011247E"/>
    <w:rsid w:val="001127DE"/>
    <w:rsid w:val="00113D3D"/>
    <w:rsid w:val="00120801"/>
    <w:rsid w:val="00120C0D"/>
    <w:rsid w:val="00122DC9"/>
    <w:rsid w:val="00123941"/>
    <w:rsid w:val="00123A57"/>
    <w:rsid w:val="0012434F"/>
    <w:rsid w:val="001248BB"/>
    <w:rsid w:val="001256F7"/>
    <w:rsid w:val="001259EE"/>
    <w:rsid w:val="00126327"/>
    <w:rsid w:val="001300EB"/>
    <w:rsid w:val="0013029F"/>
    <w:rsid w:val="0013085F"/>
    <w:rsid w:val="00130ACF"/>
    <w:rsid w:val="00131454"/>
    <w:rsid w:val="00131AA1"/>
    <w:rsid w:val="001329BA"/>
    <w:rsid w:val="00135816"/>
    <w:rsid w:val="001358E0"/>
    <w:rsid w:val="00135C85"/>
    <w:rsid w:val="00136187"/>
    <w:rsid w:val="001366A1"/>
    <w:rsid w:val="00136943"/>
    <w:rsid w:val="00136CB9"/>
    <w:rsid w:val="001377CA"/>
    <w:rsid w:val="00137D85"/>
    <w:rsid w:val="00141B51"/>
    <w:rsid w:val="00141C71"/>
    <w:rsid w:val="0014207A"/>
    <w:rsid w:val="001421DE"/>
    <w:rsid w:val="0014377F"/>
    <w:rsid w:val="001438C6"/>
    <w:rsid w:val="00143B00"/>
    <w:rsid w:val="00145828"/>
    <w:rsid w:val="00151548"/>
    <w:rsid w:val="00151D9A"/>
    <w:rsid w:val="001527A6"/>
    <w:rsid w:val="001546AF"/>
    <w:rsid w:val="00155B6E"/>
    <w:rsid w:val="0015780C"/>
    <w:rsid w:val="0016067D"/>
    <w:rsid w:val="00160C0E"/>
    <w:rsid w:val="001628F5"/>
    <w:rsid w:val="00162C08"/>
    <w:rsid w:val="00162FA9"/>
    <w:rsid w:val="00163A24"/>
    <w:rsid w:val="001643FA"/>
    <w:rsid w:val="00164D49"/>
    <w:rsid w:val="00165482"/>
    <w:rsid w:val="00166A14"/>
    <w:rsid w:val="00170612"/>
    <w:rsid w:val="001707F4"/>
    <w:rsid w:val="00170D80"/>
    <w:rsid w:val="001724CF"/>
    <w:rsid w:val="00172BE4"/>
    <w:rsid w:val="001733C3"/>
    <w:rsid w:val="001744A1"/>
    <w:rsid w:val="00174537"/>
    <w:rsid w:val="00176BAB"/>
    <w:rsid w:val="00181995"/>
    <w:rsid w:val="001831ED"/>
    <w:rsid w:val="001838A6"/>
    <w:rsid w:val="00183A08"/>
    <w:rsid w:val="00183B33"/>
    <w:rsid w:val="00184BB4"/>
    <w:rsid w:val="001850CB"/>
    <w:rsid w:val="001854E5"/>
    <w:rsid w:val="00190A3E"/>
    <w:rsid w:val="001910AD"/>
    <w:rsid w:val="001919AE"/>
    <w:rsid w:val="00193266"/>
    <w:rsid w:val="00193AA6"/>
    <w:rsid w:val="00193EBE"/>
    <w:rsid w:val="001955EB"/>
    <w:rsid w:val="001A0551"/>
    <w:rsid w:val="001A0650"/>
    <w:rsid w:val="001A1771"/>
    <w:rsid w:val="001A19DC"/>
    <w:rsid w:val="001A2608"/>
    <w:rsid w:val="001A3243"/>
    <w:rsid w:val="001A3560"/>
    <w:rsid w:val="001A3C7E"/>
    <w:rsid w:val="001A45AD"/>
    <w:rsid w:val="001A5004"/>
    <w:rsid w:val="001A51A1"/>
    <w:rsid w:val="001A582E"/>
    <w:rsid w:val="001A6056"/>
    <w:rsid w:val="001A6AA3"/>
    <w:rsid w:val="001A7095"/>
    <w:rsid w:val="001A738A"/>
    <w:rsid w:val="001B12AF"/>
    <w:rsid w:val="001B31E8"/>
    <w:rsid w:val="001B35E7"/>
    <w:rsid w:val="001B5427"/>
    <w:rsid w:val="001C00CA"/>
    <w:rsid w:val="001C037C"/>
    <w:rsid w:val="001C0FB3"/>
    <w:rsid w:val="001C1F1F"/>
    <w:rsid w:val="001C2001"/>
    <w:rsid w:val="001C2D85"/>
    <w:rsid w:val="001C3A3A"/>
    <w:rsid w:val="001C3BCC"/>
    <w:rsid w:val="001C438D"/>
    <w:rsid w:val="001C448C"/>
    <w:rsid w:val="001C4E41"/>
    <w:rsid w:val="001C634B"/>
    <w:rsid w:val="001C6CAF"/>
    <w:rsid w:val="001C7F0F"/>
    <w:rsid w:val="001D0125"/>
    <w:rsid w:val="001D1E20"/>
    <w:rsid w:val="001D27C4"/>
    <w:rsid w:val="001D3302"/>
    <w:rsid w:val="001D46D9"/>
    <w:rsid w:val="001E19E5"/>
    <w:rsid w:val="001E4D8E"/>
    <w:rsid w:val="001E5C85"/>
    <w:rsid w:val="001E7F68"/>
    <w:rsid w:val="001F0B94"/>
    <w:rsid w:val="001F29F5"/>
    <w:rsid w:val="001F3ED4"/>
    <w:rsid w:val="001F624C"/>
    <w:rsid w:val="001F6C70"/>
    <w:rsid w:val="001F720F"/>
    <w:rsid w:val="001F7D1B"/>
    <w:rsid w:val="00200003"/>
    <w:rsid w:val="0020022A"/>
    <w:rsid w:val="002008B1"/>
    <w:rsid w:val="0020187A"/>
    <w:rsid w:val="002019FF"/>
    <w:rsid w:val="002022E0"/>
    <w:rsid w:val="00202DB1"/>
    <w:rsid w:val="00202F85"/>
    <w:rsid w:val="00205DEA"/>
    <w:rsid w:val="00206526"/>
    <w:rsid w:val="002065ED"/>
    <w:rsid w:val="002072B8"/>
    <w:rsid w:val="002072FD"/>
    <w:rsid w:val="00207C19"/>
    <w:rsid w:val="002101E9"/>
    <w:rsid w:val="00211F69"/>
    <w:rsid w:val="00211F93"/>
    <w:rsid w:val="00214A4D"/>
    <w:rsid w:val="0021615C"/>
    <w:rsid w:val="00216E9A"/>
    <w:rsid w:val="00217CDC"/>
    <w:rsid w:val="00220471"/>
    <w:rsid w:val="002213C7"/>
    <w:rsid w:val="00221483"/>
    <w:rsid w:val="00221A26"/>
    <w:rsid w:val="002228C9"/>
    <w:rsid w:val="0022488F"/>
    <w:rsid w:val="00226A97"/>
    <w:rsid w:val="00226FDB"/>
    <w:rsid w:val="002274B5"/>
    <w:rsid w:val="00231344"/>
    <w:rsid w:val="0023240B"/>
    <w:rsid w:val="0023245E"/>
    <w:rsid w:val="00232DE7"/>
    <w:rsid w:val="00233C8F"/>
    <w:rsid w:val="00234154"/>
    <w:rsid w:val="00234FEB"/>
    <w:rsid w:val="0023548F"/>
    <w:rsid w:val="0023598C"/>
    <w:rsid w:val="00235AA3"/>
    <w:rsid w:val="00235C95"/>
    <w:rsid w:val="00237394"/>
    <w:rsid w:val="00237486"/>
    <w:rsid w:val="00237ACF"/>
    <w:rsid w:val="00240240"/>
    <w:rsid w:val="0024036C"/>
    <w:rsid w:val="00240939"/>
    <w:rsid w:val="002415C4"/>
    <w:rsid w:val="00241619"/>
    <w:rsid w:val="00241659"/>
    <w:rsid w:val="00241DFE"/>
    <w:rsid w:val="00242F7C"/>
    <w:rsid w:val="002438E8"/>
    <w:rsid w:val="0024459C"/>
    <w:rsid w:val="0024579A"/>
    <w:rsid w:val="0024758B"/>
    <w:rsid w:val="0025003C"/>
    <w:rsid w:val="00250258"/>
    <w:rsid w:val="00251D0E"/>
    <w:rsid w:val="00252497"/>
    <w:rsid w:val="00252FD4"/>
    <w:rsid w:val="00253630"/>
    <w:rsid w:val="00253C0B"/>
    <w:rsid w:val="00253C5D"/>
    <w:rsid w:val="00253D1A"/>
    <w:rsid w:val="00254179"/>
    <w:rsid w:val="0025422D"/>
    <w:rsid w:val="002570DA"/>
    <w:rsid w:val="00260AC1"/>
    <w:rsid w:val="00261611"/>
    <w:rsid w:val="00262355"/>
    <w:rsid w:val="00264FC8"/>
    <w:rsid w:val="002655CE"/>
    <w:rsid w:val="002656E4"/>
    <w:rsid w:val="00265754"/>
    <w:rsid w:val="002661B5"/>
    <w:rsid w:val="0026623C"/>
    <w:rsid w:val="0026639F"/>
    <w:rsid w:val="002668EC"/>
    <w:rsid w:val="00266D34"/>
    <w:rsid w:val="00267151"/>
    <w:rsid w:val="0026786C"/>
    <w:rsid w:val="00270E03"/>
    <w:rsid w:val="0027276A"/>
    <w:rsid w:val="0027341B"/>
    <w:rsid w:val="00276867"/>
    <w:rsid w:val="00276F38"/>
    <w:rsid w:val="002770CA"/>
    <w:rsid w:val="00280987"/>
    <w:rsid w:val="0028122D"/>
    <w:rsid w:val="00281521"/>
    <w:rsid w:val="00281AB3"/>
    <w:rsid w:val="00282286"/>
    <w:rsid w:val="00282CA6"/>
    <w:rsid w:val="00283C9E"/>
    <w:rsid w:val="00283F75"/>
    <w:rsid w:val="0028412D"/>
    <w:rsid w:val="00284D31"/>
    <w:rsid w:val="00286C5F"/>
    <w:rsid w:val="00290D1F"/>
    <w:rsid w:val="00290DD9"/>
    <w:rsid w:val="00290F56"/>
    <w:rsid w:val="002912A7"/>
    <w:rsid w:val="002918E4"/>
    <w:rsid w:val="002922F2"/>
    <w:rsid w:val="00293EB5"/>
    <w:rsid w:val="00294C7E"/>
    <w:rsid w:val="00294E4D"/>
    <w:rsid w:val="002958B9"/>
    <w:rsid w:val="00295BDB"/>
    <w:rsid w:val="00296311"/>
    <w:rsid w:val="00296E60"/>
    <w:rsid w:val="002972DE"/>
    <w:rsid w:val="002A283C"/>
    <w:rsid w:val="002A3959"/>
    <w:rsid w:val="002A6673"/>
    <w:rsid w:val="002A7576"/>
    <w:rsid w:val="002A7A15"/>
    <w:rsid w:val="002B0493"/>
    <w:rsid w:val="002B0EAA"/>
    <w:rsid w:val="002B3422"/>
    <w:rsid w:val="002B6C91"/>
    <w:rsid w:val="002B6ECD"/>
    <w:rsid w:val="002C1990"/>
    <w:rsid w:val="002C2F2A"/>
    <w:rsid w:val="002C32A4"/>
    <w:rsid w:val="002C3743"/>
    <w:rsid w:val="002C3A36"/>
    <w:rsid w:val="002C45FF"/>
    <w:rsid w:val="002C4CC5"/>
    <w:rsid w:val="002C52F7"/>
    <w:rsid w:val="002C7C9E"/>
    <w:rsid w:val="002D1493"/>
    <w:rsid w:val="002D1551"/>
    <w:rsid w:val="002D1E8F"/>
    <w:rsid w:val="002D25DA"/>
    <w:rsid w:val="002D2E0B"/>
    <w:rsid w:val="002D3C84"/>
    <w:rsid w:val="002D46E7"/>
    <w:rsid w:val="002D4C49"/>
    <w:rsid w:val="002D5A15"/>
    <w:rsid w:val="002D641E"/>
    <w:rsid w:val="002D6BAC"/>
    <w:rsid w:val="002D71C0"/>
    <w:rsid w:val="002E0BEE"/>
    <w:rsid w:val="002E0D6E"/>
    <w:rsid w:val="002E320D"/>
    <w:rsid w:val="002E4A5E"/>
    <w:rsid w:val="002E4AFF"/>
    <w:rsid w:val="002E57A4"/>
    <w:rsid w:val="002E5E36"/>
    <w:rsid w:val="002E7482"/>
    <w:rsid w:val="002E7B5F"/>
    <w:rsid w:val="002F0785"/>
    <w:rsid w:val="002F365F"/>
    <w:rsid w:val="002F3D74"/>
    <w:rsid w:val="002F3F51"/>
    <w:rsid w:val="002F4A12"/>
    <w:rsid w:val="002F4D86"/>
    <w:rsid w:val="002F5013"/>
    <w:rsid w:val="002F61A4"/>
    <w:rsid w:val="002F68DB"/>
    <w:rsid w:val="002F794D"/>
    <w:rsid w:val="003003CB"/>
    <w:rsid w:val="003004DC"/>
    <w:rsid w:val="00300584"/>
    <w:rsid w:val="00301AF4"/>
    <w:rsid w:val="00302807"/>
    <w:rsid w:val="003031EC"/>
    <w:rsid w:val="00303F04"/>
    <w:rsid w:val="0030440E"/>
    <w:rsid w:val="00304CCA"/>
    <w:rsid w:val="00305093"/>
    <w:rsid w:val="00305C36"/>
    <w:rsid w:val="00311556"/>
    <w:rsid w:val="003125F6"/>
    <w:rsid w:val="003137A7"/>
    <w:rsid w:val="00314929"/>
    <w:rsid w:val="00314BDF"/>
    <w:rsid w:val="00315A4C"/>
    <w:rsid w:val="00315F7D"/>
    <w:rsid w:val="003164CC"/>
    <w:rsid w:val="00316BEB"/>
    <w:rsid w:val="00317BCA"/>
    <w:rsid w:val="00317E14"/>
    <w:rsid w:val="003210C2"/>
    <w:rsid w:val="003211B7"/>
    <w:rsid w:val="00321701"/>
    <w:rsid w:val="0032228C"/>
    <w:rsid w:val="00322C15"/>
    <w:rsid w:val="0032418F"/>
    <w:rsid w:val="00324A58"/>
    <w:rsid w:val="003258D9"/>
    <w:rsid w:val="003262F2"/>
    <w:rsid w:val="00326482"/>
    <w:rsid w:val="003268AA"/>
    <w:rsid w:val="00326CC2"/>
    <w:rsid w:val="00327054"/>
    <w:rsid w:val="00327420"/>
    <w:rsid w:val="00327460"/>
    <w:rsid w:val="0033088D"/>
    <w:rsid w:val="003321E4"/>
    <w:rsid w:val="003323CB"/>
    <w:rsid w:val="00333933"/>
    <w:rsid w:val="00333D44"/>
    <w:rsid w:val="0033474D"/>
    <w:rsid w:val="00334A56"/>
    <w:rsid w:val="00337F46"/>
    <w:rsid w:val="003404E1"/>
    <w:rsid w:val="00340E35"/>
    <w:rsid w:val="003416BC"/>
    <w:rsid w:val="00344DBD"/>
    <w:rsid w:val="00345B31"/>
    <w:rsid w:val="00346A3F"/>
    <w:rsid w:val="00346D39"/>
    <w:rsid w:val="00346DD6"/>
    <w:rsid w:val="003474BE"/>
    <w:rsid w:val="003475C0"/>
    <w:rsid w:val="00347AD2"/>
    <w:rsid w:val="00350680"/>
    <w:rsid w:val="00350865"/>
    <w:rsid w:val="003509BA"/>
    <w:rsid w:val="00350B5F"/>
    <w:rsid w:val="003510E2"/>
    <w:rsid w:val="00351467"/>
    <w:rsid w:val="0035158A"/>
    <w:rsid w:val="003545BD"/>
    <w:rsid w:val="00354644"/>
    <w:rsid w:val="0035661C"/>
    <w:rsid w:val="00356AB3"/>
    <w:rsid w:val="00357864"/>
    <w:rsid w:val="00357916"/>
    <w:rsid w:val="0036046C"/>
    <w:rsid w:val="00362220"/>
    <w:rsid w:val="003642B9"/>
    <w:rsid w:val="00365293"/>
    <w:rsid w:val="003657D3"/>
    <w:rsid w:val="003707AF"/>
    <w:rsid w:val="00371064"/>
    <w:rsid w:val="0037372D"/>
    <w:rsid w:val="00373A8D"/>
    <w:rsid w:val="00374D6B"/>
    <w:rsid w:val="0037590F"/>
    <w:rsid w:val="00377BBF"/>
    <w:rsid w:val="00377EFE"/>
    <w:rsid w:val="003808A9"/>
    <w:rsid w:val="00382DAF"/>
    <w:rsid w:val="00385AB8"/>
    <w:rsid w:val="00385D4B"/>
    <w:rsid w:val="00386842"/>
    <w:rsid w:val="00387EC8"/>
    <w:rsid w:val="00390463"/>
    <w:rsid w:val="00391410"/>
    <w:rsid w:val="00394ABC"/>
    <w:rsid w:val="00394AE5"/>
    <w:rsid w:val="00394FF3"/>
    <w:rsid w:val="003957B1"/>
    <w:rsid w:val="003964A4"/>
    <w:rsid w:val="00397BD2"/>
    <w:rsid w:val="00397EBF"/>
    <w:rsid w:val="003A0B9D"/>
    <w:rsid w:val="003A22F2"/>
    <w:rsid w:val="003A2964"/>
    <w:rsid w:val="003A2BD2"/>
    <w:rsid w:val="003A4790"/>
    <w:rsid w:val="003A50C0"/>
    <w:rsid w:val="003A582C"/>
    <w:rsid w:val="003A5871"/>
    <w:rsid w:val="003A5B45"/>
    <w:rsid w:val="003A7E0A"/>
    <w:rsid w:val="003B1B70"/>
    <w:rsid w:val="003B27DD"/>
    <w:rsid w:val="003B368D"/>
    <w:rsid w:val="003B3C33"/>
    <w:rsid w:val="003B4EB5"/>
    <w:rsid w:val="003B4FF8"/>
    <w:rsid w:val="003B65A5"/>
    <w:rsid w:val="003B6A73"/>
    <w:rsid w:val="003C02EF"/>
    <w:rsid w:val="003C1657"/>
    <w:rsid w:val="003C209F"/>
    <w:rsid w:val="003C23C7"/>
    <w:rsid w:val="003C37F9"/>
    <w:rsid w:val="003C3C91"/>
    <w:rsid w:val="003C3ECB"/>
    <w:rsid w:val="003C4508"/>
    <w:rsid w:val="003C4D68"/>
    <w:rsid w:val="003C502D"/>
    <w:rsid w:val="003C626A"/>
    <w:rsid w:val="003C7059"/>
    <w:rsid w:val="003C7AB8"/>
    <w:rsid w:val="003C7C22"/>
    <w:rsid w:val="003D11D0"/>
    <w:rsid w:val="003D1914"/>
    <w:rsid w:val="003D2052"/>
    <w:rsid w:val="003D4B98"/>
    <w:rsid w:val="003D5C9E"/>
    <w:rsid w:val="003D7A94"/>
    <w:rsid w:val="003D7F9A"/>
    <w:rsid w:val="003E0F4A"/>
    <w:rsid w:val="003E1B55"/>
    <w:rsid w:val="003E1B90"/>
    <w:rsid w:val="003E364D"/>
    <w:rsid w:val="003E3D8F"/>
    <w:rsid w:val="003E48D7"/>
    <w:rsid w:val="003E6615"/>
    <w:rsid w:val="003E75E2"/>
    <w:rsid w:val="003F0196"/>
    <w:rsid w:val="003F240E"/>
    <w:rsid w:val="003F3B2A"/>
    <w:rsid w:val="003F4254"/>
    <w:rsid w:val="003F4614"/>
    <w:rsid w:val="003F53D3"/>
    <w:rsid w:val="003F5652"/>
    <w:rsid w:val="003F5CF4"/>
    <w:rsid w:val="003F652F"/>
    <w:rsid w:val="003F6A9B"/>
    <w:rsid w:val="00400557"/>
    <w:rsid w:val="0040056C"/>
    <w:rsid w:val="00401400"/>
    <w:rsid w:val="00401468"/>
    <w:rsid w:val="0040324E"/>
    <w:rsid w:val="00403406"/>
    <w:rsid w:val="00404274"/>
    <w:rsid w:val="004047B0"/>
    <w:rsid w:val="00404CA1"/>
    <w:rsid w:val="00404DC9"/>
    <w:rsid w:val="00405AF7"/>
    <w:rsid w:val="00405D0A"/>
    <w:rsid w:val="0040607B"/>
    <w:rsid w:val="004064B2"/>
    <w:rsid w:val="00406F56"/>
    <w:rsid w:val="0040710A"/>
    <w:rsid w:val="00410D1E"/>
    <w:rsid w:val="004118D4"/>
    <w:rsid w:val="00412187"/>
    <w:rsid w:val="00412FB3"/>
    <w:rsid w:val="004139AE"/>
    <w:rsid w:val="0041517B"/>
    <w:rsid w:val="00415492"/>
    <w:rsid w:val="00415B14"/>
    <w:rsid w:val="00415B4C"/>
    <w:rsid w:val="00416AA1"/>
    <w:rsid w:val="00416DE6"/>
    <w:rsid w:val="004177F6"/>
    <w:rsid w:val="00417EDD"/>
    <w:rsid w:val="004202CB"/>
    <w:rsid w:val="00420B69"/>
    <w:rsid w:val="004226A6"/>
    <w:rsid w:val="0042480F"/>
    <w:rsid w:val="00425973"/>
    <w:rsid w:val="00430A0D"/>
    <w:rsid w:val="00432482"/>
    <w:rsid w:val="004344FD"/>
    <w:rsid w:val="00434995"/>
    <w:rsid w:val="004352E8"/>
    <w:rsid w:val="00435618"/>
    <w:rsid w:val="00436952"/>
    <w:rsid w:val="004370BB"/>
    <w:rsid w:val="0043722C"/>
    <w:rsid w:val="004406C1"/>
    <w:rsid w:val="00440912"/>
    <w:rsid w:val="00442BAB"/>
    <w:rsid w:val="00443340"/>
    <w:rsid w:val="00444302"/>
    <w:rsid w:val="00444B06"/>
    <w:rsid w:val="00445088"/>
    <w:rsid w:val="00445D0B"/>
    <w:rsid w:val="004465A4"/>
    <w:rsid w:val="00446CC3"/>
    <w:rsid w:val="00447F98"/>
    <w:rsid w:val="0045024B"/>
    <w:rsid w:val="004505E5"/>
    <w:rsid w:val="00450C79"/>
    <w:rsid w:val="00451FAE"/>
    <w:rsid w:val="0045224E"/>
    <w:rsid w:val="004539AC"/>
    <w:rsid w:val="00453D06"/>
    <w:rsid w:val="004556FB"/>
    <w:rsid w:val="004564DE"/>
    <w:rsid w:val="0045763F"/>
    <w:rsid w:val="00457717"/>
    <w:rsid w:val="00457841"/>
    <w:rsid w:val="00457CBB"/>
    <w:rsid w:val="00463C68"/>
    <w:rsid w:val="00463CBB"/>
    <w:rsid w:val="004642A8"/>
    <w:rsid w:val="004656E8"/>
    <w:rsid w:val="004701E2"/>
    <w:rsid w:val="004733F2"/>
    <w:rsid w:val="00474287"/>
    <w:rsid w:val="00474965"/>
    <w:rsid w:val="00474D99"/>
    <w:rsid w:val="0047605A"/>
    <w:rsid w:val="00476079"/>
    <w:rsid w:val="0047618E"/>
    <w:rsid w:val="004762A4"/>
    <w:rsid w:val="00476455"/>
    <w:rsid w:val="00480AAF"/>
    <w:rsid w:val="0048183F"/>
    <w:rsid w:val="00481E2D"/>
    <w:rsid w:val="004822B8"/>
    <w:rsid w:val="004825D0"/>
    <w:rsid w:val="00483233"/>
    <w:rsid w:val="004847A9"/>
    <w:rsid w:val="00484C11"/>
    <w:rsid w:val="00486200"/>
    <w:rsid w:val="00486CBB"/>
    <w:rsid w:val="004874CF"/>
    <w:rsid w:val="00490C24"/>
    <w:rsid w:val="004918B1"/>
    <w:rsid w:val="004920ED"/>
    <w:rsid w:val="004924E1"/>
    <w:rsid w:val="004930CB"/>
    <w:rsid w:val="0049485E"/>
    <w:rsid w:val="00497EBF"/>
    <w:rsid w:val="004A1617"/>
    <w:rsid w:val="004A2308"/>
    <w:rsid w:val="004A2A3A"/>
    <w:rsid w:val="004A2B31"/>
    <w:rsid w:val="004A33B4"/>
    <w:rsid w:val="004A3D2C"/>
    <w:rsid w:val="004A4550"/>
    <w:rsid w:val="004A5491"/>
    <w:rsid w:val="004A780D"/>
    <w:rsid w:val="004B035E"/>
    <w:rsid w:val="004B09D1"/>
    <w:rsid w:val="004B0EEF"/>
    <w:rsid w:val="004B0FD7"/>
    <w:rsid w:val="004B2101"/>
    <w:rsid w:val="004B32D2"/>
    <w:rsid w:val="004B5E90"/>
    <w:rsid w:val="004B7257"/>
    <w:rsid w:val="004B7D0B"/>
    <w:rsid w:val="004C0C19"/>
    <w:rsid w:val="004C0DAF"/>
    <w:rsid w:val="004C2826"/>
    <w:rsid w:val="004C54FE"/>
    <w:rsid w:val="004C5F6D"/>
    <w:rsid w:val="004C751E"/>
    <w:rsid w:val="004C7687"/>
    <w:rsid w:val="004C78F5"/>
    <w:rsid w:val="004D0E07"/>
    <w:rsid w:val="004D1D7A"/>
    <w:rsid w:val="004D1E1D"/>
    <w:rsid w:val="004D2334"/>
    <w:rsid w:val="004D535E"/>
    <w:rsid w:val="004D57A0"/>
    <w:rsid w:val="004D763C"/>
    <w:rsid w:val="004E042C"/>
    <w:rsid w:val="004E08BA"/>
    <w:rsid w:val="004E1555"/>
    <w:rsid w:val="004E2827"/>
    <w:rsid w:val="004E3344"/>
    <w:rsid w:val="004E4580"/>
    <w:rsid w:val="004E62B7"/>
    <w:rsid w:val="004E7767"/>
    <w:rsid w:val="004F00DE"/>
    <w:rsid w:val="004F01E3"/>
    <w:rsid w:val="004F2CAA"/>
    <w:rsid w:val="004F3C7D"/>
    <w:rsid w:val="004F565A"/>
    <w:rsid w:val="004F5A30"/>
    <w:rsid w:val="004F5A87"/>
    <w:rsid w:val="004F5D09"/>
    <w:rsid w:val="004F6496"/>
    <w:rsid w:val="004F65C0"/>
    <w:rsid w:val="004F6F02"/>
    <w:rsid w:val="004F7BF8"/>
    <w:rsid w:val="005037CC"/>
    <w:rsid w:val="00503FAA"/>
    <w:rsid w:val="00505579"/>
    <w:rsid w:val="0050583C"/>
    <w:rsid w:val="005061A3"/>
    <w:rsid w:val="0050708B"/>
    <w:rsid w:val="00507737"/>
    <w:rsid w:val="00510671"/>
    <w:rsid w:val="0051074A"/>
    <w:rsid w:val="00510E31"/>
    <w:rsid w:val="005129A9"/>
    <w:rsid w:val="005146E7"/>
    <w:rsid w:val="00515945"/>
    <w:rsid w:val="005175E1"/>
    <w:rsid w:val="00520E09"/>
    <w:rsid w:val="00520F5A"/>
    <w:rsid w:val="005245F1"/>
    <w:rsid w:val="00525295"/>
    <w:rsid w:val="005279EA"/>
    <w:rsid w:val="0053110F"/>
    <w:rsid w:val="00532C12"/>
    <w:rsid w:val="005330A6"/>
    <w:rsid w:val="0053326F"/>
    <w:rsid w:val="00533B05"/>
    <w:rsid w:val="0053439F"/>
    <w:rsid w:val="00535CE6"/>
    <w:rsid w:val="00540686"/>
    <w:rsid w:val="005407C6"/>
    <w:rsid w:val="00540AE9"/>
    <w:rsid w:val="0054151A"/>
    <w:rsid w:val="005417DE"/>
    <w:rsid w:val="00541F6A"/>
    <w:rsid w:val="005420D6"/>
    <w:rsid w:val="00542385"/>
    <w:rsid w:val="00543390"/>
    <w:rsid w:val="00544A8D"/>
    <w:rsid w:val="00545E06"/>
    <w:rsid w:val="00551630"/>
    <w:rsid w:val="0055204F"/>
    <w:rsid w:val="005528AC"/>
    <w:rsid w:val="00554526"/>
    <w:rsid w:val="00554819"/>
    <w:rsid w:val="00554DD5"/>
    <w:rsid w:val="00555260"/>
    <w:rsid w:val="00555CB3"/>
    <w:rsid w:val="00557179"/>
    <w:rsid w:val="0055759D"/>
    <w:rsid w:val="00557875"/>
    <w:rsid w:val="00557EB0"/>
    <w:rsid w:val="0056087B"/>
    <w:rsid w:val="0056103E"/>
    <w:rsid w:val="00561FDC"/>
    <w:rsid w:val="005622C4"/>
    <w:rsid w:val="00562323"/>
    <w:rsid w:val="00563ECD"/>
    <w:rsid w:val="0056448D"/>
    <w:rsid w:val="00566F0E"/>
    <w:rsid w:val="0056757B"/>
    <w:rsid w:val="0057037D"/>
    <w:rsid w:val="00570E0E"/>
    <w:rsid w:val="005714DB"/>
    <w:rsid w:val="00572E17"/>
    <w:rsid w:val="00572E7D"/>
    <w:rsid w:val="00574305"/>
    <w:rsid w:val="005746E1"/>
    <w:rsid w:val="00576223"/>
    <w:rsid w:val="005766AE"/>
    <w:rsid w:val="00576E86"/>
    <w:rsid w:val="00577558"/>
    <w:rsid w:val="005828B7"/>
    <w:rsid w:val="00582CA5"/>
    <w:rsid w:val="005841A7"/>
    <w:rsid w:val="00585100"/>
    <w:rsid w:val="005864E2"/>
    <w:rsid w:val="00587C64"/>
    <w:rsid w:val="00587EDE"/>
    <w:rsid w:val="00590816"/>
    <w:rsid w:val="005908A2"/>
    <w:rsid w:val="0059121C"/>
    <w:rsid w:val="0059154D"/>
    <w:rsid w:val="0059164D"/>
    <w:rsid w:val="00591ACB"/>
    <w:rsid w:val="00591C20"/>
    <w:rsid w:val="00592E94"/>
    <w:rsid w:val="00594712"/>
    <w:rsid w:val="00594E70"/>
    <w:rsid w:val="005953FC"/>
    <w:rsid w:val="005956E1"/>
    <w:rsid w:val="00595D7A"/>
    <w:rsid w:val="005970D4"/>
    <w:rsid w:val="005976B6"/>
    <w:rsid w:val="00597A15"/>
    <w:rsid w:val="00597AB8"/>
    <w:rsid w:val="00597F96"/>
    <w:rsid w:val="005A1508"/>
    <w:rsid w:val="005A1B19"/>
    <w:rsid w:val="005A223D"/>
    <w:rsid w:val="005A34F3"/>
    <w:rsid w:val="005A39C5"/>
    <w:rsid w:val="005A3E66"/>
    <w:rsid w:val="005A4991"/>
    <w:rsid w:val="005A5680"/>
    <w:rsid w:val="005A66E2"/>
    <w:rsid w:val="005A6783"/>
    <w:rsid w:val="005A699C"/>
    <w:rsid w:val="005A69DA"/>
    <w:rsid w:val="005A7A1C"/>
    <w:rsid w:val="005A7BF9"/>
    <w:rsid w:val="005A7C9C"/>
    <w:rsid w:val="005B0255"/>
    <w:rsid w:val="005B0E0D"/>
    <w:rsid w:val="005B1079"/>
    <w:rsid w:val="005B1F97"/>
    <w:rsid w:val="005B2AF8"/>
    <w:rsid w:val="005B2F5A"/>
    <w:rsid w:val="005B47BF"/>
    <w:rsid w:val="005B4A84"/>
    <w:rsid w:val="005B50FD"/>
    <w:rsid w:val="005B619A"/>
    <w:rsid w:val="005B6C9E"/>
    <w:rsid w:val="005C0D71"/>
    <w:rsid w:val="005C1137"/>
    <w:rsid w:val="005C1553"/>
    <w:rsid w:val="005C2205"/>
    <w:rsid w:val="005C3118"/>
    <w:rsid w:val="005C396B"/>
    <w:rsid w:val="005C53DA"/>
    <w:rsid w:val="005C5B46"/>
    <w:rsid w:val="005C6EDF"/>
    <w:rsid w:val="005C6F45"/>
    <w:rsid w:val="005C72A3"/>
    <w:rsid w:val="005C72AD"/>
    <w:rsid w:val="005C7CB1"/>
    <w:rsid w:val="005D0FE5"/>
    <w:rsid w:val="005D19A3"/>
    <w:rsid w:val="005D22B1"/>
    <w:rsid w:val="005D2E00"/>
    <w:rsid w:val="005D540C"/>
    <w:rsid w:val="005D590A"/>
    <w:rsid w:val="005D68AB"/>
    <w:rsid w:val="005D6E1E"/>
    <w:rsid w:val="005D7892"/>
    <w:rsid w:val="005E02DA"/>
    <w:rsid w:val="005E2169"/>
    <w:rsid w:val="005E21AE"/>
    <w:rsid w:val="005E2D50"/>
    <w:rsid w:val="005E33D1"/>
    <w:rsid w:val="005E4293"/>
    <w:rsid w:val="005E51B5"/>
    <w:rsid w:val="005E5300"/>
    <w:rsid w:val="005E6835"/>
    <w:rsid w:val="005E713C"/>
    <w:rsid w:val="005F132B"/>
    <w:rsid w:val="005F4DBD"/>
    <w:rsid w:val="005F62A1"/>
    <w:rsid w:val="005F7931"/>
    <w:rsid w:val="00600C99"/>
    <w:rsid w:val="006015B2"/>
    <w:rsid w:val="006018B2"/>
    <w:rsid w:val="00601ECB"/>
    <w:rsid w:val="00602009"/>
    <w:rsid w:val="00602E97"/>
    <w:rsid w:val="0060370D"/>
    <w:rsid w:val="006045F2"/>
    <w:rsid w:val="00604EE5"/>
    <w:rsid w:val="006061A7"/>
    <w:rsid w:val="00606263"/>
    <w:rsid w:val="006074B8"/>
    <w:rsid w:val="0061006B"/>
    <w:rsid w:val="006104C7"/>
    <w:rsid w:val="00611EAA"/>
    <w:rsid w:val="0061348C"/>
    <w:rsid w:val="006137B7"/>
    <w:rsid w:val="0061501F"/>
    <w:rsid w:val="00615672"/>
    <w:rsid w:val="00615B17"/>
    <w:rsid w:val="00616E5A"/>
    <w:rsid w:val="00620B5F"/>
    <w:rsid w:val="006210ED"/>
    <w:rsid w:val="0062148B"/>
    <w:rsid w:val="00621C6C"/>
    <w:rsid w:val="006222D1"/>
    <w:rsid w:val="00622309"/>
    <w:rsid w:val="0062288D"/>
    <w:rsid w:val="00622F44"/>
    <w:rsid w:val="0062431F"/>
    <w:rsid w:val="0062560E"/>
    <w:rsid w:val="00626249"/>
    <w:rsid w:val="00627AB4"/>
    <w:rsid w:val="00630254"/>
    <w:rsid w:val="00630903"/>
    <w:rsid w:val="00630F11"/>
    <w:rsid w:val="0063178E"/>
    <w:rsid w:val="006325AD"/>
    <w:rsid w:val="0063388B"/>
    <w:rsid w:val="00635508"/>
    <w:rsid w:val="00636807"/>
    <w:rsid w:val="0063699C"/>
    <w:rsid w:val="00637362"/>
    <w:rsid w:val="006377FD"/>
    <w:rsid w:val="00640169"/>
    <w:rsid w:val="00640419"/>
    <w:rsid w:val="0064050E"/>
    <w:rsid w:val="00640A30"/>
    <w:rsid w:val="006419AC"/>
    <w:rsid w:val="00642BD4"/>
    <w:rsid w:val="0064402C"/>
    <w:rsid w:val="00644BE8"/>
    <w:rsid w:val="006475EB"/>
    <w:rsid w:val="006502C5"/>
    <w:rsid w:val="0065239E"/>
    <w:rsid w:val="0065242B"/>
    <w:rsid w:val="00657C42"/>
    <w:rsid w:val="00661652"/>
    <w:rsid w:val="006634E2"/>
    <w:rsid w:val="00665D1A"/>
    <w:rsid w:val="00666FF9"/>
    <w:rsid w:val="00667BAE"/>
    <w:rsid w:val="00670169"/>
    <w:rsid w:val="00671CBE"/>
    <w:rsid w:val="00672EAA"/>
    <w:rsid w:val="006738AE"/>
    <w:rsid w:val="00674A80"/>
    <w:rsid w:val="00675613"/>
    <w:rsid w:val="006758B0"/>
    <w:rsid w:val="00677667"/>
    <w:rsid w:val="0068378D"/>
    <w:rsid w:val="006842EA"/>
    <w:rsid w:val="00684BF0"/>
    <w:rsid w:val="00686020"/>
    <w:rsid w:val="00686C83"/>
    <w:rsid w:val="00686CFC"/>
    <w:rsid w:val="00686F2D"/>
    <w:rsid w:val="0069005F"/>
    <w:rsid w:val="0069119A"/>
    <w:rsid w:val="00691BEF"/>
    <w:rsid w:val="00692513"/>
    <w:rsid w:val="00693BAE"/>
    <w:rsid w:val="00694A16"/>
    <w:rsid w:val="00695356"/>
    <w:rsid w:val="00697793"/>
    <w:rsid w:val="006A00A5"/>
    <w:rsid w:val="006A071C"/>
    <w:rsid w:val="006A0A69"/>
    <w:rsid w:val="006A0ADC"/>
    <w:rsid w:val="006A2B54"/>
    <w:rsid w:val="006A4122"/>
    <w:rsid w:val="006A4847"/>
    <w:rsid w:val="006A6891"/>
    <w:rsid w:val="006A6A7B"/>
    <w:rsid w:val="006A7367"/>
    <w:rsid w:val="006B1D61"/>
    <w:rsid w:val="006B3917"/>
    <w:rsid w:val="006B4420"/>
    <w:rsid w:val="006B63C5"/>
    <w:rsid w:val="006C1818"/>
    <w:rsid w:val="006C1AA6"/>
    <w:rsid w:val="006C2C5A"/>
    <w:rsid w:val="006C2D95"/>
    <w:rsid w:val="006C378A"/>
    <w:rsid w:val="006C60B7"/>
    <w:rsid w:val="006C6B72"/>
    <w:rsid w:val="006C6FB5"/>
    <w:rsid w:val="006C79FF"/>
    <w:rsid w:val="006D09B6"/>
    <w:rsid w:val="006D135D"/>
    <w:rsid w:val="006D2A65"/>
    <w:rsid w:val="006D2D16"/>
    <w:rsid w:val="006D3433"/>
    <w:rsid w:val="006D3D05"/>
    <w:rsid w:val="006D3EE2"/>
    <w:rsid w:val="006D4FEF"/>
    <w:rsid w:val="006D5C4B"/>
    <w:rsid w:val="006D5F12"/>
    <w:rsid w:val="006E05E0"/>
    <w:rsid w:val="006E159E"/>
    <w:rsid w:val="006E1918"/>
    <w:rsid w:val="006E1DDA"/>
    <w:rsid w:val="006E220A"/>
    <w:rsid w:val="006E326C"/>
    <w:rsid w:val="006E455C"/>
    <w:rsid w:val="006E617F"/>
    <w:rsid w:val="006E6688"/>
    <w:rsid w:val="006E66DD"/>
    <w:rsid w:val="006E6F75"/>
    <w:rsid w:val="006E70B0"/>
    <w:rsid w:val="006E70BA"/>
    <w:rsid w:val="006E757F"/>
    <w:rsid w:val="006E7683"/>
    <w:rsid w:val="006F088E"/>
    <w:rsid w:val="006F0D0B"/>
    <w:rsid w:val="006F3D73"/>
    <w:rsid w:val="006F4E0C"/>
    <w:rsid w:val="006F5534"/>
    <w:rsid w:val="006F5767"/>
    <w:rsid w:val="006F77CF"/>
    <w:rsid w:val="00700184"/>
    <w:rsid w:val="00700F28"/>
    <w:rsid w:val="00704051"/>
    <w:rsid w:val="0070443D"/>
    <w:rsid w:val="00704F44"/>
    <w:rsid w:val="00705089"/>
    <w:rsid w:val="00705C3D"/>
    <w:rsid w:val="00707BFB"/>
    <w:rsid w:val="00710609"/>
    <w:rsid w:val="00710C45"/>
    <w:rsid w:val="00711765"/>
    <w:rsid w:val="0071198F"/>
    <w:rsid w:val="007128F8"/>
    <w:rsid w:val="00715D5A"/>
    <w:rsid w:val="007165E9"/>
    <w:rsid w:val="00717D49"/>
    <w:rsid w:val="00720629"/>
    <w:rsid w:val="007209F3"/>
    <w:rsid w:val="00721EB5"/>
    <w:rsid w:val="00722B67"/>
    <w:rsid w:val="00722C6B"/>
    <w:rsid w:val="00727026"/>
    <w:rsid w:val="00727E0E"/>
    <w:rsid w:val="007308F6"/>
    <w:rsid w:val="00731130"/>
    <w:rsid w:val="00731539"/>
    <w:rsid w:val="00732E4C"/>
    <w:rsid w:val="007330A9"/>
    <w:rsid w:val="00733279"/>
    <w:rsid w:val="00733332"/>
    <w:rsid w:val="007344AF"/>
    <w:rsid w:val="00734905"/>
    <w:rsid w:val="00735352"/>
    <w:rsid w:val="00735BCF"/>
    <w:rsid w:val="00735DF2"/>
    <w:rsid w:val="007406A1"/>
    <w:rsid w:val="0074144E"/>
    <w:rsid w:val="00741B8F"/>
    <w:rsid w:val="007422CF"/>
    <w:rsid w:val="00742805"/>
    <w:rsid w:val="00742DA0"/>
    <w:rsid w:val="007442B5"/>
    <w:rsid w:val="007474B9"/>
    <w:rsid w:val="0075024F"/>
    <w:rsid w:val="0075060A"/>
    <w:rsid w:val="007522E0"/>
    <w:rsid w:val="00752903"/>
    <w:rsid w:val="0075306A"/>
    <w:rsid w:val="007530FC"/>
    <w:rsid w:val="00753F73"/>
    <w:rsid w:val="007544E7"/>
    <w:rsid w:val="007603E0"/>
    <w:rsid w:val="00760F02"/>
    <w:rsid w:val="007631AB"/>
    <w:rsid w:val="007634A8"/>
    <w:rsid w:val="0076434B"/>
    <w:rsid w:val="0076468C"/>
    <w:rsid w:val="00764C7F"/>
    <w:rsid w:val="00765451"/>
    <w:rsid w:val="007665FA"/>
    <w:rsid w:val="00766A6D"/>
    <w:rsid w:val="00766DA6"/>
    <w:rsid w:val="007670AD"/>
    <w:rsid w:val="00767279"/>
    <w:rsid w:val="00767B3D"/>
    <w:rsid w:val="00770F12"/>
    <w:rsid w:val="00770FA7"/>
    <w:rsid w:val="00771582"/>
    <w:rsid w:val="00772C5E"/>
    <w:rsid w:val="00774BDC"/>
    <w:rsid w:val="00775FB8"/>
    <w:rsid w:val="00776AE3"/>
    <w:rsid w:val="00776B31"/>
    <w:rsid w:val="00777279"/>
    <w:rsid w:val="00777606"/>
    <w:rsid w:val="00777ADC"/>
    <w:rsid w:val="0078004A"/>
    <w:rsid w:val="007804C3"/>
    <w:rsid w:val="0078067E"/>
    <w:rsid w:val="0078086D"/>
    <w:rsid w:val="00782A80"/>
    <w:rsid w:val="00782C15"/>
    <w:rsid w:val="00782D1D"/>
    <w:rsid w:val="00783635"/>
    <w:rsid w:val="00783D73"/>
    <w:rsid w:val="0078435D"/>
    <w:rsid w:val="0078465D"/>
    <w:rsid w:val="00784C61"/>
    <w:rsid w:val="00785B2D"/>
    <w:rsid w:val="00791729"/>
    <w:rsid w:val="0079250D"/>
    <w:rsid w:val="00793200"/>
    <w:rsid w:val="0079367D"/>
    <w:rsid w:val="0079368E"/>
    <w:rsid w:val="00793972"/>
    <w:rsid w:val="007944AB"/>
    <w:rsid w:val="007945C4"/>
    <w:rsid w:val="0079727B"/>
    <w:rsid w:val="007978B6"/>
    <w:rsid w:val="00797C5B"/>
    <w:rsid w:val="00797CDF"/>
    <w:rsid w:val="007A00AE"/>
    <w:rsid w:val="007A09A1"/>
    <w:rsid w:val="007A0C9F"/>
    <w:rsid w:val="007A2E45"/>
    <w:rsid w:val="007A330D"/>
    <w:rsid w:val="007A4A8E"/>
    <w:rsid w:val="007A4BD8"/>
    <w:rsid w:val="007A4C62"/>
    <w:rsid w:val="007A56CF"/>
    <w:rsid w:val="007A6984"/>
    <w:rsid w:val="007A7235"/>
    <w:rsid w:val="007A7D15"/>
    <w:rsid w:val="007A7E97"/>
    <w:rsid w:val="007B0257"/>
    <w:rsid w:val="007B0582"/>
    <w:rsid w:val="007B1D83"/>
    <w:rsid w:val="007B2990"/>
    <w:rsid w:val="007B5263"/>
    <w:rsid w:val="007B7143"/>
    <w:rsid w:val="007B7329"/>
    <w:rsid w:val="007B7B82"/>
    <w:rsid w:val="007B7CBB"/>
    <w:rsid w:val="007C0F02"/>
    <w:rsid w:val="007C0FAF"/>
    <w:rsid w:val="007C24D7"/>
    <w:rsid w:val="007C345D"/>
    <w:rsid w:val="007C37BA"/>
    <w:rsid w:val="007C59D2"/>
    <w:rsid w:val="007C6BE2"/>
    <w:rsid w:val="007C6BE9"/>
    <w:rsid w:val="007C70DE"/>
    <w:rsid w:val="007C76CB"/>
    <w:rsid w:val="007D02CB"/>
    <w:rsid w:val="007D0630"/>
    <w:rsid w:val="007D0EF3"/>
    <w:rsid w:val="007D1DFD"/>
    <w:rsid w:val="007D1F32"/>
    <w:rsid w:val="007D3022"/>
    <w:rsid w:val="007D460C"/>
    <w:rsid w:val="007D64FA"/>
    <w:rsid w:val="007D783E"/>
    <w:rsid w:val="007D7B43"/>
    <w:rsid w:val="007E0387"/>
    <w:rsid w:val="007E1B90"/>
    <w:rsid w:val="007E2810"/>
    <w:rsid w:val="007E287F"/>
    <w:rsid w:val="007E2A1A"/>
    <w:rsid w:val="007E2F4F"/>
    <w:rsid w:val="007E5FA2"/>
    <w:rsid w:val="007E6BB0"/>
    <w:rsid w:val="007E6E5A"/>
    <w:rsid w:val="007E71A8"/>
    <w:rsid w:val="007F0A85"/>
    <w:rsid w:val="007F1658"/>
    <w:rsid w:val="007F24F5"/>
    <w:rsid w:val="007F31BC"/>
    <w:rsid w:val="007F48C8"/>
    <w:rsid w:val="007F66E7"/>
    <w:rsid w:val="007F70AA"/>
    <w:rsid w:val="008002AB"/>
    <w:rsid w:val="0080104A"/>
    <w:rsid w:val="0080272F"/>
    <w:rsid w:val="00802EA6"/>
    <w:rsid w:val="0080381D"/>
    <w:rsid w:val="00804894"/>
    <w:rsid w:val="00810085"/>
    <w:rsid w:val="008101AB"/>
    <w:rsid w:val="00810271"/>
    <w:rsid w:val="00811EC7"/>
    <w:rsid w:val="00813A87"/>
    <w:rsid w:val="00813AA3"/>
    <w:rsid w:val="008168F4"/>
    <w:rsid w:val="008170D3"/>
    <w:rsid w:val="0081794C"/>
    <w:rsid w:val="00817EAB"/>
    <w:rsid w:val="0082029C"/>
    <w:rsid w:val="00820688"/>
    <w:rsid w:val="008210DD"/>
    <w:rsid w:val="008217E5"/>
    <w:rsid w:val="008235BA"/>
    <w:rsid w:val="00823E2B"/>
    <w:rsid w:val="00824889"/>
    <w:rsid w:val="00825844"/>
    <w:rsid w:val="00827BF4"/>
    <w:rsid w:val="008305C5"/>
    <w:rsid w:val="00830E7A"/>
    <w:rsid w:val="00830F08"/>
    <w:rsid w:val="00831DEA"/>
    <w:rsid w:val="00832508"/>
    <w:rsid w:val="0083261C"/>
    <w:rsid w:val="00833791"/>
    <w:rsid w:val="008349DC"/>
    <w:rsid w:val="00835436"/>
    <w:rsid w:val="008358EA"/>
    <w:rsid w:val="0083672B"/>
    <w:rsid w:val="00840706"/>
    <w:rsid w:val="00841808"/>
    <w:rsid w:val="00841864"/>
    <w:rsid w:val="008429FF"/>
    <w:rsid w:val="00843BE7"/>
    <w:rsid w:val="0084456B"/>
    <w:rsid w:val="008452CC"/>
    <w:rsid w:val="008516D0"/>
    <w:rsid w:val="008538E9"/>
    <w:rsid w:val="00854176"/>
    <w:rsid w:val="00854994"/>
    <w:rsid w:val="00854B57"/>
    <w:rsid w:val="00857909"/>
    <w:rsid w:val="00857D23"/>
    <w:rsid w:val="00857F76"/>
    <w:rsid w:val="00860321"/>
    <w:rsid w:val="008608D5"/>
    <w:rsid w:val="00861390"/>
    <w:rsid w:val="0086203E"/>
    <w:rsid w:val="0086220C"/>
    <w:rsid w:val="008626EB"/>
    <w:rsid w:val="0086284D"/>
    <w:rsid w:val="0086329A"/>
    <w:rsid w:val="00863319"/>
    <w:rsid w:val="008640E0"/>
    <w:rsid w:val="0086427C"/>
    <w:rsid w:val="00864C87"/>
    <w:rsid w:val="0086543D"/>
    <w:rsid w:val="00865565"/>
    <w:rsid w:val="00870DFA"/>
    <w:rsid w:val="008712AB"/>
    <w:rsid w:val="00873C4A"/>
    <w:rsid w:val="00874068"/>
    <w:rsid w:val="0087446E"/>
    <w:rsid w:val="008747EA"/>
    <w:rsid w:val="008755E7"/>
    <w:rsid w:val="0087682B"/>
    <w:rsid w:val="008769FD"/>
    <w:rsid w:val="008770B5"/>
    <w:rsid w:val="008776BD"/>
    <w:rsid w:val="00880AC4"/>
    <w:rsid w:val="00880F6D"/>
    <w:rsid w:val="00881C11"/>
    <w:rsid w:val="00882F9A"/>
    <w:rsid w:val="00883D93"/>
    <w:rsid w:val="0088464C"/>
    <w:rsid w:val="00887C04"/>
    <w:rsid w:val="00887F25"/>
    <w:rsid w:val="00890773"/>
    <w:rsid w:val="00890B00"/>
    <w:rsid w:val="008918B7"/>
    <w:rsid w:val="008926A7"/>
    <w:rsid w:val="00893AD2"/>
    <w:rsid w:val="00893B99"/>
    <w:rsid w:val="00894A4F"/>
    <w:rsid w:val="00895257"/>
    <w:rsid w:val="008958A6"/>
    <w:rsid w:val="0089677A"/>
    <w:rsid w:val="00896C34"/>
    <w:rsid w:val="00897394"/>
    <w:rsid w:val="00897E43"/>
    <w:rsid w:val="008A1AFA"/>
    <w:rsid w:val="008A2FEA"/>
    <w:rsid w:val="008A30B0"/>
    <w:rsid w:val="008A4882"/>
    <w:rsid w:val="008A4AF7"/>
    <w:rsid w:val="008A54FB"/>
    <w:rsid w:val="008A62D1"/>
    <w:rsid w:val="008A670D"/>
    <w:rsid w:val="008A6F2C"/>
    <w:rsid w:val="008A7246"/>
    <w:rsid w:val="008A7ABF"/>
    <w:rsid w:val="008A7FFA"/>
    <w:rsid w:val="008B1F94"/>
    <w:rsid w:val="008B27AA"/>
    <w:rsid w:val="008B2CC3"/>
    <w:rsid w:val="008B3C43"/>
    <w:rsid w:val="008B47FB"/>
    <w:rsid w:val="008B54A9"/>
    <w:rsid w:val="008B7380"/>
    <w:rsid w:val="008B75D1"/>
    <w:rsid w:val="008C027E"/>
    <w:rsid w:val="008C19D6"/>
    <w:rsid w:val="008C1C4D"/>
    <w:rsid w:val="008C2CA4"/>
    <w:rsid w:val="008C453D"/>
    <w:rsid w:val="008C55D8"/>
    <w:rsid w:val="008C5762"/>
    <w:rsid w:val="008C74E9"/>
    <w:rsid w:val="008D0405"/>
    <w:rsid w:val="008D1F51"/>
    <w:rsid w:val="008D3622"/>
    <w:rsid w:val="008D4BE6"/>
    <w:rsid w:val="008D4D3F"/>
    <w:rsid w:val="008D5044"/>
    <w:rsid w:val="008D5C6E"/>
    <w:rsid w:val="008D61BD"/>
    <w:rsid w:val="008D654C"/>
    <w:rsid w:val="008D6811"/>
    <w:rsid w:val="008D6D27"/>
    <w:rsid w:val="008D7195"/>
    <w:rsid w:val="008D7196"/>
    <w:rsid w:val="008D71EB"/>
    <w:rsid w:val="008D7405"/>
    <w:rsid w:val="008D7467"/>
    <w:rsid w:val="008E1094"/>
    <w:rsid w:val="008E1B01"/>
    <w:rsid w:val="008E1CCA"/>
    <w:rsid w:val="008E231E"/>
    <w:rsid w:val="008E2D76"/>
    <w:rsid w:val="008E55F7"/>
    <w:rsid w:val="008E6682"/>
    <w:rsid w:val="008E7031"/>
    <w:rsid w:val="008F0AC7"/>
    <w:rsid w:val="008F2B64"/>
    <w:rsid w:val="008F2EF3"/>
    <w:rsid w:val="008F34DB"/>
    <w:rsid w:val="008F4D29"/>
    <w:rsid w:val="008F561F"/>
    <w:rsid w:val="008F5CB1"/>
    <w:rsid w:val="008F625E"/>
    <w:rsid w:val="008F65EF"/>
    <w:rsid w:val="008F7137"/>
    <w:rsid w:val="009000DE"/>
    <w:rsid w:val="0090195C"/>
    <w:rsid w:val="00902D78"/>
    <w:rsid w:val="009031D7"/>
    <w:rsid w:val="009037CC"/>
    <w:rsid w:val="009045AB"/>
    <w:rsid w:val="009046BB"/>
    <w:rsid w:val="00904FCD"/>
    <w:rsid w:val="00905883"/>
    <w:rsid w:val="00906BEC"/>
    <w:rsid w:val="009102FC"/>
    <w:rsid w:val="00910D2F"/>
    <w:rsid w:val="00910FDF"/>
    <w:rsid w:val="009112E9"/>
    <w:rsid w:val="00913A88"/>
    <w:rsid w:val="0091401C"/>
    <w:rsid w:val="00914822"/>
    <w:rsid w:val="00915D1D"/>
    <w:rsid w:val="0091650C"/>
    <w:rsid w:val="00916ABC"/>
    <w:rsid w:val="00916BF7"/>
    <w:rsid w:val="00920A83"/>
    <w:rsid w:val="00920C4A"/>
    <w:rsid w:val="00920DBE"/>
    <w:rsid w:val="00920E49"/>
    <w:rsid w:val="009216ED"/>
    <w:rsid w:val="00921F95"/>
    <w:rsid w:val="00922154"/>
    <w:rsid w:val="00924F46"/>
    <w:rsid w:val="00925B22"/>
    <w:rsid w:val="00926F54"/>
    <w:rsid w:val="00927376"/>
    <w:rsid w:val="00930040"/>
    <w:rsid w:val="00930350"/>
    <w:rsid w:val="00930966"/>
    <w:rsid w:val="00930D87"/>
    <w:rsid w:val="00931DD7"/>
    <w:rsid w:val="00932A02"/>
    <w:rsid w:val="00932F48"/>
    <w:rsid w:val="009338BA"/>
    <w:rsid w:val="009343AF"/>
    <w:rsid w:val="0093571E"/>
    <w:rsid w:val="0093713D"/>
    <w:rsid w:val="00937684"/>
    <w:rsid w:val="00937F51"/>
    <w:rsid w:val="009406C1"/>
    <w:rsid w:val="00940E4E"/>
    <w:rsid w:val="0094113E"/>
    <w:rsid w:val="00941B10"/>
    <w:rsid w:val="00942576"/>
    <w:rsid w:val="00944CDA"/>
    <w:rsid w:val="00945671"/>
    <w:rsid w:val="00945AFB"/>
    <w:rsid w:val="00946370"/>
    <w:rsid w:val="0094666D"/>
    <w:rsid w:val="009505AF"/>
    <w:rsid w:val="00952272"/>
    <w:rsid w:val="00952480"/>
    <w:rsid w:val="00952827"/>
    <w:rsid w:val="00954076"/>
    <w:rsid w:val="00956160"/>
    <w:rsid w:val="0095752B"/>
    <w:rsid w:val="00960585"/>
    <w:rsid w:val="00961106"/>
    <w:rsid w:val="0096248E"/>
    <w:rsid w:val="00963F63"/>
    <w:rsid w:val="00965C04"/>
    <w:rsid w:val="0096682A"/>
    <w:rsid w:val="0096734F"/>
    <w:rsid w:val="0097068C"/>
    <w:rsid w:val="00975625"/>
    <w:rsid w:val="0097617E"/>
    <w:rsid w:val="00976559"/>
    <w:rsid w:val="00977365"/>
    <w:rsid w:val="00977F06"/>
    <w:rsid w:val="00980359"/>
    <w:rsid w:val="00980531"/>
    <w:rsid w:val="009807B5"/>
    <w:rsid w:val="00980C48"/>
    <w:rsid w:val="00982C42"/>
    <w:rsid w:val="00983F86"/>
    <w:rsid w:val="009844FD"/>
    <w:rsid w:val="00985CC5"/>
    <w:rsid w:val="00986E58"/>
    <w:rsid w:val="00987448"/>
    <w:rsid w:val="00987DBC"/>
    <w:rsid w:val="00991665"/>
    <w:rsid w:val="00991828"/>
    <w:rsid w:val="00992B96"/>
    <w:rsid w:val="00993200"/>
    <w:rsid w:val="00993313"/>
    <w:rsid w:val="00994739"/>
    <w:rsid w:val="00994C0A"/>
    <w:rsid w:val="009955B3"/>
    <w:rsid w:val="00996BF9"/>
    <w:rsid w:val="009970B3"/>
    <w:rsid w:val="009A0E7C"/>
    <w:rsid w:val="009A1435"/>
    <w:rsid w:val="009A219E"/>
    <w:rsid w:val="009A2E67"/>
    <w:rsid w:val="009A2F1A"/>
    <w:rsid w:val="009A3315"/>
    <w:rsid w:val="009A34DB"/>
    <w:rsid w:val="009A48EE"/>
    <w:rsid w:val="009A4E58"/>
    <w:rsid w:val="009A5D4D"/>
    <w:rsid w:val="009A69DA"/>
    <w:rsid w:val="009A7C79"/>
    <w:rsid w:val="009A7D2C"/>
    <w:rsid w:val="009A7EF5"/>
    <w:rsid w:val="009B06AA"/>
    <w:rsid w:val="009B0F69"/>
    <w:rsid w:val="009B1FCB"/>
    <w:rsid w:val="009B2489"/>
    <w:rsid w:val="009B25DE"/>
    <w:rsid w:val="009B46F2"/>
    <w:rsid w:val="009B5D1C"/>
    <w:rsid w:val="009B7595"/>
    <w:rsid w:val="009B7ED7"/>
    <w:rsid w:val="009B7F1C"/>
    <w:rsid w:val="009C2796"/>
    <w:rsid w:val="009C42B0"/>
    <w:rsid w:val="009C42C8"/>
    <w:rsid w:val="009C57B4"/>
    <w:rsid w:val="009C6303"/>
    <w:rsid w:val="009C6B34"/>
    <w:rsid w:val="009C7072"/>
    <w:rsid w:val="009C741B"/>
    <w:rsid w:val="009C7FBA"/>
    <w:rsid w:val="009E0865"/>
    <w:rsid w:val="009E21BA"/>
    <w:rsid w:val="009E24CD"/>
    <w:rsid w:val="009E6F17"/>
    <w:rsid w:val="009E7FF1"/>
    <w:rsid w:val="009F111B"/>
    <w:rsid w:val="009F42B1"/>
    <w:rsid w:val="009F4DF6"/>
    <w:rsid w:val="009F50AB"/>
    <w:rsid w:val="009F560F"/>
    <w:rsid w:val="009F57CC"/>
    <w:rsid w:val="009F69E7"/>
    <w:rsid w:val="009F6BD1"/>
    <w:rsid w:val="00A01FC8"/>
    <w:rsid w:val="00A02F9B"/>
    <w:rsid w:val="00A046F6"/>
    <w:rsid w:val="00A05250"/>
    <w:rsid w:val="00A05291"/>
    <w:rsid w:val="00A05428"/>
    <w:rsid w:val="00A055AD"/>
    <w:rsid w:val="00A05713"/>
    <w:rsid w:val="00A05D7A"/>
    <w:rsid w:val="00A0729B"/>
    <w:rsid w:val="00A0752B"/>
    <w:rsid w:val="00A07DC1"/>
    <w:rsid w:val="00A102A7"/>
    <w:rsid w:val="00A11602"/>
    <w:rsid w:val="00A139AF"/>
    <w:rsid w:val="00A13EEB"/>
    <w:rsid w:val="00A13F61"/>
    <w:rsid w:val="00A143BD"/>
    <w:rsid w:val="00A159B9"/>
    <w:rsid w:val="00A163FA"/>
    <w:rsid w:val="00A16D5B"/>
    <w:rsid w:val="00A16EE2"/>
    <w:rsid w:val="00A1723E"/>
    <w:rsid w:val="00A17302"/>
    <w:rsid w:val="00A17990"/>
    <w:rsid w:val="00A17A72"/>
    <w:rsid w:val="00A20664"/>
    <w:rsid w:val="00A207E8"/>
    <w:rsid w:val="00A20C38"/>
    <w:rsid w:val="00A20DD8"/>
    <w:rsid w:val="00A215B6"/>
    <w:rsid w:val="00A21B34"/>
    <w:rsid w:val="00A2381E"/>
    <w:rsid w:val="00A23F12"/>
    <w:rsid w:val="00A24A12"/>
    <w:rsid w:val="00A267C6"/>
    <w:rsid w:val="00A30030"/>
    <w:rsid w:val="00A31339"/>
    <w:rsid w:val="00A31DFD"/>
    <w:rsid w:val="00A33D90"/>
    <w:rsid w:val="00A34164"/>
    <w:rsid w:val="00A3434F"/>
    <w:rsid w:val="00A34EFF"/>
    <w:rsid w:val="00A370B7"/>
    <w:rsid w:val="00A40062"/>
    <w:rsid w:val="00A40A1A"/>
    <w:rsid w:val="00A4344F"/>
    <w:rsid w:val="00A442BB"/>
    <w:rsid w:val="00A45530"/>
    <w:rsid w:val="00A45820"/>
    <w:rsid w:val="00A46200"/>
    <w:rsid w:val="00A502A1"/>
    <w:rsid w:val="00A532AA"/>
    <w:rsid w:val="00A561D9"/>
    <w:rsid w:val="00A5647A"/>
    <w:rsid w:val="00A5743E"/>
    <w:rsid w:val="00A57A48"/>
    <w:rsid w:val="00A61755"/>
    <w:rsid w:val="00A61FEB"/>
    <w:rsid w:val="00A62F14"/>
    <w:rsid w:val="00A642D7"/>
    <w:rsid w:val="00A64B6D"/>
    <w:rsid w:val="00A65496"/>
    <w:rsid w:val="00A654D7"/>
    <w:rsid w:val="00A660CF"/>
    <w:rsid w:val="00A667B8"/>
    <w:rsid w:val="00A67D57"/>
    <w:rsid w:val="00A67E08"/>
    <w:rsid w:val="00A7254C"/>
    <w:rsid w:val="00A73535"/>
    <w:rsid w:val="00A73A13"/>
    <w:rsid w:val="00A74D32"/>
    <w:rsid w:val="00A7548F"/>
    <w:rsid w:val="00A75AF5"/>
    <w:rsid w:val="00A76223"/>
    <w:rsid w:val="00A768F5"/>
    <w:rsid w:val="00A7727E"/>
    <w:rsid w:val="00A77B3E"/>
    <w:rsid w:val="00A77FAB"/>
    <w:rsid w:val="00A82B80"/>
    <w:rsid w:val="00A8441C"/>
    <w:rsid w:val="00A847C2"/>
    <w:rsid w:val="00A850E5"/>
    <w:rsid w:val="00A87FA0"/>
    <w:rsid w:val="00A90F90"/>
    <w:rsid w:val="00A9441E"/>
    <w:rsid w:val="00A94C8E"/>
    <w:rsid w:val="00A95433"/>
    <w:rsid w:val="00A956F5"/>
    <w:rsid w:val="00AA0C2F"/>
    <w:rsid w:val="00AA0E31"/>
    <w:rsid w:val="00AA18B4"/>
    <w:rsid w:val="00AA2A48"/>
    <w:rsid w:val="00AA2E10"/>
    <w:rsid w:val="00AA3708"/>
    <w:rsid w:val="00AA43FF"/>
    <w:rsid w:val="00AA4CC2"/>
    <w:rsid w:val="00AA5168"/>
    <w:rsid w:val="00AA52DE"/>
    <w:rsid w:val="00AA6017"/>
    <w:rsid w:val="00AA69CB"/>
    <w:rsid w:val="00AA76E6"/>
    <w:rsid w:val="00AB18DB"/>
    <w:rsid w:val="00AB1E9B"/>
    <w:rsid w:val="00AB2BAE"/>
    <w:rsid w:val="00AB33C8"/>
    <w:rsid w:val="00AB406C"/>
    <w:rsid w:val="00AB57FC"/>
    <w:rsid w:val="00AB75A3"/>
    <w:rsid w:val="00AC136F"/>
    <w:rsid w:val="00AC1DDA"/>
    <w:rsid w:val="00AC2DE8"/>
    <w:rsid w:val="00AC2EE2"/>
    <w:rsid w:val="00AC386D"/>
    <w:rsid w:val="00AC3880"/>
    <w:rsid w:val="00AC4777"/>
    <w:rsid w:val="00AC58BF"/>
    <w:rsid w:val="00AC6F02"/>
    <w:rsid w:val="00AC7DF2"/>
    <w:rsid w:val="00AD0245"/>
    <w:rsid w:val="00AD1BAB"/>
    <w:rsid w:val="00AD2C76"/>
    <w:rsid w:val="00AD3328"/>
    <w:rsid w:val="00AD3355"/>
    <w:rsid w:val="00AD4333"/>
    <w:rsid w:val="00AD479B"/>
    <w:rsid w:val="00AD533B"/>
    <w:rsid w:val="00AD5B65"/>
    <w:rsid w:val="00AD5BFB"/>
    <w:rsid w:val="00AD67DB"/>
    <w:rsid w:val="00AD6837"/>
    <w:rsid w:val="00AE22AB"/>
    <w:rsid w:val="00AE2CD6"/>
    <w:rsid w:val="00AE2CDB"/>
    <w:rsid w:val="00AE7012"/>
    <w:rsid w:val="00AE725A"/>
    <w:rsid w:val="00AE78DC"/>
    <w:rsid w:val="00AF01C1"/>
    <w:rsid w:val="00AF19BC"/>
    <w:rsid w:val="00AF2BD0"/>
    <w:rsid w:val="00AF2FE4"/>
    <w:rsid w:val="00AF32F2"/>
    <w:rsid w:val="00AF358E"/>
    <w:rsid w:val="00AF4F35"/>
    <w:rsid w:val="00AF5E4A"/>
    <w:rsid w:val="00AF624E"/>
    <w:rsid w:val="00B00485"/>
    <w:rsid w:val="00B00DF8"/>
    <w:rsid w:val="00B00EBE"/>
    <w:rsid w:val="00B01427"/>
    <w:rsid w:val="00B0185C"/>
    <w:rsid w:val="00B029CA"/>
    <w:rsid w:val="00B03695"/>
    <w:rsid w:val="00B03A44"/>
    <w:rsid w:val="00B048DD"/>
    <w:rsid w:val="00B05896"/>
    <w:rsid w:val="00B0594E"/>
    <w:rsid w:val="00B07B5B"/>
    <w:rsid w:val="00B10D95"/>
    <w:rsid w:val="00B119E3"/>
    <w:rsid w:val="00B11E9E"/>
    <w:rsid w:val="00B1515F"/>
    <w:rsid w:val="00B15685"/>
    <w:rsid w:val="00B15C38"/>
    <w:rsid w:val="00B16341"/>
    <w:rsid w:val="00B16B3A"/>
    <w:rsid w:val="00B16D5D"/>
    <w:rsid w:val="00B214C6"/>
    <w:rsid w:val="00B21C0E"/>
    <w:rsid w:val="00B223AE"/>
    <w:rsid w:val="00B22CAB"/>
    <w:rsid w:val="00B233BF"/>
    <w:rsid w:val="00B301B8"/>
    <w:rsid w:val="00B30999"/>
    <w:rsid w:val="00B309A0"/>
    <w:rsid w:val="00B31794"/>
    <w:rsid w:val="00B320C1"/>
    <w:rsid w:val="00B34A1E"/>
    <w:rsid w:val="00B35D18"/>
    <w:rsid w:val="00B407CC"/>
    <w:rsid w:val="00B41877"/>
    <w:rsid w:val="00B41B44"/>
    <w:rsid w:val="00B41EFC"/>
    <w:rsid w:val="00B4294D"/>
    <w:rsid w:val="00B42D66"/>
    <w:rsid w:val="00B435DD"/>
    <w:rsid w:val="00B44879"/>
    <w:rsid w:val="00B46351"/>
    <w:rsid w:val="00B46457"/>
    <w:rsid w:val="00B47DCB"/>
    <w:rsid w:val="00B50E21"/>
    <w:rsid w:val="00B616EE"/>
    <w:rsid w:val="00B6271F"/>
    <w:rsid w:val="00B62C31"/>
    <w:rsid w:val="00B63158"/>
    <w:rsid w:val="00B63946"/>
    <w:rsid w:val="00B65FBD"/>
    <w:rsid w:val="00B6640F"/>
    <w:rsid w:val="00B6664A"/>
    <w:rsid w:val="00B6688A"/>
    <w:rsid w:val="00B718B1"/>
    <w:rsid w:val="00B7302A"/>
    <w:rsid w:val="00B7407A"/>
    <w:rsid w:val="00B74672"/>
    <w:rsid w:val="00B74C10"/>
    <w:rsid w:val="00B75412"/>
    <w:rsid w:val="00B75CBE"/>
    <w:rsid w:val="00B77C56"/>
    <w:rsid w:val="00B800D5"/>
    <w:rsid w:val="00B80838"/>
    <w:rsid w:val="00B80C0E"/>
    <w:rsid w:val="00B818EF"/>
    <w:rsid w:val="00B83069"/>
    <w:rsid w:val="00B83790"/>
    <w:rsid w:val="00B83F1D"/>
    <w:rsid w:val="00B849F3"/>
    <w:rsid w:val="00B860CA"/>
    <w:rsid w:val="00B90091"/>
    <w:rsid w:val="00B9098D"/>
    <w:rsid w:val="00B91274"/>
    <w:rsid w:val="00B9290E"/>
    <w:rsid w:val="00B92CC7"/>
    <w:rsid w:val="00B94075"/>
    <w:rsid w:val="00B945A8"/>
    <w:rsid w:val="00B9602B"/>
    <w:rsid w:val="00B96651"/>
    <w:rsid w:val="00B9699E"/>
    <w:rsid w:val="00B973C6"/>
    <w:rsid w:val="00B97737"/>
    <w:rsid w:val="00B97904"/>
    <w:rsid w:val="00B97BBF"/>
    <w:rsid w:val="00B97FF4"/>
    <w:rsid w:val="00BA0325"/>
    <w:rsid w:val="00BA08C6"/>
    <w:rsid w:val="00BA0B53"/>
    <w:rsid w:val="00BA0E4C"/>
    <w:rsid w:val="00BA0EEE"/>
    <w:rsid w:val="00BA1238"/>
    <w:rsid w:val="00BA16FD"/>
    <w:rsid w:val="00BA1D35"/>
    <w:rsid w:val="00BA1DCB"/>
    <w:rsid w:val="00BA1F55"/>
    <w:rsid w:val="00BA3829"/>
    <w:rsid w:val="00BA3B8C"/>
    <w:rsid w:val="00BA3CE0"/>
    <w:rsid w:val="00BA42F7"/>
    <w:rsid w:val="00BA6665"/>
    <w:rsid w:val="00BA6EAC"/>
    <w:rsid w:val="00BA7200"/>
    <w:rsid w:val="00BB119D"/>
    <w:rsid w:val="00BB1B95"/>
    <w:rsid w:val="00BB1C97"/>
    <w:rsid w:val="00BB1D99"/>
    <w:rsid w:val="00BB25E1"/>
    <w:rsid w:val="00BB44BE"/>
    <w:rsid w:val="00BB4811"/>
    <w:rsid w:val="00BB4821"/>
    <w:rsid w:val="00BB4C5E"/>
    <w:rsid w:val="00BB4CFC"/>
    <w:rsid w:val="00BB4F7D"/>
    <w:rsid w:val="00BB51D9"/>
    <w:rsid w:val="00BB6ADC"/>
    <w:rsid w:val="00BB7689"/>
    <w:rsid w:val="00BB76E7"/>
    <w:rsid w:val="00BB7839"/>
    <w:rsid w:val="00BB7F34"/>
    <w:rsid w:val="00BC0C03"/>
    <w:rsid w:val="00BC0E1D"/>
    <w:rsid w:val="00BC1154"/>
    <w:rsid w:val="00BC213A"/>
    <w:rsid w:val="00BC2F1E"/>
    <w:rsid w:val="00BC41FB"/>
    <w:rsid w:val="00BC49DB"/>
    <w:rsid w:val="00BC5BA4"/>
    <w:rsid w:val="00BD0B69"/>
    <w:rsid w:val="00BD3770"/>
    <w:rsid w:val="00BD3BFB"/>
    <w:rsid w:val="00BD4848"/>
    <w:rsid w:val="00BD49FE"/>
    <w:rsid w:val="00BD6B4A"/>
    <w:rsid w:val="00BD70EC"/>
    <w:rsid w:val="00BD74C2"/>
    <w:rsid w:val="00BE074F"/>
    <w:rsid w:val="00BE091B"/>
    <w:rsid w:val="00BE0E15"/>
    <w:rsid w:val="00BE13FC"/>
    <w:rsid w:val="00BE144A"/>
    <w:rsid w:val="00BE19EF"/>
    <w:rsid w:val="00BE236D"/>
    <w:rsid w:val="00BE2866"/>
    <w:rsid w:val="00BE299D"/>
    <w:rsid w:val="00BE2B36"/>
    <w:rsid w:val="00BE4E57"/>
    <w:rsid w:val="00BE664C"/>
    <w:rsid w:val="00BE7060"/>
    <w:rsid w:val="00BE7E7F"/>
    <w:rsid w:val="00BF17B6"/>
    <w:rsid w:val="00BF1FA5"/>
    <w:rsid w:val="00BF2207"/>
    <w:rsid w:val="00BF2DE2"/>
    <w:rsid w:val="00BF3419"/>
    <w:rsid w:val="00BF4514"/>
    <w:rsid w:val="00BF460A"/>
    <w:rsid w:val="00BF462F"/>
    <w:rsid w:val="00BF4D62"/>
    <w:rsid w:val="00BF5784"/>
    <w:rsid w:val="00BF7A2C"/>
    <w:rsid w:val="00C0198D"/>
    <w:rsid w:val="00C02589"/>
    <w:rsid w:val="00C036A3"/>
    <w:rsid w:val="00C03F63"/>
    <w:rsid w:val="00C0400B"/>
    <w:rsid w:val="00C04332"/>
    <w:rsid w:val="00C0562F"/>
    <w:rsid w:val="00C06E75"/>
    <w:rsid w:val="00C07C6A"/>
    <w:rsid w:val="00C10777"/>
    <w:rsid w:val="00C10F6C"/>
    <w:rsid w:val="00C114C7"/>
    <w:rsid w:val="00C1156D"/>
    <w:rsid w:val="00C11827"/>
    <w:rsid w:val="00C12642"/>
    <w:rsid w:val="00C1271C"/>
    <w:rsid w:val="00C13616"/>
    <w:rsid w:val="00C14139"/>
    <w:rsid w:val="00C14436"/>
    <w:rsid w:val="00C15B8C"/>
    <w:rsid w:val="00C16D7C"/>
    <w:rsid w:val="00C17542"/>
    <w:rsid w:val="00C20EDD"/>
    <w:rsid w:val="00C21B70"/>
    <w:rsid w:val="00C21DDE"/>
    <w:rsid w:val="00C222CE"/>
    <w:rsid w:val="00C2248D"/>
    <w:rsid w:val="00C238D0"/>
    <w:rsid w:val="00C23E53"/>
    <w:rsid w:val="00C242DF"/>
    <w:rsid w:val="00C24C82"/>
    <w:rsid w:val="00C2551F"/>
    <w:rsid w:val="00C26888"/>
    <w:rsid w:val="00C27A3C"/>
    <w:rsid w:val="00C32D8A"/>
    <w:rsid w:val="00C34D24"/>
    <w:rsid w:val="00C364E2"/>
    <w:rsid w:val="00C36795"/>
    <w:rsid w:val="00C37384"/>
    <w:rsid w:val="00C37591"/>
    <w:rsid w:val="00C41336"/>
    <w:rsid w:val="00C435DE"/>
    <w:rsid w:val="00C4408F"/>
    <w:rsid w:val="00C459A5"/>
    <w:rsid w:val="00C45B9E"/>
    <w:rsid w:val="00C46298"/>
    <w:rsid w:val="00C47768"/>
    <w:rsid w:val="00C47D8B"/>
    <w:rsid w:val="00C50316"/>
    <w:rsid w:val="00C507A1"/>
    <w:rsid w:val="00C51508"/>
    <w:rsid w:val="00C5208B"/>
    <w:rsid w:val="00C52DD1"/>
    <w:rsid w:val="00C54106"/>
    <w:rsid w:val="00C544A9"/>
    <w:rsid w:val="00C55250"/>
    <w:rsid w:val="00C5587C"/>
    <w:rsid w:val="00C55A9B"/>
    <w:rsid w:val="00C562A8"/>
    <w:rsid w:val="00C562C3"/>
    <w:rsid w:val="00C56434"/>
    <w:rsid w:val="00C56B30"/>
    <w:rsid w:val="00C57C1E"/>
    <w:rsid w:val="00C60202"/>
    <w:rsid w:val="00C606F4"/>
    <w:rsid w:val="00C61500"/>
    <w:rsid w:val="00C634DD"/>
    <w:rsid w:val="00C6496B"/>
    <w:rsid w:val="00C65992"/>
    <w:rsid w:val="00C65BD4"/>
    <w:rsid w:val="00C66374"/>
    <w:rsid w:val="00C66DA8"/>
    <w:rsid w:val="00C66F1E"/>
    <w:rsid w:val="00C67E66"/>
    <w:rsid w:val="00C70334"/>
    <w:rsid w:val="00C71BC9"/>
    <w:rsid w:val="00C71E81"/>
    <w:rsid w:val="00C7292C"/>
    <w:rsid w:val="00C7373B"/>
    <w:rsid w:val="00C73EA6"/>
    <w:rsid w:val="00C761E8"/>
    <w:rsid w:val="00C76211"/>
    <w:rsid w:val="00C76B31"/>
    <w:rsid w:val="00C775A5"/>
    <w:rsid w:val="00C77F93"/>
    <w:rsid w:val="00C80DBE"/>
    <w:rsid w:val="00C812DA"/>
    <w:rsid w:val="00C8172F"/>
    <w:rsid w:val="00C82C98"/>
    <w:rsid w:val="00C8421F"/>
    <w:rsid w:val="00C84314"/>
    <w:rsid w:val="00C843CF"/>
    <w:rsid w:val="00C84883"/>
    <w:rsid w:val="00C85068"/>
    <w:rsid w:val="00C853B5"/>
    <w:rsid w:val="00C856F6"/>
    <w:rsid w:val="00C864BA"/>
    <w:rsid w:val="00C865F4"/>
    <w:rsid w:val="00C868B3"/>
    <w:rsid w:val="00C8717A"/>
    <w:rsid w:val="00C879D3"/>
    <w:rsid w:val="00C87E59"/>
    <w:rsid w:val="00C90D0E"/>
    <w:rsid w:val="00C91FD4"/>
    <w:rsid w:val="00C92136"/>
    <w:rsid w:val="00C9262E"/>
    <w:rsid w:val="00C9290C"/>
    <w:rsid w:val="00C94A48"/>
    <w:rsid w:val="00C95BEC"/>
    <w:rsid w:val="00C9670C"/>
    <w:rsid w:val="00CA00B6"/>
    <w:rsid w:val="00CA15FD"/>
    <w:rsid w:val="00CA238C"/>
    <w:rsid w:val="00CA2812"/>
    <w:rsid w:val="00CA31F9"/>
    <w:rsid w:val="00CA350E"/>
    <w:rsid w:val="00CA3798"/>
    <w:rsid w:val="00CA41A8"/>
    <w:rsid w:val="00CA44E0"/>
    <w:rsid w:val="00CA4E91"/>
    <w:rsid w:val="00CA59CB"/>
    <w:rsid w:val="00CA7403"/>
    <w:rsid w:val="00CA7E99"/>
    <w:rsid w:val="00CB0168"/>
    <w:rsid w:val="00CB442B"/>
    <w:rsid w:val="00CB56A1"/>
    <w:rsid w:val="00CB5990"/>
    <w:rsid w:val="00CB5D20"/>
    <w:rsid w:val="00CB5F1C"/>
    <w:rsid w:val="00CB6AA6"/>
    <w:rsid w:val="00CB74E4"/>
    <w:rsid w:val="00CC40D4"/>
    <w:rsid w:val="00CD1C76"/>
    <w:rsid w:val="00CD44E3"/>
    <w:rsid w:val="00CD4617"/>
    <w:rsid w:val="00CD5D81"/>
    <w:rsid w:val="00CD5DC2"/>
    <w:rsid w:val="00CD6BA1"/>
    <w:rsid w:val="00CD722F"/>
    <w:rsid w:val="00CD7B83"/>
    <w:rsid w:val="00CE057C"/>
    <w:rsid w:val="00CE0C95"/>
    <w:rsid w:val="00CE0D31"/>
    <w:rsid w:val="00CE16E2"/>
    <w:rsid w:val="00CE1B70"/>
    <w:rsid w:val="00CE2C16"/>
    <w:rsid w:val="00CE34C3"/>
    <w:rsid w:val="00CE3B42"/>
    <w:rsid w:val="00CE4438"/>
    <w:rsid w:val="00CE48B5"/>
    <w:rsid w:val="00CE7456"/>
    <w:rsid w:val="00CF0921"/>
    <w:rsid w:val="00CF13FB"/>
    <w:rsid w:val="00CF6570"/>
    <w:rsid w:val="00CF6C8E"/>
    <w:rsid w:val="00D0034B"/>
    <w:rsid w:val="00D010A4"/>
    <w:rsid w:val="00D01E4E"/>
    <w:rsid w:val="00D02A27"/>
    <w:rsid w:val="00D034A8"/>
    <w:rsid w:val="00D0493F"/>
    <w:rsid w:val="00D073F7"/>
    <w:rsid w:val="00D11429"/>
    <w:rsid w:val="00D131F4"/>
    <w:rsid w:val="00D13871"/>
    <w:rsid w:val="00D13A6C"/>
    <w:rsid w:val="00D14EF9"/>
    <w:rsid w:val="00D160FC"/>
    <w:rsid w:val="00D16576"/>
    <w:rsid w:val="00D167D7"/>
    <w:rsid w:val="00D172AB"/>
    <w:rsid w:val="00D2106E"/>
    <w:rsid w:val="00D21A75"/>
    <w:rsid w:val="00D22338"/>
    <w:rsid w:val="00D238B5"/>
    <w:rsid w:val="00D2472F"/>
    <w:rsid w:val="00D24DAB"/>
    <w:rsid w:val="00D24E48"/>
    <w:rsid w:val="00D25646"/>
    <w:rsid w:val="00D25693"/>
    <w:rsid w:val="00D25D00"/>
    <w:rsid w:val="00D261FD"/>
    <w:rsid w:val="00D26DE9"/>
    <w:rsid w:val="00D27803"/>
    <w:rsid w:val="00D2782C"/>
    <w:rsid w:val="00D2797D"/>
    <w:rsid w:val="00D30F09"/>
    <w:rsid w:val="00D31A93"/>
    <w:rsid w:val="00D31E6A"/>
    <w:rsid w:val="00D32660"/>
    <w:rsid w:val="00D32D29"/>
    <w:rsid w:val="00D33238"/>
    <w:rsid w:val="00D3360F"/>
    <w:rsid w:val="00D33A2D"/>
    <w:rsid w:val="00D3556B"/>
    <w:rsid w:val="00D3586F"/>
    <w:rsid w:val="00D35883"/>
    <w:rsid w:val="00D3603D"/>
    <w:rsid w:val="00D36E9B"/>
    <w:rsid w:val="00D402CF"/>
    <w:rsid w:val="00D408F9"/>
    <w:rsid w:val="00D409CB"/>
    <w:rsid w:val="00D43042"/>
    <w:rsid w:val="00D4533D"/>
    <w:rsid w:val="00D465AB"/>
    <w:rsid w:val="00D47D4F"/>
    <w:rsid w:val="00D47FEA"/>
    <w:rsid w:val="00D501A0"/>
    <w:rsid w:val="00D5315D"/>
    <w:rsid w:val="00D53DEB"/>
    <w:rsid w:val="00D543C8"/>
    <w:rsid w:val="00D5619E"/>
    <w:rsid w:val="00D56224"/>
    <w:rsid w:val="00D569D4"/>
    <w:rsid w:val="00D57A69"/>
    <w:rsid w:val="00D60317"/>
    <w:rsid w:val="00D60F16"/>
    <w:rsid w:val="00D61503"/>
    <w:rsid w:val="00D615EE"/>
    <w:rsid w:val="00D61651"/>
    <w:rsid w:val="00D618A4"/>
    <w:rsid w:val="00D61E34"/>
    <w:rsid w:val="00D62205"/>
    <w:rsid w:val="00D62B9B"/>
    <w:rsid w:val="00D62BD8"/>
    <w:rsid w:val="00D630BB"/>
    <w:rsid w:val="00D64773"/>
    <w:rsid w:val="00D65012"/>
    <w:rsid w:val="00D657D8"/>
    <w:rsid w:val="00D67075"/>
    <w:rsid w:val="00D678D7"/>
    <w:rsid w:val="00D70971"/>
    <w:rsid w:val="00D71B38"/>
    <w:rsid w:val="00D71F52"/>
    <w:rsid w:val="00D7299F"/>
    <w:rsid w:val="00D744BC"/>
    <w:rsid w:val="00D756FD"/>
    <w:rsid w:val="00D76454"/>
    <w:rsid w:val="00D76892"/>
    <w:rsid w:val="00D769A5"/>
    <w:rsid w:val="00D80318"/>
    <w:rsid w:val="00D80801"/>
    <w:rsid w:val="00D8297D"/>
    <w:rsid w:val="00D82C29"/>
    <w:rsid w:val="00D831CF"/>
    <w:rsid w:val="00D8436D"/>
    <w:rsid w:val="00D865D4"/>
    <w:rsid w:val="00D8690E"/>
    <w:rsid w:val="00D869A1"/>
    <w:rsid w:val="00D86E37"/>
    <w:rsid w:val="00D87DA8"/>
    <w:rsid w:val="00D909F5"/>
    <w:rsid w:val="00D92D38"/>
    <w:rsid w:val="00D935AD"/>
    <w:rsid w:val="00D945BF"/>
    <w:rsid w:val="00D94A56"/>
    <w:rsid w:val="00D94AD3"/>
    <w:rsid w:val="00D95D32"/>
    <w:rsid w:val="00D97D51"/>
    <w:rsid w:val="00DA1A4B"/>
    <w:rsid w:val="00DA1C5B"/>
    <w:rsid w:val="00DA20AF"/>
    <w:rsid w:val="00DA2EB9"/>
    <w:rsid w:val="00DA34E9"/>
    <w:rsid w:val="00DA4D8A"/>
    <w:rsid w:val="00DA572E"/>
    <w:rsid w:val="00DA593A"/>
    <w:rsid w:val="00DA5CA7"/>
    <w:rsid w:val="00DA732C"/>
    <w:rsid w:val="00DA7543"/>
    <w:rsid w:val="00DA7AF5"/>
    <w:rsid w:val="00DA7E2C"/>
    <w:rsid w:val="00DB1086"/>
    <w:rsid w:val="00DB1D33"/>
    <w:rsid w:val="00DB285C"/>
    <w:rsid w:val="00DB47FB"/>
    <w:rsid w:val="00DB485C"/>
    <w:rsid w:val="00DB6B1F"/>
    <w:rsid w:val="00DB6F4A"/>
    <w:rsid w:val="00DC029A"/>
    <w:rsid w:val="00DC0FA0"/>
    <w:rsid w:val="00DC2B24"/>
    <w:rsid w:val="00DC4299"/>
    <w:rsid w:val="00DD06C7"/>
    <w:rsid w:val="00DD09A2"/>
    <w:rsid w:val="00DD0F27"/>
    <w:rsid w:val="00DD10B6"/>
    <w:rsid w:val="00DD19AB"/>
    <w:rsid w:val="00DD2A3F"/>
    <w:rsid w:val="00DD2D1C"/>
    <w:rsid w:val="00DD3779"/>
    <w:rsid w:val="00DD39B0"/>
    <w:rsid w:val="00DD44E9"/>
    <w:rsid w:val="00DD4AC9"/>
    <w:rsid w:val="00DD4AED"/>
    <w:rsid w:val="00DD5FFC"/>
    <w:rsid w:val="00DD6AE4"/>
    <w:rsid w:val="00DD6DD9"/>
    <w:rsid w:val="00DD6E75"/>
    <w:rsid w:val="00DD7CDC"/>
    <w:rsid w:val="00DE0470"/>
    <w:rsid w:val="00DE2389"/>
    <w:rsid w:val="00DE245C"/>
    <w:rsid w:val="00DE2C0B"/>
    <w:rsid w:val="00DE332C"/>
    <w:rsid w:val="00DE46DE"/>
    <w:rsid w:val="00DE5BDE"/>
    <w:rsid w:val="00DE649D"/>
    <w:rsid w:val="00DE76D5"/>
    <w:rsid w:val="00DE7CC8"/>
    <w:rsid w:val="00DF02D7"/>
    <w:rsid w:val="00DF1910"/>
    <w:rsid w:val="00DF1B33"/>
    <w:rsid w:val="00DF23B5"/>
    <w:rsid w:val="00DF29A2"/>
    <w:rsid w:val="00DF2BF0"/>
    <w:rsid w:val="00DF340D"/>
    <w:rsid w:val="00DF59FC"/>
    <w:rsid w:val="00DF6A5C"/>
    <w:rsid w:val="00DF7846"/>
    <w:rsid w:val="00DF792B"/>
    <w:rsid w:val="00DF7B7E"/>
    <w:rsid w:val="00E01C72"/>
    <w:rsid w:val="00E01D49"/>
    <w:rsid w:val="00E02035"/>
    <w:rsid w:val="00E02CC4"/>
    <w:rsid w:val="00E04459"/>
    <w:rsid w:val="00E05133"/>
    <w:rsid w:val="00E05510"/>
    <w:rsid w:val="00E05C83"/>
    <w:rsid w:val="00E1134F"/>
    <w:rsid w:val="00E132EA"/>
    <w:rsid w:val="00E1361F"/>
    <w:rsid w:val="00E1429B"/>
    <w:rsid w:val="00E1451A"/>
    <w:rsid w:val="00E16FD0"/>
    <w:rsid w:val="00E172AD"/>
    <w:rsid w:val="00E20B0D"/>
    <w:rsid w:val="00E216A6"/>
    <w:rsid w:val="00E22178"/>
    <w:rsid w:val="00E22C6D"/>
    <w:rsid w:val="00E22F21"/>
    <w:rsid w:val="00E2324C"/>
    <w:rsid w:val="00E24494"/>
    <w:rsid w:val="00E25C70"/>
    <w:rsid w:val="00E2614E"/>
    <w:rsid w:val="00E2777D"/>
    <w:rsid w:val="00E3107B"/>
    <w:rsid w:val="00E3151C"/>
    <w:rsid w:val="00E315C7"/>
    <w:rsid w:val="00E32C9B"/>
    <w:rsid w:val="00E3387D"/>
    <w:rsid w:val="00E35482"/>
    <w:rsid w:val="00E362F8"/>
    <w:rsid w:val="00E37921"/>
    <w:rsid w:val="00E37B45"/>
    <w:rsid w:val="00E40033"/>
    <w:rsid w:val="00E42968"/>
    <w:rsid w:val="00E43073"/>
    <w:rsid w:val="00E432FB"/>
    <w:rsid w:val="00E43A48"/>
    <w:rsid w:val="00E451E4"/>
    <w:rsid w:val="00E457ED"/>
    <w:rsid w:val="00E4624B"/>
    <w:rsid w:val="00E47AF6"/>
    <w:rsid w:val="00E511D6"/>
    <w:rsid w:val="00E517CB"/>
    <w:rsid w:val="00E519E9"/>
    <w:rsid w:val="00E5247E"/>
    <w:rsid w:val="00E53F38"/>
    <w:rsid w:val="00E53FF9"/>
    <w:rsid w:val="00E54768"/>
    <w:rsid w:val="00E54D56"/>
    <w:rsid w:val="00E54F2E"/>
    <w:rsid w:val="00E558E9"/>
    <w:rsid w:val="00E55AD1"/>
    <w:rsid w:val="00E57C6A"/>
    <w:rsid w:val="00E57D5E"/>
    <w:rsid w:val="00E606FC"/>
    <w:rsid w:val="00E6214E"/>
    <w:rsid w:val="00E62202"/>
    <w:rsid w:val="00E63567"/>
    <w:rsid w:val="00E63F45"/>
    <w:rsid w:val="00E64375"/>
    <w:rsid w:val="00E658C5"/>
    <w:rsid w:val="00E659D5"/>
    <w:rsid w:val="00E667BE"/>
    <w:rsid w:val="00E66D25"/>
    <w:rsid w:val="00E67308"/>
    <w:rsid w:val="00E67666"/>
    <w:rsid w:val="00E67A94"/>
    <w:rsid w:val="00E67FB7"/>
    <w:rsid w:val="00E714AC"/>
    <w:rsid w:val="00E718A0"/>
    <w:rsid w:val="00E7214B"/>
    <w:rsid w:val="00E741F1"/>
    <w:rsid w:val="00E74824"/>
    <w:rsid w:val="00E75DE5"/>
    <w:rsid w:val="00E75F59"/>
    <w:rsid w:val="00E765D2"/>
    <w:rsid w:val="00E776CA"/>
    <w:rsid w:val="00E80513"/>
    <w:rsid w:val="00E822CD"/>
    <w:rsid w:val="00E842D7"/>
    <w:rsid w:val="00E86055"/>
    <w:rsid w:val="00E86A07"/>
    <w:rsid w:val="00E90322"/>
    <w:rsid w:val="00E9041E"/>
    <w:rsid w:val="00E90B09"/>
    <w:rsid w:val="00E90DEE"/>
    <w:rsid w:val="00E9152E"/>
    <w:rsid w:val="00E92AD7"/>
    <w:rsid w:val="00E92DC1"/>
    <w:rsid w:val="00E92F94"/>
    <w:rsid w:val="00E93146"/>
    <w:rsid w:val="00E9319A"/>
    <w:rsid w:val="00E94A52"/>
    <w:rsid w:val="00E94B4B"/>
    <w:rsid w:val="00E958B8"/>
    <w:rsid w:val="00E96002"/>
    <w:rsid w:val="00E968C1"/>
    <w:rsid w:val="00E97C9A"/>
    <w:rsid w:val="00EA09D8"/>
    <w:rsid w:val="00EA1934"/>
    <w:rsid w:val="00EA3290"/>
    <w:rsid w:val="00EA4DEC"/>
    <w:rsid w:val="00EA62CB"/>
    <w:rsid w:val="00EA777A"/>
    <w:rsid w:val="00EA77E3"/>
    <w:rsid w:val="00EB0585"/>
    <w:rsid w:val="00EB0E5B"/>
    <w:rsid w:val="00EB1205"/>
    <w:rsid w:val="00EB1D3B"/>
    <w:rsid w:val="00EB3AEC"/>
    <w:rsid w:val="00EB3DC4"/>
    <w:rsid w:val="00EB44C7"/>
    <w:rsid w:val="00EB4B48"/>
    <w:rsid w:val="00EB5E73"/>
    <w:rsid w:val="00EB608B"/>
    <w:rsid w:val="00EB74A1"/>
    <w:rsid w:val="00EC1E0B"/>
    <w:rsid w:val="00EC2369"/>
    <w:rsid w:val="00EC2770"/>
    <w:rsid w:val="00EC4905"/>
    <w:rsid w:val="00EC61C0"/>
    <w:rsid w:val="00EC7378"/>
    <w:rsid w:val="00EC753E"/>
    <w:rsid w:val="00ED14F6"/>
    <w:rsid w:val="00ED216E"/>
    <w:rsid w:val="00ED2ED4"/>
    <w:rsid w:val="00ED2FD3"/>
    <w:rsid w:val="00ED4EC2"/>
    <w:rsid w:val="00ED5F56"/>
    <w:rsid w:val="00ED610A"/>
    <w:rsid w:val="00ED7001"/>
    <w:rsid w:val="00ED7BA2"/>
    <w:rsid w:val="00EE1B5E"/>
    <w:rsid w:val="00EE1BD7"/>
    <w:rsid w:val="00EE2857"/>
    <w:rsid w:val="00EE34D1"/>
    <w:rsid w:val="00EE3941"/>
    <w:rsid w:val="00EE40F5"/>
    <w:rsid w:val="00EE5F00"/>
    <w:rsid w:val="00EE6CAB"/>
    <w:rsid w:val="00EE7981"/>
    <w:rsid w:val="00EE7C3C"/>
    <w:rsid w:val="00EF0D96"/>
    <w:rsid w:val="00EF190F"/>
    <w:rsid w:val="00EF4CB5"/>
    <w:rsid w:val="00EF52F9"/>
    <w:rsid w:val="00EF693C"/>
    <w:rsid w:val="00EF73AB"/>
    <w:rsid w:val="00EF7450"/>
    <w:rsid w:val="00F003D9"/>
    <w:rsid w:val="00F00AFB"/>
    <w:rsid w:val="00F00B14"/>
    <w:rsid w:val="00F01657"/>
    <w:rsid w:val="00F01BF6"/>
    <w:rsid w:val="00F01C5D"/>
    <w:rsid w:val="00F036F9"/>
    <w:rsid w:val="00F0693B"/>
    <w:rsid w:val="00F06AB0"/>
    <w:rsid w:val="00F06E36"/>
    <w:rsid w:val="00F07FF7"/>
    <w:rsid w:val="00F10E5C"/>
    <w:rsid w:val="00F11057"/>
    <w:rsid w:val="00F112BB"/>
    <w:rsid w:val="00F11A24"/>
    <w:rsid w:val="00F134D9"/>
    <w:rsid w:val="00F14FAF"/>
    <w:rsid w:val="00F1515B"/>
    <w:rsid w:val="00F1555B"/>
    <w:rsid w:val="00F155F2"/>
    <w:rsid w:val="00F15FC1"/>
    <w:rsid w:val="00F1685B"/>
    <w:rsid w:val="00F208A4"/>
    <w:rsid w:val="00F2125A"/>
    <w:rsid w:val="00F232C0"/>
    <w:rsid w:val="00F25418"/>
    <w:rsid w:val="00F26FF1"/>
    <w:rsid w:val="00F27260"/>
    <w:rsid w:val="00F317DC"/>
    <w:rsid w:val="00F342EA"/>
    <w:rsid w:val="00F34D32"/>
    <w:rsid w:val="00F35A3A"/>
    <w:rsid w:val="00F35EBC"/>
    <w:rsid w:val="00F41EEA"/>
    <w:rsid w:val="00F42660"/>
    <w:rsid w:val="00F428E5"/>
    <w:rsid w:val="00F4329F"/>
    <w:rsid w:val="00F43811"/>
    <w:rsid w:val="00F450EE"/>
    <w:rsid w:val="00F47DD6"/>
    <w:rsid w:val="00F47DE7"/>
    <w:rsid w:val="00F50891"/>
    <w:rsid w:val="00F51A12"/>
    <w:rsid w:val="00F52109"/>
    <w:rsid w:val="00F52D8C"/>
    <w:rsid w:val="00F539CE"/>
    <w:rsid w:val="00F54502"/>
    <w:rsid w:val="00F5529D"/>
    <w:rsid w:val="00F55961"/>
    <w:rsid w:val="00F55DC0"/>
    <w:rsid w:val="00F56898"/>
    <w:rsid w:val="00F57128"/>
    <w:rsid w:val="00F57755"/>
    <w:rsid w:val="00F613BC"/>
    <w:rsid w:val="00F61AFA"/>
    <w:rsid w:val="00F632E0"/>
    <w:rsid w:val="00F64847"/>
    <w:rsid w:val="00F64863"/>
    <w:rsid w:val="00F6538D"/>
    <w:rsid w:val="00F65B24"/>
    <w:rsid w:val="00F66C83"/>
    <w:rsid w:val="00F678E9"/>
    <w:rsid w:val="00F7028B"/>
    <w:rsid w:val="00F7151A"/>
    <w:rsid w:val="00F71A8C"/>
    <w:rsid w:val="00F7238E"/>
    <w:rsid w:val="00F72CED"/>
    <w:rsid w:val="00F73DAA"/>
    <w:rsid w:val="00F740CD"/>
    <w:rsid w:val="00F7488B"/>
    <w:rsid w:val="00F76B8E"/>
    <w:rsid w:val="00F77473"/>
    <w:rsid w:val="00F808F1"/>
    <w:rsid w:val="00F816B3"/>
    <w:rsid w:val="00F82A27"/>
    <w:rsid w:val="00F83673"/>
    <w:rsid w:val="00F844C8"/>
    <w:rsid w:val="00F84C29"/>
    <w:rsid w:val="00F85AB9"/>
    <w:rsid w:val="00F866FF"/>
    <w:rsid w:val="00F87247"/>
    <w:rsid w:val="00F90CF6"/>
    <w:rsid w:val="00F90FCB"/>
    <w:rsid w:val="00F91058"/>
    <w:rsid w:val="00F919AF"/>
    <w:rsid w:val="00F919FA"/>
    <w:rsid w:val="00F91E2B"/>
    <w:rsid w:val="00F920BC"/>
    <w:rsid w:val="00F921D2"/>
    <w:rsid w:val="00F93B63"/>
    <w:rsid w:val="00F94928"/>
    <w:rsid w:val="00F950F8"/>
    <w:rsid w:val="00F9589A"/>
    <w:rsid w:val="00F96790"/>
    <w:rsid w:val="00F971FB"/>
    <w:rsid w:val="00F97745"/>
    <w:rsid w:val="00F97D1C"/>
    <w:rsid w:val="00FA06AF"/>
    <w:rsid w:val="00FA0C3A"/>
    <w:rsid w:val="00FA1075"/>
    <w:rsid w:val="00FA10E4"/>
    <w:rsid w:val="00FA110F"/>
    <w:rsid w:val="00FA13AA"/>
    <w:rsid w:val="00FA151D"/>
    <w:rsid w:val="00FA1549"/>
    <w:rsid w:val="00FA1CCD"/>
    <w:rsid w:val="00FB0F81"/>
    <w:rsid w:val="00FB122E"/>
    <w:rsid w:val="00FB5BB2"/>
    <w:rsid w:val="00FB6735"/>
    <w:rsid w:val="00FC0A34"/>
    <w:rsid w:val="00FC16F2"/>
    <w:rsid w:val="00FC207E"/>
    <w:rsid w:val="00FC2A2D"/>
    <w:rsid w:val="00FC4690"/>
    <w:rsid w:val="00FC4BFA"/>
    <w:rsid w:val="00FC55D4"/>
    <w:rsid w:val="00FC65BB"/>
    <w:rsid w:val="00FC66B6"/>
    <w:rsid w:val="00FC71A8"/>
    <w:rsid w:val="00FC7399"/>
    <w:rsid w:val="00FC7A30"/>
    <w:rsid w:val="00FD0663"/>
    <w:rsid w:val="00FD0720"/>
    <w:rsid w:val="00FD2137"/>
    <w:rsid w:val="00FD4D35"/>
    <w:rsid w:val="00FD4DDB"/>
    <w:rsid w:val="00FD5655"/>
    <w:rsid w:val="00FD5FD5"/>
    <w:rsid w:val="00FD6047"/>
    <w:rsid w:val="00FE3406"/>
    <w:rsid w:val="00FE3455"/>
    <w:rsid w:val="00FE59A1"/>
    <w:rsid w:val="00FE6164"/>
    <w:rsid w:val="00FE6355"/>
    <w:rsid w:val="00FE6C41"/>
    <w:rsid w:val="00FE6D65"/>
    <w:rsid w:val="00FE7415"/>
    <w:rsid w:val="00FE7818"/>
    <w:rsid w:val="00FE7FFC"/>
    <w:rsid w:val="00FF06FA"/>
    <w:rsid w:val="00FF0770"/>
    <w:rsid w:val="00FF2D00"/>
    <w:rsid w:val="00FF2DE2"/>
    <w:rsid w:val="00FF422D"/>
    <w:rsid w:val="00FF4A5C"/>
    <w:rsid w:val="00FF547D"/>
    <w:rsid w:val="00FF57E4"/>
    <w:rsid w:val="00FF7CEF"/>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4274D2A0"/>
  <w15:docId w15:val="{A28A4704-C8DD-4C4A-B998-B190B2C03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97745"/>
  </w:style>
  <w:style w:type="paragraph" w:styleId="Heading1">
    <w:name w:val="heading 1"/>
    <w:basedOn w:val="Normal"/>
    <w:next w:val="Normal"/>
    <w:qFormat/>
    <w:rsid w:val="00F97745"/>
    <w:pPr>
      <w:keepNext/>
      <w:ind w:left="1440" w:right="-432"/>
      <w:jc w:val="both"/>
      <w:outlineLvl w:val="0"/>
    </w:pPr>
    <w:rPr>
      <w:rFonts w:ascii="CG Times" w:hAnsi="CG Times"/>
      <w:b/>
    </w:rPr>
  </w:style>
  <w:style w:type="paragraph" w:styleId="Heading2">
    <w:name w:val="heading 2"/>
    <w:basedOn w:val="Normal"/>
    <w:next w:val="Normal"/>
    <w:link w:val="Heading2Char"/>
    <w:uiPriority w:val="9"/>
    <w:qFormat/>
    <w:rsid w:val="00F97745"/>
    <w:pPr>
      <w:keepNext/>
      <w:ind w:left="720"/>
      <w:outlineLvl w:val="1"/>
    </w:pPr>
    <w:rPr>
      <w:b/>
    </w:rPr>
  </w:style>
  <w:style w:type="paragraph" w:styleId="Heading3">
    <w:name w:val="heading 3"/>
    <w:basedOn w:val="Normal"/>
    <w:next w:val="Normal"/>
    <w:qFormat/>
    <w:rsid w:val="00F97745"/>
    <w:pPr>
      <w:keepNext/>
      <w:jc w:val="right"/>
      <w:outlineLvl w:val="2"/>
    </w:pPr>
    <w:rPr>
      <w:b/>
      <w:sz w:val="24"/>
    </w:rPr>
  </w:style>
  <w:style w:type="paragraph" w:styleId="Heading4">
    <w:name w:val="heading 4"/>
    <w:basedOn w:val="Normal"/>
    <w:next w:val="Normal"/>
    <w:qFormat/>
    <w:rsid w:val="00F97745"/>
    <w:pPr>
      <w:keepNext/>
      <w:outlineLvl w:val="3"/>
    </w:pPr>
    <w:rPr>
      <w:b/>
    </w:rPr>
  </w:style>
  <w:style w:type="paragraph" w:styleId="Heading5">
    <w:name w:val="heading 5"/>
    <w:basedOn w:val="Normal"/>
    <w:next w:val="Normal"/>
    <w:qFormat/>
    <w:rsid w:val="00F97745"/>
    <w:pPr>
      <w:keepNext/>
      <w:outlineLvl w:val="4"/>
    </w:pPr>
    <w:rPr>
      <w:u w:val="single"/>
    </w:rPr>
  </w:style>
  <w:style w:type="paragraph" w:styleId="Heading6">
    <w:name w:val="heading 6"/>
    <w:basedOn w:val="Normal"/>
    <w:next w:val="Normal"/>
    <w:qFormat/>
    <w:rsid w:val="00F97745"/>
    <w:pPr>
      <w:keepNext/>
      <w:outlineLvl w:val="5"/>
    </w:pPr>
    <w:rPr>
      <w:b/>
      <w:u w:val="single"/>
    </w:rPr>
  </w:style>
  <w:style w:type="paragraph" w:styleId="Heading7">
    <w:name w:val="heading 7"/>
    <w:basedOn w:val="Normal"/>
    <w:next w:val="Normal"/>
    <w:qFormat/>
    <w:rsid w:val="00F97745"/>
    <w:pPr>
      <w:keepNext/>
      <w:jc w:val="both"/>
      <w:outlineLvl w:val="6"/>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VName">
    <w:name w:val="CV_Name"/>
    <w:basedOn w:val="Normal"/>
    <w:next w:val="Normal"/>
    <w:rsid w:val="00F97745"/>
    <w:pPr>
      <w:pBdr>
        <w:bottom w:val="single" w:sz="12" w:space="1" w:color="auto"/>
      </w:pBdr>
    </w:pPr>
    <w:rPr>
      <w:b/>
      <w:sz w:val="28"/>
    </w:rPr>
  </w:style>
  <w:style w:type="paragraph" w:customStyle="1" w:styleId="CVSubhead">
    <w:name w:val="CV_Subhead"/>
    <w:basedOn w:val="Normal"/>
    <w:next w:val="Normal"/>
    <w:rsid w:val="00F97745"/>
    <w:pPr>
      <w:keepNext/>
      <w:spacing w:before="60" w:after="120"/>
      <w:jc w:val="both"/>
    </w:pPr>
    <w:rPr>
      <w:rFonts w:ascii="CG Times" w:hAnsi="CG Times"/>
      <w:b/>
      <w:bCs/>
      <w:iCs/>
      <w:u w:val="single"/>
    </w:rPr>
  </w:style>
  <w:style w:type="paragraph" w:customStyle="1" w:styleId="CVRHS">
    <w:name w:val="CV_RHS"/>
    <w:basedOn w:val="Normal"/>
    <w:rsid w:val="00F97745"/>
    <w:pPr>
      <w:spacing w:after="60"/>
    </w:pPr>
    <w:rPr>
      <w:rFonts w:ascii="CG Times" w:hAnsi="CG Times"/>
      <w:sz w:val="24"/>
    </w:rPr>
  </w:style>
  <w:style w:type="paragraph" w:customStyle="1" w:styleId="CVExpProj">
    <w:name w:val="CV_Exp&amp;Proj"/>
    <w:basedOn w:val="Normal"/>
    <w:rsid w:val="00F97745"/>
    <w:pPr>
      <w:tabs>
        <w:tab w:val="left" w:pos="2160"/>
      </w:tabs>
      <w:spacing w:before="60" w:after="60"/>
    </w:pPr>
    <w:rPr>
      <w:rFonts w:ascii="CG Times" w:hAnsi="CG Times"/>
      <w:sz w:val="24"/>
    </w:rPr>
  </w:style>
  <w:style w:type="paragraph" w:customStyle="1" w:styleId="CVProj">
    <w:name w:val="CV_Proj"/>
    <w:basedOn w:val="Normal"/>
    <w:rsid w:val="00F97745"/>
    <w:pPr>
      <w:keepNext/>
      <w:spacing w:before="240" w:after="120"/>
    </w:pPr>
    <w:rPr>
      <w:rFonts w:ascii="CG Times" w:hAnsi="CG Times"/>
      <w:b/>
      <w:sz w:val="22"/>
    </w:rPr>
  </w:style>
  <w:style w:type="paragraph" w:customStyle="1" w:styleId="CVHeader">
    <w:name w:val="CV_Header"/>
    <w:basedOn w:val="Header"/>
    <w:rsid w:val="00F97745"/>
    <w:pPr>
      <w:pBdr>
        <w:bottom w:val="single" w:sz="6" w:space="1" w:color="auto"/>
      </w:pBdr>
      <w:jc w:val="right"/>
    </w:pPr>
  </w:style>
  <w:style w:type="paragraph" w:styleId="Header">
    <w:name w:val="header"/>
    <w:basedOn w:val="Normal"/>
    <w:rsid w:val="00F97745"/>
    <w:pPr>
      <w:tabs>
        <w:tab w:val="center" w:pos="4252"/>
        <w:tab w:val="right" w:pos="8504"/>
      </w:tabs>
    </w:pPr>
    <w:rPr>
      <w:rFonts w:ascii="CG Times" w:hAnsi="CG Times"/>
      <w:sz w:val="24"/>
    </w:rPr>
  </w:style>
  <w:style w:type="paragraph" w:customStyle="1" w:styleId="CVFooter">
    <w:name w:val="CV_Footer"/>
    <w:basedOn w:val="Footer"/>
    <w:rsid w:val="00F97745"/>
    <w:pPr>
      <w:pBdr>
        <w:top w:val="single" w:sz="6" w:space="1" w:color="auto"/>
      </w:pBdr>
    </w:pPr>
  </w:style>
  <w:style w:type="paragraph" w:styleId="Footer">
    <w:name w:val="footer"/>
    <w:basedOn w:val="Normal"/>
    <w:rsid w:val="00F97745"/>
    <w:pPr>
      <w:tabs>
        <w:tab w:val="center" w:pos="4252"/>
        <w:tab w:val="right" w:pos="8504"/>
      </w:tabs>
    </w:pPr>
    <w:rPr>
      <w:rFonts w:ascii="CG Times" w:hAnsi="CG Times"/>
      <w:sz w:val="24"/>
    </w:rPr>
  </w:style>
  <w:style w:type="paragraph" w:styleId="BodyTextIndent">
    <w:name w:val="Body Text Indent"/>
    <w:basedOn w:val="Normal"/>
    <w:rsid w:val="00F97745"/>
    <w:pPr>
      <w:ind w:left="1440"/>
      <w:jc w:val="both"/>
    </w:pPr>
    <w:rPr>
      <w:rFonts w:ascii="CG Times" w:hAnsi="CG Times"/>
      <w:b/>
    </w:rPr>
  </w:style>
  <w:style w:type="paragraph" w:styleId="BlockText">
    <w:name w:val="Block Text"/>
    <w:basedOn w:val="Normal"/>
    <w:rsid w:val="00F97745"/>
    <w:pPr>
      <w:ind w:left="1440" w:right="-1062"/>
      <w:jc w:val="both"/>
    </w:pPr>
    <w:rPr>
      <w:rFonts w:ascii="CG Times" w:hAnsi="CG Times"/>
    </w:rPr>
  </w:style>
  <w:style w:type="paragraph" w:styleId="BodyTextIndent2">
    <w:name w:val="Body Text Indent 2"/>
    <w:basedOn w:val="Normal"/>
    <w:rsid w:val="00F97745"/>
    <w:pPr>
      <w:ind w:left="720"/>
    </w:pPr>
  </w:style>
  <w:style w:type="character" w:styleId="Hyperlink">
    <w:name w:val="Hyperlink"/>
    <w:rsid w:val="00F97745"/>
    <w:rPr>
      <w:color w:val="0000FF"/>
      <w:u w:val="single"/>
    </w:rPr>
  </w:style>
  <w:style w:type="character" w:styleId="FollowedHyperlink">
    <w:name w:val="FollowedHyperlink"/>
    <w:rsid w:val="00F97745"/>
    <w:rPr>
      <w:color w:val="800080"/>
      <w:u w:val="single"/>
    </w:rPr>
  </w:style>
  <w:style w:type="paragraph" w:styleId="DocumentMap">
    <w:name w:val="Document Map"/>
    <w:basedOn w:val="Normal"/>
    <w:semiHidden/>
    <w:rsid w:val="00F97745"/>
    <w:pPr>
      <w:shd w:val="clear" w:color="auto" w:fill="000080"/>
    </w:pPr>
    <w:rPr>
      <w:rFonts w:ascii="Tahoma" w:hAnsi="Tahoma"/>
    </w:rPr>
  </w:style>
  <w:style w:type="paragraph" w:styleId="BodyTextIndent3">
    <w:name w:val="Body Text Indent 3"/>
    <w:basedOn w:val="Normal"/>
    <w:rsid w:val="00F97745"/>
    <w:pPr>
      <w:ind w:left="720"/>
      <w:jc w:val="both"/>
    </w:pPr>
  </w:style>
  <w:style w:type="paragraph" w:styleId="BodyText">
    <w:name w:val="Body Text"/>
    <w:basedOn w:val="Normal"/>
    <w:rsid w:val="00F97745"/>
    <w:pPr>
      <w:jc w:val="both"/>
    </w:pPr>
  </w:style>
  <w:style w:type="paragraph" w:styleId="PlainText">
    <w:name w:val="Plain Text"/>
    <w:basedOn w:val="Normal"/>
    <w:rsid w:val="00F01657"/>
    <w:rPr>
      <w:rFonts w:ascii="Courier New" w:hAnsi="Courier New"/>
    </w:rPr>
  </w:style>
  <w:style w:type="paragraph" w:styleId="ListParagraph">
    <w:name w:val="List Paragraph"/>
    <w:basedOn w:val="Normal"/>
    <w:uiPriority w:val="34"/>
    <w:qFormat/>
    <w:rsid w:val="00EF190F"/>
    <w:pPr>
      <w:ind w:left="720"/>
      <w:contextualSpacing/>
    </w:pPr>
  </w:style>
  <w:style w:type="character" w:customStyle="1" w:styleId="Heading2Char">
    <w:name w:val="Heading 2 Char"/>
    <w:basedOn w:val="DefaultParagraphFont"/>
    <w:link w:val="Heading2"/>
    <w:uiPriority w:val="9"/>
    <w:rsid w:val="00444302"/>
    <w:rPr>
      <w:b/>
    </w:rPr>
  </w:style>
  <w:style w:type="character" w:styleId="Emphasis">
    <w:name w:val="Emphasis"/>
    <w:basedOn w:val="DefaultParagraphFont"/>
    <w:uiPriority w:val="20"/>
    <w:qFormat/>
    <w:rsid w:val="00CB5990"/>
    <w:rPr>
      <w:i/>
      <w:iCs/>
    </w:rPr>
  </w:style>
  <w:style w:type="character" w:customStyle="1" w:styleId="apple-converted-space">
    <w:name w:val="apple-converted-space"/>
    <w:basedOn w:val="DefaultParagraphFont"/>
    <w:rsid w:val="00CB5990"/>
  </w:style>
  <w:style w:type="character" w:styleId="Strong">
    <w:name w:val="Strong"/>
    <w:basedOn w:val="DefaultParagraphFont"/>
    <w:uiPriority w:val="22"/>
    <w:qFormat/>
    <w:rsid w:val="004352E8"/>
    <w:rPr>
      <w:b/>
      <w:bCs/>
    </w:rPr>
  </w:style>
  <w:style w:type="character" w:customStyle="1" w:styleId="pg-1ff4">
    <w:name w:val="pg-1ff4"/>
    <w:basedOn w:val="DefaultParagraphFont"/>
    <w:rsid w:val="001A7095"/>
  </w:style>
  <w:style w:type="character" w:customStyle="1" w:styleId="pg-1ff2">
    <w:name w:val="pg-1ff2"/>
    <w:basedOn w:val="DefaultParagraphFont"/>
    <w:rsid w:val="001A7095"/>
  </w:style>
  <w:style w:type="paragraph" w:customStyle="1" w:styleId="Heading20">
    <w:name w:val="Heading 2_0"/>
    <w:basedOn w:val="Normal"/>
    <w:next w:val="Normal0"/>
    <w:qFormat/>
    <w:rsid w:val="00EF7B96"/>
    <w:pPr>
      <w:keepNext/>
      <w:spacing w:before="240" w:after="60"/>
      <w:outlineLvl w:val="1"/>
    </w:pPr>
    <w:rPr>
      <w:rFonts w:ascii="Arial" w:hAnsi="Arial" w:cs="Arial"/>
      <w:b/>
      <w:bCs/>
      <w:i/>
      <w:iCs/>
      <w:sz w:val="28"/>
      <w:szCs w:val="28"/>
    </w:rPr>
  </w:style>
  <w:style w:type="paragraph" w:customStyle="1" w:styleId="Normal0">
    <w:name w:val="Normal_0"/>
    <w:qFormat/>
    <w:rPr>
      <w:sz w:val="24"/>
      <w:szCs w:val="24"/>
    </w:rPr>
  </w:style>
  <w:style w:type="paragraph" w:customStyle="1" w:styleId="Heading30">
    <w:name w:val="Heading 3_0"/>
    <w:basedOn w:val="Normal"/>
    <w:next w:val="Normal0"/>
    <w:qFormat/>
    <w:rsid w:val="00EF7B96"/>
    <w:pPr>
      <w:keepNext/>
      <w:spacing w:before="240" w:after="60"/>
      <w:outlineLvl w:val="2"/>
    </w:pPr>
    <w:rPr>
      <w:rFonts w:ascii="Arial" w:hAnsi="Arial" w:cs="Arial"/>
      <w:b/>
      <w:bCs/>
      <w:sz w:val="26"/>
      <w:szCs w:val="26"/>
    </w:rPr>
  </w:style>
  <w:style w:type="table" w:customStyle="1" w:styleId="table">
    <w:name w:val="table"/>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jshankar\Downloads\Jay%20Shankar-%20Oracle%20P2P%20(1).do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63D8D-E2A3-4281-A46E-B4ADCD948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Jay Shankar- Oracle P2P (1).dotx</Template>
  <TotalTime>66</TotalTime>
  <Pages>7</Pages>
  <Words>3722</Words>
  <Characters>24499</Characters>
  <Application>Microsoft Office Word</Application>
  <DocSecurity>0</DocSecurity>
  <Lines>204</Lines>
  <Paragraphs>56</Paragraphs>
  <ScaleCrop>false</ScaleCrop>
  <HeadingPairs>
    <vt:vector size="2" baseType="variant">
      <vt:variant>
        <vt:lpstr>Title</vt:lpstr>
      </vt:variant>
      <vt:variant>
        <vt:i4>1</vt:i4>
      </vt:variant>
    </vt:vector>
  </HeadingPairs>
  <TitlesOfParts>
    <vt:vector size="1" baseType="lpstr">
      <vt:lpstr>Jay Shankar</vt:lpstr>
    </vt:vector>
  </TitlesOfParts>
  <Manager>Gary hunt</Manager>
  <Company>Panzer Solutions LLC</Company>
  <LinksUpToDate>false</LinksUpToDate>
  <CharactersWithSpaces>28165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Jay Shankar</dc:title>
  <dc:subject>Oracle Ebs</dc:subject>
  <dc:creator>Naveen</dc:creator>
  <cp:lastModifiedBy>Jay Shankar</cp:lastModifiedBy>
  <cp:revision>75</cp:revision>
  <cp:lastPrinted>2002-05-23T15:42:00Z</cp:lastPrinted>
  <dcterms:created xsi:type="dcterms:W3CDTF">2025-09-22T16:44:00Z</dcterms:created>
  <dcterms:modified xsi:type="dcterms:W3CDTF">2025-09-23T14:45:00Z</dcterms:modified>
</cp:coreProperties>
</file>