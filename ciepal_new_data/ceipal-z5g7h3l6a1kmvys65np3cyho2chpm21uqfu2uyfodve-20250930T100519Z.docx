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24" w:space="0" w:color="9F111B"/>
          <w:insideH w:val="single" w:sz="24" w:space="0" w:color="9F111B"/>
        </w:tblBorders>
        <w:tblCellMar>
          <w:top w:w="216" w:type="dxa"/>
          <w:left w:w="0" w:type="dxa"/>
          <w:bottom w:w="216" w:type="dxa"/>
          <w:right w:w="0" w:type="dxa"/>
        </w:tblCellMar>
        <w:tblLook w:val="0600" w:firstRow="0" w:lastRow="0" w:firstColumn="0" w:lastColumn="0" w:noHBand="1" w:noVBand="1"/>
      </w:tblPr>
      <w:tblGrid>
        <w:gridCol w:w="5088"/>
        <w:gridCol w:w="4992"/>
      </w:tblGrid>
      <w:tr w:rsidR="000930DE" w14:paraId="446D73BA" w14:textId="77777777" w:rsidTr="002835D5">
        <w:trPr>
          <w:trHeight w:val="1224"/>
        </w:trPr>
        <w:tc>
          <w:tcPr>
            <w:tcW w:w="5088" w:type="dxa"/>
            <w:vAlign w:val="bottom"/>
          </w:tcPr>
          <w:p w14:paraId="41872B4D" w14:textId="688B5169" w:rsidR="000930DE" w:rsidRPr="00CC2921" w:rsidRDefault="00152724" w:rsidP="00CC2921">
            <w:pPr>
              <w:pStyle w:val="Title"/>
            </w:pPr>
            <w:r>
              <w:t>Adam</w:t>
            </w:r>
          </w:p>
          <w:p w14:paraId="7994EEE1" w14:textId="5A38C70F" w:rsidR="000930DE" w:rsidRPr="002835D5" w:rsidRDefault="00152724" w:rsidP="00CC2921">
            <w:pPr>
              <w:pStyle w:val="Subtitle"/>
              <w:rPr>
                <w:color w:val="BC5960"/>
              </w:rPr>
            </w:pPr>
            <w:r w:rsidRPr="002835D5">
              <w:rPr>
                <w:color w:val="BC5960"/>
              </w:rPr>
              <w:t>Hardin</w:t>
            </w:r>
          </w:p>
        </w:tc>
        <w:tc>
          <w:tcPr>
            <w:tcW w:w="4992" w:type="dxa"/>
            <w:vAlign w:val="bottom"/>
          </w:tcPr>
          <w:p w14:paraId="619D19A2" w14:textId="517E0948" w:rsidR="00CC2921" w:rsidRPr="00CC2921" w:rsidRDefault="00152724" w:rsidP="00CC2921">
            <w:pPr>
              <w:pStyle w:val="ContactInfo"/>
            </w:pPr>
            <w:r>
              <w:t>Greer</w:t>
            </w:r>
            <w:r w:rsidR="00CC2921" w:rsidRPr="00CC2921">
              <w:t xml:space="preserve">, </w:t>
            </w:r>
            <w:r>
              <w:t>SC</w:t>
            </w:r>
            <w:r w:rsidR="00CC2921" w:rsidRPr="00CC2921">
              <w:t xml:space="preserve"> | www.</w:t>
            </w:r>
            <w:r>
              <w:t>linkedin</w:t>
            </w:r>
            <w:r w:rsidR="00CC2921" w:rsidRPr="00CC2921">
              <w:t>.com</w:t>
            </w:r>
            <w:r>
              <w:t>/in/athardin</w:t>
            </w:r>
            <w:r w:rsidR="00CC2921" w:rsidRPr="00CC2921">
              <w:t xml:space="preserve"> </w:t>
            </w:r>
          </w:p>
          <w:p w14:paraId="62ED4B45" w14:textId="3EEDA440" w:rsidR="000930DE" w:rsidRPr="00EA604D" w:rsidRDefault="007122E3" w:rsidP="00CC2921">
            <w:pPr>
              <w:pStyle w:val="ContactInfo"/>
            </w:pPr>
            <w:r>
              <w:t>864</w:t>
            </w:r>
            <w:r w:rsidR="00CC2921" w:rsidRPr="00CC2921">
              <w:t>.</w:t>
            </w:r>
            <w:r>
              <w:t>991</w:t>
            </w:r>
            <w:r w:rsidR="00CC2921" w:rsidRPr="00CC2921">
              <w:t>.</w:t>
            </w:r>
            <w:r>
              <w:t>1627</w:t>
            </w:r>
            <w:r w:rsidR="00CC2921" w:rsidRPr="00CC2921">
              <w:t xml:space="preserve"> | </w:t>
            </w:r>
            <w:r>
              <w:t>ahardin</w:t>
            </w:r>
            <w:r w:rsidR="00CC2921" w:rsidRPr="00CC2921">
              <w:t>@</w:t>
            </w:r>
            <w:r>
              <w:t>athisoftware</w:t>
            </w:r>
            <w:r w:rsidR="00CC2921" w:rsidRPr="00CC2921">
              <w:t>.com</w:t>
            </w:r>
            <w:r w:rsidR="45D9D68E">
              <w:t xml:space="preserve"> </w:t>
            </w:r>
          </w:p>
        </w:tc>
      </w:tr>
      <w:tr w:rsidR="00C75AB6" w14:paraId="654E836C" w14:textId="77777777" w:rsidTr="002835D5">
        <w:trPr>
          <w:trHeight w:val="279"/>
        </w:trPr>
        <w:tc>
          <w:tcPr>
            <w:tcW w:w="10080" w:type="dxa"/>
            <w:gridSpan w:val="2"/>
          </w:tcPr>
          <w:p w14:paraId="666CA520" w14:textId="50480693" w:rsidR="009965B3" w:rsidRDefault="009965B3" w:rsidP="009965B3">
            <w:pPr>
              <w:pStyle w:val="Heading1"/>
            </w:pPr>
            <w:r>
              <w:t>Experience</w:t>
            </w:r>
          </w:p>
          <w:p w14:paraId="1B4A5D6C" w14:textId="77777777" w:rsidR="009965B3" w:rsidRPr="009965B3" w:rsidRDefault="009965B3" w:rsidP="009965B3"/>
          <w:p w14:paraId="6379D55D" w14:textId="255C7120" w:rsidR="00C75AB6" w:rsidRPr="001A6F01" w:rsidRDefault="00C75AB6" w:rsidP="00C75AB6">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OWNER AND PRESIDENT</w:t>
            </w:r>
          </w:p>
          <w:p w14:paraId="39236DFA" w14:textId="248F8B12" w:rsidR="00C75AB6" w:rsidRDefault="00C75AB6" w:rsidP="00C75AB6">
            <w:pPr>
              <w:pStyle w:val="Heading3"/>
            </w:pPr>
            <w:r>
              <w:t>Athi</w:t>
            </w:r>
            <w:r w:rsidRPr="005C3CC7">
              <w:t>, LLC</w:t>
            </w:r>
            <w:r>
              <w:t xml:space="preserve"> | </w:t>
            </w:r>
            <w:r w:rsidR="0012131D">
              <w:t>Greer</w:t>
            </w:r>
            <w:r>
              <w:t>, SC</w:t>
            </w:r>
          </w:p>
          <w:p w14:paraId="1F3ED189" w14:textId="4B066919" w:rsidR="00C75AB6" w:rsidRDefault="0012131D" w:rsidP="00C75AB6">
            <w:pPr>
              <w:pStyle w:val="Heading4"/>
            </w:pPr>
            <w:r>
              <w:t>November</w:t>
            </w:r>
            <w:r w:rsidR="00C75AB6">
              <w:t xml:space="preserve"> 20</w:t>
            </w:r>
            <w:r>
              <w:t>13</w:t>
            </w:r>
            <w:r w:rsidR="00C75AB6">
              <w:t xml:space="preserve"> – </w:t>
            </w:r>
            <w:r>
              <w:t>Present</w:t>
            </w:r>
          </w:p>
          <w:p w14:paraId="6DFEDC18" w14:textId="5097182C" w:rsidR="00C75AB6" w:rsidRPr="00182224" w:rsidRDefault="0012131D" w:rsidP="00C75AB6">
            <w:pPr>
              <w:pStyle w:val="Heading3"/>
              <w:rPr>
                <w:rFonts w:eastAsiaTheme="majorEastAsia" w:cs="Times New Roman (Headings CS)"/>
                <w:b/>
                <w:caps/>
                <w:szCs w:val="26"/>
              </w:rPr>
            </w:pPr>
            <w:r w:rsidRPr="0012131D">
              <w:t xml:space="preserve">Fractional CTO (CTO-as-a-Service), software engineer, project manager, and consultant that can offer on-demand staff augmentation, guidance, and IT services to fit any budget and need for organizations of any size. Past projects include ERP integrations (Salesforce, Freestyle Solutions Multichannel Order Manager, ADP Workforce Manager, and more); custom software solution development; project migrations; and installations. Clients include Renovo Home Solutions, Robert Half, Veracity IT Consulting, </w:t>
            </w:r>
            <w:proofErr w:type="spellStart"/>
            <w:r w:rsidRPr="0012131D">
              <w:t>Examinetics</w:t>
            </w:r>
            <w:proofErr w:type="spellEnd"/>
            <w:r w:rsidRPr="0012131D">
              <w:t>, and Columbia Advisory Group.</w:t>
            </w:r>
          </w:p>
        </w:tc>
      </w:tr>
      <w:tr w:rsidR="003531B8" w14:paraId="5E1371F0" w14:textId="77777777" w:rsidTr="002835D5">
        <w:trPr>
          <w:trHeight w:val="279"/>
        </w:trPr>
        <w:tc>
          <w:tcPr>
            <w:tcW w:w="10080" w:type="dxa"/>
            <w:gridSpan w:val="2"/>
          </w:tcPr>
          <w:p w14:paraId="08FC2908" w14:textId="1E484AD0" w:rsidR="003531B8" w:rsidRPr="001A6F01" w:rsidRDefault="003531B8" w:rsidP="003531B8">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Adjunct Faculty</w:t>
            </w:r>
          </w:p>
          <w:p w14:paraId="4CBEC9BC" w14:textId="3752F9CD" w:rsidR="003531B8" w:rsidRDefault="003531B8" w:rsidP="003531B8">
            <w:pPr>
              <w:pStyle w:val="Heading3"/>
            </w:pPr>
            <w:r>
              <w:t>Grand Canyon University | Phoenix, AZ</w:t>
            </w:r>
          </w:p>
          <w:p w14:paraId="4E4E031E" w14:textId="46076E23" w:rsidR="003531B8" w:rsidRDefault="003531B8" w:rsidP="003531B8">
            <w:pPr>
              <w:pStyle w:val="Heading4"/>
            </w:pPr>
            <w:r>
              <w:t xml:space="preserve">February 2024 – </w:t>
            </w:r>
            <w:r w:rsidR="00BB515D">
              <w:t>Present</w:t>
            </w:r>
          </w:p>
          <w:p w14:paraId="0E7FF62A" w14:textId="5AF050C2" w:rsidR="003531B8" w:rsidRPr="00182224" w:rsidRDefault="0079186F" w:rsidP="003531B8">
            <w:pPr>
              <w:pStyle w:val="Heading3"/>
              <w:rPr>
                <w:rFonts w:eastAsiaTheme="majorEastAsia" w:cs="Times New Roman (Headings CS)"/>
                <w:b/>
                <w:caps/>
                <w:szCs w:val="26"/>
              </w:rPr>
            </w:pPr>
            <w:r w:rsidRPr="0079186F">
              <w:t>Online adjunct faculty teaching areas in software engineering, project management, and software architecture in both the undergraduate and graduate levels.</w:t>
            </w:r>
          </w:p>
        </w:tc>
      </w:tr>
      <w:tr w:rsidR="00660688" w14:paraId="6D09F37B" w14:textId="77777777" w:rsidTr="002835D5">
        <w:trPr>
          <w:trHeight w:val="279"/>
        </w:trPr>
        <w:tc>
          <w:tcPr>
            <w:tcW w:w="10080" w:type="dxa"/>
            <w:gridSpan w:val="2"/>
          </w:tcPr>
          <w:p w14:paraId="0AF6741A" w14:textId="77777777" w:rsidR="00182224" w:rsidRPr="001A6F01" w:rsidRDefault="00182224" w:rsidP="00660688">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Director of Technology</w:t>
            </w:r>
          </w:p>
          <w:p w14:paraId="250C418C" w14:textId="3ECD680B" w:rsidR="00660688" w:rsidRDefault="005C3CC7" w:rsidP="00660688">
            <w:pPr>
              <w:pStyle w:val="Heading3"/>
            </w:pPr>
            <w:r w:rsidRPr="005C3CC7">
              <w:t>Superior Billing Solutions, LLC</w:t>
            </w:r>
            <w:r w:rsidR="00660688">
              <w:t xml:space="preserve"> | </w:t>
            </w:r>
            <w:r>
              <w:t>Liberty</w:t>
            </w:r>
            <w:r w:rsidR="00660688">
              <w:t>, SC</w:t>
            </w:r>
          </w:p>
          <w:p w14:paraId="623B646F" w14:textId="22563E5C" w:rsidR="00660688" w:rsidRDefault="005C3CC7" w:rsidP="00660688">
            <w:pPr>
              <w:pStyle w:val="Heading4"/>
            </w:pPr>
            <w:r>
              <w:t>February</w:t>
            </w:r>
            <w:r w:rsidR="00660688">
              <w:t xml:space="preserve"> 20</w:t>
            </w:r>
            <w:r>
              <w:t>24</w:t>
            </w:r>
            <w:r w:rsidR="00660688">
              <w:t xml:space="preserve"> – </w:t>
            </w:r>
            <w:r>
              <w:t>April 2024</w:t>
            </w:r>
          </w:p>
          <w:p w14:paraId="00EBB1A0" w14:textId="0F98734A" w:rsidR="00660688" w:rsidRPr="00CE3B09" w:rsidRDefault="00791D5D" w:rsidP="00CC2921">
            <w:r w:rsidRPr="00791D5D">
              <w:t xml:space="preserve">Chief technology officer for medical billing practice located in lower South Carolina. Oversaw two contractors for maintaining and supporting forty users and external 3rd-party clients. Maintained and managed internal billing platform </w:t>
            </w:r>
            <w:proofErr w:type="spellStart"/>
            <w:r w:rsidRPr="00791D5D">
              <w:t>Nexum</w:t>
            </w:r>
            <w:proofErr w:type="spellEnd"/>
            <w:r w:rsidRPr="00791D5D">
              <w:t xml:space="preserve"> using Golang, PostgreSQL, Google Cloud, and Docker. Began porting </w:t>
            </w:r>
            <w:proofErr w:type="spellStart"/>
            <w:r w:rsidRPr="00791D5D">
              <w:t>Nexum</w:t>
            </w:r>
            <w:proofErr w:type="spellEnd"/>
            <w:r w:rsidRPr="00791D5D">
              <w:t xml:space="preserve"> project to C# .NET Core utilizing C# ASP.NET MVC Core, PostgreSQL, jQuery, NHibernate, and Docker. Managed Azure Active Directory and Microsoft Office 365 user accounts and federation; began integration between AD and Google Workspace. Maintained 3rd-party API interfaces, troubleshoot hardware/software and debugging, and planned company-wide upgrades, technology transitions, </w:t>
            </w:r>
            <w:proofErr w:type="gramStart"/>
            <w:r w:rsidRPr="00791D5D">
              <w:t>and also</w:t>
            </w:r>
            <w:proofErr w:type="gramEnd"/>
            <w:r w:rsidRPr="00791D5D">
              <w:t xml:space="preserve"> HIPAA compliance officer. Startup in Liberty, South Carolina; cash flow problems led to position not being able to be funded.</w:t>
            </w:r>
          </w:p>
        </w:tc>
      </w:tr>
    </w:tbl>
    <w:p w14:paraId="6BE1048E" w14:textId="77777777" w:rsidR="003D1447" w:rsidRDefault="003D1447">
      <w:r>
        <w:br w:type="page"/>
      </w:r>
    </w:p>
    <w:tbl>
      <w:tblPr>
        <w:tblW w:w="0" w:type="auto"/>
        <w:tblCellMar>
          <w:top w:w="216" w:type="dxa"/>
          <w:left w:w="0" w:type="dxa"/>
          <w:bottom w:w="216" w:type="dxa"/>
          <w:right w:w="0" w:type="dxa"/>
        </w:tblCellMar>
        <w:tblLook w:val="0600" w:firstRow="0" w:lastRow="0" w:firstColumn="0" w:lastColumn="0" w:noHBand="1" w:noVBand="1"/>
      </w:tblPr>
      <w:tblGrid>
        <w:gridCol w:w="10080"/>
      </w:tblGrid>
      <w:tr w:rsidR="00791D5D" w14:paraId="1F57A664" w14:textId="77777777" w:rsidTr="00DF4B34">
        <w:trPr>
          <w:trHeight w:val="279"/>
        </w:trPr>
        <w:tc>
          <w:tcPr>
            <w:tcW w:w="10080" w:type="dxa"/>
            <w:tcBorders>
              <w:top w:val="single" w:sz="24" w:space="0" w:color="9F111B"/>
              <w:bottom w:val="single" w:sz="24" w:space="0" w:color="9F111B"/>
            </w:tcBorders>
          </w:tcPr>
          <w:p w14:paraId="4C10918A" w14:textId="0C2B1569" w:rsidR="00C26EC6" w:rsidRPr="001A6F01" w:rsidRDefault="00C26EC6" w:rsidP="00791D5D">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lastRenderedPageBreak/>
              <w:t>Senior Software Engineer</w:t>
            </w:r>
          </w:p>
          <w:p w14:paraId="5A180049" w14:textId="3FDBBDD1" w:rsidR="00791D5D" w:rsidRDefault="00C26EC6" w:rsidP="00791D5D">
            <w:pPr>
              <w:pStyle w:val="Heading3"/>
            </w:pPr>
            <w:r>
              <w:t>Super Duper, Inc.</w:t>
            </w:r>
            <w:r w:rsidR="00791D5D">
              <w:t xml:space="preserve"> | </w:t>
            </w:r>
            <w:r>
              <w:t>Greenville</w:t>
            </w:r>
            <w:r w:rsidR="00791D5D">
              <w:t>, SC</w:t>
            </w:r>
          </w:p>
          <w:p w14:paraId="65CFCACF" w14:textId="2B259E23" w:rsidR="00791D5D" w:rsidRDefault="00C26EC6" w:rsidP="00791D5D">
            <w:pPr>
              <w:pStyle w:val="Heading4"/>
            </w:pPr>
            <w:r>
              <w:t>June</w:t>
            </w:r>
            <w:r w:rsidR="00791D5D">
              <w:t xml:space="preserve"> 202</w:t>
            </w:r>
            <w:r>
              <w:t>2</w:t>
            </w:r>
            <w:r w:rsidR="00791D5D">
              <w:t xml:space="preserve"> – </w:t>
            </w:r>
            <w:r>
              <w:t>January</w:t>
            </w:r>
            <w:r w:rsidR="00791D5D">
              <w:t xml:space="preserve"> 2024</w:t>
            </w:r>
          </w:p>
          <w:p w14:paraId="302BE75D" w14:textId="0AF2911C" w:rsidR="00791D5D" w:rsidRPr="00182224" w:rsidRDefault="00C56E07" w:rsidP="00791D5D">
            <w:pPr>
              <w:pStyle w:val="Heading3"/>
              <w:rPr>
                <w:rFonts w:eastAsiaTheme="majorEastAsia" w:cs="Times New Roman (Headings CS)"/>
                <w:b/>
                <w:caps/>
                <w:szCs w:val="26"/>
              </w:rPr>
            </w:pPr>
            <w:r w:rsidRPr="00C56E07">
              <w:t xml:space="preserve">Senior C#/.NET full-stack developer and architect maintaining both internal legacy backend-facing management applications and front-facing user applications (Hear Builder, Super Duper Digital Library, Super Duper Website, etc.). Created and maintain new internal management portal that links several applications together including, but not limited to, Magento, Salesforce, Freestyle Solutions Multichannel Order Management (MOM), and </w:t>
            </w:r>
            <w:proofErr w:type="gramStart"/>
            <w:r w:rsidRPr="00C56E07">
              <w:t>Super Duper</w:t>
            </w:r>
            <w:proofErr w:type="gramEnd"/>
            <w:r w:rsidRPr="00C56E07">
              <w:t xml:space="preserve"> SaaS applications. Technologies include C# (both .NET Core and .NET Framework), VB.NET, SQL Server, MySQL, CouchDB, jQuery, Docker, NHibernate, and ASP.NET MVC. Create and update documentation on internal application workings, coding practices, and business flows. Mentor and teach developers below skill level. Work with Jira on both scrum and Kanban boards to keep track of current workload and new issues as they arise. Maintained legacy WordPress sites as needed.</w:t>
            </w:r>
          </w:p>
        </w:tc>
      </w:tr>
      <w:tr w:rsidR="001B7A06" w14:paraId="53028CD0" w14:textId="77777777" w:rsidTr="00DF4B34">
        <w:trPr>
          <w:trHeight w:val="279"/>
        </w:trPr>
        <w:tc>
          <w:tcPr>
            <w:tcW w:w="10080" w:type="dxa"/>
            <w:tcBorders>
              <w:top w:val="single" w:sz="24" w:space="0" w:color="9F111B"/>
              <w:bottom w:val="single" w:sz="24" w:space="0" w:color="9F111B"/>
            </w:tcBorders>
          </w:tcPr>
          <w:p w14:paraId="0A1970A0" w14:textId="137F8C44" w:rsidR="00C839A9" w:rsidRPr="001A6F01" w:rsidRDefault="00C80CA6" w:rsidP="001B7A06">
            <w:pPr>
              <w:pStyle w:val="Heading3"/>
              <w:rPr>
                <w:rFonts w:eastAsiaTheme="majorEastAsia" w:cs="Times New Roman (Headings CS)"/>
                <w:b/>
                <w:caps/>
                <w:color w:val="BC5960"/>
                <w:szCs w:val="26"/>
              </w:rPr>
            </w:pPr>
            <w:r w:rsidRPr="001A6F01">
              <w:rPr>
                <w:rFonts w:asciiTheme="minorHAnsi" w:hAnsiTheme="minorHAnsi"/>
                <w:color w:val="BC5960"/>
              </w:rPr>
              <w:br w:type="page"/>
            </w:r>
            <w:r w:rsidR="00C839A9" w:rsidRPr="001A6F01">
              <w:rPr>
                <w:rFonts w:eastAsiaTheme="majorEastAsia" w:cs="Times New Roman (Headings CS)"/>
                <w:b/>
                <w:caps/>
                <w:color w:val="BC5960"/>
                <w:szCs w:val="26"/>
              </w:rPr>
              <w:t>Senior Software Engineer</w:t>
            </w:r>
          </w:p>
          <w:p w14:paraId="3F5B52A8" w14:textId="48FE6DA5" w:rsidR="001B7A06" w:rsidRDefault="00C839A9" w:rsidP="001B7A06">
            <w:pPr>
              <w:pStyle w:val="Heading3"/>
            </w:pPr>
            <w:proofErr w:type="spellStart"/>
            <w:r>
              <w:t>Netalytics</w:t>
            </w:r>
            <w:proofErr w:type="spellEnd"/>
            <w:r>
              <w:t>, LLC</w:t>
            </w:r>
            <w:r w:rsidR="001B7A06">
              <w:t xml:space="preserve"> | </w:t>
            </w:r>
            <w:r>
              <w:t>Greer</w:t>
            </w:r>
            <w:r w:rsidR="001B7A06">
              <w:t>, SC</w:t>
            </w:r>
          </w:p>
          <w:p w14:paraId="2D7EC5EF" w14:textId="487A0951" w:rsidR="001B7A06" w:rsidRDefault="00C839A9" w:rsidP="001B7A06">
            <w:pPr>
              <w:pStyle w:val="Heading4"/>
            </w:pPr>
            <w:r>
              <w:t>April</w:t>
            </w:r>
            <w:r w:rsidR="001B7A06">
              <w:t xml:space="preserve"> 202</w:t>
            </w:r>
            <w:r>
              <w:t>1</w:t>
            </w:r>
            <w:r w:rsidR="001B7A06">
              <w:t xml:space="preserve"> – </w:t>
            </w:r>
            <w:r>
              <w:t>June</w:t>
            </w:r>
            <w:r w:rsidR="001B7A06">
              <w:t xml:space="preserve"> 202</w:t>
            </w:r>
            <w:r>
              <w:t>2</w:t>
            </w:r>
          </w:p>
          <w:p w14:paraId="385C9666" w14:textId="110CD0B8" w:rsidR="001B7A06" w:rsidRPr="00C26EC6" w:rsidRDefault="00DE5D2F" w:rsidP="001B7A06">
            <w:pPr>
              <w:pStyle w:val="Heading3"/>
              <w:rPr>
                <w:rFonts w:eastAsiaTheme="majorEastAsia" w:cs="Times New Roman (Headings CS)"/>
                <w:b/>
                <w:caps/>
                <w:szCs w:val="26"/>
              </w:rPr>
            </w:pPr>
            <w:r w:rsidRPr="00DE5D2F">
              <w:t xml:space="preserve">Senior C#/.NET full-stack developer maintaining existing opiate treatment clinic management software </w:t>
            </w:r>
            <w:proofErr w:type="spellStart"/>
            <w:r w:rsidRPr="00DE5D2F">
              <w:t>Methasoft</w:t>
            </w:r>
            <w:proofErr w:type="spellEnd"/>
            <w:r w:rsidRPr="00DE5D2F">
              <w:t xml:space="preserve">. Design and implement new features, construct hotfixes to address issues found in previous versions to be deployed to client sites, optimize SQL Server stored procedures and queries to enhance performance, and update existing codebase to keep in line with latest .NET frameworks. Mentor junior engineers in best practices and take part in code reviews. </w:t>
            </w:r>
            <w:proofErr w:type="gramStart"/>
            <w:r w:rsidRPr="00DE5D2F">
              <w:t>Write</w:t>
            </w:r>
            <w:proofErr w:type="gramEnd"/>
            <w:r w:rsidRPr="00DE5D2F">
              <w:t xml:space="preserve"> necessary tooling applications to increase development productivity. Manage Azure DevOps CI/CD pipeline, Azure VMs, and Azure SQL Server databases. Prior to leaving, </w:t>
            </w:r>
            <w:proofErr w:type="gramStart"/>
            <w:r w:rsidRPr="00DE5D2F">
              <w:t>was</w:t>
            </w:r>
            <w:proofErr w:type="gramEnd"/>
            <w:r w:rsidRPr="00DE5D2F">
              <w:t xml:space="preserve"> appointed to new team for upcoming web project utilizing Vue.js, ASP.NET Core, and MongoDB.</w:t>
            </w:r>
          </w:p>
        </w:tc>
      </w:tr>
      <w:tr w:rsidR="008A032A" w14:paraId="1BE383CA" w14:textId="77777777" w:rsidTr="00DF4B34">
        <w:trPr>
          <w:trHeight w:val="279"/>
        </w:trPr>
        <w:tc>
          <w:tcPr>
            <w:tcW w:w="10080" w:type="dxa"/>
            <w:tcBorders>
              <w:top w:val="single" w:sz="24" w:space="0" w:color="9F111B"/>
              <w:bottom w:val="single" w:sz="24" w:space="0" w:color="9F111B"/>
            </w:tcBorders>
          </w:tcPr>
          <w:p w14:paraId="029065AB" w14:textId="77777777" w:rsidR="008A032A" w:rsidRPr="001A6F01" w:rsidRDefault="008A032A" w:rsidP="008A032A">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Senior Software Engineer</w:t>
            </w:r>
          </w:p>
          <w:p w14:paraId="7898FCF3" w14:textId="36582DED" w:rsidR="008A032A" w:rsidRDefault="008A032A" w:rsidP="008A032A">
            <w:pPr>
              <w:pStyle w:val="Heading3"/>
            </w:pPr>
            <w:r>
              <w:t>Unique Loom | Fort Mill, SC</w:t>
            </w:r>
          </w:p>
          <w:p w14:paraId="202D0073" w14:textId="59D9B337" w:rsidR="008A032A" w:rsidRDefault="008A032A" w:rsidP="008A032A">
            <w:pPr>
              <w:pStyle w:val="Heading4"/>
            </w:pPr>
            <w:r>
              <w:t>August 2020 – March 2021</w:t>
            </w:r>
          </w:p>
          <w:p w14:paraId="4A9A48B1" w14:textId="152683CD" w:rsidR="008A032A" w:rsidRPr="00C839A9" w:rsidRDefault="00F66599" w:rsidP="008A032A">
            <w:pPr>
              <w:pStyle w:val="Heading3"/>
              <w:rPr>
                <w:rFonts w:eastAsiaTheme="majorEastAsia" w:cs="Times New Roman (Headings CS)"/>
                <w:b/>
                <w:caps/>
                <w:szCs w:val="26"/>
              </w:rPr>
            </w:pPr>
            <w:r w:rsidRPr="00F66599">
              <w:t>Senior C#/.NET developer maintaining legacy .NET Framework warehouse ERP system while transitioning it to new .NET Core system. Utilized ASP.NET MVC, Vue.js, jQuery, PostgreSQL, MySQL, and Microsoft SQL Server to serve high volume sales orders, item picking, and report management. Provided bug fixes, implemented new software features to improve business functions, documentation, and utilized SCRUM.</w:t>
            </w:r>
          </w:p>
        </w:tc>
      </w:tr>
      <w:tr w:rsidR="00FC7358" w14:paraId="7AB3E135" w14:textId="77777777" w:rsidTr="00DF4B34">
        <w:trPr>
          <w:trHeight w:val="279"/>
        </w:trPr>
        <w:tc>
          <w:tcPr>
            <w:tcW w:w="10080" w:type="dxa"/>
            <w:tcBorders>
              <w:top w:val="single" w:sz="24" w:space="0" w:color="9F111B"/>
              <w:bottom w:val="single" w:sz="24" w:space="0" w:color="9F111B"/>
            </w:tcBorders>
          </w:tcPr>
          <w:p w14:paraId="23C62FDD" w14:textId="2FB3758B" w:rsidR="00FC7358" w:rsidRPr="001A6F01" w:rsidRDefault="00FC7358" w:rsidP="00FC7358">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Application Product Developer</w:t>
            </w:r>
          </w:p>
          <w:p w14:paraId="0526ED02" w14:textId="5698CE34" w:rsidR="00FC7358" w:rsidRDefault="00FC7358" w:rsidP="00FC7358">
            <w:pPr>
              <w:pStyle w:val="Heading3"/>
            </w:pPr>
            <w:r>
              <w:t>Vaya Health | Asheville, NC</w:t>
            </w:r>
          </w:p>
          <w:p w14:paraId="415F1049" w14:textId="1FBB34D8" w:rsidR="00FC7358" w:rsidRDefault="00FC7358" w:rsidP="00FC7358">
            <w:pPr>
              <w:pStyle w:val="Heading4"/>
            </w:pPr>
            <w:r>
              <w:t>January 2020 – August 2020</w:t>
            </w:r>
          </w:p>
          <w:p w14:paraId="49C3E1A2" w14:textId="18B3B3BB" w:rsidR="00FC7358" w:rsidRPr="00C839A9" w:rsidRDefault="00150FD5" w:rsidP="00FC7358">
            <w:pPr>
              <w:pStyle w:val="Heading3"/>
              <w:rPr>
                <w:rFonts w:eastAsiaTheme="majorEastAsia" w:cs="Times New Roman (Headings CS)"/>
                <w:b/>
                <w:caps/>
                <w:szCs w:val="26"/>
              </w:rPr>
            </w:pPr>
            <w:r w:rsidRPr="00150FD5">
              <w:t>Senior C#/.NET developer responsible for analyzing, documenting, and creating software solutions for a North Carolina state agency that handles Medicare and Medicaid administration for twenty-two western counties. Utilize Microsoft Azure (Azure AD integration for web apps, Web Apps, Azure DevOps) and Graph API to provide seamless, cloud-based applications to internal and external users. Support legacy .NET Framework applications with bug fixes and enhancements or port them to new .NET Core technology; all new development done in .NET Core. Experience with Entity Framework Core, Telerik controls, ASP.NET MVC Core, and other open-source projects.</w:t>
            </w:r>
          </w:p>
        </w:tc>
      </w:tr>
    </w:tbl>
    <w:p w14:paraId="494CAD63" w14:textId="77777777" w:rsidR="009965B3" w:rsidRDefault="009965B3">
      <w:r>
        <w:br w:type="page"/>
      </w:r>
    </w:p>
    <w:tbl>
      <w:tblPr>
        <w:tblW w:w="0" w:type="auto"/>
        <w:tblBorders>
          <w:top w:val="single" w:sz="24" w:space="0" w:color="9F111B"/>
          <w:bottom w:val="single" w:sz="24" w:space="0" w:color="9F111B"/>
          <w:insideH w:val="single" w:sz="24" w:space="0" w:color="9F111B"/>
          <w:insideV w:val="single" w:sz="24" w:space="0" w:color="9F111B"/>
        </w:tblBorders>
        <w:tblCellMar>
          <w:top w:w="216" w:type="dxa"/>
          <w:left w:w="0" w:type="dxa"/>
          <w:bottom w:w="216" w:type="dxa"/>
          <w:right w:w="0" w:type="dxa"/>
        </w:tblCellMar>
        <w:tblLook w:val="0600" w:firstRow="0" w:lastRow="0" w:firstColumn="0" w:lastColumn="0" w:noHBand="1" w:noVBand="1"/>
      </w:tblPr>
      <w:tblGrid>
        <w:gridCol w:w="10080"/>
      </w:tblGrid>
      <w:tr w:rsidR="003314C9" w14:paraId="379292CF" w14:textId="77777777" w:rsidTr="00DF4B34">
        <w:trPr>
          <w:trHeight w:val="279"/>
        </w:trPr>
        <w:tc>
          <w:tcPr>
            <w:tcW w:w="10080" w:type="dxa"/>
          </w:tcPr>
          <w:p w14:paraId="4F40F101" w14:textId="1F34D7EF" w:rsidR="003314C9" w:rsidRPr="001A6F01" w:rsidRDefault="003314C9" w:rsidP="003314C9">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lastRenderedPageBreak/>
              <w:t>Senior Application Developer</w:t>
            </w:r>
          </w:p>
          <w:p w14:paraId="096A839D" w14:textId="7767218D" w:rsidR="003314C9" w:rsidRDefault="003314C9" w:rsidP="003314C9">
            <w:pPr>
              <w:pStyle w:val="Heading3"/>
            </w:pPr>
            <w:r>
              <w:t>Benefits in a Card | Greenville, SC</w:t>
            </w:r>
          </w:p>
          <w:p w14:paraId="5647E61D" w14:textId="0DB99C25" w:rsidR="003314C9" w:rsidRDefault="003314C9" w:rsidP="003314C9">
            <w:pPr>
              <w:pStyle w:val="Heading4"/>
            </w:pPr>
            <w:r>
              <w:t>March 2018 – January 2020</w:t>
            </w:r>
          </w:p>
          <w:p w14:paraId="11EC76B4" w14:textId="63C90C47" w:rsidR="003314C9" w:rsidRDefault="004F737D" w:rsidP="003314C9">
            <w:pPr>
              <w:pStyle w:val="Heading3"/>
              <w:rPr>
                <w:rFonts w:eastAsiaTheme="majorEastAsia" w:cs="Times New Roman (Headings CS)"/>
                <w:b/>
                <w:caps/>
                <w:szCs w:val="26"/>
              </w:rPr>
            </w:pPr>
            <w:r w:rsidRPr="004F737D">
              <w:t>Principal architect for large third-party administrator. Develop, maintain, and document internal enterprise resource planning (ERP) system. Develop and maintain application framework used to power all internal applications. Lead team of software engineers and work with project manager to measure performance, deliverables, and software defects. Administer SharePoint intranet and subsites; develop integration solutions with Microsoft Graph API for Office, and Azure Active Directory. Began transition from legacy .NET Framework to .NET Core for ERP system, migrating from Entity Framework to NHibernate ORM.</w:t>
            </w:r>
          </w:p>
        </w:tc>
      </w:tr>
      <w:tr w:rsidR="004F737D" w14:paraId="43A224EF" w14:textId="77777777" w:rsidTr="00DF4B34">
        <w:trPr>
          <w:trHeight w:val="279"/>
        </w:trPr>
        <w:tc>
          <w:tcPr>
            <w:tcW w:w="10080" w:type="dxa"/>
          </w:tcPr>
          <w:p w14:paraId="4DC6CAD8" w14:textId="75A26639" w:rsidR="004F737D" w:rsidRPr="001A6F01" w:rsidRDefault="00C80CA6" w:rsidP="004F737D">
            <w:pPr>
              <w:pStyle w:val="Heading3"/>
              <w:rPr>
                <w:rFonts w:eastAsiaTheme="majorEastAsia" w:cs="Times New Roman (Headings CS)"/>
                <w:b/>
                <w:caps/>
                <w:color w:val="BC5960"/>
                <w:szCs w:val="26"/>
              </w:rPr>
            </w:pPr>
            <w:r w:rsidRPr="001A6F01">
              <w:rPr>
                <w:rFonts w:asciiTheme="minorHAnsi" w:hAnsiTheme="minorHAnsi"/>
                <w:color w:val="BC5960"/>
              </w:rPr>
              <w:br w:type="page"/>
            </w:r>
            <w:r w:rsidR="004F737D" w:rsidRPr="001A6F01">
              <w:rPr>
                <w:rFonts w:eastAsiaTheme="majorEastAsia" w:cs="Times New Roman (Headings CS)"/>
                <w:b/>
                <w:caps/>
                <w:color w:val="BC5960"/>
                <w:szCs w:val="26"/>
              </w:rPr>
              <w:t>Developer</w:t>
            </w:r>
          </w:p>
          <w:p w14:paraId="5E608EC4" w14:textId="35913541" w:rsidR="004F737D" w:rsidRDefault="004F737D" w:rsidP="004F737D">
            <w:pPr>
              <w:pStyle w:val="Heading3"/>
            </w:pPr>
            <w:r>
              <w:t>QS/1 | Spartanburg, SC</w:t>
            </w:r>
          </w:p>
          <w:p w14:paraId="3951EE4A" w14:textId="6D98BD2F" w:rsidR="004F737D" w:rsidRDefault="004F737D" w:rsidP="004F737D">
            <w:pPr>
              <w:pStyle w:val="Heading4"/>
            </w:pPr>
            <w:r>
              <w:t>August 2017 – March 2018</w:t>
            </w:r>
          </w:p>
          <w:p w14:paraId="15C50D76" w14:textId="4BE12C26" w:rsidR="004F737D" w:rsidRDefault="00C80CA6" w:rsidP="004F737D">
            <w:pPr>
              <w:pStyle w:val="Heading3"/>
              <w:rPr>
                <w:rFonts w:eastAsiaTheme="majorEastAsia" w:cs="Times New Roman (Headings CS)"/>
                <w:b/>
                <w:caps/>
                <w:szCs w:val="26"/>
              </w:rPr>
            </w:pPr>
            <w:r w:rsidRPr="00C80CA6">
              <w:t xml:space="preserve">Implement and test new features in </w:t>
            </w:r>
            <w:proofErr w:type="spellStart"/>
            <w:r w:rsidRPr="00C80CA6">
              <w:t>SharpRx</w:t>
            </w:r>
            <w:proofErr w:type="spellEnd"/>
            <w:r w:rsidRPr="00C80CA6">
              <w:t xml:space="preserve"> retail pharmacy </w:t>
            </w:r>
            <w:proofErr w:type="gramStart"/>
            <w:r w:rsidRPr="00C80CA6">
              <w:t>product</w:t>
            </w:r>
            <w:proofErr w:type="gramEnd"/>
            <w:r w:rsidRPr="00C80CA6">
              <w:t xml:space="preserve">. Utilize Windows Presentation Foundation (WPF), Microsoft SQL Server, and Entity Framework technologies </w:t>
            </w:r>
            <w:proofErr w:type="gramStart"/>
            <w:r w:rsidRPr="00C80CA6">
              <w:t>in order to</w:t>
            </w:r>
            <w:proofErr w:type="gramEnd"/>
            <w:r w:rsidRPr="00C80CA6">
              <w:t xml:space="preserve"> ensure responsive, error-free, and HIPAA-compliant application. Use MVVM architectural pattern to leverage internal QS/1 framework with WPF.</w:t>
            </w:r>
          </w:p>
        </w:tc>
      </w:tr>
      <w:tr w:rsidR="00D67747" w14:paraId="4D57DC36" w14:textId="77777777" w:rsidTr="00DF4B34">
        <w:trPr>
          <w:trHeight w:val="279"/>
        </w:trPr>
        <w:tc>
          <w:tcPr>
            <w:tcW w:w="10080" w:type="dxa"/>
          </w:tcPr>
          <w:p w14:paraId="283346B6" w14:textId="6CB236C7" w:rsidR="00D67747" w:rsidRPr="001A6F01" w:rsidRDefault="00D67747" w:rsidP="00D67747">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SharePoint Administrator</w:t>
            </w:r>
          </w:p>
          <w:p w14:paraId="522C875D" w14:textId="2806EDD7" w:rsidR="00D67747" w:rsidRDefault="00D67747" w:rsidP="00D67747">
            <w:pPr>
              <w:pStyle w:val="Heading3"/>
            </w:pPr>
            <w:r>
              <w:t>Dorel Industries | Asheville, NC</w:t>
            </w:r>
          </w:p>
          <w:p w14:paraId="1151CD0F" w14:textId="5C421655" w:rsidR="00D67747" w:rsidRDefault="00D67747" w:rsidP="00D67747">
            <w:pPr>
              <w:pStyle w:val="Heading4"/>
            </w:pPr>
            <w:r>
              <w:t>April 2017 – July 2017</w:t>
            </w:r>
          </w:p>
          <w:p w14:paraId="5E8C7455" w14:textId="4A6E522C" w:rsidR="00D67747" w:rsidRDefault="00360C0D" w:rsidP="00D67747">
            <w:pPr>
              <w:pStyle w:val="Heading3"/>
              <w:rPr>
                <w:rFonts w:eastAsiaTheme="majorEastAsia" w:cs="Times New Roman (Headings CS)"/>
                <w:b/>
                <w:caps/>
                <w:szCs w:val="26"/>
              </w:rPr>
            </w:pPr>
            <w:r w:rsidRPr="00360C0D">
              <w:t>Maintained, created, and managed SharePoint sites and developed custom SharePoint .NET applications for enterprise divisions. Provided administration services to 3rd-party help desk software for each division as well as engineering support to web development team. Created tools and utilities to aid in job function for internal product information system. Managed, created, and updated Crystal Reports and SSRS reports requested by various departments.</w:t>
            </w:r>
          </w:p>
        </w:tc>
      </w:tr>
      <w:tr w:rsidR="007D6356" w14:paraId="660EAD8E" w14:textId="77777777" w:rsidTr="00DF4B34">
        <w:trPr>
          <w:trHeight w:val="279"/>
        </w:trPr>
        <w:tc>
          <w:tcPr>
            <w:tcW w:w="10080" w:type="dxa"/>
          </w:tcPr>
          <w:p w14:paraId="4A0D867C" w14:textId="1BCE1D90" w:rsidR="007D6356" w:rsidRPr="001A6F01" w:rsidRDefault="007D6356" w:rsidP="007D6356">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Applications Developer</w:t>
            </w:r>
          </w:p>
          <w:p w14:paraId="03ED1BB1" w14:textId="62D455A1" w:rsidR="007D6356" w:rsidRDefault="007D6356" w:rsidP="007D6356">
            <w:pPr>
              <w:pStyle w:val="Heading3"/>
            </w:pPr>
            <w:r>
              <w:t>Piedmont Municipal Power Agency | Greer, SC</w:t>
            </w:r>
          </w:p>
          <w:p w14:paraId="3A4C0435" w14:textId="543C2725" w:rsidR="007D6356" w:rsidRDefault="007D6356" w:rsidP="007D6356">
            <w:pPr>
              <w:pStyle w:val="Heading4"/>
            </w:pPr>
            <w:r>
              <w:t>September 2012 – January 2017</w:t>
            </w:r>
          </w:p>
          <w:p w14:paraId="57580041" w14:textId="05CF5AAF" w:rsidR="007D6356" w:rsidRDefault="00F27384" w:rsidP="007D6356">
            <w:pPr>
              <w:pStyle w:val="Heading3"/>
              <w:rPr>
                <w:rFonts w:eastAsiaTheme="majorEastAsia" w:cs="Times New Roman (Headings CS)"/>
                <w:b/>
                <w:caps/>
                <w:szCs w:val="26"/>
              </w:rPr>
            </w:pPr>
            <w:r w:rsidRPr="00F27384">
              <w:t xml:space="preserve">Responsible for the software development and maintenance of internal enterprise billing </w:t>
            </w:r>
            <w:proofErr w:type="gramStart"/>
            <w:r w:rsidRPr="00F27384">
              <w:t>system</w:t>
            </w:r>
            <w:proofErr w:type="gramEnd"/>
            <w:r w:rsidRPr="00F27384">
              <w:t>, database administration duties, and Microsoft SharePoint site management and development for ten member cities in upstate South Carolina. Utilize reporting services such as Microsoft SQL Server Reporting Services (SSRS) and SAP Crystal Reports XI. Update and maintain front-facing website to ensure that public has access to up-to-date information on PMPA Responsible for deployment of various software components and scripts for virtual environment. Created software shims for integration into Microsoft Dynamics GP; also managed updates and integrity of ledger system. Implemented NHibernate ORM to replace existing hardcoded SQL queries and manual mapping of data entities.</w:t>
            </w:r>
          </w:p>
        </w:tc>
      </w:tr>
      <w:tr w:rsidR="00AA2561" w14:paraId="12AFC3C1" w14:textId="77777777" w:rsidTr="00DF4B34">
        <w:trPr>
          <w:trHeight w:val="279"/>
        </w:trPr>
        <w:tc>
          <w:tcPr>
            <w:tcW w:w="10080" w:type="dxa"/>
          </w:tcPr>
          <w:p w14:paraId="4215CB18" w14:textId="65A8D168" w:rsidR="00AA2561" w:rsidRPr="001A6F01" w:rsidRDefault="00AA2561" w:rsidP="00AA2561">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Adjunct Faculty</w:t>
            </w:r>
          </w:p>
          <w:p w14:paraId="591D28CA" w14:textId="3B6FA999" w:rsidR="00AA2561" w:rsidRDefault="00AA2561" w:rsidP="00AA2561">
            <w:pPr>
              <w:pStyle w:val="Heading3"/>
            </w:pPr>
            <w:r>
              <w:t>Southern New Hampshire University | Manchester, NH</w:t>
            </w:r>
          </w:p>
          <w:p w14:paraId="4EB2BBC0" w14:textId="0AB18870" w:rsidR="00AA2561" w:rsidRDefault="00AA2561" w:rsidP="00AA2561">
            <w:pPr>
              <w:pStyle w:val="Heading4"/>
            </w:pPr>
            <w:r>
              <w:t>April 2015 – January 2019</w:t>
            </w:r>
          </w:p>
          <w:p w14:paraId="6DA94B04" w14:textId="55238FDE" w:rsidR="00AA2561" w:rsidRDefault="00090A74" w:rsidP="00AA2561">
            <w:pPr>
              <w:pStyle w:val="Heading3"/>
              <w:rPr>
                <w:rFonts w:eastAsiaTheme="majorEastAsia" w:cs="Times New Roman (Headings CS)"/>
                <w:b/>
                <w:caps/>
                <w:szCs w:val="26"/>
              </w:rPr>
            </w:pPr>
            <w:r w:rsidRPr="00090A74">
              <w:t xml:space="preserve">Lectured and demonstrated IT principles ranging from programming, design and implementation of database and software solutions, and gauge the students' analytical and critical thinking skills. My responsibility as an instructor is to provide real-world examples and connect those with the learning process </w:t>
            </w:r>
            <w:proofErr w:type="gramStart"/>
            <w:r w:rsidRPr="00090A74">
              <w:t>in order to</w:t>
            </w:r>
            <w:proofErr w:type="gramEnd"/>
            <w:r w:rsidRPr="00090A74">
              <w:t xml:space="preserve"> prepare the student for a career in the IT industry. Courses of instruction include introduction to programming using Java, cloud-based software engineering, and software project management.</w:t>
            </w:r>
          </w:p>
        </w:tc>
      </w:tr>
      <w:tr w:rsidR="00CA0FB3" w14:paraId="2896D315" w14:textId="77777777" w:rsidTr="00DF4B34">
        <w:trPr>
          <w:trHeight w:val="279"/>
        </w:trPr>
        <w:tc>
          <w:tcPr>
            <w:tcW w:w="10080" w:type="dxa"/>
          </w:tcPr>
          <w:p w14:paraId="0256BE31" w14:textId="77777777" w:rsidR="00CA0FB3" w:rsidRPr="001A6F01" w:rsidRDefault="00CA0FB3" w:rsidP="00CA0FB3">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lastRenderedPageBreak/>
              <w:t>Adjunct Faculty</w:t>
            </w:r>
          </w:p>
          <w:p w14:paraId="54CB1433" w14:textId="18AE71AE" w:rsidR="00CA0FB3" w:rsidRDefault="00CB505E" w:rsidP="00CA0FB3">
            <w:pPr>
              <w:pStyle w:val="Heading3"/>
            </w:pPr>
            <w:r>
              <w:t>ITT Technical Institute</w:t>
            </w:r>
            <w:r w:rsidR="00CA0FB3">
              <w:t xml:space="preserve"> | </w:t>
            </w:r>
            <w:r>
              <w:t>Greenville</w:t>
            </w:r>
            <w:r w:rsidR="00CA0FB3">
              <w:t xml:space="preserve">, </w:t>
            </w:r>
            <w:r>
              <w:t>SC</w:t>
            </w:r>
          </w:p>
          <w:p w14:paraId="0DD2BD6D" w14:textId="1D69261D" w:rsidR="00CA0FB3" w:rsidRDefault="00CB505E" w:rsidP="00CA0FB3">
            <w:pPr>
              <w:pStyle w:val="Heading4"/>
            </w:pPr>
            <w:r>
              <w:t>September</w:t>
            </w:r>
            <w:r w:rsidR="00CA0FB3">
              <w:t xml:space="preserve"> </w:t>
            </w:r>
            <w:r>
              <w:t>2010</w:t>
            </w:r>
            <w:r w:rsidR="00CA0FB3">
              <w:t xml:space="preserve"> – </w:t>
            </w:r>
            <w:r>
              <w:t>September</w:t>
            </w:r>
            <w:r w:rsidR="00CA0FB3">
              <w:t xml:space="preserve"> 201</w:t>
            </w:r>
            <w:r>
              <w:t>3</w:t>
            </w:r>
          </w:p>
          <w:p w14:paraId="44A5D2DA" w14:textId="4DF8AE1A" w:rsidR="00CA0FB3" w:rsidRDefault="00672BB1" w:rsidP="00CA0FB3">
            <w:pPr>
              <w:pStyle w:val="Heading3"/>
              <w:rPr>
                <w:rFonts w:eastAsiaTheme="majorEastAsia" w:cs="Times New Roman (Headings CS)"/>
                <w:b/>
                <w:caps/>
                <w:szCs w:val="26"/>
              </w:rPr>
            </w:pPr>
            <w:r w:rsidRPr="00672BB1">
              <w:t xml:space="preserve">Lectured and demonstrated IT principles ranging from programming, design and implementation of database and software solutions, and gauge the students' analytical and critical thinking skills. My responsibility as an instructor is to provide real-world examples and connect those with the learning process to prepare the student for a career in the IT industry. Courses of instruction include SQL Server development and management, introduction to programming using VB.NET and </w:t>
            </w:r>
            <w:proofErr w:type="spellStart"/>
            <w:r w:rsidRPr="00672BB1">
              <w:t>Winforms</w:t>
            </w:r>
            <w:proofErr w:type="spellEnd"/>
            <w:r w:rsidRPr="00672BB1">
              <w:t>, and the Linux operating system.</w:t>
            </w:r>
          </w:p>
        </w:tc>
      </w:tr>
      <w:tr w:rsidR="00EF0A09" w14:paraId="0D41BB72" w14:textId="77777777" w:rsidTr="00DF4B34">
        <w:trPr>
          <w:trHeight w:val="279"/>
        </w:trPr>
        <w:tc>
          <w:tcPr>
            <w:tcW w:w="10080" w:type="dxa"/>
          </w:tcPr>
          <w:p w14:paraId="1A7041A6" w14:textId="77777777" w:rsidR="00CA1750" w:rsidRPr="001A6F01" w:rsidRDefault="00CA1750" w:rsidP="00EF0A09">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 xml:space="preserve">Associate Software Engineer </w:t>
            </w:r>
          </w:p>
          <w:p w14:paraId="03330666" w14:textId="31611754" w:rsidR="00EF0A09" w:rsidRDefault="00CA1750" w:rsidP="00EF0A09">
            <w:pPr>
              <w:pStyle w:val="Heading3"/>
            </w:pPr>
            <w:r>
              <w:t>Infor</w:t>
            </w:r>
            <w:r w:rsidR="00EF0A09">
              <w:t xml:space="preserve"> | Greenville, SC</w:t>
            </w:r>
          </w:p>
          <w:p w14:paraId="578933AC" w14:textId="4624F097" w:rsidR="00EF0A09" w:rsidRDefault="00CA1750" w:rsidP="00EF0A09">
            <w:pPr>
              <w:pStyle w:val="Heading4"/>
            </w:pPr>
            <w:r>
              <w:t>May</w:t>
            </w:r>
            <w:r w:rsidR="00EF0A09">
              <w:t xml:space="preserve"> </w:t>
            </w:r>
            <w:r>
              <w:t>2009</w:t>
            </w:r>
            <w:r w:rsidR="00EF0A09">
              <w:t xml:space="preserve"> – </w:t>
            </w:r>
            <w:r>
              <w:t>May</w:t>
            </w:r>
            <w:r w:rsidR="00EF0A09">
              <w:t xml:space="preserve"> 201</w:t>
            </w:r>
            <w:r>
              <w:t>1</w:t>
            </w:r>
          </w:p>
          <w:p w14:paraId="15EBAC67" w14:textId="6EA61846" w:rsidR="00EF0A09" w:rsidRDefault="004A1B16" w:rsidP="00EF0A09">
            <w:pPr>
              <w:pStyle w:val="Heading3"/>
              <w:rPr>
                <w:rFonts w:eastAsiaTheme="majorEastAsia" w:cs="Times New Roman (Headings CS)"/>
                <w:b/>
                <w:caps/>
                <w:szCs w:val="26"/>
              </w:rPr>
            </w:pPr>
            <w:r w:rsidRPr="004A1B16">
              <w:t xml:space="preserve">Continuously develop, test, and deploy enterprise-level software for public entities. Prepare status reports, perform debugging duties, internal documentation, and constructing code utilizing ASP.NET in C#. Deployment platforms are both desktop and internet environments. Utilized n-tier architecture design patterns. Developed 110+ SQL Server Reporting Services (SSRS) reports to be shipped with </w:t>
            </w:r>
            <w:proofErr w:type="gramStart"/>
            <w:r w:rsidRPr="004A1B16">
              <w:t>product</w:t>
            </w:r>
            <w:proofErr w:type="gramEnd"/>
            <w:r w:rsidRPr="004A1B16">
              <w:t xml:space="preserve"> to be used by clients while updating and enhancing existing Crystal Reports included with product. Also developed </w:t>
            </w:r>
            <w:proofErr w:type="spellStart"/>
            <w:r w:rsidRPr="004A1B16">
              <w:t>Winforms</w:t>
            </w:r>
            <w:proofErr w:type="spellEnd"/>
            <w:r w:rsidRPr="004A1B16">
              <w:t xml:space="preserve"> applications in conjunction with product for internal QA testing support. Extensive use and development of web services and SQL Server/Oracle development across the product, including table creation and other functions (stored procedures, temporary tables, etc.). Refactoring older code base to use LINQ-centric queries. </w:t>
            </w:r>
            <w:proofErr w:type="gramStart"/>
            <w:r w:rsidRPr="004A1B16">
              <w:t>Studied</w:t>
            </w:r>
            <w:proofErr w:type="gramEnd"/>
            <w:r w:rsidRPr="004A1B16">
              <w:t xml:space="preserve"> Windows Communication Foundation and Windows Presentation Foundation in anticipation of framework evolving.</w:t>
            </w:r>
          </w:p>
        </w:tc>
      </w:tr>
      <w:tr w:rsidR="009A3CBE" w14:paraId="0F934F88" w14:textId="77777777" w:rsidTr="00DF4B34">
        <w:trPr>
          <w:trHeight w:val="279"/>
        </w:trPr>
        <w:tc>
          <w:tcPr>
            <w:tcW w:w="10080" w:type="dxa"/>
          </w:tcPr>
          <w:p w14:paraId="759D2FF6" w14:textId="2A185E82" w:rsidR="009A3CBE" w:rsidRPr="001A6F01" w:rsidRDefault="00245B06" w:rsidP="009A3CBE">
            <w:pPr>
              <w:pStyle w:val="Heading3"/>
              <w:rPr>
                <w:rFonts w:eastAsiaTheme="majorEastAsia" w:cs="Times New Roman (Headings CS)"/>
                <w:b/>
                <w:caps/>
                <w:color w:val="BC5960"/>
                <w:szCs w:val="26"/>
              </w:rPr>
            </w:pPr>
            <w:r w:rsidRPr="001A6F01">
              <w:rPr>
                <w:rFonts w:eastAsiaTheme="majorEastAsia" w:cs="Times New Roman (Headings CS)"/>
                <w:b/>
                <w:caps/>
                <w:color w:val="BC5960"/>
                <w:szCs w:val="26"/>
              </w:rPr>
              <w:t>Web Developer</w:t>
            </w:r>
            <w:r w:rsidR="009A3CBE" w:rsidRPr="001A6F01">
              <w:rPr>
                <w:rFonts w:eastAsiaTheme="majorEastAsia" w:cs="Times New Roman (Headings CS)"/>
                <w:b/>
                <w:caps/>
                <w:color w:val="BC5960"/>
                <w:szCs w:val="26"/>
              </w:rPr>
              <w:t xml:space="preserve"> </w:t>
            </w:r>
          </w:p>
          <w:p w14:paraId="2A45DB71" w14:textId="4728F753" w:rsidR="009A3CBE" w:rsidRDefault="00245B06" w:rsidP="009A3CBE">
            <w:pPr>
              <w:pStyle w:val="Heading3"/>
            </w:pPr>
            <w:r>
              <w:t>Western Carolina University</w:t>
            </w:r>
            <w:r w:rsidR="009A3CBE">
              <w:t xml:space="preserve"> | </w:t>
            </w:r>
            <w:r>
              <w:t>Cullowhee</w:t>
            </w:r>
            <w:r w:rsidR="009A3CBE">
              <w:t xml:space="preserve">, </w:t>
            </w:r>
            <w:r>
              <w:t>N</w:t>
            </w:r>
            <w:r w:rsidR="009A3CBE">
              <w:t>C</w:t>
            </w:r>
          </w:p>
          <w:p w14:paraId="55004741" w14:textId="1B8A67F1" w:rsidR="009A3CBE" w:rsidRDefault="009A3CBE" w:rsidP="009A3CBE">
            <w:pPr>
              <w:pStyle w:val="Heading4"/>
            </w:pPr>
            <w:r>
              <w:t>May 200</w:t>
            </w:r>
            <w:r w:rsidR="00245B06">
              <w:t>7</w:t>
            </w:r>
            <w:r>
              <w:t xml:space="preserve"> – May 20</w:t>
            </w:r>
            <w:r w:rsidR="00245B06">
              <w:t>09</w:t>
            </w:r>
          </w:p>
          <w:p w14:paraId="7A2243E3" w14:textId="084CB540" w:rsidR="009A3CBE" w:rsidRPr="00CA1750" w:rsidRDefault="00FC4012" w:rsidP="009A3CBE">
            <w:pPr>
              <w:pStyle w:val="Heading3"/>
              <w:rPr>
                <w:rFonts w:eastAsiaTheme="majorEastAsia" w:cs="Times New Roman (Headings CS)"/>
                <w:b/>
                <w:caps/>
                <w:szCs w:val="26"/>
              </w:rPr>
            </w:pPr>
            <w:r w:rsidRPr="00FC4012">
              <w:t>Continually develop and test backend system for Housing department utilizing C# and VB.NET. Construct applications that facilitate maintenance requests from students and housekeeping. Assist housekeepers and in-house technicians with computer issues. Ensure website is current with up-to-date information.</w:t>
            </w:r>
          </w:p>
        </w:tc>
      </w:tr>
    </w:tbl>
    <w:p w14:paraId="42A5E31A" w14:textId="77777777" w:rsidR="004B69D1" w:rsidRDefault="004B69D1">
      <w:r>
        <w:rPr>
          <w:caps/>
        </w:rPr>
        <w:br w:type="page"/>
      </w:r>
    </w:p>
    <w:tbl>
      <w:tblPr>
        <w:tblW w:w="0" w:type="auto"/>
        <w:tblBorders>
          <w:top w:val="single" w:sz="24" w:space="0" w:color="9F111B"/>
          <w:bottom w:val="single" w:sz="24" w:space="0" w:color="9F111B"/>
          <w:insideH w:val="single" w:sz="24" w:space="0" w:color="9F111B"/>
        </w:tblBorders>
        <w:tblCellMar>
          <w:top w:w="216" w:type="dxa"/>
          <w:left w:w="0" w:type="dxa"/>
          <w:bottom w:w="216" w:type="dxa"/>
          <w:right w:w="0" w:type="dxa"/>
        </w:tblCellMar>
        <w:tblLook w:val="0600" w:firstRow="0" w:lastRow="0" w:firstColumn="0" w:lastColumn="0" w:noHBand="1" w:noVBand="1"/>
      </w:tblPr>
      <w:tblGrid>
        <w:gridCol w:w="5040"/>
        <w:gridCol w:w="5040"/>
      </w:tblGrid>
      <w:tr w:rsidR="00C77D3B" w:rsidRPr="00A30F99" w14:paraId="5FEBED5E" w14:textId="77777777" w:rsidTr="00DF4B34">
        <w:trPr>
          <w:trHeight w:val="210"/>
        </w:trPr>
        <w:tc>
          <w:tcPr>
            <w:tcW w:w="10080" w:type="dxa"/>
            <w:gridSpan w:val="2"/>
            <w:tcBorders>
              <w:bottom w:val="nil"/>
            </w:tcBorders>
          </w:tcPr>
          <w:p w14:paraId="67A92B38" w14:textId="77777777" w:rsidR="00C77D3B" w:rsidRPr="00A30F99" w:rsidRDefault="00C77D3B" w:rsidP="00760C0E">
            <w:pPr>
              <w:pStyle w:val="Heading1"/>
            </w:pPr>
            <w:r w:rsidRPr="00CC2921">
              <w:lastRenderedPageBreak/>
              <w:t>Skills</w:t>
            </w:r>
          </w:p>
        </w:tc>
      </w:tr>
      <w:tr w:rsidR="00C77D3B" w:rsidRPr="00CC2921" w14:paraId="7BE59204" w14:textId="77777777" w:rsidTr="00DF4B34">
        <w:trPr>
          <w:trHeight w:val="396"/>
        </w:trPr>
        <w:tc>
          <w:tcPr>
            <w:tcW w:w="5040" w:type="dxa"/>
            <w:tcBorders>
              <w:top w:val="nil"/>
            </w:tcBorders>
          </w:tcPr>
          <w:p w14:paraId="78FE09CF" w14:textId="10435C12" w:rsidR="00C77D3B" w:rsidRPr="00CC2921" w:rsidRDefault="00C77D3B" w:rsidP="00760C0E">
            <w:pPr>
              <w:pStyle w:val="ListBullet"/>
            </w:pPr>
            <w:r>
              <w:t>T-SQL</w:t>
            </w:r>
          </w:p>
          <w:p w14:paraId="44CB4229" w14:textId="6D78FC1B" w:rsidR="00C77D3B" w:rsidRPr="00CC2921" w:rsidRDefault="00C77D3B" w:rsidP="00760C0E">
            <w:pPr>
              <w:pStyle w:val="ListBullet"/>
            </w:pPr>
            <w:r>
              <w:t>Microsoft SQL Server</w:t>
            </w:r>
          </w:p>
          <w:p w14:paraId="0846DD1E" w14:textId="77777777" w:rsidR="00C77D3B" w:rsidRDefault="00C77D3B" w:rsidP="00760C0E">
            <w:pPr>
              <w:pStyle w:val="ListBullet"/>
            </w:pPr>
            <w:r>
              <w:t>MySQL</w:t>
            </w:r>
          </w:p>
          <w:p w14:paraId="0187E4CA" w14:textId="77777777" w:rsidR="00C77D3B" w:rsidRDefault="00C77D3B" w:rsidP="00760C0E">
            <w:pPr>
              <w:pStyle w:val="ListBullet"/>
            </w:pPr>
            <w:r>
              <w:t>Oracle</w:t>
            </w:r>
          </w:p>
          <w:p w14:paraId="0B83DB8B" w14:textId="77777777" w:rsidR="003176D6" w:rsidRDefault="003176D6" w:rsidP="00760C0E">
            <w:pPr>
              <w:pStyle w:val="ListBullet"/>
            </w:pPr>
            <w:r>
              <w:t>Software Architecture</w:t>
            </w:r>
          </w:p>
          <w:p w14:paraId="44BE3B8B" w14:textId="77777777" w:rsidR="003176D6" w:rsidRDefault="003176D6" w:rsidP="00760C0E">
            <w:pPr>
              <w:pStyle w:val="ListBullet"/>
            </w:pPr>
            <w:r>
              <w:t>Project Management</w:t>
            </w:r>
          </w:p>
          <w:p w14:paraId="69C276C3" w14:textId="77777777" w:rsidR="003176D6" w:rsidRDefault="00E01ECE" w:rsidP="00760C0E">
            <w:pPr>
              <w:pStyle w:val="ListBullet"/>
            </w:pPr>
            <w:r>
              <w:t>MVC, MVVM, n-Tier Architectures</w:t>
            </w:r>
          </w:p>
          <w:p w14:paraId="25426C59" w14:textId="77777777" w:rsidR="00E01ECE" w:rsidRDefault="00E01ECE" w:rsidP="00760C0E">
            <w:pPr>
              <w:pStyle w:val="ListBullet"/>
            </w:pPr>
            <w:r>
              <w:t>Training and Documentation</w:t>
            </w:r>
          </w:p>
          <w:p w14:paraId="040ABAE1" w14:textId="77777777" w:rsidR="00E14C36" w:rsidRDefault="00E14C36" w:rsidP="00760C0E">
            <w:pPr>
              <w:pStyle w:val="ListBullet"/>
            </w:pPr>
            <w:r>
              <w:t>Magento</w:t>
            </w:r>
          </w:p>
          <w:p w14:paraId="68F19B4C" w14:textId="77777777" w:rsidR="00E14C36" w:rsidRDefault="00E14C36" w:rsidP="00760C0E">
            <w:pPr>
              <w:pStyle w:val="ListBullet"/>
            </w:pPr>
            <w:r>
              <w:t>Google Cloud</w:t>
            </w:r>
          </w:p>
          <w:p w14:paraId="011A83B6" w14:textId="77777777" w:rsidR="00E14C36" w:rsidRDefault="00E14C36" w:rsidP="00760C0E">
            <w:pPr>
              <w:pStyle w:val="ListBullet"/>
            </w:pPr>
            <w:r>
              <w:t>Golang</w:t>
            </w:r>
          </w:p>
          <w:p w14:paraId="74F82A0A" w14:textId="77777777" w:rsidR="00E14C36" w:rsidRDefault="0006579A" w:rsidP="00760C0E">
            <w:pPr>
              <w:pStyle w:val="ListBullet"/>
            </w:pPr>
            <w:r>
              <w:t>JavaScript (jQuery, Vue.js, React)</w:t>
            </w:r>
          </w:p>
          <w:p w14:paraId="6A8CBD07" w14:textId="77777777" w:rsidR="0006579A" w:rsidRDefault="0006579A" w:rsidP="00760C0E">
            <w:pPr>
              <w:pStyle w:val="ListBullet"/>
            </w:pPr>
            <w:r>
              <w:t>PowerShell</w:t>
            </w:r>
          </w:p>
          <w:p w14:paraId="004797AA" w14:textId="77777777" w:rsidR="0006579A" w:rsidRDefault="00047970" w:rsidP="00760C0E">
            <w:pPr>
              <w:pStyle w:val="ListBullet"/>
            </w:pPr>
            <w:r>
              <w:t>Linux</w:t>
            </w:r>
          </w:p>
          <w:p w14:paraId="4B79BC12" w14:textId="77777777" w:rsidR="00047970" w:rsidRDefault="00047970" w:rsidP="00760C0E">
            <w:pPr>
              <w:pStyle w:val="ListBullet"/>
            </w:pPr>
            <w:r>
              <w:t>IIS</w:t>
            </w:r>
          </w:p>
          <w:p w14:paraId="7530AA37" w14:textId="77777777" w:rsidR="00047970" w:rsidRDefault="00047970" w:rsidP="00760C0E">
            <w:pPr>
              <w:pStyle w:val="ListBullet"/>
            </w:pPr>
            <w:r>
              <w:t>Reddis</w:t>
            </w:r>
          </w:p>
          <w:p w14:paraId="57FD1E90" w14:textId="77777777" w:rsidR="00047970" w:rsidRDefault="00047970" w:rsidP="00760C0E">
            <w:pPr>
              <w:pStyle w:val="ListBullet"/>
            </w:pPr>
            <w:r>
              <w:t>SQLite</w:t>
            </w:r>
          </w:p>
          <w:p w14:paraId="03CB40AB" w14:textId="77777777" w:rsidR="00047970" w:rsidRDefault="002D3F73" w:rsidP="00760C0E">
            <w:pPr>
              <w:pStyle w:val="ListBullet"/>
            </w:pPr>
            <w:r>
              <w:t>Content Management Systems</w:t>
            </w:r>
          </w:p>
          <w:p w14:paraId="48C79E72" w14:textId="77777777" w:rsidR="002D3F73" w:rsidRDefault="002D3F73" w:rsidP="00760C0E">
            <w:pPr>
              <w:pStyle w:val="ListBullet"/>
            </w:pPr>
            <w:r>
              <w:t>Consulting</w:t>
            </w:r>
          </w:p>
          <w:p w14:paraId="0F37F6F8" w14:textId="77777777" w:rsidR="002D3F73" w:rsidRDefault="002D3F73" w:rsidP="00760C0E">
            <w:pPr>
              <w:pStyle w:val="ListBullet"/>
            </w:pPr>
            <w:r>
              <w:t>Reporting</w:t>
            </w:r>
          </w:p>
          <w:p w14:paraId="22946198" w14:textId="77777777" w:rsidR="008D3F8D" w:rsidRDefault="008D3F8D" w:rsidP="00760C0E">
            <w:pPr>
              <w:pStyle w:val="ListBullet"/>
            </w:pPr>
            <w:r>
              <w:t>Utilities</w:t>
            </w:r>
          </w:p>
          <w:p w14:paraId="3BF7BF61" w14:textId="77777777" w:rsidR="008D3F8D" w:rsidRDefault="008D3F8D" w:rsidP="00760C0E">
            <w:pPr>
              <w:pStyle w:val="ListBullet"/>
            </w:pPr>
            <w:r>
              <w:t>ERP Systems</w:t>
            </w:r>
          </w:p>
          <w:p w14:paraId="1C44A9EE" w14:textId="77777777" w:rsidR="006E42CB" w:rsidRDefault="006E42CB" w:rsidP="00760C0E">
            <w:pPr>
              <w:pStyle w:val="ListBullet"/>
            </w:pPr>
            <w:r>
              <w:t>C#</w:t>
            </w:r>
          </w:p>
          <w:p w14:paraId="44B5F164" w14:textId="0BC54CF5" w:rsidR="00760F83" w:rsidRPr="00CC2921" w:rsidRDefault="00760F83" w:rsidP="00760C0E">
            <w:pPr>
              <w:pStyle w:val="ListBullet"/>
            </w:pPr>
            <w:r>
              <w:t>Asset Management</w:t>
            </w:r>
          </w:p>
        </w:tc>
        <w:tc>
          <w:tcPr>
            <w:tcW w:w="5040" w:type="dxa"/>
            <w:tcBorders>
              <w:top w:val="nil"/>
            </w:tcBorders>
          </w:tcPr>
          <w:p w14:paraId="12FA62A5" w14:textId="647AD537" w:rsidR="00C77D3B" w:rsidRPr="00CC2921" w:rsidRDefault="003176D6" w:rsidP="00760C0E">
            <w:pPr>
              <w:pStyle w:val="ListBullet"/>
            </w:pPr>
            <w:r>
              <w:t>Git</w:t>
            </w:r>
          </w:p>
          <w:p w14:paraId="2AA71B33" w14:textId="05C257EA" w:rsidR="00C77D3B" w:rsidRPr="00CC2921" w:rsidRDefault="003176D6" w:rsidP="00760C0E">
            <w:pPr>
              <w:pStyle w:val="ListBullet"/>
            </w:pPr>
            <w:r>
              <w:t>RESTful Programming</w:t>
            </w:r>
          </w:p>
          <w:p w14:paraId="340BF86A" w14:textId="77777777" w:rsidR="00C77D3B" w:rsidRDefault="003176D6" w:rsidP="00760C0E">
            <w:pPr>
              <w:pStyle w:val="ListBullet"/>
            </w:pPr>
            <w:r>
              <w:t>.NET (Framework and Core)</w:t>
            </w:r>
          </w:p>
          <w:p w14:paraId="44E2AB93" w14:textId="77777777" w:rsidR="003176D6" w:rsidRDefault="003176D6" w:rsidP="00760C0E">
            <w:pPr>
              <w:pStyle w:val="ListBullet"/>
            </w:pPr>
            <w:r>
              <w:t>NHibernate</w:t>
            </w:r>
          </w:p>
          <w:p w14:paraId="6F400DFC" w14:textId="77777777" w:rsidR="003176D6" w:rsidRDefault="003176D6" w:rsidP="00760C0E">
            <w:pPr>
              <w:pStyle w:val="ListBullet"/>
            </w:pPr>
            <w:r>
              <w:t>Entity Framework</w:t>
            </w:r>
          </w:p>
          <w:p w14:paraId="5A752ACC" w14:textId="77777777" w:rsidR="003176D6" w:rsidRDefault="003176D6" w:rsidP="00760C0E">
            <w:pPr>
              <w:pStyle w:val="ListBullet"/>
            </w:pPr>
            <w:r>
              <w:t>Agile Methodologies and Scrum</w:t>
            </w:r>
          </w:p>
          <w:p w14:paraId="10A4EB1D" w14:textId="77777777" w:rsidR="003176D6" w:rsidRDefault="003176D6" w:rsidP="00760C0E">
            <w:pPr>
              <w:pStyle w:val="ListBullet"/>
            </w:pPr>
            <w:r>
              <w:t>Budgeting</w:t>
            </w:r>
          </w:p>
          <w:p w14:paraId="261B021F" w14:textId="77777777" w:rsidR="00E01ECE" w:rsidRDefault="00E01ECE" w:rsidP="00760C0E">
            <w:pPr>
              <w:pStyle w:val="ListBullet"/>
            </w:pPr>
            <w:r>
              <w:t>Design Patterns</w:t>
            </w:r>
          </w:p>
          <w:p w14:paraId="128B1740" w14:textId="77777777" w:rsidR="00E01ECE" w:rsidRDefault="00E14C36" w:rsidP="00760C0E">
            <w:pPr>
              <w:pStyle w:val="ListBullet"/>
            </w:pPr>
            <w:r>
              <w:t>Integrations</w:t>
            </w:r>
          </w:p>
          <w:p w14:paraId="1C1AEC34" w14:textId="77777777" w:rsidR="00E14C36" w:rsidRDefault="00E14C36" w:rsidP="00760C0E">
            <w:pPr>
              <w:pStyle w:val="ListBullet"/>
            </w:pPr>
            <w:r>
              <w:t>PostgreSQL</w:t>
            </w:r>
          </w:p>
          <w:p w14:paraId="471ED57F" w14:textId="77777777" w:rsidR="00E14C36" w:rsidRDefault="00E14C36" w:rsidP="00760C0E">
            <w:pPr>
              <w:pStyle w:val="ListBullet"/>
            </w:pPr>
            <w:r>
              <w:t>Microsoft Azure</w:t>
            </w:r>
          </w:p>
          <w:p w14:paraId="178D6F98" w14:textId="77777777" w:rsidR="00E14C36" w:rsidRDefault="00E14C36" w:rsidP="00760C0E">
            <w:pPr>
              <w:pStyle w:val="ListBullet"/>
            </w:pPr>
            <w:r>
              <w:t>Docker</w:t>
            </w:r>
          </w:p>
          <w:p w14:paraId="4CCC5909" w14:textId="77777777" w:rsidR="0006579A" w:rsidRDefault="0006579A" w:rsidP="00760C0E">
            <w:pPr>
              <w:pStyle w:val="ListBullet"/>
            </w:pPr>
            <w:r>
              <w:t>Typescript</w:t>
            </w:r>
          </w:p>
          <w:p w14:paraId="4CFBC439" w14:textId="77777777" w:rsidR="0006579A" w:rsidRDefault="0006579A" w:rsidP="00760C0E">
            <w:pPr>
              <w:pStyle w:val="ListBullet"/>
            </w:pPr>
            <w:r>
              <w:t>XML</w:t>
            </w:r>
          </w:p>
          <w:p w14:paraId="0B877E60" w14:textId="77777777" w:rsidR="00047970" w:rsidRDefault="00047970" w:rsidP="00760C0E">
            <w:pPr>
              <w:pStyle w:val="ListBullet"/>
            </w:pPr>
            <w:r>
              <w:t>Windows Server</w:t>
            </w:r>
          </w:p>
          <w:p w14:paraId="1D9053BF" w14:textId="77777777" w:rsidR="00047970" w:rsidRDefault="00047970" w:rsidP="00760C0E">
            <w:pPr>
              <w:pStyle w:val="ListBullet"/>
            </w:pPr>
            <w:r>
              <w:t>Apache Couch</w:t>
            </w:r>
          </w:p>
          <w:p w14:paraId="3E7E2B7D" w14:textId="77777777" w:rsidR="00047970" w:rsidRDefault="00047970" w:rsidP="00760C0E">
            <w:pPr>
              <w:pStyle w:val="ListBullet"/>
            </w:pPr>
            <w:r>
              <w:t>MongoDB</w:t>
            </w:r>
          </w:p>
          <w:p w14:paraId="3F7C8F6D" w14:textId="77777777" w:rsidR="00047970" w:rsidRDefault="00047970" w:rsidP="00760C0E">
            <w:pPr>
              <w:pStyle w:val="ListBullet"/>
            </w:pPr>
            <w:r>
              <w:t>WordPress</w:t>
            </w:r>
          </w:p>
          <w:p w14:paraId="060AB79A" w14:textId="77777777" w:rsidR="002D3F73" w:rsidRDefault="002D3F73" w:rsidP="00760C0E">
            <w:pPr>
              <w:pStyle w:val="ListBullet"/>
            </w:pPr>
            <w:r>
              <w:t>Salesforce and Apex Programming</w:t>
            </w:r>
          </w:p>
          <w:p w14:paraId="4347360D" w14:textId="77777777" w:rsidR="002D3F73" w:rsidRDefault="002D3F73" w:rsidP="00760C0E">
            <w:pPr>
              <w:pStyle w:val="ListBullet"/>
            </w:pPr>
            <w:r>
              <w:t>Process Improvement and Analysis</w:t>
            </w:r>
          </w:p>
          <w:p w14:paraId="4693CB23" w14:textId="77777777" w:rsidR="008D3F8D" w:rsidRDefault="008D3F8D" w:rsidP="00760C0E">
            <w:pPr>
              <w:pStyle w:val="ListBullet"/>
            </w:pPr>
            <w:r>
              <w:t>Healthcare</w:t>
            </w:r>
          </w:p>
          <w:p w14:paraId="5D67EF7C" w14:textId="77777777" w:rsidR="008D3F8D" w:rsidRDefault="008D3F8D" w:rsidP="00760C0E">
            <w:pPr>
              <w:pStyle w:val="ListBullet"/>
            </w:pPr>
            <w:r>
              <w:t>Manufacturing</w:t>
            </w:r>
          </w:p>
          <w:p w14:paraId="5F743F3E" w14:textId="77777777" w:rsidR="006E42CB" w:rsidRDefault="006E42CB" w:rsidP="00760C0E">
            <w:pPr>
              <w:pStyle w:val="ListBullet"/>
            </w:pPr>
            <w:r>
              <w:t>Visual Basic and VB.NET</w:t>
            </w:r>
          </w:p>
          <w:p w14:paraId="15FA5770" w14:textId="77777777" w:rsidR="00760F83" w:rsidRDefault="00211B9A" w:rsidP="00760C0E">
            <w:pPr>
              <w:pStyle w:val="ListBullet"/>
            </w:pPr>
            <w:r>
              <w:t xml:space="preserve">Personnel </w:t>
            </w:r>
            <w:r w:rsidR="00760F83">
              <w:t>Management</w:t>
            </w:r>
          </w:p>
          <w:p w14:paraId="67CB4366" w14:textId="472070BC" w:rsidR="001A6F01" w:rsidRPr="00CC2921" w:rsidRDefault="001A6F01" w:rsidP="001A6F01">
            <w:pPr>
              <w:pStyle w:val="ListBullet"/>
              <w:numPr>
                <w:ilvl w:val="0"/>
                <w:numId w:val="0"/>
              </w:numPr>
              <w:ind w:left="360" w:hanging="360"/>
            </w:pPr>
          </w:p>
        </w:tc>
      </w:tr>
      <w:tr w:rsidR="000930DE" w14:paraId="2D64606D" w14:textId="77777777" w:rsidTr="00DF4B34">
        <w:trPr>
          <w:trHeight w:val="675"/>
        </w:trPr>
        <w:tc>
          <w:tcPr>
            <w:tcW w:w="10080" w:type="dxa"/>
            <w:gridSpan w:val="2"/>
          </w:tcPr>
          <w:p w14:paraId="31CEA3E8" w14:textId="3D42B1A5" w:rsidR="00CC2921" w:rsidRDefault="00CC2921" w:rsidP="00CC2921">
            <w:pPr>
              <w:pStyle w:val="Heading1"/>
            </w:pPr>
            <w:r>
              <w:lastRenderedPageBreak/>
              <w:t>Education</w:t>
            </w:r>
          </w:p>
          <w:p w14:paraId="5F72C1CA" w14:textId="23A3AF69" w:rsidR="00CC2921" w:rsidRPr="001A6F01" w:rsidRDefault="004A3946" w:rsidP="00CC2921">
            <w:pPr>
              <w:pStyle w:val="Heading2"/>
              <w:rPr>
                <w:color w:val="BC5960"/>
              </w:rPr>
            </w:pPr>
            <w:r w:rsidRPr="001A6F01">
              <w:rPr>
                <w:color w:val="BC5960"/>
              </w:rPr>
              <w:t>Master of Science</w:t>
            </w:r>
            <w:r w:rsidR="00A35FC2" w:rsidRPr="001A6F01">
              <w:rPr>
                <w:color w:val="BC5960"/>
              </w:rPr>
              <w:t xml:space="preserve"> (INformation Systems Management)</w:t>
            </w:r>
          </w:p>
          <w:p w14:paraId="5081394D" w14:textId="78FD1E73" w:rsidR="00CC2921" w:rsidRDefault="00A35FC2" w:rsidP="00CC2921">
            <w:pPr>
              <w:pStyle w:val="Heading3"/>
            </w:pPr>
            <w:r>
              <w:t>University of Alabama Birmingham</w:t>
            </w:r>
            <w:r w:rsidR="0063125B">
              <w:t xml:space="preserve"> (Birmingham, AL)</w:t>
            </w:r>
          </w:p>
          <w:p w14:paraId="08800D6D" w14:textId="7B95517F" w:rsidR="00CC2921" w:rsidRDefault="00A35FC2" w:rsidP="00CC2921">
            <w:pPr>
              <w:pStyle w:val="Heading4"/>
            </w:pPr>
            <w:r>
              <w:t>September</w:t>
            </w:r>
            <w:r w:rsidR="00CC2921">
              <w:t xml:space="preserve"> 20</w:t>
            </w:r>
            <w:r>
              <w:t>19</w:t>
            </w:r>
          </w:p>
          <w:p w14:paraId="61845CD5" w14:textId="77777777" w:rsidR="00F03C5C" w:rsidRDefault="00F03C5C" w:rsidP="00FF5807">
            <w:pPr>
              <w:pStyle w:val="Heading2"/>
            </w:pPr>
          </w:p>
          <w:p w14:paraId="3B687A2F" w14:textId="14718191" w:rsidR="00FF5807" w:rsidRPr="001A6F01" w:rsidRDefault="00FF5807" w:rsidP="00FF5807">
            <w:pPr>
              <w:pStyle w:val="Heading2"/>
              <w:rPr>
                <w:color w:val="BC5960"/>
              </w:rPr>
            </w:pPr>
            <w:r w:rsidRPr="001A6F01">
              <w:rPr>
                <w:color w:val="BC5960"/>
              </w:rPr>
              <w:t>Master of Science (</w:t>
            </w:r>
            <w:r w:rsidR="004B69D1" w:rsidRPr="001A6F01">
              <w:rPr>
                <w:color w:val="BC5960"/>
              </w:rPr>
              <w:t>Software Engineering</w:t>
            </w:r>
            <w:r w:rsidRPr="001A6F01">
              <w:rPr>
                <w:color w:val="BC5960"/>
              </w:rPr>
              <w:t>)</w:t>
            </w:r>
          </w:p>
          <w:p w14:paraId="32243B09" w14:textId="76EABE28" w:rsidR="00FF5807" w:rsidRDefault="0063125B" w:rsidP="00FF5807">
            <w:pPr>
              <w:pStyle w:val="Heading3"/>
            </w:pPr>
            <w:r>
              <w:t>Regis University (Denver, CO)</w:t>
            </w:r>
          </w:p>
          <w:p w14:paraId="32F99991" w14:textId="6165798E" w:rsidR="00FF5807" w:rsidRDefault="0063125B" w:rsidP="00FF5807">
            <w:pPr>
              <w:pStyle w:val="Heading4"/>
            </w:pPr>
            <w:r>
              <w:t>May</w:t>
            </w:r>
            <w:r w:rsidR="00FF5807">
              <w:t xml:space="preserve"> 20</w:t>
            </w:r>
            <w:r>
              <w:t>13</w:t>
            </w:r>
          </w:p>
          <w:p w14:paraId="5A3DEB1C" w14:textId="77777777" w:rsidR="00F03C5C" w:rsidRDefault="00F03C5C" w:rsidP="00F03C5C">
            <w:pPr>
              <w:pStyle w:val="Heading2"/>
            </w:pPr>
          </w:p>
          <w:p w14:paraId="0E0C3203" w14:textId="0F22A4A0" w:rsidR="00F03C5C" w:rsidRPr="001A6F01" w:rsidRDefault="00F03C5C" w:rsidP="00F03C5C">
            <w:pPr>
              <w:pStyle w:val="Heading2"/>
              <w:rPr>
                <w:color w:val="BC5960"/>
              </w:rPr>
            </w:pPr>
            <w:r w:rsidRPr="001A6F01">
              <w:rPr>
                <w:color w:val="BC5960"/>
              </w:rPr>
              <w:t>Bachelor of Science in Business Administration</w:t>
            </w:r>
          </w:p>
          <w:p w14:paraId="04E751C5" w14:textId="462F8B61" w:rsidR="00F03C5C" w:rsidRDefault="00F03C5C" w:rsidP="00F03C5C">
            <w:pPr>
              <w:pStyle w:val="Heading3"/>
            </w:pPr>
            <w:r>
              <w:t>Western Carolina University (Cullowhee, NC)</w:t>
            </w:r>
          </w:p>
          <w:p w14:paraId="523098D7" w14:textId="5B7427EB" w:rsidR="000930DE" w:rsidRDefault="00F03C5C" w:rsidP="00C77D3B">
            <w:pPr>
              <w:pStyle w:val="Heading4"/>
            </w:pPr>
            <w:r>
              <w:t>May 2009</w:t>
            </w:r>
          </w:p>
        </w:tc>
      </w:tr>
      <w:tr w:rsidR="00211B9A" w14:paraId="614D2A54" w14:textId="77777777" w:rsidTr="00DF4B34">
        <w:trPr>
          <w:trHeight w:val="675"/>
        </w:trPr>
        <w:tc>
          <w:tcPr>
            <w:tcW w:w="10080" w:type="dxa"/>
            <w:gridSpan w:val="2"/>
          </w:tcPr>
          <w:p w14:paraId="2C68CEC3" w14:textId="77777777" w:rsidR="00211B9A" w:rsidRDefault="00211B9A" w:rsidP="00CC2921">
            <w:pPr>
              <w:pStyle w:val="Heading1"/>
            </w:pPr>
            <w:r>
              <w:t>Publications</w:t>
            </w:r>
          </w:p>
          <w:p w14:paraId="59B2D18F" w14:textId="77777777" w:rsidR="00311A4F" w:rsidRDefault="00311A4F" w:rsidP="00571E1C"/>
          <w:p w14:paraId="6B0676FA" w14:textId="111B26F9" w:rsidR="00571E1C" w:rsidRDefault="00571E1C" w:rsidP="00571E1C">
            <w:r w:rsidRPr="00311A4F">
              <w:rPr>
                <w:b/>
                <w:bCs/>
              </w:rPr>
              <w:t xml:space="preserve">An Investigation </w:t>
            </w:r>
            <w:proofErr w:type="gramStart"/>
            <w:r w:rsidRPr="00311A4F">
              <w:rPr>
                <w:b/>
                <w:bCs/>
              </w:rPr>
              <w:t>Into</w:t>
            </w:r>
            <w:proofErr w:type="gramEnd"/>
            <w:r w:rsidRPr="00311A4F">
              <w:rPr>
                <w:b/>
                <w:bCs/>
              </w:rPr>
              <w:t xml:space="preserve"> Cloud Computing Growth Over Traditional Distributed Architectures</w:t>
            </w:r>
            <w:r>
              <w:t xml:space="preserve"> (2012, Regis College of Professional Studies Graduate Thesis, Denver, CO)</w:t>
            </w:r>
          </w:p>
          <w:p w14:paraId="136F4E5B" w14:textId="77777777" w:rsidR="00571E1C" w:rsidRDefault="00571E1C" w:rsidP="00571E1C"/>
          <w:p w14:paraId="2CDACF3D" w14:textId="720F5073" w:rsidR="00571E1C" w:rsidRPr="00571E1C" w:rsidRDefault="00571E1C" w:rsidP="00571E1C">
            <w:r w:rsidRPr="00311A4F">
              <w:rPr>
                <w:b/>
                <w:bCs/>
              </w:rPr>
              <w:t>Collaboration Using Cloud Computing and Traditional Systems</w:t>
            </w:r>
            <w:r>
              <w:t xml:space="preserve"> (2009, International Association for Computer Information Systems, Pittsburgh, PA)</w:t>
            </w:r>
          </w:p>
        </w:tc>
      </w:tr>
    </w:tbl>
    <w:p w14:paraId="4DE24FEF" w14:textId="77777777" w:rsidR="00643E15" w:rsidRPr="00643E15" w:rsidRDefault="00643E15" w:rsidP="008B4069">
      <w:pPr>
        <w:pStyle w:val="ListBullet"/>
        <w:numPr>
          <w:ilvl w:val="0"/>
          <w:numId w:val="0"/>
        </w:numPr>
      </w:pPr>
    </w:p>
    <w:sectPr w:rsidR="00643E15" w:rsidRPr="00643E15" w:rsidSect="001D4099">
      <w:headerReference w:type="even" r:id="rId10"/>
      <w:headerReference w:type="default" r:id="rId11"/>
      <w:footerReference w:type="even" r:id="rId12"/>
      <w:footerReference w:type="default" r:id="rId13"/>
      <w:headerReference w:type="first" r:id="rId14"/>
      <w:footerReference w:type="first" r:id="rId15"/>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678F8" w14:textId="77777777" w:rsidR="00152724" w:rsidRDefault="00152724" w:rsidP="001D4099">
      <w:pPr>
        <w:spacing w:line="240" w:lineRule="auto"/>
      </w:pPr>
      <w:r>
        <w:separator/>
      </w:r>
    </w:p>
  </w:endnote>
  <w:endnote w:type="continuationSeparator" w:id="0">
    <w:p w14:paraId="4D34636A" w14:textId="77777777" w:rsidR="00152724" w:rsidRDefault="00152724"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D6A0" w14:textId="77777777" w:rsidR="00C45049" w:rsidRDefault="00C450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9B1F" w14:textId="04D7786A" w:rsidR="003D1447" w:rsidRDefault="001C24DB" w:rsidP="00EE7F1B">
    <w:pPr>
      <w:pStyle w:val="Footer"/>
      <w:jc w:val="right"/>
    </w:pPr>
    <w:r w:rsidRPr="001C24DB">
      <w:rPr>
        <w:color w:val="9F111B"/>
      </w:rPr>
      <w:t>Adam T. Hardin</w:t>
    </w:r>
    <w:r>
      <w:t xml:space="preserve"> | </w:t>
    </w:r>
    <w:r w:rsidR="003D1447">
      <w:t xml:space="preserve">Page </w:t>
    </w:r>
    <w:sdt>
      <w:sdtPr>
        <w:id w:val="-1228684799"/>
        <w:docPartObj>
          <w:docPartGallery w:val="Page Numbers (Bottom of Page)"/>
          <w:docPartUnique/>
        </w:docPartObj>
      </w:sdtPr>
      <w:sdtEndPr>
        <w:rPr>
          <w:noProof/>
        </w:rPr>
      </w:sdtEndPr>
      <w:sdtContent>
        <w:r w:rsidR="003D1447">
          <w:fldChar w:fldCharType="begin"/>
        </w:r>
        <w:r w:rsidR="003D1447">
          <w:instrText xml:space="preserve"> PAGE   \* MERGEFORMAT </w:instrText>
        </w:r>
        <w:r w:rsidR="003D1447">
          <w:fldChar w:fldCharType="separate"/>
        </w:r>
        <w:r w:rsidR="003D1447">
          <w:rPr>
            <w:noProof/>
          </w:rPr>
          <w:t>2</w:t>
        </w:r>
        <w:r w:rsidR="003D1447">
          <w:rPr>
            <w:noProof/>
          </w:rPr>
          <w:fldChar w:fldCharType="end"/>
        </w:r>
        <w:r w:rsidR="003D1447">
          <w:rPr>
            <w:noProof/>
          </w:rPr>
          <w:t xml:space="preserve"> of </w:t>
        </w:r>
        <w:r w:rsidR="007D6850">
          <w:rPr>
            <w:noProof/>
          </w:rPr>
          <w:fldChar w:fldCharType="begin"/>
        </w:r>
        <w:r w:rsidR="007D6850">
          <w:rPr>
            <w:noProof/>
          </w:rPr>
          <w:instrText xml:space="preserve"> NUMPAGES   \* MERGEFORMAT </w:instrText>
        </w:r>
        <w:r w:rsidR="007D6850">
          <w:rPr>
            <w:noProof/>
          </w:rPr>
          <w:fldChar w:fldCharType="separate"/>
        </w:r>
        <w:r w:rsidR="007D6850">
          <w:rPr>
            <w:noProof/>
          </w:rPr>
          <w:t>5</w:t>
        </w:r>
        <w:r w:rsidR="007D6850">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5C1F" w14:textId="77777777" w:rsidR="00C45049" w:rsidRDefault="00C45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31ED5" w14:textId="77777777" w:rsidR="00152724" w:rsidRDefault="00152724" w:rsidP="001D4099">
      <w:pPr>
        <w:spacing w:line="240" w:lineRule="auto"/>
      </w:pPr>
      <w:r>
        <w:separator/>
      </w:r>
    </w:p>
  </w:footnote>
  <w:footnote w:type="continuationSeparator" w:id="0">
    <w:p w14:paraId="2FEA11A8" w14:textId="77777777" w:rsidR="00152724" w:rsidRDefault="00152724" w:rsidP="001D40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785A" w14:textId="77777777" w:rsidR="00C45049" w:rsidRDefault="00C450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CEE1" w14:textId="14700D77" w:rsidR="00C56982" w:rsidRDefault="00C56982">
    <w:pPr>
      <w:pStyle w:val="Header"/>
    </w:pPr>
    <w:r>
      <w:rPr>
        <w:noProof/>
      </w:rPr>
      <w:drawing>
        <wp:anchor distT="0" distB="0" distL="114300" distR="114300" simplePos="0" relativeHeight="251658240" behindDoc="0" locked="0" layoutInCell="1" allowOverlap="1" wp14:anchorId="29C148C0" wp14:editId="6DC552C4">
          <wp:simplePos x="0" y="0"/>
          <wp:positionH relativeFrom="column">
            <wp:posOffset>6038850</wp:posOffset>
          </wp:positionH>
          <wp:positionV relativeFrom="paragraph">
            <wp:posOffset>-257175</wp:posOffset>
          </wp:positionV>
          <wp:extent cx="314325" cy="314325"/>
          <wp:effectExtent l="0" t="0" r="9525" b="9525"/>
          <wp:wrapNone/>
          <wp:docPr id="1297554953"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08652" name="Picture 1" descr="A red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E602" w14:textId="77777777" w:rsidR="00C45049" w:rsidRDefault="00C450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30F76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4949343">
    <w:abstractNumId w:val="1"/>
  </w:num>
  <w:num w:numId="2" w16cid:durableId="1475752314">
    <w:abstractNumId w:val="3"/>
  </w:num>
  <w:num w:numId="3" w16cid:durableId="1017973236">
    <w:abstractNumId w:val="2"/>
  </w:num>
  <w:num w:numId="4" w16cid:durableId="117823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724"/>
    <w:rsid w:val="0000204E"/>
    <w:rsid w:val="00047970"/>
    <w:rsid w:val="000524A9"/>
    <w:rsid w:val="0006579A"/>
    <w:rsid w:val="000728A9"/>
    <w:rsid w:val="000761F2"/>
    <w:rsid w:val="00090A74"/>
    <w:rsid w:val="000930DE"/>
    <w:rsid w:val="00094536"/>
    <w:rsid w:val="000E1FE9"/>
    <w:rsid w:val="0012131D"/>
    <w:rsid w:val="00150FD5"/>
    <w:rsid w:val="00152724"/>
    <w:rsid w:val="00180710"/>
    <w:rsid w:val="00182224"/>
    <w:rsid w:val="0018400E"/>
    <w:rsid w:val="001A6F01"/>
    <w:rsid w:val="001B7A06"/>
    <w:rsid w:val="001C24DB"/>
    <w:rsid w:val="001D4099"/>
    <w:rsid w:val="001D7755"/>
    <w:rsid w:val="0020329B"/>
    <w:rsid w:val="00211B9A"/>
    <w:rsid w:val="002203E2"/>
    <w:rsid w:val="00222532"/>
    <w:rsid w:val="00245B06"/>
    <w:rsid w:val="002835D5"/>
    <w:rsid w:val="00285F5A"/>
    <w:rsid w:val="002C06D6"/>
    <w:rsid w:val="002D3F73"/>
    <w:rsid w:val="002E0776"/>
    <w:rsid w:val="002F5D6D"/>
    <w:rsid w:val="0030456C"/>
    <w:rsid w:val="00311A4F"/>
    <w:rsid w:val="003176D6"/>
    <w:rsid w:val="003314C9"/>
    <w:rsid w:val="003531B8"/>
    <w:rsid w:val="00360C0D"/>
    <w:rsid w:val="00382EA8"/>
    <w:rsid w:val="003D1447"/>
    <w:rsid w:val="003F1B98"/>
    <w:rsid w:val="00401C8E"/>
    <w:rsid w:val="00410326"/>
    <w:rsid w:val="004303D4"/>
    <w:rsid w:val="00431E72"/>
    <w:rsid w:val="00437E49"/>
    <w:rsid w:val="00494532"/>
    <w:rsid w:val="004A0E63"/>
    <w:rsid w:val="004A1B16"/>
    <w:rsid w:val="004A3946"/>
    <w:rsid w:val="004B69D1"/>
    <w:rsid w:val="004D2889"/>
    <w:rsid w:val="004D4E50"/>
    <w:rsid w:val="004F1D64"/>
    <w:rsid w:val="004F737D"/>
    <w:rsid w:val="00510684"/>
    <w:rsid w:val="0053733D"/>
    <w:rsid w:val="00571E1C"/>
    <w:rsid w:val="005937B7"/>
    <w:rsid w:val="005C3CC7"/>
    <w:rsid w:val="005F56A3"/>
    <w:rsid w:val="00615397"/>
    <w:rsid w:val="0062563D"/>
    <w:rsid w:val="0063125B"/>
    <w:rsid w:val="00641379"/>
    <w:rsid w:val="00643E15"/>
    <w:rsid w:val="00660688"/>
    <w:rsid w:val="00672BB1"/>
    <w:rsid w:val="006D15E3"/>
    <w:rsid w:val="006E42CB"/>
    <w:rsid w:val="006F747B"/>
    <w:rsid w:val="007122E3"/>
    <w:rsid w:val="00760F83"/>
    <w:rsid w:val="00780B8E"/>
    <w:rsid w:val="0079186F"/>
    <w:rsid w:val="00791D5D"/>
    <w:rsid w:val="007A5F7F"/>
    <w:rsid w:val="007A6961"/>
    <w:rsid w:val="007A6F7A"/>
    <w:rsid w:val="007B4E11"/>
    <w:rsid w:val="007D6356"/>
    <w:rsid w:val="007D6850"/>
    <w:rsid w:val="007E2006"/>
    <w:rsid w:val="007E3DA2"/>
    <w:rsid w:val="00823601"/>
    <w:rsid w:val="00844178"/>
    <w:rsid w:val="00862D22"/>
    <w:rsid w:val="00867C58"/>
    <w:rsid w:val="00884806"/>
    <w:rsid w:val="00886679"/>
    <w:rsid w:val="008A032A"/>
    <w:rsid w:val="008B4069"/>
    <w:rsid w:val="008D169E"/>
    <w:rsid w:val="008D3F8D"/>
    <w:rsid w:val="00935805"/>
    <w:rsid w:val="00975E79"/>
    <w:rsid w:val="009965B3"/>
    <w:rsid w:val="009A3CBE"/>
    <w:rsid w:val="009D1FF3"/>
    <w:rsid w:val="00A05C3C"/>
    <w:rsid w:val="00A30F99"/>
    <w:rsid w:val="00A35FC2"/>
    <w:rsid w:val="00A40DEC"/>
    <w:rsid w:val="00A64FA3"/>
    <w:rsid w:val="00A66AFF"/>
    <w:rsid w:val="00AA2561"/>
    <w:rsid w:val="00AD79E9"/>
    <w:rsid w:val="00B24E0D"/>
    <w:rsid w:val="00BB515D"/>
    <w:rsid w:val="00BF60F1"/>
    <w:rsid w:val="00C26EC6"/>
    <w:rsid w:val="00C35EF0"/>
    <w:rsid w:val="00C3602E"/>
    <w:rsid w:val="00C45049"/>
    <w:rsid w:val="00C56982"/>
    <w:rsid w:val="00C56E07"/>
    <w:rsid w:val="00C75AB6"/>
    <w:rsid w:val="00C77D3B"/>
    <w:rsid w:val="00C80CA6"/>
    <w:rsid w:val="00C839A9"/>
    <w:rsid w:val="00CA0FB3"/>
    <w:rsid w:val="00CA1750"/>
    <w:rsid w:val="00CB505E"/>
    <w:rsid w:val="00CC0FFE"/>
    <w:rsid w:val="00CC2921"/>
    <w:rsid w:val="00CE3B09"/>
    <w:rsid w:val="00CF1C0A"/>
    <w:rsid w:val="00D67747"/>
    <w:rsid w:val="00D86211"/>
    <w:rsid w:val="00D92978"/>
    <w:rsid w:val="00DE5D2F"/>
    <w:rsid w:val="00DE61F8"/>
    <w:rsid w:val="00DE7B81"/>
    <w:rsid w:val="00DF4B34"/>
    <w:rsid w:val="00E01ECE"/>
    <w:rsid w:val="00E14C36"/>
    <w:rsid w:val="00EA604D"/>
    <w:rsid w:val="00EB5966"/>
    <w:rsid w:val="00EE5D12"/>
    <w:rsid w:val="00EE7F1B"/>
    <w:rsid w:val="00EF0A09"/>
    <w:rsid w:val="00F03C5C"/>
    <w:rsid w:val="00F255EB"/>
    <w:rsid w:val="00F27384"/>
    <w:rsid w:val="00F42731"/>
    <w:rsid w:val="00F55940"/>
    <w:rsid w:val="00F62BAE"/>
    <w:rsid w:val="00F66599"/>
    <w:rsid w:val="00F92CA8"/>
    <w:rsid w:val="00F9618D"/>
    <w:rsid w:val="00FA3628"/>
    <w:rsid w:val="00FB01AF"/>
    <w:rsid w:val="00FC4012"/>
    <w:rsid w:val="00FC7358"/>
    <w:rsid w:val="00FF5807"/>
    <w:rsid w:val="0F9B651B"/>
    <w:rsid w:val="1AD6EC65"/>
    <w:rsid w:val="45D9D68E"/>
    <w:rsid w:val="4A915CF2"/>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5B31F"/>
  <w15:chartTrackingRefBased/>
  <w15:docId w15:val="{D0E38D60-3B85-490C-9CD2-6D8C21A6D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D3B"/>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DF4B34"/>
    <w:pPr>
      <w:keepNext/>
      <w:keepLines/>
      <w:spacing w:line="240" w:lineRule="auto"/>
      <w:outlineLvl w:val="0"/>
    </w:pPr>
    <w:rPr>
      <w:rFonts w:asciiTheme="majorHAnsi" w:eastAsiaTheme="majorEastAsia" w:hAnsiTheme="majorHAnsi" w:cs="Times New Roman (Headings CS)"/>
      <w:caps/>
      <w:color w:val="9F111B"/>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2835D5"/>
    <w:pPr>
      <w:spacing w:line="192" w:lineRule="auto"/>
      <w:contextualSpacing/>
    </w:pPr>
    <w:rPr>
      <w:rFonts w:asciiTheme="majorHAnsi" w:eastAsiaTheme="majorEastAsia" w:hAnsiTheme="majorHAnsi" w:cs="Times New Roman (Headings CS)"/>
      <w:caps/>
      <w:color w:val="9F111B"/>
      <w:spacing w:val="60"/>
      <w:kern w:val="28"/>
      <w:sz w:val="72"/>
      <w:szCs w:val="56"/>
    </w:rPr>
  </w:style>
  <w:style w:type="character" w:customStyle="1" w:styleId="TitleChar">
    <w:name w:val="Title Char"/>
    <w:basedOn w:val="DefaultParagraphFont"/>
    <w:link w:val="Title"/>
    <w:uiPriority w:val="11"/>
    <w:rsid w:val="002835D5"/>
    <w:rPr>
      <w:rFonts w:asciiTheme="majorHAnsi" w:eastAsiaTheme="majorEastAsia" w:hAnsiTheme="majorHAnsi" w:cs="Times New Roman (Headings CS)"/>
      <w:caps/>
      <w:color w:val="9F111B"/>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DF4B34"/>
    <w:rPr>
      <w:rFonts w:asciiTheme="majorHAnsi" w:eastAsiaTheme="majorEastAsia" w:hAnsiTheme="majorHAnsi" w:cs="Times New Roman (Headings CS)"/>
      <w:caps/>
      <w:color w:val="9F111B"/>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rsid w:val="001D4099"/>
    <w:pPr>
      <w:tabs>
        <w:tab w:val="center" w:pos="4677"/>
        <w:tab w:val="right" w:pos="9355"/>
      </w:tabs>
    </w:pPr>
  </w:style>
  <w:style w:type="character" w:customStyle="1" w:styleId="FooterChar">
    <w:name w:val="Footer Char"/>
    <w:basedOn w:val="DefaultParagraphFont"/>
    <w:link w:val="Footer"/>
    <w:uiPriority w:val="99"/>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rdin\AppData\Roaming\Microsoft\Templates\Modern%20accounting%20resume.dotx" TargetMode="Externa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4C0447-40FA-4FFB-9968-E3A633FE9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6918B0-4900-4A50-93ED-CE0C9D50CFD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AE9180F-347B-4BDE-8CBF-50126570E421}">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accounting resume</Template>
  <TotalTime>0</TotalTime>
  <Pages>6</Pages>
  <Words>1700</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Hardin</dc:creator>
  <cp:keywords/>
  <dc:description/>
  <cp:lastModifiedBy>Adam Hardin</cp:lastModifiedBy>
  <cp:revision>2</cp:revision>
  <cp:lastPrinted>2025-08-13T18:35:00Z</cp:lastPrinted>
  <dcterms:created xsi:type="dcterms:W3CDTF">2025-08-15T16:00:00Z</dcterms:created>
  <dcterms:modified xsi:type="dcterms:W3CDTF">2025-08-15T16:00:00Z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