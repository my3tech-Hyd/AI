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3DE4D5" w14:textId="77777777" w:rsidR="004C6030" w:rsidRPr="00F77F37" w:rsidRDefault="004C6030" w:rsidP="00F77F37">
      <w:pPr>
        <w:pStyle w:val="Address2"/>
        <w:framePr w:w="2681" w:wrap="notBeside" w:x="5302" w:y="1085"/>
        <w:rPr>
          <w:sz w:val="18"/>
          <w:szCs w:val="18"/>
        </w:rPr>
      </w:pPr>
      <w:smartTag w:uri="urn:schemas-microsoft-com:office:smarttags" w:element="Street">
        <w:smartTag w:uri="urn:schemas-microsoft-com:office:smarttags" w:element="address">
          <w:r w:rsidRPr="00F77F37">
            <w:rPr>
              <w:sz w:val="18"/>
              <w:szCs w:val="18"/>
            </w:rPr>
            <w:t>7299 MEADOW POINT DR</w:t>
          </w:r>
        </w:smartTag>
      </w:smartTag>
    </w:p>
    <w:p w14:paraId="24807DF2" w14:textId="77777777" w:rsidR="004C6030" w:rsidRPr="00F77F37" w:rsidRDefault="004C6030" w:rsidP="00F77F37">
      <w:pPr>
        <w:pStyle w:val="Address2"/>
        <w:framePr w:w="2681" w:wrap="notBeside" w:x="5302" w:y="1085"/>
        <w:rPr>
          <w:sz w:val="18"/>
          <w:szCs w:val="18"/>
        </w:rPr>
      </w:pPr>
      <w:smartTag w:uri="urn:schemas-microsoft-com:office:smarttags" w:element="place">
        <w:smartTag w:uri="urn:schemas-microsoft-com:office:smarttags" w:element="City">
          <w:r w:rsidRPr="00F77F37">
            <w:rPr>
              <w:sz w:val="18"/>
              <w:szCs w:val="18"/>
            </w:rPr>
            <w:t>STONE MOUNTAIN</w:t>
          </w:r>
        </w:smartTag>
        <w:r w:rsidRPr="00F77F37">
          <w:rPr>
            <w:sz w:val="18"/>
            <w:szCs w:val="18"/>
          </w:rPr>
          <w:t xml:space="preserve">, </w:t>
        </w:r>
        <w:smartTag w:uri="urn:schemas-microsoft-com:office:smarttags" w:element="State">
          <w:r w:rsidRPr="00F77F37">
            <w:rPr>
              <w:sz w:val="18"/>
              <w:szCs w:val="18"/>
            </w:rPr>
            <w:t>GA</w:t>
          </w:r>
        </w:smartTag>
        <w:r w:rsidRPr="00F77F37">
          <w:rPr>
            <w:sz w:val="18"/>
            <w:szCs w:val="18"/>
          </w:rPr>
          <w:t xml:space="preserve"> </w:t>
        </w:r>
        <w:smartTag w:uri="urn:schemas-microsoft-com:office:smarttags" w:element="PostalCode">
          <w:r w:rsidRPr="00F77F37">
            <w:rPr>
              <w:sz w:val="18"/>
              <w:szCs w:val="18"/>
            </w:rPr>
            <w:t>30087</w:t>
          </w:r>
        </w:smartTag>
      </w:smartTag>
    </w:p>
    <w:p w14:paraId="706C7A16" w14:textId="77777777" w:rsidR="00F77F37" w:rsidRPr="00F77F37" w:rsidRDefault="00F77F37" w:rsidP="00316505">
      <w:pPr>
        <w:pStyle w:val="Address1"/>
        <w:framePr w:w="2341" w:h="901" w:hRule="exact" w:wrap="notBeside" w:x="8329" w:y="905"/>
        <w:rPr>
          <w:sz w:val="18"/>
          <w:szCs w:val="18"/>
        </w:rPr>
      </w:pPr>
      <w:r w:rsidRPr="00F77F37">
        <w:rPr>
          <w:sz w:val="18"/>
          <w:szCs w:val="18"/>
        </w:rPr>
        <w:t>PHONE (</w:t>
      </w:r>
      <w:r w:rsidR="00E16B8F">
        <w:rPr>
          <w:sz w:val="18"/>
          <w:szCs w:val="18"/>
        </w:rPr>
        <w:t>404</w:t>
      </w:r>
      <w:r w:rsidRPr="00F77F37">
        <w:rPr>
          <w:sz w:val="18"/>
          <w:szCs w:val="18"/>
        </w:rPr>
        <w:t xml:space="preserve">) </w:t>
      </w:r>
      <w:r w:rsidR="00E16B8F">
        <w:rPr>
          <w:sz w:val="18"/>
          <w:szCs w:val="18"/>
        </w:rPr>
        <w:t>444-</w:t>
      </w:r>
      <w:r w:rsidRPr="00F77F37">
        <w:rPr>
          <w:sz w:val="18"/>
          <w:szCs w:val="18"/>
        </w:rPr>
        <w:t>4</w:t>
      </w:r>
      <w:r w:rsidR="00E16B8F">
        <w:rPr>
          <w:sz w:val="18"/>
          <w:szCs w:val="18"/>
        </w:rPr>
        <w:t>224</w:t>
      </w:r>
    </w:p>
    <w:p w14:paraId="0C94A1A5" w14:textId="77777777" w:rsidR="00F77F37" w:rsidRPr="00F77F37" w:rsidRDefault="00F77F37" w:rsidP="00316505">
      <w:pPr>
        <w:pStyle w:val="Address1"/>
        <w:framePr w:w="2341" w:h="901" w:hRule="exact" w:wrap="notBeside" w:x="8329" w:y="905"/>
        <w:rPr>
          <w:sz w:val="18"/>
          <w:szCs w:val="18"/>
        </w:rPr>
      </w:pPr>
      <w:r w:rsidRPr="00F77F37">
        <w:rPr>
          <w:sz w:val="18"/>
          <w:szCs w:val="18"/>
        </w:rPr>
        <w:t xml:space="preserve">Alt          (404) </w:t>
      </w:r>
      <w:r w:rsidR="00E16B8F">
        <w:rPr>
          <w:sz w:val="18"/>
          <w:szCs w:val="18"/>
        </w:rPr>
        <w:t>5</w:t>
      </w:r>
      <w:r w:rsidRPr="00F77F37">
        <w:rPr>
          <w:sz w:val="18"/>
          <w:szCs w:val="18"/>
        </w:rPr>
        <w:t>4</w:t>
      </w:r>
      <w:r w:rsidR="00E16B8F">
        <w:rPr>
          <w:sz w:val="18"/>
          <w:szCs w:val="18"/>
        </w:rPr>
        <w:t>5</w:t>
      </w:r>
      <w:r w:rsidRPr="00F77F37">
        <w:rPr>
          <w:sz w:val="18"/>
          <w:szCs w:val="18"/>
        </w:rPr>
        <w:t>-4</w:t>
      </w:r>
      <w:r w:rsidR="00E16B8F">
        <w:rPr>
          <w:sz w:val="18"/>
          <w:szCs w:val="18"/>
        </w:rPr>
        <w:t>506</w:t>
      </w:r>
    </w:p>
    <w:p w14:paraId="3D09EFF6" w14:textId="77777777" w:rsidR="00F77F37" w:rsidRPr="00F77F37" w:rsidRDefault="00F77F37" w:rsidP="00316505">
      <w:pPr>
        <w:pStyle w:val="Address1"/>
        <w:framePr w:w="2341" w:h="901" w:hRule="exact" w:wrap="notBeside" w:x="8329" w:y="905"/>
        <w:rPr>
          <w:sz w:val="18"/>
          <w:szCs w:val="18"/>
        </w:rPr>
      </w:pPr>
    </w:p>
    <w:p w14:paraId="414792F9" w14:textId="77777777" w:rsidR="00F77F37" w:rsidRPr="00F77F37" w:rsidRDefault="00316505" w:rsidP="00316505">
      <w:pPr>
        <w:pStyle w:val="Address1"/>
        <w:framePr w:w="2341" w:h="901" w:hRule="exact" w:wrap="notBeside" w:x="8329" w:y="905"/>
        <w:rPr>
          <w:sz w:val="18"/>
          <w:szCs w:val="18"/>
          <w:u w:val="single"/>
        </w:rPr>
      </w:pPr>
      <w:r>
        <w:rPr>
          <w:sz w:val="18"/>
          <w:szCs w:val="18"/>
          <w:u w:val="single"/>
        </w:rPr>
        <w:t>Jack.Harris5555@gmail.com</w:t>
      </w:r>
    </w:p>
    <w:p w14:paraId="71DE35CB" w14:textId="77777777" w:rsidR="00386C6A" w:rsidRDefault="00386C6A">
      <w:pPr>
        <w:pStyle w:val="Name"/>
      </w:pPr>
      <w:smartTag w:uri="urn:schemas-microsoft-com:office:smarttags" w:element="PersonName">
        <w:smartTag w:uri="urn:schemas:contacts" w:element="GivenName">
          <w:r>
            <w:t>Jack</w:t>
          </w:r>
        </w:smartTag>
        <w:r>
          <w:t xml:space="preserve"> </w:t>
        </w:r>
        <w:smartTag w:uri="urn:schemas:contacts" w:element="middlename">
          <w:r>
            <w:t>A.</w:t>
          </w:r>
        </w:smartTag>
        <w:r>
          <w:t xml:space="preserve"> </w:t>
        </w:r>
        <w:smartTag w:uri="urn:schemas:contacts" w:element="Sn">
          <w:r>
            <w:t>Harris</w:t>
          </w:r>
        </w:smartTag>
      </w:smartTag>
    </w:p>
    <w:tbl>
      <w:tblPr>
        <w:tblW w:w="0" w:type="auto"/>
        <w:tblLayout w:type="fixed"/>
        <w:tblLook w:val="0000" w:firstRow="0" w:lastRow="0" w:firstColumn="0" w:lastColumn="0" w:noHBand="0" w:noVBand="0"/>
      </w:tblPr>
      <w:tblGrid>
        <w:gridCol w:w="2160"/>
        <w:gridCol w:w="6667"/>
      </w:tblGrid>
      <w:tr w:rsidR="00386C6A" w14:paraId="2E681BC7" w14:textId="77777777">
        <w:tc>
          <w:tcPr>
            <w:tcW w:w="2160" w:type="dxa"/>
          </w:tcPr>
          <w:p w14:paraId="74C296B1" w14:textId="77777777" w:rsidR="00386C6A" w:rsidRDefault="00386C6A">
            <w:pPr>
              <w:pStyle w:val="SectionTitle"/>
            </w:pPr>
            <w:r>
              <w:t>Summary of qualifications</w:t>
            </w:r>
          </w:p>
        </w:tc>
        <w:tc>
          <w:tcPr>
            <w:tcW w:w="6667" w:type="dxa"/>
          </w:tcPr>
          <w:p w14:paraId="681BFE82" w14:textId="3011486E" w:rsidR="00386C6A" w:rsidRDefault="00386C6A">
            <w:pPr>
              <w:pStyle w:val="Achievement"/>
            </w:pPr>
            <w:r>
              <w:t xml:space="preserve">More than </w:t>
            </w:r>
            <w:r w:rsidR="009F71EC">
              <w:t>twenty-five</w:t>
            </w:r>
            <w:r w:rsidR="002C74A0">
              <w:t xml:space="preserve"> </w:t>
            </w:r>
            <w:r w:rsidR="00E353A1">
              <w:t>years’ experience</w:t>
            </w:r>
            <w:r>
              <w:t xml:space="preserve"> in </w:t>
            </w:r>
            <w:r w:rsidR="00B01A69">
              <w:t xml:space="preserve">Mainframe </w:t>
            </w:r>
            <w:r>
              <w:t>software development and maintenance industry, which consists of developing,</w:t>
            </w:r>
            <w:r w:rsidR="007338FC">
              <w:t xml:space="preserve"> testing,</w:t>
            </w:r>
            <w:r>
              <w:t xml:space="preserve"> installing</w:t>
            </w:r>
            <w:r w:rsidR="00E353A1">
              <w:t>,</w:t>
            </w:r>
            <w:r>
              <w:t xml:space="preserve"> debugging complex systems and application software, with emphasis in the IBM mainframe environment, which includes telephony, Healthcare and revenue billing applications.</w:t>
            </w:r>
          </w:p>
          <w:p w14:paraId="340D529E" w14:textId="77777777" w:rsidR="00386C6A" w:rsidRDefault="00D7672E">
            <w:pPr>
              <w:pStyle w:val="Achievement"/>
            </w:pPr>
            <w:r>
              <w:t>Have d</w:t>
            </w:r>
            <w:r w:rsidR="00386C6A">
              <w:t>emonstrated the ability to apply sound knowledge of data processing concepts, such as structured programming.</w:t>
            </w:r>
          </w:p>
          <w:p w14:paraId="7E273C8E" w14:textId="0D0D4545" w:rsidR="0053757A" w:rsidRDefault="0053757A" w:rsidP="0053757A">
            <w:pPr>
              <w:pStyle w:val="CompanyName"/>
            </w:pPr>
            <w:r>
              <w:t>1/</w:t>
            </w:r>
            <w:r w:rsidR="005148D6">
              <w:t xml:space="preserve">2019 – </w:t>
            </w:r>
            <w:r w:rsidR="009D225B">
              <w:t>2/2020</w:t>
            </w:r>
            <w:r>
              <w:t xml:space="preserve">    Atlanta, GA</w:t>
            </w:r>
          </w:p>
          <w:p w14:paraId="424B0687" w14:textId="608AA686" w:rsidR="0053757A" w:rsidRDefault="0053757A" w:rsidP="0053757A">
            <w:pPr>
              <w:pStyle w:val="CompanyName"/>
            </w:pPr>
            <w:r>
              <w:t xml:space="preserve">Senior </w:t>
            </w:r>
            <w:r w:rsidR="005148D6">
              <w:t>Systems Analyst</w:t>
            </w:r>
            <w:r>
              <w:t xml:space="preserve"> </w:t>
            </w:r>
          </w:p>
          <w:p w14:paraId="7432BB54" w14:textId="77777777" w:rsidR="008F2FF7" w:rsidRDefault="0053757A" w:rsidP="008F2FF7">
            <w:pPr>
              <w:pStyle w:val="Achievement"/>
              <w:numPr>
                <w:ilvl w:val="0"/>
                <w:numId w:val="0"/>
              </w:numPr>
              <w:ind w:left="245" w:hanging="245"/>
            </w:pPr>
            <w:r>
              <w:t xml:space="preserve">This </w:t>
            </w:r>
            <w:r w:rsidRPr="00886D40">
              <w:t>assignment consists of working a</w:t>
            </w:r>
            <w:r>
              <w:t xml:space="preserve">s a Senior </w:t>
            </w:r>
            <w:r w:rsidR="00F16882">
              <w:t xml:space="preserve">System </w:t>
            </w:r>
            <w:r>
              <w:t xml:space="preserve">Analyst </w:t>
            </w:r>
            <w:r w:rsidR="00F16882">
              <w:t xml:space="preserve">supporting </w:t>
            </w:r>
            <w:r w:rsidR="001E5A40">
              <w:t xml:space="preserve">the </w:t>
            </w:r>
            <w:r w:rsidR="00F16882">
              <w:t>Ele</w:t>
            </w:r>
            <w:r>
              <w:t xml:space="preserve">ctronic </w:t>
            </w:r>
            <w:r w:rsidR="00F16882">
              <w:t>Enrollment Transfer Application (EET)</w:t>
            </w:r>
            <w:r>
              <w:t xml:space="preserve">. </w:t>
            </w:r>
            <w:r w:rsidR="00F33D96">
              <w:t xml:space="preserve">Which involves setting up new </w:t>
            </w:r>
            <w:r w:rsidR="008F2FF7">
              <w:t xml:space="preserve">clients </w:t>
            </w:r>
            <w:r w:rsidR="00F33D96">
              <w:t xml:space="preserve">and migrating existing Anthem clients to </w:t>
            </w:r>
            <w:r w:rsidR="00F741F9">
              <w:t xml:space="preserve">the </w:t>
            </w:r>
            <w:r w:rsidR="00DF57C6">
              <w:t>WellPoint</w:t>
            </w:r>
            <w:r w:rsidR="00F741F9">
              <w:t xml:space="preserve"> Group System </w:t>
            </w:r>
            <w:r w:rsidR="00F33D96">
              <w:t>(WGS)</w:t>
            </w:r>
            <w:r w:rsidR="00F741F9">
              <w:t xml:space="preserve">. </w:t>
            </w:r>
          </w:p>
          <w:p w14:paraId="14FFA4F6" w14:textId="22822B08" w:rsidR="0053757A" w:rsidRDefault="008F2FF7" w:rsidP="008F2FF7">
            <w:pPr>
              <w:pStyle w:val="Achievement"/>
              <w:numPr>
                <w:ilvl w:val="0"/>
                <w:numId w:val="0"/>
              </w:numPr>
              <w:ind w:left="245" w:hanging="245"/>
            </w:pPr>
            <w:r>
              <w:t xml:space="preserve">    </w:t>
            </w:r>
            <w:r w:rsidR="00F741F9">
              <w:t xml:space="preserve"> </w:t>
            </w:r>
            <w:r w:rsidR="009F4ECD">
              <w:t xml:space="preserve">My role was to assist with the new </w:t>
            </w:r>
            <w:r w:rsidR="00DF57C6">
              <w:t>client’s</w:t>
            </w:r>
            <w:r w:rsidR="009F4ECD">
              <w:t xml:space="preserve"> enrollment process. </w:t>
            </w:r>
            <w:r w:rsidR="00DF57C6">
              <w:t xml:space="preserve">Which include logging </w:t>
            </w:r>
            <w:r w:rsidR="005148D6">
              <w:t>their</w:t>
            </w:r>
            <w:r w:rsidR="00DF57C6">
              <w:t xml:space="preserve"> group information into the EET application</w:t>
            </w:r>
            <w:r w:rsidR="005148D6">
              <w:t>.</w:t>
            </w:r>
            <w:r w:rsidR="00DF57C6">
              <w:t xml:space="preserve"> </w:t>
            </w:r>
            <w:r w:rsidR="00806469">
              <w:t>M</w:t>
            </w:r>
            <w:r w:rsidR="00DF57C6">
              <w:t>onitoring</w:t>
            </w:r>
            <w:r w:rsidR="00806469">
              <w:t xml:space="preserve"> and evaluating</w:t>
            </w:r>
            <w:r w:rsidR="00DF57C6">
              <w:t xml:space="preserve"> the</w:t>
            </w:r>
            <w:r w:rsidR="005148D6">
              <w:t xml:space="preserve"> clients </w:t>
            </w:r>
            <w:r w:rsidR="00806469">
              <w:t xml:space="preserve">group </w:t>
            </w:r>
            <w:r w:rsidR="005148D6">
              <w:t>t</w:t>
            </w:r>
            <w:r w:rsidR="00DF57C6">
              <w:t>est file</w:t>
            </w:r>
            <w:r w:rsidR="00806469">
              <w:t xml:space="preserve"> (Primarily 834 file type)</w:t>
            </w:r>
            <w:r w:rsidR="00DF57C6">
              <w:t xml:space="preserve"> activity</w:t>
            </w:r>
            <w:r w:rsidR="005148D6">
              <w:t xml:space="preserve"> </w:t>
            </w:r>
            <w:r w:rsidR="00806469">
              <w:t xml:space="preserve">from the moment received from the client to production implementation. </w:t>
            </w:r>
            <w:r w:rsidR="00A24DD6">
              <w:t xml:space="preserve">Other responsibilities were to assist with </w:t>
            </w:r>
            <w:r>
              <w:t>migrations. Tools</w:t>
            </w:r>
            <w:r w:rsidR="005148D6">
              <w:t xml:space="preserve"> used to perform my duties where </w:t>
            </w:r>
            <w:r w:rsidR="009F4ECD">
              <w:t>includes</w:t>
            </w:r>
            <w:r w:rsidR="0053757A">
              <w:t xml:space="preserve"> </w:t>
            </w:r>
            <w:r w:rsidR="00A24DD6">
              <w:t>JCL</w:t>
            </w:r>
            <w:r w:rsidR="009A19DB">
              <w:t>,</w:t>
            </w:r>
            <w:r w:rsidR="00A24DD6">
              <w:t xml:space="preserve"> </w:t>
            </w:r>
            <w:r w:rsidR="0053757A">
              <w:t xml:space="preserve">COBOL, </w:t>
            </w:r>
            <w:r w:rsidR="00A24DD6">
              <w:t xml:space="preserve">File manager, </w:t>
            </w:r>
            <w:r w:rsidR="00CE374D">
              <w:t>Table Base</w:t>
            </w:r>
            <w:r w:rsidR="0053757A">
              <w:t>, J</w:t>
            </w:r>
            <w:r w:rsidR="005278DE">
              <w:t>ira</w:t>
            </w:r>
            <w:r w:rsidR="0053757A">
              <w:t>,</w:t>
            </w:r>
            <w:r w:rsidR="00C21008">
              <w:t xml:space="preserve"> Agile,</w:t>
            </w:r>
            <w:bookmarkStart w:id="0" w:name="_GoBack"/>
            <w:bookmarkEnd w:id="0"/>
            <w:r w:rsidR="0053757A">
              <w:t xml:space="preserve"> ENDEVOR and other site-specific tools in a z/OS</w:t>
            </w:r>
            <w:r w:rsidR="00A24DD6">
              <w:t>,</w:t>
            </w:r>
            <w:r w:rsidR="0053757A">
              <w:t xml:space="preserve"> </w:t>
            </w:r>
            <w:r w:rsidR="00A24DD6">
              <w:t>IMS</w:t>
            </w:r>
            <w:r w:rsidR="0053757A">
              <w:t>,</w:t>
            </w:r>
            <w:r>
              <w:t xml:space="preserve"> DB2,</w:t>
            </w:r>
            <w:r w:rsidR="0053757A">
              <w:t xml:space="preserve"> </w:t>
            </w:r>
            <w:r>
              <w:t>CICS</w:t>
            </w:r>
            <w:r w:rsidR="00CE374D">
              <w:t xml:space="preserve"> and </w:t>
            </w:r>
            <w:r w:rsidR="0053757A">
              <w:t>BATCH processing environment</w:t>
            </w:r>
          </w:p>
        </w:tc>
      </w:tr>
      <w:tr w:rsidR="00386C6A" w14:paraId="77CF8BF6" w14:textId="77777777">
        <w:tc>
          <w:tcPr>
            <w:tcW w:w="2160" w:type="dxa"/>
          </w:tcPr>
          <w:p w14:paraId="6AFE73C9" w14:textId="476F8F9B" w:rsidR="00386C6A" w:rsidRDefault="004242FE">
            <w:pPr>
              <w:pStyle w:val="SectionTitle"/>
            </w:pPr>
            <w:r>
              <w:t>f</w:t>
            </w:r>
          </w:p>
        </w:tc>
        <w:tc>
          <w:tcPr>
            <w:tcW w:w="6667" w:type="dxa"/>
          </w:tcPr>
          <w:p w14:paraId="49B2695C" w14:textId="179DAFE7" w:rsidR="00A547EA" w:rsidRDefault="00C77BC4" w:rsidP="00A547EA">
            <w:pPr>
              <w:pStyle w:val="CompanyName"/>
            </w:pPr>
            <w:r>
              <w:t>2</w:t>
            </w:r>
            <w:r w:rsidR="00A31DB8">
              <w:t>/</w:t>
            </w:r>
            <w:r w:rsidR="00F037E8">
              <w:t>2018 –</w:t>
            </w:r>
            <w:r w:rsidR="00A31DB8">
              <w:t xml:space="preserve"> </w:t>
            </w:r>
            <w:r w:rsidR="0053757A">
              <w:t>12/2018</w:t>
            </w:r>
            <w:r w:rsidR="00A31DB8">
              <w:t xml:space="preserve">     First Data </w:t>
            </w:r>
            <w:r w:rsidR="00284106">
              <w:t>Resources</w:t>
            </w:r>
            <w:r w:rsidR="00A31DB8">
              <w:t xml:space="preserve">       </w:t>
            </w:r>
            <w:r w:rsidR="00A547EA">
              <w:t xml:space="preserve">     </w:t>
            </w:r>
            <w:r w:rsidR="00A31DB8">
              <w:t xml:space="preserve">                                       </w:t>
            </w:r>
            <w:r w:rsidR="00A547EA">
              <w:t>Omaha, NE</w:t>
            </w:r>
          </w:p>
          <w:p w14:paraId="473624EF" w14:textId="369D5670" w:rsidR="00A31DB8" w:rsidRDefault="00A31DB8" w:rsidP="00A547EA">
            <w:pPr>
              <w:pStyle w:val="CompanyName"/>
            </w:pPr>
            <w:r>
              <w:t xml:space="preserve">Mainframe Senior </w:t>
            </w:r>
            <w:r w:rsidR="00FE171C">
              <w:t xml:space="preserve">Test </w:t>
            </w:r>
            <w:r>
              <w:t>A</w:t>
            </w:r>
            <w:r w:rsidR="00284106">
              <w:t>nalyst</w:t>
            </w:r>
            <w:r>
              <w:t xml:space="preserve"> </w:t>
            </w:r>
          </w:p>
          <w:p w14:paraId="6E855975" w14:textId="26786F18" w:rsidR="00FA5D10" w:rsidRDefault="00FA5D10" w:rsidP="00FA5D10">
            <w:pPr>
              <w:pStyle w:val="Achievement"/>
            </w:pPr>
            <w:r>
              <w:t xml:space="preserve">This </w:t>
            </w:r>
            <w:r w:rsidRPr="00886D40">
              <w:t>assignment consists of working a</w:t>
            </w:r>
            <w:r w:rsidR="005743D1">
              <w:t>s a S</w:t>
            </w:r>
            <w:r w:rsidR="008912DC">
              <w:t>enior</w:t>
            </w:r>
            <w:r w:rsidR="005743D1">
              <w:t xml:space="preserve"> </w:t>
            </w:r>
            <w:r w:rsidR="0046596C">
              <w:t xml:space="preserve">Test Analyst </w:t>
            </w:r>
            <w:r w:rsidR="008C3C09">
              <w:t>on a data encryption project.</w:t>
            </w:r>
            <w:r w:rsidR="00A57A37">
              <w:t xml:space="preserve"> The </w:t>
            </w:r>
            <w:r w:rsidR="005E7E47">
              <w:t xml:space="preserve">data being </w:t>
            </w:r>
            <w:r w:rsidR="00A57A37">
              <w:t>encrypted</w:t>
            </w:r>
            <w:r w:rsidR="00A2242E">
              <w:t xml:space="preserve"> (PII Data)</w:t>
            </w:r>
            <w:r w:rsidR="00A57A37">
              <w:t xml:space="preserve"> </w:t>
            </w:r>
            <w:r w:rsidR="00F17BD4">
              <w:t xml:space="preserve">was </w:t>
            </w:r>
            <w:r w:rsidR="00A57A37">
              <w:t xml:space="preserve">for </w:t>
            </w:r>
            <w:r w:rsidR="008912DC">
              <w:t xml:space="preserve">the </w:t>
            </w:r>
            <w:r w:rsidR="00A57A37">
              <w:t xml:space="preserve">Electronic Federal Tax Payment </w:t>
            </w:r>
            <w:r w:rsidR="005743D1">
              <w:t>System (EFTPS)</w:t>
            </w:r>
            <w:r w:rsidR="008912DC">
              <w:t>.</w:t>
            </w:r>
            <w:r w:rsidR="005743D1">
              <w:t xml:space="preserve"> </w:t>
            </w:r>
            <w:r w:rsidR="008912DC">
              <w:t>M</w:t>
            </w:r>
            <w:r w:rsidR="005743D1">
              <w:t>y role as a Sr Test Ana</w:t>
            </w:r>
            <w:r w:rsidR="008912DC">
              <w:t>lys</w:t>
            </w:r>
            <w:r w:rsidR="005743D1">
              <w:t>t</w:t>
            </w:r>
            <w:r w:rsidR="008912DC">
              <w:t xml:space="preserve"> </w:t>
            </w:r>
            <w:r w:rsidR="00A2242E">
              <w:t xml:space="preserve">on the QA </w:t>
            </w:r>
            <w:r w:rsidR="008912DC">
              <w:t xml:space="preserve">team </w:t>
            </w:r>
            <w:r w:rsidR="00896434">
              <w:t>is</w:t>
            </w:r>
            <w:r w:rsidR="00A2242E">
              <w:t xml:space="preserve"> to </w:t>
            </w:r>
            <w:r w:rsidR="000908B0">
              <w:t xml:space="preserve">analyze, </w:t>
            </w:r>
            <w:r w:rsidR="00A2242E">
              <w:t>develop</w:t>
            </w:r>
            <w:r w:rsidR="000908B0">
              <w:t xml:space="preserve"> and run</w:t>
            </w:r>
            <w:r w:rsidR="00A2242E">
              <w:t xml:space="preserve"> test cases </w:t>
            </w:r>
            <w:r w:rsidR="000908B0">
              <w:t xml:space="preserve">against the </w:t>
            </w:r>
            <w:r w:rsidR="00A2242E">
              <w:t>EFTPS</w:t>
            </w:r>
            <w:r w:rsidR="000908B0">
              <w:t xml:space="preserve"> application</w:t>
            </w:r>
            <w:r w:rsidR="00116A6B">
              <w:t xml:space="preserve"> before and after conversion updates</w:t>
            </w:r>
            <w:r w:rsidR="000908B0">
              <w:t>. F</w:t>
            </w:r>
            <w:r w:rsidR="00A2242E">
              <w:t xml:space="preserve">urther responsibilities were to </w:t>
            </w:r>
            <w:r w:rsidR="00771382">
              <w:t>track and log defects</w:t>
            </w:r>
            <w:r w:rsidR="00CC4D8A">
              <w:t xml:space="preserve">. Other responsibilities were to assist with problem solving </w:t>
            </w:r>
            <w:r w:rsidR="007D3EF3">
              <w:t>defects</w:t>
            </w:r>
            <w:r w:rsidR="00771382">
              <w:t xml:space="preserve"> </w:t>
            </w:r>
            <w:r w:rsidR="00CC4D8A">
              <w:t xml:space="preserve">that </w:t>
            </w:r>
            <w:r w:rsidR="00771382">
              <w:t>were found</w:t>
            </w:r>
            <w:r w:rsidR="00116A6B">
              <w:t xml:space="preserve"> during testing</w:t>
            </w:r>
            <w:r w:rsidR="00771382">
              <w:t>.</w:t>
            </w:r>
            <w:r w:rsidR="007D3EF3">
              <w:t xml:space="preserve"> </w:t>
            </w:r>
            <w:r w:rsidR="00771382">
              <w:t xml:space="preserve">Tools used to achieve these goals were </w:t>
            </w:r>
            <w:r w:rsidR="00CA724F">
              <w:t>IBM Rational Quality Manager</w:t>
            </w:r>
            <w:r w:rsidR="00771382">
              <w:t xml:space="preserve">, Clarity, COBOL, PLATINUM Utilities, DB2, JCL, </w:t>
            </w:r>
            <w:r w:rsidR="00F21744">
              <w:t xml:space="preserve">INTERTEST, </w:t>
            </w:r>
            <w:r w:rsidR="00771382">
              <w:t xml:space="preserve">ENDEVOR </w:t>
            </w:r>
            <w:r w:rsidR="008A42D4">
              <w:t>and other site-specific tools in a z/OS CICS, BATCH processing e</w:t>
            </w:r>
            <w:r w:rsidR="00A2242E">
              <w:t>nvironment</w:t>
            </w:r>
            <w:r w:rsidR="008A42D4">
              <w:t>.</w:t>
            </w:r>
            <w:r w:rsidR="00A2242E">
              <w:t xml:space="preserve"> </w:t>
            </w:r>
          </w:p>
          <w:p w14:paraId="3EACE5B3" w14:textId="55C737EB" w:rsidR="00886D40" w:rsidRDefault="00886D40" w:rsidP="00886D40">
            <w:pPr>
              <w:pStyle w:val="CompanyName"/>
            </w:pPr>
            <w:r>
              <w:t>9/2016  –  3/2017      Blue Cross/Blue Shield of South Carolina    Columbia, SC</w:t>
            </w:r>
          </w:p>
          <w:p w14:paraId="09F4CB4A" w14:textId="77777777" w:rsidR="00886D40" w:rsidRDefault="00B01A69" w:rsidP="00886D40">
            <w:pPr>
              <w:pStyle w:val="JobTitle"/>
            </w:pPr>
            <w:r>
              <w:t xml:space="preserve">Mainframe </w:t>
            </w:r>
            <w:r w:rsidR="00484327">
              <w:t>Senior Application Developer</w:t>
            </w:r>
          </w:p>
          <w:p w14:paraId="0F277F65" w14:textId="47BA8F89" w:rsidR="00886D40" w:rsidRPr="00886D40" w:rsidRDefault="00886D40" w:rsidP="00886D40">
            <w:pPr>
              <w:pStyle w:val="CompanyName"/>
              <w:numPr>
                <w:ilvl w:val="0"/>
                <w:numId w:val="22"/>
              </w:numPr>
              <w:rPr>
                <w:b w:val="0"/>
              </w:rPr>
            </w:pPr>
            <w:r w:rsidRPr="00886D40">
              <w:rPr>
                <w:b w:val="0"/>
              </w:rPr>
              <w:t>This assignment consists of working with a team of</w:t>
            </w:r>
            <w:r>
              <w:rPr>
                <w:b w:val="0"/>
              </w:rPr>
              <w:t xml:space="preserve"> </w:t>
            </w:r>
            <w:r w:rsidR="003E3D9B">
              <w:rPr>
                <w:b w:val="0"/>
              </w:rPr>
              <w:t xml:space="preserve">Business </w:t>
            </w:r>
            <w:r w:rsidR="00926FD0">
              <w:rPr>
                <w:b w:val="0"/>
              </w:rPr>
              <w:t>A</w:t>
            </w:r>
            <w:r>
              <w:rPr>
                <w:b w:val="0"/>
              </w:rPr>
              <w:t>nalyst</w:t>
            </w:r>
            <w:r w:rsidR="00926FD0">
              <w:rPr>
                <w:b w:val="0"/>
              </w:rPr>
              <w:t>s</w:t>
            </w:r>
            <w:r>
              <w:rPr>
                <w:b w:val="0"/>
              </w:rPr>
              <w:t xml:space="preserve"> and </w:t>
            </w:r>
            <w:r w:rsidR="003E3D9B">
              <w:rPr>
                <w:b w:val="0"/>
              </w:rPr>
              <w:t>Developers</w:t>
            </w:r>
            <w:r w:rsidR="005D642E">
              <w:rPr>
                <w:b w:val="0"/>
              </w:rPr>
              <w:t xml:space="preserve"> </w:t>
            </w:r>
            <w:r w:rsidR="003E3D9B">
              <w:rPr>
                <w:b w:val="0"/>
              </w:rPr>
              <w:t>supporting the INFORM/EVMN application</w:t>
            </w:r>
            <w:r w:rsidR="00B7543C">
              <w:rPr>
                <w:b w:val="0"/>
              </w:rPr>
              <w:t>s</w:t>
            </w:r>
            <w:r w:rsidR="003E3D9B">
              <w:rPr>
                <w:b w:val="0"/>
              </w:rPr>
              <w:t xml:space="preserve"> (A problem tracking/reporting system </w:t>
            </w:r>
            <w:r w:rsidR="00FD72C7">
              <w:rPr>
                <w:b w:val="0"/>
              </w:rPr>
              <w:t xml:space="preserve">which </w:t>
            </w:r>
            <w:r w:rsidR="003E3D9B">
              <w:rPr>
                <w:b w:val="0"/>
              </w:rPr>
              <w:t>captures events for business and technical processes</w:t>
            </w:r>
            <w:r w:rsidR="00FD72C7">
              <w:rPr>
                <w:b w:val="0"/>
              </w:rPr>
              <w:t xml:space="preserve">). </w:t>
            </w:r>
            <w:r w:rsidR="0020771F">
              <w:rPr>
                <w:b w:val="0"/>
              </w:rPr>
              <w:t xml:space="preserve">My role as a Senior </w:t>
            </w:r>
            <w:r w:rsidR="0020771F">
              <w:rPr>
                <w:b w:val="0"/>
              </w:rPr>
              <w:lastRenderedPageBreak/>
              <w:t>Application Developer was to develop</w:t>
            </w:r>
            <w:r w:rsidR="00CE716E">
              <w:rPr>
                <w:b w:val="0"/>
              </w:rPr>
              <w:t>, test and implement</w:t>
            </w:r>
            <w:r w:rsidR="0020771F">
              <w:rPr>
                <w:b w:val="0"/>
              </w:rPr>
              <w:t xml:space="preserve"> new processes while maintaining the </w:t>
            </w:r>
            <w:r w:rsidR="005827B8">
              <w:rPr>
                <w:b w:val="0"/>
              </w:rPr>
              <w:t xml:space="preserve">existing </w:t>
            </w:r>
            <w:r w:rsidR="0020771F">
              <w:rPr>
                <w:b w:val="0"/>
              </w:rPr>
              <w:t>INFORM/EVMN ap</w:t>
            </w:r>
            <w:r w:rsidR="00926FD0">
              <w:rPr>
                <w:b w:val="0"/>
              </w:rPr>
              <w:t>p</w:t>
            </w:r>
            <w:r w:rsidR="0020771F">
              <w:rPr>
                <w:b w:val="0"/>
              </w:rPr>
              <w:t>l</w:t>
            </w:r>
            <w:r w:rsidR="00926FD0">
              <w:rPr>
                <w:b w:val="0"/>
              </w:rPr>
              <w:t>ication.</w:t>
            </w:r>
            <w:r w:rsidR="0020771F">
              <w:rPr>
                <w:b w:val="0"/>
              </w:rPr>
              <w:t xml:space="preserve">  </w:t>
            </w:r>
            <w:r w:rsidR="00FD72C7">
              <w:rPr>
                <w:b w:val="0"/>
              </w:rPr>
              <w:t xml:space="preserve">Tools used to achieve our goals were JCL, ENDEVOR, APS COBOL, </w:t>
            </w:r>
            <w:r w:rsidR="00AB7A05">
              <w:rPr>
                <w:b w:val="0"/>
              </w:rPr>
              <w:t xml:space="preserve">COBOLII, </w:t>
            </w:r>
            <w:r w:rsidR="00FD72C7">
              <w:rPr>
                <w:b w:val="0"/>
              </w:rPr>
              <w:t>COBO</w:t>
            </w:r>
            <w:r w:rsidR="00EB6AC9">
              <w:rPr>
                <w:b w:val="0"/>
              </w:rPr>
              <w:t>L</w:t>
            </w:r>
            <w:r w:rsidR="0047657E">
              <w:rPr>
                <w:b w:val="0"/>
              </w:rPr>
              <w:t>/370</w:t>
            </w:r>
            <w:r w:rsidR="00926FD0">
              <w:rPr>
                <w:b w:val="0"/>
              </w:rPr>
              <w:t>, REPORT</w:t>
            </w:r>
            <w:r w:rsidR="00FD72C7">
              <w:rPr>
                <w:b w:val="0"/>
              </w:rPr>
              <w:t xml:space="preserve"> WRITER, MQ, DB2,</w:t>
            </w:r>
            <w:r w:rsidR="00CD0FBA">
              <w:rPr>
                <w:b w:val="0"/>
              </w:rPr>
              <w:t xml:space="preserve"> IMS,</w:t>
            </w:r>
            <w:r w:rsidR="00FD72C7">
              <w:rPr>
                <w:b w:val="0"/>
              </w:rPr>
              <w:t xml:space="preserve"> FILE MANAGER</w:t>
            </w:r>
            <w:r w:rsidR="0020771F">
              <w:rPr>
                <w:b w:val="0"/>
              </w:rPr>
              <w:t xml:space="preserve"> and other </w:t>
            </w:r>
            <w:proofErr w:type="gramStart"/>
            <w:r w:rsidR="0020771F">
              <w:rPr>
                <w:b w:val="0"/>
              </w:rPr>
              <w:t>site specific</w:t>
            </w:r>
            <w:proofErr w:type="gramEnd"/>
            <w:r w:rsidR="0020771F">
              <w:rPr>
                <w:b w:val="0"/>
              </w:rPr>
              <w:t xml:space="preserve"> tools in a z/OS CICS, BATCH environment.</w:t>
            </w:r>
            <w:r w:rsidR="00FD72C7">
              <w:rPr>
                <w:b w:val="0"/>
              </w:rPr>
              <w:t xml:space="preserve">    </w:t>
            </w:r>
            <w:r w:rsidR="003E3D9B">
              <w:rPr>
                <w:b w:val="0"/>
              </w:rPr>
              <w:t xml:space="preserve">      </w:t>
            </w:r>
          </w:p>
          <w:p w14:paraId="794F114A" w14:textId="77777777" w:rsidR="00386C6A" w:rsidRDefault="00886D40" w:rsidP="00886D40">
            <w:pPr>
              <w:pStyle w:val="CompanyName"/>
            </w:pPr>
            <w:r>
              <w:t>3</w:t>
            </w:r>
            <w:r w:rsidR="00386C6A">
              <w:t>/200</w:t>
            </w:r>
            <w:r w:rsidR="00527375">
              <w:t>8</w:t>
            </w:r>
            <w:r w:rsidR="00386C6A">
              <w:t xml:space="preserve">  –  </w:t>
            </w:r>
            <w:r w:rsidR="00E353A1">
              <w:t>3/2016</w:t>
            </w:r>
            <w:r w:rsidR="00386C6A">
              <w:t xml:space="preserve">      State of Georgia (</w:t>
            </w:r>
            <w:r w:rsidR="00E353A1">
              <w:t>Dept.</w:t>
            </w:r>
            <w:r w:rsidR="00386C6A">
              <w:t xml:space="preserve"> of </w:t>
            </w:r>
            <w:r w:rsidR="00527375">
              <w:t>Community Health</w:t>
            </w:r>
            <w:r w:rsidR="00386C6A">
              <w:t>)    Atlanta, GA</w:t>
            </w:r>
          </w:p>
          <w:p w14:paraId="69574EA6" w14:textId="77777777" w:rsidR="00386C6A" w:rsidRDefault="00D62515">
            <w:pPr>
              <w:pStyle w:val="JobTitle"/>
            </w:pPr>
            <w:r>
              <w:t>Lead Mainframe Programmer/Analyst</w:t>
            </w:r>
          </w:p>
          <w:p w14:paraId="55711F6E" w14:textId="32FEC9A4" w:rsidR="00386C6A" w:rsidRDefault="00386C6A">
            <w:pPr>
              <w:pStyle w:val="Achievement"/>
            </w:pPr>
            <w:r>
              <w:t xml:space="preserve">This assignment consists of working with a team of </w:t>
            </w:r>
            <w:r w:rsidR="00955F6D">
              <w:t>A</w:t>
            </w:r>
            <w:r>
              <w:t>nalysts</w:t>
            </w:r>
            <w:r w:rsidR="00A41A5F">
              <w:t>/</w:t>
            </w:r>
            <w:r w:rsidR="00955F6D">
              <w:t>P</w:t>
            </w:r>
            <w:r w:rsidR="00A41A5F">
              <w:t>rogrammers</w:t>
            </w:r>
            <w:r>
              <w:t xml:space="preserve"> </w:t>
            </w:r>
            <w:r w:rsidR="00A41A5F">
              <w:t>to co</w:t>
            </w:r>
            <w:r w:rsidR="00545EEC">
              <w:t>n</w:t>
            </w:r>
            <w:r w:rsidR="00A41A5F">
              <w:t xml:space="preserve">vert </w:t>
            </w:r>
            <w:r w:rsidR="00B74BAB">
              <w:t xml:space="preserve">Georgia’s </w:t>
            </w:r>
            <w:r w:rsidR="003B4B10">
              <w:t>State Health Benefit Plan (</w:t>
            </w:r>
            <w:r w:rsidR="003415BB">
              <w:t>SHBP</w:t>
            </w:r>
            <w:r w:rsidR="003B4B10">
              <w:t xml:space="preserve">) </w:t>
            </w:r>
            <w:r w:rsidR="00A43F26">
              <w:t xml:space="preserve">current </w:t>
            </w:r>
            <w:r w:rsidR="00D62515">
              <w:t xml:space="preserve">Mainframe </w:t>
            </w:r>
            <w:r w:rsidR="003B4B10">
              <w:t>database</w:t>
            </w:r>
            <w:r w:rsidR="003415BB">
              <w:t xml:space="preserve"> (At the time </w:t>
            </w:r>
            <w:r w:rsidR="00955F6D">
              <w:t xml:space="preserve">it </w:t>
            </w:r>
            <w:r w:rsidR="003415BB">
              <w:t>was a TOTAL dat</w:t>
            </w:r>
            <w:r>
              <w:t>a</w:t>
            </w:r>
            <w:r w:rsidR="003415BB">
              <w:t>base) to a DB2 database</w:t>
            </w:r>
            <w:r w:rsidR="00FB32D6">
              <w:t>.</w:t>
            </w:r>
            <w:r w:rsidR="00351CF7">
              <w:t xml:space="preserve"> </w:t>
            </w:r>
            <w:r w:rsidR="00FB32D6">
              <w:t>This</w:t>
            </w:r>
            <w:r w:rsidR="00351CF7">
              <w:t xml:space="preserve"> consisted of de</w:t>
            </w:r>
            <w:r w:rsidR="000A70E8">
              <w:t>sign</w:t>
            </w:r>
            <w:r w:rsidR="00351CF7">
              <w:t>ing/developing test region</w:t>
            </w:r>
            <w:r w:rsidR="00FB32D6">
              <w:t>s</w:t>
            </w:r>
            <w:r w:rsidR="00351CF7">
              <w:t xml:space="preserve"> (Online and Batch))</w:t>
            </w:r>
            <w:r w:rsidR="00FB32D6">
              <w:t xml:space="preserve"> in combination with a CHANGEMAN controlled environment</w:t>
            </w:r>
            <w:r w:rsidR="003415BB">
              <w:t xml:space="preserve">. In </w:t>
            </w:r>
            <w:r w:rsidR="00D62515">
              <w:t>addition,</w:t>
            </w:r>
            <w:r w:rsidR="003415BB">
              <w:t xml:space="preserve"> </w:t>
            </w:r>
            <w:r w:rsidR="000A70E8">
              <w:t xml:space="preserve">we also </w:t>
            </w:r>
            <w:r w:rsidR="003415BB">
              <w:t>convert</w:t>
            </w:r>
            <w:r w:rsidR="000A70E8">
              <w:t>ed</w:t>
            </w:r>
            <w:r w:rsidR="003415BB">
              <w:t xml:space="preserve"> from ENVIRON1</w:t>
            </w:r>
            <w:r w:rsidR="00A73B04">
              <w:t xml:space="preserve"> Network</w:t>
            </w:r>
            <w:r w:rsidR="003415BB">
              <w:t xml:space="preserve"> to </w:t>
            </w:r>
            <w:r w:rsidR="00466A4E">
              <w:t xml:space="preserve">raw </w:t>
            </w:r>
            <w:r w:rsidR="003415BB">
              <w:t>CICS. My rol</w:t>
            </w:r>
            <w:r w:rsidR="00955F6D">
              <w:t>e</w:t>
            </w:r>
            <w:r w:rsidR="003415BB">
              <w:t xml:space="preserve"> as a </w:t>
            </w:r>
            <w:r w:rsidR="00C704BC">
              <w:t xml:space="preserve">lead </w:t>
            </w:r>
            <w:r>
              <w:t>programmer</w:t>
            </w:r>
            <w:r w:rsidR="003415BB">
              <w:t xml:space="preserve"> was to help with defining</w:t>
            </w:r>
            <w:r w:rsidR="003F4708">
              <w:t>, developing</w:t>
            </w:r>
            <w:r w:rsidR="003415BB">
              <w:t xml:space="preserve"> and testing </w:t>
            </w:r>
            <w:r w:rsidR="003F4708">
              <w:t xml:space="preserve">(Using SDLC Methodologies) </w:t>
            </w:r>
            <w:r w:rsidR="003415BB">
              <w:t xml:space="preserve">the then new DB2 </w:t>
            </w:r>
            <w:r w:rsidR="00691484">
              <w:t>database</w:t>
            </w:r>
            <w:r w:rsidR="003415BB">
              <w:t xml:space="preserve"> for </w:t>
            </w:r>
            <w:r w:rsidR="00955F6D">
              <w:t xml:space="preserve">the </w:t>
            </w:r>
            <w:r w:rsidR="003415BB">
              <w:t xml:space="preserve">SHBP application. </w:t>
            </w:r>
            <w:r w:rsidR="00955F6D">
              <w:t>I a</w:t>
            </w:r>
            <w:r w:rsidR="003415BB">
              <w:t xml:space="preserve">lso </w:t>
            </w:r>
            <w:r w:rsidR="00955F6D">
              <w:t>assisted</w:t>
            </w:r>
            <w:r w:rsidR="003415BB">
              <w:t xml:space="preserve"> with defining </w:t>
            </w:r>
            <w:r w:rsidR="00955F6D">
              <w:t xml:space="preserve">and developing PCT entries (CICS Transactions), PPT entries </w:t>
            </w:r>
            <w:r w:rsidR="00691484">
              <w:t>(</w:t>
            </w:r>
            <w:r w:rsidR="00955F6D">
              <w:t>CICS Programs), along with creating CICS screens</w:t>
            </w:r>
            <w:r w:rsidR="000A70E8">
              <w:t xml:space="preserve"> for the CICS environment</w:t>
            </w:r>
            <w:r w:rsidR="00955F6D">
              <w:t>.</w:t>
            </w:r>
            <w:r w:rsidR="00F426BA">
              <w:t xml:space="preserve"> After the implementation of DB2 and CICS</w:t>
            </w:r>
            <w:r w:rsidR="007C1DE5">
              <w:t xml:space="preserve"> was complete</w:t>
            </w:r>
            <w:r w:rsidR="00C704BC">
              <w:t>,</w:t>
            </w:r>
            <w:r w:rsidR="00F426BA">
              <w:t xml:space="preserve">  I work</w:t>
            </w:r>
            <w:r w:rsidR="00C704BC">
              <w:t>ed</w:t>
            </w:r>
            <w:r w:rsidR="00F426BA">
              <w:t xml:space="preserve"> as a </w:t>
            </w:r>
            <w:r w:rsidR="003F4708">
              <w:t xml:space="preserve">Senior </w:t>
            </w:r>
            <w:r w:rsidR="00F426BA">
              <w:t>Programme</w:t>
            </w:r>
            <w:r>
              <w:t>r</w:t>
            </w:r>
            <w:r w:rsidR="00F426BA">
              <w:t>/Analyst per</w:t>
            </w:r>
            <w:r>
              <w:t xml:space="preserve">forming </w:t>
            </w:r>
            <w:r w:rsidR="00F426BA">
              <w:t xml:space="preserve">new development and </w:t>
            </w:r>
            <w:r>
              <w:t xml:space="preserve">maintenance </w:t>
            </w:r>
            <w:r w:rsidR="00F426BA">
              <w:t>for the SHBP application</w:t>
            </w:r>
            <w:r>
              <w:t xml:space="preserve"> (</w:t>
            </w:r>
            <w:r w:rsidR="00931D0C">
              <w:t xml:space="preserve">Enrollments </w:t>
            </w:r>
            <w:r>
              <w:t xml:space="preserve">and </w:t>
            </w:r>
            <w:r w:rsidR="00931D0C">
              <w:t>Billing system</w:t>
            </w:r>
            <w:r>
              <w:t xml:space="preserve">) using CICS, DB2, </w:t>
            </w:r>
            <w:r w:rsidR="00AB7A05">
              <w:t xml:space="preserve">COBOLII, </w:t>
            </w:r>
            <w:r>
              <w:t xml:space="preserve">COBOL/370, CONNECT DIRECT, BMS, </w:t>
            </w:r>
            <w:r w:rsidR="00F3263C">
              <w:t>Test Track Pro</w:t>
            </w:r>
            <w:r>
              <w:t xml:space="preserve">, EASYTRIEVE PLUS, JCL, XPEDITER, FILEAID, ENTERPRISE TESTER, CONTROL M, </w:t>
            </w:r>
            <w:r w:rsidR="00B746ED">
              <w:t>P</w:t>
            </w:r>
            <w:r>
              <w:t xml:space="preserve">LATINUM UTILITIES, </w:t>
            </w:r>
            <w:r w:rsidR="00A41A5F">
              <w:t>IBM UTILITIES (DEBUG, FILEMANAGER, FILEMAN</w:t>
            </w:r>
            <w:r w:rsidR="0022462D">
              <w:t>A</w:t>
            </w:r>
            <w:r w:rsidR="00A41A5F">
              <w:t>GER for DB2 and FAULT ANALYZER)</w:t>
            </w:r>
            <w:r w:rsidR="0022462D">
              <w:t>,</w:t>
            </w:r>
            <w:r w:rsidR="00A41A5F">
              <w:t xml:space="preserve"> </w:t>
            </w:r>
            <w:r>
              <w:t>CHANGEMAN</w:t>
            </w:r>
            <w:r w:rsidR="00E353A1">
              <w:t xml:space="preserve">, SQL SERVER, </w:t>
            </w:r>
            <w:r w:rsidR="00226C3D">
              <w:t>Visual Studio</w:t>
            </w:r>
            <w:r>
              <w:t xml:space="preserve"> </w:t>
            </w:r>
            <w:r w:rsidR="00586221">
              <w:t xml:space="preserve">(With </w:t>
            </w:r>
            <w:r w:rsidR="00B40619">
              <w:t xml:space="preserve">emphasis on C#) </w:t>
            </w:r>
            <w:r>
              <w:t xml:space="preserve">and other Department of </w:t>
            </w:r>
            <w:r w:rsidR="00F3263C">
              <w:t xml:space="preserve">Community Health </w:t>
            </w:r>
            <w:r>
              <w:t>related software.</w:t>
            </w:r>
          </w:p>
          <w:p w14:paraId="6FCF92BA" w14:textId="77777777" w:rsidR="00527375" w:rsidRDefault="00527375" w:rsidP="00886D40">
            <w:pPr>
              <w:pStyle w:val="CompanyName"/>
            </w:pPr>
            <w:r>
              <w:t>11/200</w:t>
            </w:r>
            <w:r w:rsidR="00D97076">
              <w:t>0</w:t>
            </w:r>
            <w:r>
              <w:t xml:space="preserve">  –  </w:t>
            </w:r>
            <w:r w:rsidR="00D97076">
              <w:t>12/2007</w:t>
            </w:r>
            <w:r>
              <w:t xml:space="preserve">      State of Georgia (Dept</w:t>
            </w:r>
            <w:r w:rsidR="005544B1">
              <w:t>.</w:t>
            </w:r>
            <w:r>
              <w:t xml:space="preserve"> of Revenue)    Atlanta, GA</w:t>
            </w:r>
          </w:p>
          <w:p w14:paraId="093CECA0" w14:textId="77777777" w:rsidR="00527375" w:rsidRDefault="00D62515" w:rsidP="00527375">
            <w:pPr>
              <w:pStyle w:val="JobTitle"/>
            </w:pPr>
            <w:r>
              <w:t xml:space="preserve">Senior Mainframe Application </w:t>
            </w:r>
            <w:r w:rsidR="00985B5A">
              <w:t>P</w:t>
            </w:r>
            <w:r>
              <w:t>rogrammer</w:t>
            </w:r>
          </w:p>
          <w:p w14:paraId="014E5DC4" w14:textId="2587E144" w:rsidR="00527375" w:rsidRDefault="00527375" w:rsidP="00527375">
            <w:pPr>
              <w:pStyle w:val="Achievement"/>
            </w:pPr>
            <w:r>
              <w:t xml:space="preserve">This assignment consists of working with a team of analysts and programmers performing maintenance and </w:t>
            </w:r>
            <w:r w:rsidR="00226C3D">
              <w:t>enhancements to</w:t>
            </w:r>
            <w:r>
              <w:t xml:space="preserve"> the Georgia </w:t>
            </w:r>
            <w:r w:rsidR="00226C3D">
              <w:t>Dept.</w:t>
            </w:r>
            <w:r>
              <w:t xml:space="preserve"> of Revenue</w:t>
            </w:r>
            <w:r w:rsidR="00985B5A">
              <w:t xml:space="preserve"> Mainframe</w:t>
            </w:r>
            <w:r>
              <w:t xml:space="preserve">, CTA (Centralized Tax Accounting) SYSTEM (Batch and Online) using CICS, DB2, </w:t>
            </w:r>
            <w:r w:rsidR="0047657E">
              <w:t xml:space="preserve">COBOLII, </w:t>
            </w:r>
            <w:r>
              <w:t>COBOL/370, ASSEMBLER, CONNECT DIRECT, BMS, PVCS TRACKER, EASYTRIEVE PLUS, VSAM, ADVMS</w:t>
            </w:r>
            <w:r w:rsidR="004A039A">
              <w:t xml:space="preserve"> (</w:t>
            </w:r>
            <w:r w:rsidR="002C74A0">
              <w:t xml:space="preserve">CTA version of </w:t>
            </w:r>
            <w:r w:rsidR="004A039A">
              <w:t xml:space="preserve">Stored procedures) </w:t>
            </w:r>
            <w:r>
              <w:t>, JCL, XPEDITER, FILEAID, ENTERPRISE TESTER, GROUPWISE, CONTROL M, STROBE, PLATINUM UTILITIES, CHANGEMAN and other Department of Revenue related software.</w:t>
            </w:r>
          </w:p>
          <w:p w14:paraId="366FDF0D" w14:textId="77777777" w:rsidR="00386C6A" w:rsidRDefault="00386C6A" w:rsidP="00886D40">
            <w:pPr>
              <w:pStyle w:val="CompanyName"/>
            </w:pPr>
          </w:p>
          <w:p w14:paraId="7CCCCE10" w14:textId="77777777" w:rsidR="00386C6A" w:rsidRDefault="00386C6A" w:rsidP="00886D40">
            <w:pPr>
              <w:pStyle w:val="CompanyName"/>
            </w:pPr>
            <w:r>
              <w:t xml:space="preserve">7/99 – 3/2000             Blue Cross/Blue Shield                         </w:t>
            </w:r>
            <w:smartTag w:uri="urn:schemas-microsoft-com:office:smarttags" w:element="place">
              <w:smartTag w:uri="urn:schemas-microsoft-com:office:smarttags" w:element="City">
                <w:r>
                  <w:t>Atlanta</w:t>
                </w:r>
              </w:smartTag>
              <w:r>
                <w:t xml:space="preserve">, </w:t>
              </w:r>
              <w:smartTag w:uri="urn:schemas-microsoft-com:office:smarttags" w:element="State">
                <w:r>
                  <w:t>GA</w:t>
                </w:r>
              </w:smartTag>
            </w:smartTag>
          </w:p>
          <w:p w14:paraId="580A2709" w14:textId="77777777" w:rsidR="00386C6A" w:rsidRDefault="00985B5A">
            <w:pPr>
              <w:pStyle w:val="JobTitle"/>
            </w:pPr>
            <w:r>
              <w:t>Mainframe Application Programmer</w:t>
            </w:r>
          </w:p>
          <w:p w14:paraId="18885B6A" w14:textId="7701CF52" w:rsidR="00386C6A" w:rsidRDefault="00386C6A">
            <w:pPr>
              <w:pStyle w:val="Achievement"/>
            </w:pPr>
            <w:r>
              <w:t xml:space="preserve">Responsibilities consisted of supporting several billing related </w:t>
            </w:r>
            <w:r w:rsidR="00226C3D">
              <w:t>applications</w:t>
            </w:r>
            <w:r>
              <w:t xml:space="preserve">. One being Alternate Funding Billing System(Batch and Online), which generates weekly and monthly bills for Blue Cross/Blue Shield customers, then further processing the billing data thru the GEAC AR system for tracking reconciliation and general ledger reporting. Other system </w:t>
            </w:r>
            <w:r>
              <w:lastRenderedPageBreak/>
              <w:t>supported, Cancel Check Reconciliation system, which in short maintains outstanding check register and reconciliation of cancelled checks.      Software tools used for supporting billing systems were COBOL</w:t>
            </w:r>
            <w:r w:rsidR="0047657E">
              <w:t>/</w:t>
            </w:r>
            <w:r>
              <w:t>370, COBOLII, EASYTRIEVE PLUS, VSAM,</w:t>
            </w:r>
            <w:r w:rsidR="00CD0FBA">
              <w:t xml:space="preserve"> DB2, IMS</w:t>
            </w:r>
            <w:r w:rsidR="008C1F11">
              <w:t>,</w:t>
            </w:r>
            <w:r>
              <w:t xml:space="preserve"> JCL, TSO/ISPF, XPEDITER, FILEAID, CICS, CHANGEMAN and other various software related to Blue Cross/Blue Shield .</w:t>
            </w:r>
          </w:p>
          <w:p w14:paraId="4227AE80" w14:textId="77777777" w:rsidR="00386C6A" w:rsidRDefault="00386C6A" w:rsidP="00886D40">
            <w:pPr>
              <w:pStyle w:val="CompanyName"/>
            </w:pPr>
            <w:r>
              <w:t>3/99 - 5/99               State of Georgia(</w:t>
            </w:r>
            <w:r w:rsidR="00226C3D">
              <w:t>Dept.</w:t>
            </w:r>
            <w:r>
              <w:t xml:space="preserve"> of Labor)               </w:t>
            </w:r>
            <w:smartTag w:uri="urn:schemas-microsoft-com:office:smarttags" w:element="place">
              <w:smartTag w:uri="urn:schemas-microsoft-com:office:smarttags" w:element="City">
                <w:r>
                  <w:t>Atlanta</w:t>
                </w:r>
              </w:smartTag>
            </w:smartTag>
            <w:r>
              <w:t>, GA</w:t>
            </w:r>
          </w:p>
          <w:p w14:paraId="075E38CC" w14:textId="77777777" w:rsidR="00386C6A" w:rsidRDefault="00985B5A">
            <w:pPr>
              <w:pStyle w:val="JobTitle"/>
            </w:pPr>
            <w:r>
              <w:t>Mainframe Application Consultant</w:t>
            </w:r>
          </w:p>
          <w:p w14:paraId="44B5AAD9" w14:textId="1AEE7B6C" w:rsidR="00386C6A" w:rsidRDefault="00636CE8">
            <w:pPr>
              <w:pStyle w:val="Achievement"/>
              <w:numPr>
                <w:ilvl w:val="0"/>
                <w:numId w:val="0"/>
              </w:numPr>
              <w:ind w:left="245" w:hanging="245"/>
            </w:pPr>
            <w:r>
              <w:t xml:space="preserve">    </w:t>
            </w:r>
            <w:r w:rsidR="00AD2A5F">
              <w:t xml:space="preserve"> </w:t>
            </w:r>
            <w:r w:rsidR="00386C6A">
              <w:t>Responsibilities consisted of performing VSAM to DB2 conversion for the Department of Labor</w:t>
            </w:r>
            <w:r w:rsidR="00985B5A">
              <w:t xml:space="preserve"> Mainframe</w:t>
            </w:r>
            <w:r w:rsidR="00386C6A">
              <w:t>. This assignment consists of working with a team of analysts and programmers performing VSAM to DB2 conversion a</w:t>
            </w:r>
            <w:r w:rsidR="009F7552">
              <w:t>long with implementing</w:t>
            </w:r>
            <w:r w:rsidR="00386C6A">
              <w:t xml:space="preserve">  Y2K changes where needed on </w:t>
            </w:r>
            <w:r w:rsidR="00226C3D">
              <w:t>their</w:t>
            </w:r>
            <w:r w:rsidR="00386C6A">
              <w:t xml:space="preserve"> TAX RATING system using CICS, DB2, COBOL, COBOLII, EASYTRIEVE PLUS, VSAM, JCL, TSO/ISPF INTERTEST, FILEAID, PLATINUM, HOURGLASS/2000 and other Department of Labor related software.</w:t>
            </w:r>
          </w:p>
          <w:p w14:paraId="08681E47" w14:textId="77777777" w:rsidR="00386C6A" w:rsidRDefault="00386C6A" w:rsidP="00886D40">
            <w:pPr>
              <w:pStyle w:val="CompanyName"/>
            </w:pPr>
            <w:r>
              <w:t>9/97 - 12/98              State of Georgia(Dept</w:t>
            </w:r>
            <w:r w:rsidR="00226C3D">
              <w:t>.</w:t>
            </w:r>
            <w:r>
              <w:t xml:space="preserve"> of Revenue)        </w:t>
            </w:r>
            <w:smartTag w:uri="urn:schemas-microsoft-com:office:smarttags" w:element="place">
              <w:smartTag w:uri="urn:schemas-microsoft-com:office:smarttags" w:element="City">
                <w:r>
                  <w:t>Atlanta</w:t>
                </w:r>
              </w:smartTag>
              <w:r>
                <w:t xml:space="preserve">, </w:t>
              </w:r>
              <w:smartTag w:uri="urn:schemas-microsoft-com:office:smarttags" w:element="State">
                <w:r>
                  <w:t>GA</w:t>
                </w:r>
              </w:smartTag>
            </w:smartTag>
          </w:p>
          <w:p w14:paraId="1D5E3C4C" w14:textId="77777777" w:rsidR="00386C6A" w:rsidRDefault="00985B5A">
            <w:pPr>
              <w:pStyle w:val="JobTitle"/>
            </w:pPr>
            <w:r>
              <w:t>Mainframe Programmer/Analyst</w:t>
            </w:r>
          </w:p>
          <w:p w14:paraId="433BF36B" w14:textId="77777777" w:rsidR="00386C6A" w:rsidRDefault="00386C6A">
            <w:pPr>
              <w:pStyle w:val="Achievement"/>
            </w:pPr>
            <w:r>
              <w:t>Responsible for supporting the CTA (Centralized Tax Accounting) SYSTEM for the Department of Revenue. This assignment consists of working with a team of analysts and programmers performing maintenance and enhancements, and some Y2K work using CICS, DB2, MICROFOCUS COBOL, COBOL II, PVCS(VERSION MANAGER and TRACKER), EASYTRIEVE PLUS, VSAM, ADVMS, JCL, XPEDITER, FILEAID, ENTERPRISE TESTER,  CONTROL M and other Department of Revenue related software.</w:t>
            </w:r>
          </w:p>
          <w:p w14:paraId="6DF63878" w14:textId="77777777" w:rsidR="00386C6A" w:rsidRDefault="00386C6A" w:rsidP="00886D40">
            <w:pPr>
              <w:pStyle w:val="CompanyName"/>
            </w:pPr>
            <w:r>
              <w:t>3/97 - 8/97                 Michelin Corp.</w:t>
            </w:r>
            <w:r>
              <w:tab/>
            </w:r>
            <w:smartTag w:uri="urn:schemas-microsoft-com:office:smarttags" w:element="place">
              <w:smartTag w:uri="urn:schemas-microsoft-com:office:smarttags" w:element="City">
                <w:r>
                  <w:t>Greenville</w:t>
                </w:r>
              </w:smartTag>
            </w:smartTag>
            <w:r>
              <w:t>, SC</w:t>
            </w:r>
          </w:p>
          <w:p w14:paraId="19E14351" w14:textId="77777777" w:rsidR="00386C6A" w:rsidRDefault="00985B5A">
            <w:pPr>
              <w:pStyle w:val="JobTitle"/>
            </w:pPr>
            <w:r>
              <w:t>Mainframe Systems Programming Consultant</w:t>
            </w:r>
          </w:p>
          <w:p w14:paraId="71E0274E" w14:textId="45C87B6B" w:rsidR="00386C6A" w:rsidRDefault="00386C6A">
            <w:pPr>
              <w:pStyle w:val="Achievement"/>
            </w:pPr>
            <w:r>
              <w:t xml:space="preserve">Worked with a team of programmers to install OS/390, CICS, DB2, OPCESA, ENDEVOR, COBOL 370 and other mainframe related software. My primary responsibility was to tune ENDEVOR after its install, which consisted of defining </w:t>
            </w:r>
            <w:r w:rsidR="0021462B">
              <w:t xml:space="preserve">the </w:t>
            </w:r>
            <w:r>
              <w:t>environment, systems, subsystems, elements, writing new processors and also performing ENDEVOR administrative duties (i.e., approving packages, solving minor compiling problems) and other ENDEVOR related tasks.</w:t>
            </w:r>
          </w:p>
          <w:p w14:paraId="3F50D3F9" w14:textId="77777777" w:rsidR="00386C6A" w:rsidRDefault="00386C6A" w:rsidP="00886D40">
            <w:pPr>
              <w:pStyle w:val="CompanyName"/>
            </w:pPr>
            <w:r>
              <w:t>10/96 - 3/97                 Blue Cross/Blue Shield</w:t>
            </w:r>
            <w:r>
              <w:tab/>
            </w:r>
            <w:smartTag w:uri="urn:schemas-microsoft-com:office:smarttags" w:element="place">
              <w:smartTag w:uri="urn:schemas-microsoft-com:office:smarttags" w:element="City">
                <w:r>
                  <w:t>Columbia</w:t>
                </w:r>
              </w:smartTag>
            </w:smartTag>
            <w:r>
              <w:t>, SC</w:t>
            </w:r>
          </w:p>
          <w:p w14:paraId="1AE0BC05" w14:textId="77777777" w:rsidR="00386C6A" w:rsidRDefault="00985B5A">
            <w:pPr>
              <w:pStyle w:val="JobTitle"/>
            </w:pPr>
            <w:r>
              <w:t>Mainframe Application Developer</w:t>
            </w:r>
          </w:p>
          <w:p w14:paraId="3A99C703" w14:textId="77777777" w:rsidR="00386C6A" w:rsidRDefault="00386C6A">
            <w:pPr>
              <w:pStyle w:val="Achievement"/>
            </w:pPr>
            <w:r>
              <w:t>Responsibilities consisted of performing maintenance and minor enhancements on an insurance claim processing system, using APS, COBOL II, DB2, IMS, XPEDITER, EASYTRIEVE PLUS, JCL, CICS, FILEAID, TSO/ISPF and other software tools unique to the Blue Cross/Blue Shield environment.</w:t>
            </w:r>
          </w:p>
          <w:p w14:paraId="38748499" w14:textId="77777777" w:rsidR="00386C6A" w:rsidRDefault="00386C6A" w:rsidP="00886D40">
            <w:pPr>
              <w:pStyle w:val="CompanyName"/>
            </w:pPr>
            <w:r>
              <w:t>7/96 - 10/96                 AT&amp;T</w:t>
            </w:r>
            <w:r>
              <w:tab/>
            </w:r>
            <w:r w:rsidR="00CB1B78">
              <w:t>Alpharetta, GA</w:t>
            </w:r>
          </w:p>
          <w:p w14:paraId="690FB87F" w14:textId="77777777" w:rsidR="00386C6A" w:rsidRDefault="00985B5A">
            <w:pPr>
              <w:pStyle w:val="JobTitle"/>
            </w:pPr>
            <w:r>
              <w:t>Mainframe Application Developer</w:t>
            </w:r>
          </w:p>
          <w:p w14:paraId="7B93F67A" w14:textId="4603DB07" w:rsidR="00386C6A" w:rsidRDefault="00386C6A">
            <w:pPr>
              <w:pStyle w:val="Achievement"/>
            </w:pPr>
            <w:r>
              <w:t xml:space="preserve">Worked with a team of analysts and programmers who were responsible for developing a large back end part of a new billing system for AT&amp;T.  The </w:t>
            </w:r>
            <w:r>
              <w:lastRenderedPageBreak/>
              <w:t>billing system was for the new local calling market that AT&amp;T is pursuing. The front end consisted of UNIX boxes passing raw data back to the mainframe to be processed. My participation was crucial for the project to be completed by the time the market demanded local service from AT&amp;T. The environment included: TSO/ISPF, JCL, COBOL II, VSAM, QSAM, XPEDITER, FILEAID and various software tools unique to the AT&amp;T environment.</w:t>
            </w:r>
          </w:p>
          <w:p w14:paraId="3BC10AFE" w14:textId="31A3E7C9" w:rsidR="00386C6A" w:rsidRDefault="00386C6A">
            <w:pPr>
              <w:pStyle w:val="Achievement"/>
              <w:numPr>
                <w:ilvl w:val="0"/>
                <w:numId w:val="0"/>
              </w:numPr>
            </w:pPr>
          </w:p>
        </w:tc>
      </w:tr>
      <w:tr w:rsidR="00386C6A" w14:paraId="1380D4EA" w14:textId="77777777">
        <w:tc>
          <w:tcPr>
            <w:tcW w:w="2160" w:type="dxa"/>
          </w:tcPr>
          <w:p w14:paraId="70394677" w14:textId="77777777" w:rsidR="00386C6A" w:rsidRDefault="00386C6A">
            <w:pPr>
              <w:pStyle w:val="SectionTitle"/>
            </w:pPr>
            <w:r>
              <w:lastRenderedPageBreak/>
              <w:t>Education</w:t>
            </w:r>
          </w:p>
        </w:tc>
        <w:tc>
          <w:tcPr>
            <w:tcW w:w="6667" w:type="dxa"/>
          </w:tcPr>
          <w:p w14:paraId="605124DC" w14:textId="77777777" w:rsidR="00386C6A" w:rsidRDefault="00386C6A" w:rsidP="00886D40">
            <w:pPr>
              <w:pStyle w:val="CompanyName"/>
            </w:pPr>
            <w:r>
              <w:t>Heald Technical College</w:t>
            </w:r>
            <w:r>
              <w:tab/>
            </w:r>
            <w:r w:rsidR="006D0C4D">
              <w:t>Saratoga, CA</w:t>
            </w:r>
          </w:p>
          <w:p w14:paraId="23FFFFD7" w14:textId="77777777" w:rsidR="00386C6A" w:rsidRDefault="00B41F24">
            <w:pPr>
              <w:pStyle w:val="JobTitle"/>
            </w:pPr>
            <w:r>
              <w:t xml:space="preserve">A.S. </w:t>
            </w:r>
            <w:r w:rsidR="00386C6A">
              <w:t>DEGREE in Electronic Engineering</w:t>
            </w:r>
          </w:p>
          <w:p w14:paraId="2F068E82" w14:textId="77777777" w:rsidR="00386C6A" w:rsidRPr="00D551E2" w:rsidRDefault="00D551E2" w:rsidP="00886D40">
            <w:pPr>
              <w:pStyle w:val="CompanyName"/>
            </w:pPr>
            <w:r w:rsidRPr="00D551E2">
              <w:t>U</w:t>
            </w:r>
            <w:r w:rsidR="00386C6A" w:rsidRPr="00D551E2">
              <w:t>S ARMY</w:t>
            </w:r>
            <w:r w:rsidRPr="00D551E2">
              <w:t>:</w:t>
            </w:r>
            <w:r w:rsidR="00386C6A" w:rsidRPr="00D551E2">
              <w:tab/>
            </w:r>
          </w:p>
          <w:p w14:paraId="2995DBEF" w14:textId="77777777" w:rsidR="00386C6A" w:rsidRDefault="00386C6A">
            <w:pPr>
              <w:pStyle w:val="JobTitle"/>
            </w:pPr>
            <w:r>
              <w:t>Certificate for Radio Teletype Operator</w:t>
            </w:r>
          </w:p>
          <w:p w14:paraId="752316F8" w14:textId="77777777" w:rsidR="00386C6A" w:rsidRPr="00D551E2" w:rsidRDefault="00547E40">
            <w:pPr>
              <w:pStyle w:val="Achievement"/>
              <w:numPr>
                <w:ilvl w:val="0"/>
                <w:numId w:val="0"/>
              </w:numPr>
              <w:rPr>
                <w:b/>
                <w:sz w:val="24"/>
                <w:szCs w:val="24"/>
              </w:rPr>
            </w:pPr>
            <w:r w:rsidRPr="00D551E2">
              <w:rPr>
                <w:b/>
                <w:sz w:val="24"/>
                <w:szCs w:val="24"/>
              </w:rPr>
              <w:t>IBM training</w:t>
            </w:r>
            <w:r w:rsidR="00D551E2">
              <w:rPr>
                <w:b/>
                <w:sz w:val="24"/>
                <w:szCs w:val="24"/>
              </w:rPr>
              <w:t xml:space="preserve">: </w:t>
            </w:r>
          </w:p>
          <w:p w14:paraId="5E351C4E" w14:textId="77777777" w:rsidR="00386C6A" w:rsidRPr="00547E40" w:rsidRDefault="00386C6A">
            <w:pPr>
              <w:pStyle w:val="Achievement"/>
              <w:numPr>
                <w:ilvl w:val="0"/>
                <w:numId w:val="0"/>
              </w:numPr>
              <w:rPr>
                <w:b/>
              </w:rPr>
            </w:pPr>
            <w:r w:rsidRPr="00547E40">
              <w:rPr>
                <w:b/>
              </w:rPr>
              <w:t>MVS/ESA STRUCTURES</w:t>
            </w:r>
          </w:p>
          <w:p w14:paraId="368BD20D" w14:textId="77777777" w:rsidR="00386C6A" w:rsidRPr="00547E40" w:rsidRDefault="00386C6A">
            <w:pPr>
              <w:pStyle w:val="Achievement"/>
              <w:numPr>
                <w:ilvl w:val="0"/>
                <w:numId w:val="0"/>
              </w:numPr>
              <w:rPr>
                <w:b/>
              </w:rPr>
            </w:pPr>
            <w:r w:rsidRPr="00547E40">
              <w:rPr>
                <w:b/>
              </w:rPr>
              <w:t>ASSEMBLY LANGUAGE CODING 370</w:t>
            </w:r>
          </w:p>
          <w:p w14:paraId="2D05FDE9" w14:textId="77777777" w:rsidR="00386C6A" w:rsidRPr="00547E40" w:rsidRDefault="00386C6A">
            <w:pPr>
              <w:pStyle w:val="Achievement"/>
              <w:numPr>
                <w:ilvl w:val="0"/>
                <w:numId w:val="0"/>
              </w:numPr>
              <w:rPr>
                <w:b/>
              </w:rPr>
            </w:pPr>
            <w:r w:rsidRPr="00547E40">
              <w:rPr>
                <w:b/>
              </w:rPr>
              <w:t>PLAS LANGUAGE CODING</w:t>
            </w:r>
          </w:p>
          <w:p w14:paraId="59EAAE88" w14:textId="77777777" w:rsidR="00386C6A" w:rsidRPr="00547E40" w:rsidRDefault="00386C6A">
            <w:pPr>
              <w:pStyle w:val="Achievement"/>
              <w:numPr>
                <w:ilvl w:val="0"/>
                <w:numId w:val="0"/>
              </w:numPr>
              <w:rPr>
                <w:b/>
              </w:rPr>
            </w:pPr>
            <w:r w:rsidRPr="00547E40">
              <w:rPr>
                <w:b/>
              </w:rPr>
              <w:t>PROGRAMMING MVS BASE FOR LEVEL TWO AND THREE</w:t>
            </w:r>
          </w:p>
          <w:p w14:paraId="1B367DE9" w14:textId="77777777" w:rsidR="00386C6A" w:rsidRPr="00547E40" w:rsidRDefault="00386C6A">
            <w:pPr>
              <w:pStyle w:val="Achievement"/>
              <w:numPr>
                <w:ilvl w:val="0"/>
                <w:numId w:val="0"/>
              </w:numPr>
              <w:rPr>
                <w:b/>
              </w:rPr>
            </w:pPr>
            <w:r w:rsidRPr="00547E40">
              <w:rPr>
                <w:b/>
              </w:rPr>
              <w:t>BASIC JCL CODING</w:t>
            </w:r>
          </w:p>
          <w:p w14:paraId="148919B5" w14:textId="77777777" w:rsidR="00386C6A" w:rsidRPr="00547E40" w:rsidRDefault="00386C6A">
            <w:pPr>
              <w:pStyle w:val="Achievement"/>
              <w:numPr>
                <w:ilvl w:val="0"/>
                <w:numId w:val="0"/>
              </w:numPr>
              <w:rPr>
                <w:b/>
              </w:rPr>
            </w:pPr>
            <w:r w:rsidRPr="00547E40">
              <w:rPr>
                <w:b/>
              </w:rPr>
              <w:t>ADVANCED JCL CODING</w:t>
            </w:r>
          </w:p>
          <w:p w14:paraId="6AABE1DC" w14:textId="77777777" w:rsidR="00386C6A" w:rsidRPr="00547E40" w:rsidRDefault="00386C6A">
            <w:pPr>
              <w:pStyle w:val="Achievement"/>
              <w:numPr>
                <w:ilvl w:val="0"/>
                <w:numId w:val="0"/>
              </w:numPr>
              <w:rPr>
                <w:b/>
              </w:rPr>
            </w:pPr>
            <w:r w:rsidRPr="00547E40">
              <w:rPr>
                <w:b/>
              </w:rPr>
              <w:t>LEVEL TWO AND THREE CUSTOMER TRAINING</w:t>
            </w:r>
          </w:p>
          <w:p w14:paraId="5F049C19" w14:textId="77777777" w:rsidR="00386C6A" w:rsidRPr="00547E40" w:rsidRDefault="00386C6A">
            <w:pPr>
              <w:pStyle w:val="Achievement"/>
              <w:numPr>
                <w:ilvl w:val="0"/>
                <w:numId w:val="0"/>
              </w:numPr>
              <w:rPr>
                <w:b/>
              </w:rPr>
            </w:pPr>
            <w:r w:rsidRPr="00547E40">
              <w:rPr>
                <w:b/>
              </w:rPr>
              <w:t>AS/400 END USER</w:t>
            </w:r>
          </w:p>
          <w:p w14:paraId="4EE5497E" w14:textId="77777777" w:rsidR="00386C6A" w:rsidRPr="00547E40" w:rsidRDefault="00386C6A">
            <w:pPr>
              <w:pStyle w:val="Achievement"/>
              <w:numPr>
                <w:ilvl w:val="0"/>
                <w:numId w:val="0"/>
              </w:numPr>
              <w:rPr>
                <w:b/>
              </w:rPr>
            </w:pPr>
            <w:r w:rsidRPr="00547E40">
              <w:rPr>
                <w:b/>
              </w:rPr>
              <w:t>MVS INSTALLATION</w:t>
            </w:r>
          </w:p>
          <w:p w14:paraId="4D413B84" w14:textId="77777777" w:rsidR="00386C6A" w:rsidRPr="00547E40" w:rsidRDefault="00386C6A">
            <w:pPr>
              <w:pStyle w:val="Achievement"/>
              <w:numPr>
                <w:ilvl w:val="0"/>
                <w:numId w:val="0"/>
              </w:numPr>
              <w:rPr>
                <w:b/>
              </w:rPr>
            </w:pPr>
            <w:r w:rsidRPr="00547E40">
              <w:rPr>
                <w:b/>
              </w:rPr>
              <w:t>MVS DIAGNOSTIC AND PROCEDURES</w:t>
            </w:r>
          </w:p>
          <w:p w14:paraId="5A952180" w14:textId="77777777" w:rsidR="00386C6A" w:rsidRPr="00547E40" w:rsidRDefault="00386C6A">
            <w:pPr>
              <w:pStyle w:val="Achievement"/>
              <w:numPr>
                <w:ilvl w:val="0"/>
                <w:numId w:val="0"/>
              </w:numPr>
              <w:rPr>
                <w:b/>
              </w:rPr>
            </w:pPr>
            <w:r w:rsidRPr="00547E40">
              <w:rPr>
                <w:b/>
              </w:rPr>
              <w:t>DATA STORAGE SYSTEMS</w:t>
            </w:r>
          </w:p>
          <w:p w14:paraId="26331095" w14:textId="77777777" w:rsidR="00386C6A" w:rsidRPr="00547E40" w:rsidRDefault="00386C6A">
            <w:pPr>
              <w:pStyle w:val="Achievement"/>
              <w:numPr>
                <w:ilvl w:val="0"/>
                <w:numId w:val="0"/>
              </w:numPr>
              <w:rPr>
                <w:b/>
              </w:rPr>
            </w:pPr>
            <w:r w:rsidRPr="00547E40">
              <w:rPr>
                <w:b/>
              </w:rPr>
              <w:t>C LANGUAGE FUNDAMENTALS</w:t>
            </w:r>
          </w:p>
          <w:p w14:paraId="100FD8E2" w14:textId="77777777" w:rsidR="00386C6A" w:rsidRPr="00547E40" w:rsidRDefault="00386C6A">
            <w:pPr>
              <w:pStyle w:val="Achievement"/>
              <w:numPr>
                <w:ilvl w:val="0"/>
                <w:numId w:val="0"/>
              </w:numPr>
              <w:rPr>
                <w:b/>
              </w:rPr>
            </w:pPr>
            <w:r w:rsidRPr="00547E40">
              <w:rPr>
                <w:b/>
              </w:rPr>
              <w:t>C LANGUAGE DATA STRUCTURES</w:t>
            </w:r>
          </w:p>
          <w:p w14:paraId="4B0004C8" w14:textId="77777777" w:rsidR="00386C6A" w:rsidRPr="00547E40" w:rsidRDefault="00386C6A">
            <w:pPr>
              <w:pStyle w:val="Achievement"/>
              <w:numPr>
                <w:ilvl w:val="0"/>
                <w:numId w:val="0"/>
              </w:numPr>
              <w:rPr>
                <w:b/>
              </w:rPr>
            </w:pPr>
            <w:r w:rsidRPr="00547E40">
              <w:rPr>
                <w:b/>
              </w:rPr>
              <w:t>OS/2 FOR SOFTWARE DEVELOPERS</w:t>
            </w:r>
          </w:p>
          <w:p w14:paraId="5AC44CB7" w14:textId="77777777" w:rsidR="00386C6A" w:rsidRPr="00547E40" w:rsidRDefault="00386C6A">
            <w:pPr>
              <w:pStyle w:val="Achievement"/>
              <w:numPr>
                <w:ilvl w:val="0"/>
                <w:numId w:val="0"/>
              </w:numPr>
              <w:rPr>
                <w:b/>
              </w:rPr>
            </w:pPr>
            <w:r w:rsidRPr="00547E40">
              <w:rPr>
                <w:b/>
              </w:rPr>
              <w:t>OBJECT ORIENTED PROGRAMMING AND DESIGN USING C++</w:t>
            </w:r>
          </w:p>
          <w:p w14:paraId="37BFDD13" w14:textId="77777777" w:rsidR="00386C6A" w:rsidRPr="00547E40" w:rsidRDefault="00386C6A">
            <w:pPr>
              <w:pStyle w:val="Achievement"/>
              <w:numPr>
                <w:ilvl w:val="0"/>
                <w:numId w:val="0"/>
              </w:numPr>
              <w:rPr>
                <w:b/>
              </w:rPr>
            </w:pPr>
            <w:r w:rsidRPr="00547E40">
              <w:rPr>
                <w:b/>
              </w:rPr>
              <w:t>MICRO FOCUS COBOL</w:t>
            </w:r>
          </w:p>
          <w:p w14:paraId="5690FE83" w14:textId="77777777" w:rsidR="00386C6A" w:rsidRDefault="00386C6A">
            <w:pPr>
              <w:pStyle w:val="Achievement"/>
              <w:numPr>
                <w:ilvl w:val="0"/>
                <w:numId w:val="0"/>
              </w:numPr>
            </w:pPr>
          </w:p>
        </w:tc>
      </w:tr>
      <w:tr w:rsidR="00386C6A" w14:paraId="13A343B8" w14:textId="77777777">
        <w:tc>
          <w:tcPr>
            <w:tcW w:w="2160" w:type="dxa"/>
          </w:tcPr>
          <w:p w14:paraId="5074C902" w14:textId="77777777" w:rsidR="00386C6A" w:rsidRDefault="00386C6A">
            <w:pPr>
              <w:pStyle w:val="SectionTitle"/>
            </w:pPr>
            <w:r>
              <w:t>References</w:t>
            </w:r>
          </w:p>
        </w:tc>
        <w:tc>
          <w:tcPr>
            <w:tcW w:w="6667" w:type="dxa"/>
          </w:tcPr>
          <w:p w14:paraId="2B502DD1" w14:textId="77777777" w:rsidR="00386C6A" w:rsidRDefault="00D551E2">
            <w:pPr>
              <w:pStyle w:val="Objective"/>
            </w:pPr>
            <w:r>
              <w:t>Marty Hicks</w:t>
            </w:r>
            <w:r w:rsidR="004E74EA">
              <w:t xml:space="preserve"> </w:t>
            </w:r>
            <w:r w:rsidR="00386C6A">
              <w:t>(</w:t>
            </w:r>
            <w:r w:rsidR="004E74EA">
              <w:t>404</w:t>
            </w:r>
            <w:r w:rsidR="00386C6A">
              <w:t xml:space="preserve">) </w:t>
            </w:r>
            <w:r w:rsidR="004E74EA">
              <w:t>694</w:t>
            </w:r>
            <w:r w:rsidR="00386C6A">
              <w:t>-</w:t>
            </w:r>
            <w:r w:rsidR="004E74EA">
              <w:t>4229</w:t>
            </w:r>
          </w:p>
          <w:p w14:paraId="3DFA6778" w14:textId="77777777" w:rsidR="00386C6A" w:rsidRDefault="00EA4216">
            <w:pPr>
              <w:pStyle w:val="BodyText"/>
            </w:pPr>
            <w:r>
              <w:t xml:space="preserve">Georgia </w:t>
            </w:r>
            <w:r w:rsidR="004E74EA">
              <w:t xml:space="preserve">Dept. of Community of Heath </w:t>
            </w:r>
            <w:r w:rsidR="004E74EA" w:rsidRPr="009054E6">
              <w:rPr>
                <w:i/>
              </w:rPr>
              <w:t>IT Director</w:t>
            </w:r>
          </w:p>
          <w:p w14:paraId="4A603771" w14:textId="77777777" w:rsidR="00386C6A" w:rsidRDefault="00386C6A">
            <w:pPr>
              <w:pStyle w:val="BodyText"/>
            </w:pPr>
            <w:smartTag w:uri="urn:schemas-microsoft-com:office:smarttags" w:element="place">
              <w:smartTag w:uri="urn:schemas-microsoft-com:office:smarttags" w:element="City">
                <w:r>
                  <w:t>ATLANTA</w:t>
                </w:r>
              </w:smartTag>
              <w:r>
                <w:t xml:space="preserve">, </w:t>
              </w:r>
              <w:smartTag w:uri="urn:schemas-microsoft-com:office:smarttags" w:element="State">
                <w:r>
                  <w:t>GA</w:t>
                </w:r>
              </w:smartTag>
            </w:smartTag>
          </w:p>
          <w:p w14:paraId="683BC383" w14:textId="77777777" w:rsidR="00386C6A" w:rsidRDefault="00386C6A">
            <w:pPr>
              <w:pStyle w:val="BodyText"/>
            </w:pPr>
          </w:p>
          <w:p w14:paraId="5F84708D" w14:textId="77777777" w:rsidR="00642CFB" w:rsidRDefault="00386C6A">
            <w:pPr>
              <w:pStyle w:val="BodyText"/>
            </w:pPr>
            <w:r>
              <w:t>JOE DUNCAN (</w:t>
            </w:r>
            <w:r w:rsidR="00642CFB">
              <w:t>678</w:t>
            </w:r>
            <w:r>
              <w:t xml:space="preserve">) </w:t>
            </w:r>
            <w:r w:rsidR="00642CFB">
              <w:t>778</w:t>
            </w:r>
            <w:r>
              <w:t>-</w:t>
            </w:r>
            <w:r w:rsidR="00642CFB">
              <w:t>3669</w:t>
            </w:r>
          </w:p>
          <w:p w14:paraId="76DEA8D0" w14:textId="77777777" w:rsidR="00386C6A" w:rsidRDefault="00642CFB">
            <w:pPr>
              <w:pStyle w:val="BodyText"/>
            </w:pPr>
            <w:r>
              <w:t>Systems Engineer</w:t>
            </w:r>
          </w:p>
          <w:p w14:paraId="56FF1A5D" w14:textId="77777777" w:rsidR="00386C6A" w:rsidRDefault="006110E6" w:rsidP="006110E6">
            <w:pPr>
              <w:pStyle w:val="BodyText"/>
            </w:pPr>
            <w:r>
              <w:t>Jonesboro</w:t>
            </w:r>
            <w:r w:rsidR="00386C6A">
              <w:t xml:space="preserve">, GA </w:t>
            </w:r>
          </w:p>
        </w:tc>
      </w:tr>
    </w:tbl>
    <w:p w14:paraId="7969ACD4" w14:textId="77777777" w:rsidR="00386C6A" w:rsidRDefault="00386C6A"/>
    <w:sectPr w:rsidR="00386C6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A9B7E78"/>
    <w:multiLevelType w:val="singleLevel"/>
    <w:tmpl w:val="23643D7C"/>
    <w:lvl w:ilvl="0">
      <w:start w:val="1"/>
      <w:numFmt w:val="none"/>
      <w:lvlText w:val=""/>
      <w:legacy w:legacy="1" w:legacySpace="0" w:legacyIndent="0"/>
      <w:lvlJc w:val="left"/>
    </w:lvl>
  </w:abstractNum>
  <w:abstractNum w:abstractNumId="2" w15:restartNumberingAfterBreak="0">
    <w:nsid w:val="0E480C26"/>
    <w:multiLevelType w:val="singleLevel"/>
    <w:tmpl w:val="8FAEABB4"/>
    <w:lvl w:ilvl="0">
      <w:start w:val="1"/>
      <w:numFmt w:val="none"/>
      <w:lvlText w:val=""/>
      <w:legacy w:legacy="1" w:legacySpace="0" w:legacyIndent="0"/>
      <w:lvlJc w:val="left"/>
    </w:lvl>
  </w:abstractNum>
  <w:abstractNum w:abstractNumId="3" w15:restartNumberingAfterBreak="0">
    <w:nsid w:val="1B762762"/>
    <w:multiLevelType w:val="singleLevel"/>
    <w:tmpl w:val="253AA0FC"/>
    <w:lvl w:ilvl="0">
      <w:start w:val="1"/>
      <w:numFmt w:val="none"/>
      <w:lvlText w:val=""/>
      <w:legacy w:legacy="1" w:legacySpace="0" w:legacyIndent="0"/>
      <w:lvlJc w:val="left"/>
    </w:lvl>
  </w:abstractNum>
  <w:abstractNum w:abstractNumId="4" w15:restartNumberingAfterBreak="0">
    <w:nsid w:val="31C93211"/>
    <w:multiLevelType w:val="singleLevel"/>
    <w:tmpl w:val="0409000F"/>
    <w:lvl w:ilvl="0">
      <w:start w:val="1"/>
      <w:numFmt w:val="decimal"/>
      <w:lvlText w:val="%1."/>
      <w:legacy w:legacy="1" w:legacySpace="0" w:legacyIndent="360"/>
      <w:lvlJc w:val="left"/>
      <w:pPr>
        <w:ind w:left="360" w:hanging="360"/>
      </w:pPr>
    </w:lvl>
  </w:abstractNum>
  <w:abstractNum w:abstractNumId="5" w15:restartNumberingAfterBreak="0">
    <w:nsid w:val="351522F6"/>
    <w:multiLevelType w:val="hybridMultilevel"/>
    <w:tmpl w:val="EC8C4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5E3100B"/>
    <w:multiLevelType w:val="singleLevel"/>
    <w:tmpl w:val="306C03CA"/>
    <w:lvl w:ilvl="0">
      <w:start w:val="1"/>
      <w:numFmt w:val="none"/>
      <w:lvlText w:val=""/>
      <w:legacy w:legacy="1" w:legacySpace="0" w:legacyIndent="0"/>
      <w:lvlJc w:val="left"/>
    </w:lvl>
  </w:abstractNum>
  <w:abstractNum w:abstractNumId="7" w15:restartNumberingAfterBreak="0">
    <w:nsid w:val="472231D6"/>
    <w:multiLevelType w:val="singleLevel"/>
    <w:tmpl w:val="5CE64D44"/>
    <w:lvl w:ilvl="0">
      <w:start w:val="1"/>
      <w:numFmt w:val="bullet"/>
      <w:lvlText w:val=""/>
      <w:lvlJc w:val="left"/>
      <w:pPr>
        <w:tabs>
          <w:tab w:val="num" w:pos="360"/>
        </w:tabs>
        <w:ind w:left="245" w:hanging="245"/>
      </w:pPr>
      <w:rPr>
        <w:rFonts w:ascii="Symbol" w:hAnsi="Symbol" w:hint="default"/>
        <w:sz w:val="22"/>
        <w:effect w:val="none"/>
      </w:rPr>
    </w:lvl>
  </w:abstractNum>
  <w:abstractNum w:abstractNumId="8" w15:restartNumberingAfterBreak="0">
    <w:nsid w:val="519577C6"/>
    <w:multiLevelType w:val="singleLevel"/>
    <w:tmpl w:val="04090011"/>
    <w:lvl w:ilvl="0">
      <w:start w:val="1"/>
      <w:numFmt w:val="decimal"/>
      <w:lvlText w:val="%1)"/>
      <w:legacy w:legacy="1" w:legacySpace="0" w:legacyIndent="360"/>
      <w:lvlJc w:val="left"/>
      <w:pPr>
        <w:ind w:left="360" w:hanging="360"/>
      </w:pPr>
    </w:lvl>
  </w:abstractNum>
  <w:abstractNum w:abstractNumId="9" w15:restartNumberingAfterBreak="0">
    <w:nsid w:val="613F7E24"/>
    <w:multiLevelType w:val="singleLevel"/>
    <w:tmpl w:val="F6F000CE"/>
    <w:lvl w:ilvl="0">
      <w:start w:val="1"/>
      <w:numFmt w:val="none"/>
      <w:lvlText w:val=""/>
      <w:legacy w:legacy="1" w:legacySpace="0" w:legacyIndent="0"/>
      <w:lvlJc w:val="left"/>
    </w:lvl>
  </w:abstractNum>
  <w:abstractNum w:abstractNumId="10"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num w:numId="1">
    <w:abstractNumId w:val="10"/>
  </w:num>
  <w:num w:numId="2">
    <w:abstractNumId w:val="7"/>
  </w:num>
  <w:num w:numId="3">
    <w:abstractNumId w:val="0"/>
    <w:lvlOverride w:ilvl="0">
      <w:lvl w:ilvl="0">
        <w:start w:val="1"/>
        <w:numFmt w:val="bullet"/>
        <w:lvlText w:val=""/>
        <w:legacy w:legacy="1" w:legacySpace="0" w:legacyIndent="240"/>
        <w:lvlJc w:val="left"/>
        <w:pPr>
          <w:ind w:left="240" w:hanging="240"/>
        </w:pPr>
        <w:rPr>
          <w:rFonts w:ascii="Wingdings" w:hAnsi="Wingdings"/>
          <w:sz w:val="12"/>
        </w:rPr>
      </w:lvl>
    </w:lvlOverride>
  </w:num>
  <w:num w:numId="4">
    <w:abstractNumId w:val="0"/>
    <w:lvlOverride w:ilvl="0">
      <w:lvl w:ilvl="0">
        <w:start w:val="1"/>
        <w:numFmt w:val="bullet"/>
        <w:lvlText w:val=""/>
        <w:lvlJc w:val="left"/>
        <w:pPr>
          <w:tabs>
            <w:tab w:val="num" w:pos="360"/>
          </w:tabs>
          <w:ind w:left="360" w:hanging="360"/>
        </w:pPr>
        <w:rPr>
          <w:rFonts w:ascii="Wingdings" w:hAnsi="Wingdings" w:hint="default"/>
        </w:rPr>
      </w:lvl>
    </w:lvlOverride>
  </w:num>
  <w:num w:numId="5">
    <w:abstractNumId w:val="0"/>
    <w:lvlOverride w:ilvl="0">
      <w:lvl w:ilvl="0">
        <w:start w:val="1"/>
        <w:numFmt w:val="bullet"/>
        <w:lvlText w:val=""/>
        <w:legacy w:legacy="1" w:legacySpace="0" w:legacyIndent="245"/>
        <w:lvlJc w:val="left"/>
        <w:pPr>
          <w:ind w:left="245" w:hanging="245"/>
        </w:pPr>
        <w:rPr>
          <w:rFonts w:ascii="Times" w:hAnsi="Times"/>
          <w:sz w:val="12"/>
        </w:rPr>
      </w:lvl>
    </w:lvlOverride>
  </w:num>
  <w:num w:numId="6">
    <w:abstractNumId w:val="0"/>
    <w:lvlOverride w:ilvl="0">
      <w:lvl w:ilvl="0">
        <w:start w:val="1"/>
        <w:numFmt w:val="bullet"/>
        <w:lvlText w:val="n"/>
        <w:legacy w:legacy="1" w:legacySpace="0" w:legacyIndent="259"/>
        <w:lvlJc w:val="left"/>
        <w:pPr>
          <w:ind w:left="259" w:hanging="259"/>
        </w:pPr>
        <w:rPr>
          <w:rFonts w:ascii="Tms Rmn" w:hAnsi="Tms Rmn"/>
          <w:sz w:val="16"/>
        </w:rPr>
      </w:lvl>
    </w:lvlOverride>
  </w:num>
  <w:num w:numId="7">
    <w:abstractNumId w:val="0"/>
    <w:lvlOverride w:ilvl="0">
      <w:lvl w:ilvl="0">
        <w:start w:val="1"/>
        <w:numFmt w:val="bullet"/>
        <w:lvlText w:val="n"/>
        <w:legacy w:legacy="1" w:legacySpace="0" w:legacyIndent="360"/>
        <w:lvlJc w:val="left"/>
        <w:pPr>
          <w:ind w:left="360" w:hanging="360"/>
        </w:pPr>
        <w:rPr>
          <w:rFonts w:ascii="Tms Rmn" w:hAnsi="Tms Rmn"/>
          <w:sz w:val="12"/>
        </w:rPr>
      </w:lvl>
    </w:lvlOverride>
  </w:num>
  <w:num w:numId="8">
    <w:abstractNumId w:val="0"/>
    <w:lvlOverride w:ilvl="0">
      <w:lvl w:ilvl="0">
        <w:start w:val="1"/>
        <w:numFmt w:val="bullet"/>
        <w:lvlText w:val="n"/>
        <w:legacy w:legacy="1" w:legacySpace="0" w:legacyIndent="360"/>
        <w:lvlJc w:val="left"/>
        <w:pPr>
          <w:ind w:left="720" w:hanging="360"/>
        </w:pPr>
        <w:rPr>
          <w:rFonts w:ascii="Tms Rmn" w:hAnsi="Tms Rmn"/>
          <w:sz w:val="12"/>
        </w:rPr>
      </w:lvl>
    </w:lvlOverride>
  </w:num>
  <w:num w:numId="9">
    <w:abstractNumId w:val="0"/>
    <w:lvlOverride w:ilvl="0">
      <w:lvl w:ilvl="0">
        <w:start w:val="1"/>
        <w:numFmt w:val="bullet"/>
        <w:lvlText w:val="n"/>
        <w:legacy w:legacy="1" w:legacySpace="0" w:legacyIndent="360"/>
        <w:lvlJc w:val="left"/>
        <w:pPr>
          <w:ind w:left="1080" w:hanging="360"/>
        </w:pPr>
        <w:rPr>
          <w:rFonts w:ascii="Tms Rmn" w:hAnsi="Tms Rmn"/>
          <w:sz w:val="12"/>
        </w:rPr>
      </w:lvl>
    </w:lvlOverride>
  </w:num>
  <w:num w:numId="10">
    <w:abstractNumId w:val="0"/>
    <w:lvlOverride w:ilvl="0">
      <w:lvl w:ilvl="0">
        <w:start w:val="1"/>
        <w:numFmt w:val="bullet"/>
        <w:lvlText w:val="n"/>
        <w:legacy w:legacy="1" w:legacySpace="0" w:legacyIndent="360"/>
        <w:lvlJc w:val="left"/>
        <w:pPr>
          <w:ind w:left="1440" w:hanging="360"/>
        </w:pPr>
        <w:rPr>
          <w:rFonts w:ascii="Tms Rmn" w:hAnsi="Tms Rmn"/>
          <w:sz w:val="12"/>
        </w:rPr>
      </w:lvl>
    </w:lvlOverride>
  </w:num>
  <w:num w:numId="11">
    <w:abstractNumId w:val="2"/>
  </w:num>
  <w:num w:numId="12">
    <w:abstractNumId w:val="9"/>
  </w:num>
  <w:num w:numId="13">
    <w:abstractNumId w:val="1"/>
  </w:num>
  <w:num w:numId="14">
    <w:abstractNumId w:val="3"/>
  </w:num>
  <w:num w:numId="15">
    <w:abstractNumId w:val="6"/>
  </w:num>
  <w:num w:numId="16">
    <w:abstractNumId w:val="8"/>
  </w:num>
  <w:num w:numId="17">
    <w:abstractNumId w:val="4"/>
  </w:num>
  <w:num w:numId="18">
    <w:abstractNumId w:val="4"/>
    <w:lvlOverride w:ilvl="0">
      <w:lvl w:ilvl="0">
        <w:start w:val="1"/>
        <w:numFmt w:val="decimal"/>
        <w:lvlText w:val="%1."/>
        <w:legacy w:legacy="1" w:legacySpace="0" w:legacyIndent="360"/>
        <w:lvlJc w:val="left"/>
        <w:pPr>
          <w:ind w:left="720" w:hanging="360"/>
        </w:pPr>
      </w:lvl>
    </w:lvlOverride>
  </w:num>
  <w:num w:numId="19">
    <w:abstractNumId w:val="4"/>
    <w:lvlOverride w:ilvl="0">
      <w:lvl w:ilvl="0">
        <w:start w:val="1"/>
        <w:numFmt w:val="decimal"/>
        <w:lvlText w:val="%1."/>
        <w:legacy w:legacy="1" w:legacySpace="0" w:legacyIndent="360"/>
        <w:lvlJc w:val="left"/>
        <w:pPr>
          <w:ind w:left="1080" w:hanging="360"/>
        </w:pPr>
      </w:lvl>
    </w:lvlOverride>
  </w:num>
  <w:num w:numId="20">
    <w:abstractNumId w:val="4"/>
    <w:lvlOverride w:ilvl="0">
      <w:lvl w:ilvl="0">
        <w:start w:val="1"/>
        <w:numFmt w:val="decimal"/>
        <w:lvlText w:val="%1."/>
        <w:legacy w:legacy="1" w:legacySpace="0" w:legacyIndent="360"/>
        <w:lvlJc w:val="left"/>
        <w:pPr>
          <w:ind w:left="1440" w:hanging="360"/>
        </w:pPr>
      </w:lvl>
    </w:lvlOverride>
  </w:num>
  <w:num w:numId="21">
    <w:abstractNumId w:val="0"/>
    <w:lvlOverride w:ilvl="0">
      <w:lvl w:ilvl="0">
        <w:start w:val="1"/>
        <w:numFmt w:val="bullet"/>
        <w:lvlText w:val=""/>
        <w:legacy w:legacy="1" w:legacySpace="0" w:legacyIndent="240"/>
        <w:lvlJc w:val="left"/>
        <w:pPr>
          <w:ind w:left="240" w:hanging="240"/>
        </w:pPr>
        <w:rPr>
          <w:rFonts w:ascii="Times New Roman" w:hAnsi="Times New Roman" w:hint="default"/>
          <w:sz w:val="12"/>
        </w:rPr>
      </w:lvl>
    </w:lvlOverride>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TIVE" w:val="Jack's Resume2.doc"/>
    <w:docVar w:name="iResumeStyle" w:val="0"/>
    <w:docVar w:name="Resume Post Wizard Balloon" w:val="0"/>
    <w:docVar w:name="VTBOLDON" w:val="0"/>
    <w:docVar w:name="VTCASE" w:val="4"/>
    <w:docVar w:name="VTCommandPending" w:val="NONE"/>
    <w:docVar w:name="VTCurMacroFlags$" w:val="NNNN"/>
    <w:docVar w:name="VTINIT" w:val="1"/>
    <w:docVar w:name="VTITALICON" w:val="0"/>
    <w:docVar w:name="VTUNDERLINEON" w:val="0"/>
    <w:docVar w:name="VTypeCAPFlag$" w:val="TRUE"/>
    <w:docVar w:name="VTypeJoinDigitFlag$" w:val="FALSE"/>
    <w:docVar w:name="VTypeLCFlag$" w:val="FALSE"/>
    <w:docVar w:name="VTypeNoSpaceFlag$" w:val="TRUE"/>
    <w:docVar w:name="VTypeSpaceFlag$" w:val="FALSE"/>
    <w:docVar w:name="VTypeUCFlag$" w:val="FALSE"/>
  </w:docVars>
  <w:rsids>
    <w:rsidRoot w:val="00D83D0E"/>
    <w:rsid w:val="00003AA7"/>
    <w:rsid w:val="000447AB"/>
    <w:rsid w:val="000533A5"/>
    <w:rsid w:val="000553AC"/>
    <w:rsid w:val="000908B0"/>
    <w:rsid w:val="000A70E8"/>
    <w:rsid w:val="000B0C17"/>
    <w:rsid w:val="000C3B1E"/>
    <w:rsid w:val="00116A6B"/>
    <w:rsid w:val="00183EC5"/>
    <w:rsid w:val="001E5A40"/>
    <w:rsid w:val="0020771F"/>
    <w:rsid w:val="0021462B"/>
    <w:rsid w:val="0022462D"/>
    <w:rsid w:val="00226C3D"/>
    <w:rsid w:val="00284106"/>
    <w:rsid w:val="002C2156"/>
    <w:rsid w:val="002C74A0"/>
    <w:rsid w:val="00316505"/>
    <w:rsid w:val="0034015A"/>
    <w:rsid w:val="003415BB"/>
    <w:rsid w:val="00351CF7"/>
    <w:rsid w:val="00386C6A"/>
    <w:rsid w:val="003947C5"/>
    <w:rsid w:val="003B4B10"/>
    <w:rsid w:val="003E3D9B"/>
    <w:rsid w:val="003F4708"/>
    <w:rsid w:val="00402589"/>
    <w:rsid w:val="004242FE"/>
    <w:rsid w:val="00444B61"/>
    <w:rsid w:val="0046596C"/>
    <w:rsid w:val="00466A4E"/>
    <w:rsid w:val="00474AB7"/>
    <w:rsid w:val="0047657E"/>
    <w:rsid w:val="00484327"/>
    <w:rsid w:val="004A039A"/>
    <w:rsid w:val="004A16DA"/>
    <w:rsid w:val="004C6030"/>
    <w:rsid w:val="004E74EA"/>
    <w:rsid w:val="005148D6"/>
    <w:rsid w:val="00515187"/>
    <w:rsid w:val="005256F6"/>
    <w:rsid w:val="00527375"/>
    <w:rsid w:val="005278DE"/>
    <w:rsid w:val="0053757A"/>
    <w:rsid w:val="00545EEC"/>
    <w:rsid w:val="00547E40"/>
    <w:rsid w:val="005544B1"/>
    <w:rsid w:val="005743D1"/>
    <w:rsid w:val="005827B8"/>
    <w:rsid w:val="00583535"/>
    <w:rsid w:val="00586221"/>
    <w:rsid w:val="005A1A08"/>
    <w:rsid w:val="005D642E"/>
    <w:rsid w:val="005E7E47"/>
    <w:rsid w:val="006110E6"/>
    <w:rsid w:val="00636CE8"/>
    <w:rsid w:val="00642CFB"/>
    <w:rsid w:val="00691484"/>
    <w:rsid w:val="006D0C4D"/>
    <w:rsid w:val="007338FC"/>
    <w:rsid w:val="00737731"/>
    <w:rsid w:val="0075254E"/>
    <w:rsid w:val="00771382"/>
    <w:rsid w:val="00793DB1"/>
    <w:rsid w:val="007A1931"/>
    <w:rsid w:val="007A7A77"/>
    <w:rsid w:val="007C1DE5"/>
    <w:rsid w:val="007D3EF3"/>
    <w:rsid w:val="007E4B18"/>
    <w:rsid w:val="00806469"/>
    <w:rsid w:val="008331D0"/>
    <w:rsid w:val="00886D40"/>
    <w:rsid w:val="008912DC"/>
    <w:rsid w:val="00896434"/>
    <w:rsid w:val="008A42D4"/>
    <w:rsid w:val="008B333C"/>
    <w:rsid w:val="008C1F11"/>
    <w:rsid w:val="008C3C09"/>
    <w:rsid w:val="008E1F62"/>
    <w:rsid w:val="008F2FF7"/>
    <w:rsid w:val="0090136B"/>
    <w:rsid w:val="009054E6"/>
    <w:rsid w:val="009209D9"/>
    <w:rsid w:val="00926FD0"/>
    <w:rsid w:val="00931D0C"/>
    <w:rsid w:val="00951098"/>
    <w:rsid w:val="00955F6D"/>
    <w:rsid w:val="00971CB8"/>
    <w:rsid w:val="009727BB"/>
    <w:rsid w:val="0097411A"/>
    <w:rsid w:val="00974C26"/>
    <w:rsid w:val="00985B5A"/>
    <w:rsid w:val="00994E08"/>
    <w:rsid w:val="009A19DB"/>
    <w:rsid w:val="009D225B"/>
    <w:rsid w:val="009F11A5"/>
    <w:rsid w:val="009F3423"/>
    <w:rsid w:val="009F4ECD"/>
    <w:rsid w:val="009F71EC"/>
    <w:rsid w:val="009F7552"/>
    <w:rsid w:val="00A04266"/>
    <w:rsid w:val="00A2242E"/>
    <w:rsid w:val="00A24DD6"/>
    <w:rsid w:val="00A31DB8"/>
    <w:rsid w:val="00A41A5F"/>
    <w:rsid w:val="00A43F26"/>
    <w:rsid w:val="00A43F38"/>
    <w:rsid w:val="00A547EA"/>
    <w:rsid w:val="00A57A37"/>
    <w:rsid w:val="00A73B04"/>
    <w:rsid w:val="00A94E77"/>
    <w:rsid w:val="00AB7A05"/>
    <w:rsid w:val="00AD06CC"/>
    <w:rsid w:val="00AD2A5F"/>
    <w:rsid w:val="00B01A69"/>
    <w:rsid w:val="00B22627"/>
    <w:rsid w:val="00B30B27"/>
    <w:rsid w:val="00B40619"/>
    <w:rsid w:val="00B41F24"/>
    <w:rsid w:val="00B746ED"/>
    <w:rsid w:val="00B74BAB"/>
    <w:rsid w:val="00B7543C"/>
    <w:rsid w:val="00BC33B6"/>
    <w:rsid w:val="00C15C2C"/>
    <w:rsid w:val="00C20AF1"/>
    <w:rsid w:val="00C21008"/>
    <w:rsid w:val="00C704BC"/>
    <w:rsid w:val="00C77BC4"/>
    <w:rsid w:val="00CA724F"/>
    <w:rsid w:val="00CB1B78"/>
    <w:rsid w:val="00CC4D8A"/>
    <w:rsid w:val="00CD0FBA"/>
    <w:rsid w:val="00CE374D"/>
    <w:rsid w:val="00CE716E"/>
    <w:rsid w:val="00D025EE"/>
    <w:rsid w:val="00D1180E"/>
    <w:rsid w:val="00D41B3E"/>
    <w:rsid w:val="00D551E2"/>
    <w:rsid w:val="00D62515"/>
    <w:rsid w:val="00D7672E"/>
    <w:rsid w:val="00D83D0E"/>
    <w:rsid w:val="00D97076"/>
    <w:rsid w:val="00DB129E"/>
    <w:rsid w:val="00DF57C6"/>
    <w:rsid w:val="00E16B8F"/>
    <w:rsid w:val="00E353A1"/>
    <w:rsid w:val="00E53A1C"/>
    <w:rsid w:val="00EA4216"/>
    <w:rsid w:val="00EB6AC9"/>
    <w:rsid w:val="00ED57B8"/>
    <w:rsid w:val="00EF6E17"/>
    <w:rsid w:val="00F037E8"/>
    <w:rsid w:val="00F16882"/>
    <w:rsid w:val="00F17BD4"/>
    <w:rsid w:val="00F21744"/>
    <w:rsid w:val="00F3263C"/>
    <w:rsid w:val="00F33D96"/>
    <w:rsid w:val="00F426BA"/>
    <w:rsid w:val="00F5488A"/>
    <w:rsid w:val="00F741F9"/>
    <w:rsid w:val="00F77F37"/>
    <w:rsid w:val="00FA5D10"/>
    <w:rsid w:val="00FB32D6"/>
    <w:rsid w:val="00FD72C7"/>
    <w:rsid w:val="00FE1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contacts" w:name="Sn"/>
  <w:smartTagType w:namespaceuri="urn:schemas:contacts" w:name="middlename"/>
  <w:smartTagType w:namespaceuri="urn:schemas:contacts" w:name="GivenNam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48043BB3"/>
  <w15:docId w15:val="{D6093A0C-010D-4CA7-9B9B-F8869047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rPr>
  </w:style>
  <w:style w:type="paragraph" w:styleId="Heading1">
    <w:name w:val="heading 1"/>
    <w:basedOn w:val="HeadingBase"/>
    <w:next w:val="BodyText"/>
    <w:qFormat/>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pPr>
      <w:spacing w:after="220"/>
      <w:jc w:val="left"/>
      <w:outlineLvl w:val="1"/>
    </w:pPr>
    <w:rPr>
      <w:rFonts w:ascii="Arial Black" w:hAnsi="Arial Black"/>
      <w:sz w:val="20"/>
    </w:rPr>
  </w:style>
  <w:style w:type="paragraph" w:styleId="Heading3">
    <w:name w:val="heading 3"/>
    <w:basedOn w:val="HeadingBase"/>
    <w:next w:val="BodyText"/>
    <w:qFormat/>
    <w:pPr>
      <w:spacing w:after="220"/>
      <w:jc w:val="left"/>
      <w:outlineLvl w:val="2"/>
    </w:pPr>
    <w:rPr>
      <w:i/>
      <w:spacing w:val="-2"/>
      <w:sz w:val="20"/>
    </w:rPr>
  </w:style>
  <w:style w:type="paragraph" w:styleId="Heading4">
    <w:name w:val="heading 4"/>
    <w:basedOn w:val="HeadingBase"/>
    <w:next w:val="BodyText"/>
    <w:qFormat/>
    <w:pPr>
      <w:jc w:val="left"/>
      <w:outlineLvl w:val="3"/>
    </w:pPr>
    <w:rPr>
      <w:rFonts w:ascii="Arial Black" w:hAnsi="Arial Black"/>
      <w:sz w:val="20"/>
    </w:rPr>
  </w:style>
  <w:style w:type="paragraph" w:styleId="Heading5">
    <w:name w:val="heading 5"/>
    <w:basedOn w:val="HeadingBase"/>
    <w:next w:val="BodyText"/>
    <w:qFormat/>
    <w:pPr>
      <w:spacing w:after="220"/>
      <w:jc w:val="left"/>
      <w:outlineLvl w:val="4"/>
    </w:pPr>
    <w:rPr>
      <w:rFonts w:ascii="Arial Black" w:hAnsi="Arial Black"/>
      <w:sz w:val="16"/>
    </w:rPr>
  </w:style>
  <w:style w:type="paragraph" w:styleId="Heading6">
    <w:name w:val="heading 6"/>
    <w:basedOn w:val="Normal"/>
    <w:next w:val="Normal"/>
    <w:qFormat/>
    <w:pPr>
      <w:spacing w:before="240" w:after="60"/>
      <w:jc w:val="both"/>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20" w:line="220" w:lineRule="atLeast"/>
      <w:jc w:val="both"/>
    </w:pPr>
    <w:rPr>
      <w:spacing w:val="-5"/>
    </w:rPr>
  </w:style>
  <w:style w:type="paragraph" w:customStyle="1" w:styleId="Achievement">
    <w:name w:val="Achievement"/>
    <w:basedOn w:val="BodyText"/>
    <w:pPr>
      <w:numPr>
        <w:numId w:val="1"/>
      </w:numPr>
      <w:tabs>
        <w:tab w:val="clear" w:pos="360"/>
      </w:tabs>
      <w:spacing w:after="60"/>
    </w:pPr>
  </w:style>
  <w:style w:type="paragraph" w:customStyle="1" w:styleId="Address1">
    <w:name w:val="Address 1"/>
    <w:basedOn w:val="Normal"/>
    <w:pPr>
      <w:framePr w:w="2160" w:wrap="notBeside" w:vAnchor="page" w:hAnchor="page" w:x="8281" w:y="1153"/>
      <w:spacing w:line="160" w:lineRule="atLeast"/>
      <w:jc w:val="both"/>
    </w:pPr>
    <w:rPr>
      <w:sz w:val="14"/>
    </w:rPr>
  </w:style>
  <w:style w:type="paragraph" w:customStyle="1" w:styleId="Address2">
    <w:name w:val="Address 2"/>
    <w:basedOn w:val="Normal"/>
    <w:pPr>
      <w:framePr w:w="2030" w:wrap="notBeside" w:vAnchor="page" w:hAnchor="page" w:x="6121" w:y="1153"/>
      <w:spacing w:line="160" w:lineRule="atLeast"/>
      <w:jc w:val="both"/>
    </w:pPr>
    <w:rPr>
      <w:sz w:val="14"/>
    </w:rPr>
  </w:style>
  <w:style w:type="paragraph" w:styleId="BodyTextIndent">
    <w:name w:val="Body Text Indent"/>
    <w:basedOn w:val="BodyText"/>
    <w:pPr>
      <w:ind w:left="720"/>
    </w:pPr>
  </w:style>
  <w:style w:type="paragraph" w:customStyle="1" w:styleId="CityState">
    <w:name w:val="City/State"/>
    <w:basedOn w:val="BodyText"/>
    <w:next w:val="BodyText"/>
    <w:pPr>
      <w:keepNext/>
    </w:pPr>
  </w:style>
  <w:style w:type="paragraph" w:customStyle="1" w:styleId="CompanyName">
    <w:name w:val="Company Name"/>
    <w:basedOn w:val="Normal"/>
    <w:next w:val="Normal"/>
    <w:autoRedefine/>
    <w:rsid w:val="00886D40"/>
    <w:pPr>
      <w:tabs>
        <w:tab w:val="left" w:pos="2160"/>
        <w:tab w:val="right" w:pos="6480"/>
      </w:tabs>
      <w:spacing w:before="240" w:after="40" w:line="220" w:lineRule="atLeast"/>
    </w:pPr>
    <w:rPr>
      <w:b/>
    </w:rPr>
  </w:style>
  <w:style w:type="paragraph" w:customStyle="1" w:styleId="CompanyNameOne">
    <w:name w:val="Company Name One"/>
    <w:basedOn w:val="CompanyName"/>
    <w:next w:val="Normal"/>
    <w:autoRedefine/>
  </w:style>
  <w:style w:type="paragraph" w:styleId="Date">
    <w:name w:val="Date"/>
    <w:basedOn w:val="BodyText"/>
    <w:pPr>
      <w:keepNext/>
    </w:pPr>
  </w:style>
  <w:style w:type="paragraph" w:customStyle="1" w:styleId="DocumentLabel">
    <w:name w:val="Document Label"/>
    <w:basedOn w:val="Normal"/>
    <w:next w:val="Normal"/>
    <w:pPr>
      <w:spacing w:after="220"/>
      <w:jc w:val="both"/>
    </w:pPr>
    <w:rPr>
      <w:spacing w:val="-20"/>
      <w:sz w:val="48"/>
    </w:rPr>
  </w:style>
  <w:style w:type="character" w:styleId="Emphasis">
    <w:name w:val="Emphasis"/>
    <w:qFormat/>
    <w:rPr>
      <w:rFonts w:ascii="Arial Black" w:hAnsi="Arial Black"/>
      <w:spacing w:val="-8"/>
      <w:sz w:val="18"/>
    </w:rPr>
  </w:style>
  <w:style w:type="paragraph" w:customStyle="1" w:styleId="HeaderBase">
    <w:name w:val="Header Base"/>
    <w:basedOn w:val="Normal"/>
    <w:pPr>
      <w:jc w:val="both"/>
    </w:pPr>
  </w:style>
  <w:style w:type="paragraph" w:styleId="Footer">
    <w:name w:val="footer"/>
    <w:basedOn w:val="HeaderBase"/>
    <w:pPr>
      <w:tabs>
        <w:tab w:val="right" w:pos="6840"/>
      </w:tabs>
      <w:spacing w:line="220" w:lineRule="atLeast"/>
      <w:ind w:left="-2160"/>
    </w:pPr>
    <w:rPr>
      <w:b/>
      <w:sz w:val="18"/>
    </w:rPr>
  </w:style>
  <w:style w:type="paragraph" w:styleId="Header">
    <w:name w:val="header"/>
    <w:basedOn w:val="HeaderBase"/>
    <w:pPr>
      <w:spacing w:line="220" w:lineRule="atLeast"/>
      <w:ind w:left="-2160"/>
    </w:pPr>
  </w:style>
  <w:style w:type="paragraph" w:customStyle="1" w:styleId="HeadingBase">
    <w:name w:val="Heading Base"/>
    <w:basedOn w:val="BodyText"/>
    <w:next w:val="BodyText"/>
    <w:pPr>
      <w:keepNext/>
      <w:keepLines/>
      <w:spacing w:after="0"/>
    </w:pPr>
    <w:rPr>
      <w:spacing w:val="-4"/>
      <w:sz w:val="18"/>
    </w:rPr>
  </w:style>
  <w:style w:type="paragraph" w:customStyle="1" w:styleId="Institution">
    <w:name w:val="Institution"/>
    <w:basedOn w:val="Normal"/>
    <w:next w:val="Achievement"/>
    <w:autoRedefine/>
    <w:pPr>
      <w:tabs>
        <w:tab w:val="left" w:pos="2160"/>
        <w:tab w:val="right" w:pos="6480"/>
      </w:tabs>
      <w:spacing w:before="240" w:after="60" w:line="220" w:lineRule="atLeast"/>
    </w:pPr>
  </w:style>
  <w:style w:type="character" w:customStyle="1" w:styleId="Job">
    <w:name w:val="Job"/>
    <w:basedOn w:val="DefaultParagraphFont"/>
  </w:style>
  <w:style w:type="paragraph" w:customStyle="1" w:styleId="JobTitle">
    <w:name w:val="Job Title"/>
    <w:next w:val="Achievement"/>
    <w:pPr>
      <w:spacing w:after="60" w:line="220" w:lineRule="atLeast"/>
    </w:pPr>
    <w:rPr>
      <w:rFonts w:ascii="Arial Black" w:hAnsi="Arial Black"/>
      <w:spacing w:val="-10"/>
    </w:rPr>
  </w:style>
  <w:style w:type="character" w:customStyle="1" w:styleId="Lead-inEmphasis">
    <w:name w:val="Lead-in Emphasis"/>
    <w:rPr>
      <w:rFonts w:ascii="Arial Black" w:hAnsi="Arial Black"/>
      <w:spacing w:val="-6"/>
      <w:sz w:val="18"/>
    </w:rPr>
  </w:style>
  <w:style w:type="paragraph" w:customStyle="1" w:styleId="Name">
    <w:name w:val="Name"/>
    <w:basedOn w:val="Normal"/>
    <w:next w:val="Normal"/>
    <w:pPr>
      <w:pBdr>
        <w:bottom w:val="single" w:sz="6" w:space="4" w:color="auto"/>
      </w:pBdr>
      <w:spacing w:after="440" w:line="240" w:lineRule="atLeast"/>
    </w:pPr>
    <w:rPr>
      <w:rFonts w:ascii="Arial Black" w:hAnsi="Arial Black"/>
      <w:spacing w:val="-35"/>
      <w:sz w:val="54"/>
    </w:rPr>
  </w:style>
  <w:style w:type="paragraph" w:customStyle="1" w:styleId="SectionTitle">
    <w:name w:val="Section Title"/>
    <w:basedOn w:val="Normal"/>
    <w:next w:val="Normal"/>
    <w:autoRedefine/>
    <w:pPr>
      <w:spacing w:before="220" w:line="220" w:lineRule="atLeast"/>
    </w:pPr>
    <w:rPr>
      <w:rFonts w:ascii="Arial Black" w:hAnsi="Arial Black"/>
      <w:spacing w:val="-10"/>
    </w:rPr>
  </w:style>
  <w:style w:type="paragraph" w:customStyle="1" w:styleId="NoTitle">
    <w:name w:val="No Title"/>
    <w:basedOn w:val="SectionTitle"/>
  </w:style>
  <w:style w:type="paragraph" w:customStyle="1" w:styleId="Objective">
    <w:name w:val="Objective"/>
    <w:basedOn w:val="Normal"/>
    <w:next w:val="BodyText"/>
    <w:pPr>
      <w:spacing w:before="240" w:after="220" w:line="220" w:lineRule="atLeast"/>
    </w:pPr>
  </w:style>
  <w:style w:type="character" w:styleId="PageNumber">
    <w:name w:val="page number"/>
    <w:rPr>
      <w:rFonts w:ascii="Arial" w:hAnsi="Arial"/>
      <w:sz w:val="18"/>
    </w:rPr>
  </w:style>
  <w:style w:type="paragraph" w:customStyle="1" w:styleId="PersonalData">
    <w:name w:val="Personal Data"/>
    <w:basedOn w:val="BodyText"/>
    <w:pPr>
      <w:spacing w:after="120" w:line="240" w:lineRule="exact"/>
      <w:ind w:left="-1080" w:right="1080"/>
    </w:pPr>
    <w:rPr>
      <w:i/>
      <w:spacing w:val="0"/>
      <w:sz w:val="22"/>
    </w:rPr>
  </w:style>
  <w:style w:type="paragraph" w:customStyle="1" w:styleId="PersonalInfo">
    <w:name w:val="Personal Info"/>
    <w:basedOn w:val="Achievement"/>
    <w:next w:val="Achievement"/>
    <w:pPr>
      <w:numPr>
        <w:numId w:val="0"/>
      </w:numPr>
      <w:spacing w:before="240"/>
      <w:ind w:left="245" w:hanging="245"/>
    </w:pPr>
  </w:style>
  <w:style w:type="paragraph" w:customStyle="1" w:styleId="SectionSubtitle">
    <w:name w:val="Section Subtitle"/>
    <w:basedOn w:val="SectionTitle"/>
    <w:next w:val="Normal"/>
    <w:rPr>
      <w:b/>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SOffice\Templates\Other%20Documents\Resume%20Wizard.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Resume Wizard</Template>
  <TotalTime>1405</TotalTime>
  <Pages>4</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Resume</vt:lpstr>
    </vt:vector>
  </TitlesOfParts>
  <Company>AT&amp;T</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CARLA HARRIS</dc:creator>
  <cp:lastModifiedBy>Jack Harris</cp:lastModifiedBy>
  <cp:revision>7</cp:revision>
  <cp:lastPrinted>2000-09-26T01:40:00Z</cp:lastPrinted>
  <dcterms:created xsi:type="dcterms:W3CDTF">2020-01-23T15:38:00Z</dcterms:created>
  <dcterms:modified xsi:type="dcterms:W3CDTF">2020-01-29T15:18:00Z</dcterms:modified>
</cp:coreProperties>
</file>