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4E43EB" w14:textId="77777777" w:rsidR="00816216" w:rsidRDefault="00FE7763" w:rsidP="00141A4C">
      <w:pPr>
        <w:pStyle w:val="Title"/>
      </w:pPr>
      <w:r>
        <w:t>Alice P. Jones</w:t>
      </w:r>
    </w:p>
    <w:p w14:paraId="3B905807" w14:textId="77777777" w:rsidR="00141A4C" w:rsidRDefault="00FE7763" w:rsidP="00141A4C">
      <w:r>
        <w:t>Sugar Land, Texas 77498</w:t>
      </w:r>
      <w:r w:rsidR="00141A4C">
        <w:t> | </w:t>
      </w:r>
      <w:r>
        <w:t>832-875-0067</w:t>
      </w:r>
      <w:r w:rsidR="00141A4C">
        <w:t> | </w:t>
      </w:r>
      <w:r>
        <w:t>Priceendeavors@yahoo.com</w:t>
      </w:r>
    </w:p>
    <w:p w14:paraId="2B8DCD3A" w14:textId="77777777" w:rsidR="006270A9" w:rsidRDefault="004B27A4" w:rsidP="00141A4C">
      <w:pPr>
        <w:pStyle w:val="Heading1"/>
      </w:pPr>
      <w:sdt>
        <w:sdtPr>
          <w:alias w:val="Objective:"/>
          <w:tag w:val="Objective:"/>
          <w:id w:val="-731932020"/>
          <w:placeholder>
            <w:docPart w:val="5C2DFCD328984C73AE660498D491AF7B"/>
          </w:placeholder>
          <w:temporary/>
          <w:showingPlcHdr/>
        </w:sdtPr>
        <w:sdtEndPr/>
        <w:sdtContent>
          <w:r w:rsidR="009D5933">
            <w:t>Objective</w:t>
          </w:r>
        </w:sdtContent>
      </w:sdt>
    </w:p>
    <w:p w14:paraId="7A06E4E3" w14:textId="77777777" w:rsidR="006270A9" w:rsidRDefault="00FE7763">
      <w:r>
        <w:t>Continue to provide technical and analytic</w:t>
      </w:r>
      <w:r w:rsidR="006D288C">
        <w:t>al</w:t>
      </w:r>
      <w:r>
        <w:t xml:space="preserve"> skills to promote successful implementation of multi-platform systems and maintenance of new and existing applications.</w:t>
      </w:r>
    </w:p>
    <w:sdt>
      <w:sdtPr>
        <w:alias w:val="Education:"/>
        <w:tag w:val="Education:"/>
        <w:id w:val="807127995"/>
        <w:placeholder>
          <w:docPart w:val="C6A67247716C49428D2C2AEDA3CE8A13"/>
        </w:placeholder>
        <w:temporary/>
        <w:showingPlcHdr/>
      </w:sdtPr>
      <w:sdtEndPr/>
      <w:sdtContent>
        <w:p w14:paraId="7587C8DB" w14:textId="77777777" w:rsidR="006270A9" w:rsidRDefault="009D5933">
          <w:pPr>
            <w:pStyle w:val="Heading1"/>
          </w:pPr>
          <w:r>
            <w:t>Education</w:t>
          </w:r>
        </w:p>
      </w:sdtContent>
    </w:sdt>
    <w:p w14:paraId="75316514" w14:textId="1408F5E0" w:rsidR="00FE7763" w:rsidRDefault="00FE7763" w:rsidP="00FE7763">
      <w:pPr>
        <w:pStyle w:val="Heading2"/>
      </w:pPr>
      <w:r>
        <w:t>Bach</w:t>
      </w:r>
      <w:r w:rsidR="00F2780F">
        <w:t>E</w:t>
      </w:r>
      <w:r>
        <w:t>l</w:t>
      </w:r>
      <w:r w:rsidR="00F2780F">
        <w:t>O</w:t>
      </w:r>
      <w:r>
        <w:t>r of Science in Computer Information System</w:t>
      </w:r>
      <w:r w:rsidR="009D5933">
        <w:t> | </w:t>
      </w:r>
      <w:r>
        <w:t>Grambling State university</w:t>
      </w:r>
    </w:p>
    <w:p w14:paraId="02FFA349" w14:textId="77777777" w:rsidR="006270A9" w:rsidRDefault="00FE7763">
      <w:pPr>
        <w:pStyle w:val="Heading1"/>
      </w:pPr>
      <w:r>
        <w:t>Qualifications</w:t>
      </w:r>
    </w:p>
    <w:p w14:paraId="2427D41B" w14:textId="77777777" w:rsidR="006270A9" w:rsidRDefault="00FE7763">
      <w:pPr>
        <w:pStyle w:val="ListBullet"/>
      </w:pPr>
      <w:r>
        <w:t>More than Twenty (20) years of technical and functional application coding and design</w:t>
      </w:r>
    </w:p>
    <w:p w14:paraId="2700C636" w14:textId="01C34322" w:rsidR="00FE7763" w:rsidRDefault="00FE7763">
      <w:pPr>
        <w:pStyle w:val="ListBullet"/>
      </w:pPr>
      <w:r>
        <w:t>Twenty -</w:t>
      </w:r>
      <w:r w:rsidR="004B27A4">
        <w:t>Four</w:t>
      </w:r>
      <w:r>
        <w:t xml:space="preserve"> (2</w:t>
      </w:r>
      <w:r w:rsidR="004B27A4">
        <w:t>4</w:t>
      </w:r>
      <w:r w:rsidR="00857F03">
        <w:t>) years</w:t>
      </w:r>
      <w:r w:rsidR="006D288C">
        <w:t xml:space="preserve"> </w:t>
      </w:r>
      <w:r>
        <w:t>of utility application knowledge and program functionality</w:t>
      </w:r>
    </w:p>
    <w:p w14:paraId="63C0CB26" w14:textId="77777777" w:rsidR="00FE7763" w:rsidRDefault="00FE7763">
      <w:pPr>
        <w:pStyle w:val="ListBullet"/>
      </w:pPr>
      <w:r>
        <w:t>Ability to perform and prioritize task in a high pace environment</w:t>
      </w:r>
    </w:p>
    <w:p w14:paraId="763E6038" w14:textId="77777777" w:rsidR="00FE7763" w:rsidRDefault="00FE7763">
      <w:pPr>
        <w:pStyle w:val="ListBullet"/>
      </w:pPr>
      <w:r>
        <w:t>Able to employ logic and programming tools</w:t>
      </w:r>
    </w:p>
    <w:sdt>
      <w:sdtPr>
        <w:alias w:val="Experience:"/>
        <w:tag w:val="Experience:"/>
        <w:id w:val="171684534"/>
        <w:placeholder>
          <w:docPart w:val="7151FFA784DB43A292368E5F68BA9C5E"/>
        </w:placeholder>
        <w:temporary/>
        <w:showingPlcHdr/>
      </w:sdtPr>
      <w:sdtEndPr/>
      <w:sdtContent>
        <w:p w14:paraId="51FE485E" w14:textId="77777777" w:rsidR="006270A9" w:rsidRDefault="009D5933">
          <w:pPr>
            <w:pStyle w:val="Heading1"/>
          </w:pPr>
          <w:r>
            <w:t>Experience</w:t>
          </w:r>
        </w:p>
      </w:sdtContent>
    </w:sdt>
    <w:p w14:paraId="232B1A16" w14:textId="3A4C4658" w:rsidR="006270A9" w:rsidRDefault="006C43EE">
      <w:pPr>
        <w:pStyle w:val="Heading2"/>
      </w:pPr>
      <w:r>
        <w:t>Senior Anaylst/Developer</w:t>
      </w:r>
      <w:r w:rsidR="009D5933">
        <w:t> | </w:t>
      </w:r>
      <w:r>
        <w:t>Centerpoint Energy</w:t>
      </w:r>
      <w:r w:rsidR="009D5933">
        <w:t> | </w:t>
      </w:r>
      <w:r>
        <w:t xml:space="preserve">October 2010 </w:t>
      </w:r>
      <w:r w:rsidR="007B6F51">
        <w:t>–</w:t>
      </w:r>
      <w:r>
        <w:t xml:space="preserve"> </w:t>
      </w:r>
      <w:r w:rsidR="00735BBF">
        <w:t>April 2020</w:t>
      </w:r>
    </w:p>
    <w:p w14:paraId="479492F6" w14:textId="77777777" w:rsidR="007B6F51" w:rsidRDefault="007B6F51" w:rsidP="00CC53CA">
      <w:pPr>
        <w:pStyle w:val="ListBullet"/>
        <w:numPr>
          <w:ilvl w:val="0"/>
          <w:numId w:val="24"/>
        </w:numPr>
        <w:rPr>
          <w:b/>
        </w:rPr>
      </w:pPr>
      <w:r w:rsidRPr="007B6F51">
        <w:rPr>
          <w:b/>
        </w:rPr>
        <w:t>QA (Quantitative Analytics)</w:t>
      </w:r>
    </w:p>
    <w:p w14:paraId="29D6C075" w14:textId="77777777" w:rsidR="00516699" w:rsidRPr="00516699" w:rsidRDefault="00516699" w:rsidP="00516699">
      <w:pPr>
        <w:pStyle w:val="ListBullet"/>
        <w:numPr>
          <w:ilvl w:val="2"/>
          <w:numId w:val="24"/>
        </w:numPr>
      </w:pPr>
      <w:r w:rsidRPr="00516699">
        <w:t xml:space="preserve">Experience querying large datasets from SAP HANA tables and calculation views </w:t>
      </w:r>
      <w:r w:rsidR="000854E8">
        <w:t>to develop reports and dashboards  in</w:t>
      </w:r>
      <w:r>
        <w:t xml:space="preserve"> </w:t>
      </w:r>
      <w:r w:rsidRPr="00516699">
        <w:t>Tableau 2019.1 version</w:t>
      </w:r>
      <w:r>
        <w:t xml:space="preserve">. </w:t>
      </w:r>
    </w:p>
    <w:p w14:paraId="2EA22138" w14:textId="77777777" w:rsidR="00516699" w:rsidRPr="00516699" w:rsidRDefault="00516699" w:rsidP="00516699">
      <w:pPr>
        <w:pStyle w:val="ListBullet"/>
        <w:numPr>
          <w:ilvl w:val="2"/>
          <w:numId w:val="24"/>
        </w:numPr>
      </w:pPr>
      <w:r w:rsidRPr="00516699">
        <w:t>Design, develop, and process requirements to provide TABLEAU reporting and visualization deliverables created from multi-server and multi-tier environments</w:t>
      </w:r>
      <w:r>
        <w:t xml:space="preserve"> by creating custom SQL coding.</w:t>
      </w:r>
    </w:p>
    <w:p w14:paraId="1CE13D95" w14:textId="77777777" w:rsidR="006270A9" w:rsidRDefault="00857F03" w:rsidP="00030595">
      <w:pPr>
        <w:pStyle w:val="ListBullet"/>
        <w:numPr>
          <w:ilvl w:val="2"/>
          <w:numId w:val="24"/>
        </w:numPr>
      </w:pPr>
      <w:r>
        <w:t>Provide production</w:t>
      </w:r>
      <w:r w:rsidR="00D82B22">
        <w:t xml:space="preserve"> support of mass market premise data coded using Base </w:t>
      </w:r>
      <w:r w:rsidR="006C43EE">
        <w:t>SAS</w:t>
      </w:r>
      <w:r w:rsidR="00A761CB">
        <w:t xml:space="preserve"> and files transport to Oracle server for </w:t>
      </w:r>
      <w:r w:rsidR="00D82B22">
        <w:t xml:space="preserve">daily usage in applications such as </w:t>
      </w:r>
      <w:r w:rsidR="006C43EE">
        <w:t xml:space="preserve">regulatory, </w:t>
      </w:r>
      <w:r>
        <w:t>financial, revenue</w:t>
      </w:r>
      <w:r w:rsidR="00A761CB">
        <w:t xml:space="preserve"> billing and market operation.</w:t>
      </w:r>
    </w:p>
    <w:p w14:paraId="0804479D" w14:textId="77777777" w:rsidR="00A761CB" w:rsidRDefault="00B0070B" w:rsidP="00030595">
      <w:pPr>
        <w:pStyle w:val="ListBullet"/>
        <w:numPr>
          <w:ilvl w:val="2"/>
          <w:numId w:val="24"/>
        </w:numPr>
      </w:pPr>
      <w:r>
        <w:t>Created external files from SAP BW data using Base SAS; used SQL coding to reduce the complexity of the data transformation.</w:t>
      </w:r>
      <w:r w:rsidR="00380602">
        <w:t xml:space="preserve"> </w:t>
      </w:r>
      <w:r w:rsidR="007C54F6">
        <w:t xml:space="preserve"> </w:t>
      </w:r>
    </w:p>
    <w:p w14:paraId="273BF447" w14:textId="77777777" w:rsidR="003F7043" w:rsidRDefault="003F7043" w:rsidP="00030595">
      <w:pPr>
        <w:pStyle w:val="ListBullet"/>
        <w:numPr>
          <w:ilvl w:val="2"/>
          <w:numId w:val="24"/>
        </w:numPr>
      </w:pPr>
      <w:r>
        <w:t xml:space="preserve">Use SAP (Systems, Applications, and Products) transactions extensively to validate </w:t>
      </w:r>
      <w:r w:rsidR="00380602">
        <w:t xml:space="preserve">SAP </w:t>
      </w:r>
      <w:r>
        <w:t xml:space="preserve">BW (Business Warehouse) data sent to external files. </w:t>
      </w:r>
    </w:p>
    <w:p w14:paraId="42172202" w14:textId="77777777" w:rsidR="005F6CF7" w:rsidRPr="005F6CF7" w:rsidRDefault="005F6CF7" w:rsidP="00CC53CA">
      <w:pPr>
        <w:pStyle w:val="ListBullet"/>
        <w:numPr>
          <w:ilvl w:val="0"/>
          <w:numId w:val="24"/>
        </w:numPr>
        <w:rPr>
          <w:b/>
        </w:rPr>
      </w:pPr>
      <w:r w:rsidRPr="005F6CF7">
        <w:rPr>
          <w:b/>
        </w:rPr>
        <w:t>CIS (Customer Information System)</w:t>
      </w:r>
    </w:p>
    <w:p w14:paraId="0C8074E1" w14:textId="77777777" w:rsidR="005F6CF7" w:rsidRDefault="008F122B" w:rsidP="00CC53CA">
      <w:pPr>
        <w:pStyle w:val="ListBullet"/>
        <w:numPr>
          <w:ilvl w:val="2"/>
          <w:numId w:val="24"/>
        </w:numPr>
      </w:pPr>
      <w:r>
        <w:t xml:space="preserve">Extracted CIS data via </w:t>
      </w:r>
      <w:r w:rsidR="00857F03">
        <w:t xml:space="preserve">BASE </w:t>
      </w:r>
      <w:r>
        <w:t xml:space="preserve">SAS </w:t>
      </w:r>
      <w:r w:rsidR="00857F03">
        <w:t xml:space="preserve">to </w:t>
      </w:r>
      <w:r>
        <w:t xml:space="preserve">create and deploy millions of records to multi-platforms i.e. </w:t>
      </w:r>
    </w:p>
    <w:p w14:paraId="3710A086" w14:textId="77777777" w:rsidR="008F122B" w:rsidRDefault="008F122B" w:rsidP="00CC53CA">
      <w:pPr>
        <w:pStyle w:val="ListBullet"/>
        <w:numPr>
          <w:ilvl w:val="0"/>
          <w:numId w:val="0"/>
        </w:numPr>
        <w:ind w:left="1080"/>
      </w:pPr>
      <w:r>
        <w:t>HANA and QA (Quantitative Analy</w:t>
      </w:r>
      <w:r w:rsidR="001315F3">
        <w:t>tics</w:t>
      </w:r>
      <w:r>
        <w:t>).</w:t>
      </w:r>
    </w:p>
    <w:p w14:paraId="13EB04C8" w14:textId="77777777" w:rsidR="005F6CF7" w:rsidRDefault="00B0070B" w:rsidP="00CC53CA">
      <w:pPr>
        <w:pStyle w:val="ListBullet"/>
        <w:numPr>
          <w:ilvl w:val="2"/>
          <w:numId w:val="24"/>
        </w:numPr>
      </w:pPr>
      <w:r>
        <w:t>Develop DB2 programs to process mass market transactions required MQ series processing.</w:t>
      </w:r>
    </w:p>
    <w:p w14:paraId="3A2326CD" w14:textId="77777777" w:rsidR="008F122B" w:rsidRDefault="008F122B" w:rsidP="009708BA">
      <w:pPr>
        <w:pStyle w:val="ListBullet"/>
        <w:numPr>
          <w:ilvl w:val="2"/>
          <w:numId w:val="24"/>
        </w:numPr>
      </w:pPr>
      <w:r>
        <w:t xml:space="preserve">Transformed Easytrieve mainframe application used for engineering reliability reporting of all </w:t>
      </w:r>
      <w:r w:rsidR="00CC53CA">
        <w:t>the power</w:t>
      </w:r>
      <w:r>
        <w:t xml:space="preserve"> failures on the electrical infrastructure was created using </w:t>
      </w:r>
      <w:r w:rsidR="00D87DA7">
        <w:t>Base SAS</w:t>
      </w:r>
      <w:r>
        <w:t xml:space="preserve"> to replicate the reports.</w:t>
      </w:r>
    </w:p>
    <w:p w14:paraId="71945E83" w14:textId="77777777" w:rsidR="005F6CF7" w:rsidRPr="005F6CF7" w:rsidRDefault="005F6CF7" w:rsidP="00CC53CA">
      <w:pPr>
        <w:pStyle w:val="ListBullet"/>
        <w:numPr>
          <w:ilvl w:val="0"/>
          <w:numId w:val="24"/>
        </w:numPr>
        <w:rPr>
          <w:b/>
        </w:rPr>
      </w:pPr>
      <w:r>
        <w:rPr>
          <w:b/>
        </w:rPr>
        <w:t>OAS (Outage Analysis System)</w:t>
      </w:r>
    </w:p>
    <w:p w14:paraId="63FAB1D6" w14:textId="77777777" w:rsidR="005F6CF7" w:rsidRDefault="0091561D" w:rsidP="00CC53CA">
      <w:pPr>
        <w:pStyle w:val="ListBullet"/>
        <w:numPr>
          <w:ilvl w:val="2"/>
          <w:numId w:val="24"/>
        </w:numPr>
      </w:pPr>
      <w:r>
        <w:t xml:space="preserve">Develop the procedure, coded, tested and implemented the process into the production </w:t>
      </w:r>
      <w:r w:rsidR="006C43EE">
        <w:t xml:space="preserve">CIS </w:t>
      </w:r>
    </w:p>
    <w:p w14:paraId="23854E76" w14:textId="77777777" w:rsidR="005F6CF7" w:rsidRDefault="005F6CF7" w:rsidP="00CC53CA">
      <w:pPr>
        <w:pStyle w:val="ListBullet"/>
        <w:numPr>
          <w:ilvl w:val="0"/>
          <w:numId w:val="0"/>
        </w:numPr>
        <w:ind w:left="1080"/>
      </w:pPr>
      <w:r>
        <w:lastRenderedPageBreak/>
        <w:t>C</w:t>
      </w:r>
      <w:r w:rsidR="006C43EE">
        <w:t xml:space="preserve">ustomer Information </w:t>
      </w:r>
      <w:r w:rsidR="0091561D">
        <w:t xml:space="preserve">System) that disallowed access and execution of </w:t>
      </w:r>
      <w:r w:rsidR="006C43EE">
        <w:t>OAS (Outage A</w:t>
      </w:r>
      <w:r w:rsidR="0091561D">
        <w:t xml:space="preserve">nalysis </w:t>
      </w:r>
    </w:p>
    <w:p w14:paraId="4C1FD80A" w14:textId="77777777" w:rsidR="006C43EE" w:rsidRDefault="0091561D" w:rsidP="00CC53CA">
      <w:pPr>
        <w:pStyle w:val="ListBullet"/>
        <w:numPr>
          <w:ilvl w:val="0"/>
          <w:numId w:val="0"/>
        </w:numPr>
        <w:ind w:left="1080"/>
      </w:pPr>
      <w:r>
        <w:t>System) transactions and allow the CIS application to execute without any</w:t>
      </w:r>
      <w:r w:rsidR="00AC07A7">
        <w:t xml:space="preserve"> ABENDS and/</w:t>
      </w:r>
      <w:r>
        <w:t>or downtime for</w:t>
      </w:r>
      <w:r w:rsidR="00AC07A7">
        <w:t xml:space="preserve"> </w:t>
      </w:r>
      <w:r>
        <w:t xml:space="preserve">the clients. The results were huge success and </w:t>
      </w:r>
      <w:r w:rsidR="007A415A">
        <w:t>without any</w:t>
      </w:r>
      <w:r>
        <w:t xml:space="preserve"> failure</w:t>
      </w:r>
      <w:r w:rsidR="007A415A">
        <w:t>s</w:t>
      </w:r>
      <w:r>
        <w:t xml:space="preserve">. </w:t>
      </w:r>
    </w:p>
    <w:p w14:paraId="7CAFC2EF" w14:textId="77777777" w:rsidR="00CA4C3B" w:rsidRDefault="00CA4C3B" w:rsidP="00CA4C3B">
      <w:pPr>
        <w:pStyle w:val="Title"/>
      </w:pPr>
      <w:r>
        <w:t xml:space="preserve">Alice P. Jones                                                      </w:t>
      </w:r>
    </w:p>
    <w:p w14:paraId="7DD639B7" w14:textId="77777777" w:rsidR="00CA4C3B" w:rsidRDefault="00CA4C3B" w:rsidP="00CA4C3B">
      <w:r>
        <w:t>Sugar Land, Texas 77498 | 832-875-0067 | </w:t>
      </w:r>
      <w:hyperlink r:id="rId8" w:history="1">
        <w:r w:rsidR="00175A7A" w:rsidRPr="009004C0">
          <w:rPr>
            <w:rStyle w:val="Hyperlink"/>
          </w:rPr>
          <w:t>Priceendeavors@yahoo.com</w:t>
        </w:r>
      </w:hyperlink>
    </w:p>
    <w:p w14:paraId="1E711B17" w14:textId="77777777" w:rsidR="00175A7A" w:rsidRDefault="00175A7A" w:rsidP="00175A7A">
      <w:pPr>
        <w:pStyle w:val="ListBullet"/>
        <w:numPr>
          <w:ilvl w:val="0"/>
          <w:numId w:val="24"/>
        </w:numPr>
        <w:rPr>
          <w:b/>
        </w:rPr>
      </w:pPr>
      <w:r>
        <w:rPr>
          <w:b/>
        </w:rPr>
        <w:t>OAS (Outage Analysis System)</w:t>
      </w:r>
    </w:p>
    <w:p w14:paraId="742913B3" w14:textId="77777777" w:rsidR="00EA08FA" w:rsidRDefault="00EA08FA" w:rsidP="00175A7A">
      <w:pPr>
        <w:pStyle w:val="ListBullet"/>
        <w:numPr>
          <w:ilvl w:val="2"/>
          <w:numId w:val="24"/>
        </w:numPr>
      </w:pPr>
      <w:r>
        <w:t xml:space="preserve">Created the process to successfully convert millions of Outage historical data from the </w:t>
      </w:r>
      <w:r w:rsidR="00175A7A">
        <w:t xml:space="preserve">mainframe </w:t>
      </w:r>
      <w:r w:rsidR="00B226EC">
        <w:t>which was</w:t>
      </w:r>
      <w:r w:rsidR="00175A7A">
        <w:t xml:space="preserve"> incorporated into the dashboard in Focal Point application.</w:t>
      </w:r>
    </w:p>
    <w:p w14:paraId="66E5ABC4" w14:textId="77777777" w:rsidR="00EA08FA" w:rsidRDefault="00EA08FA" w:rsidP="00EA08FA">
      <w:pPr>
        <w:pStyle w:val="ListBullet"/>
        <w:numPr>
          <w:ilvl w:val="0"/>
          <w:numId w:val="0"/>
        </w:numPr>
        <w:ind w:left="216" w:hanging="216"/>
      </w:pPr>
      <w:r>
        <w:t>All historical outage data</w:t>
      </w:r>
      <w:r w:rsidR="00175A7A">
        <w:t xml:space="preserve"> w</w:t>
      </w:r>
      <w:r>
        <w:t>as successfully implemented.</w:t>
      </w:r>
    </w:p>
    <w:p w14:paraId="13FB7438" w14:textId="77777777" w:rsidR="006270A9" w:rsidRDefault="00A423D2">
      <w:pPr>
        <w:pStyle w:val="Heading2"/>
      </w:pPr>
      <w:r>
        <w:t>Senior Analyst/Developer</w:t>
      </w:r>
      <w:r w:rsidR="009D5933">
        <w:t> | </w:t>
      </w:r>
      <w:r>
        <w:t>pinnacle Systems</w:t>
      </w:r>
      <w:r w:rsidR="009D5933">
        <w:t> | </w:t>
      </w:r>
      <w:r>
        <w:t>March 2010 – October 2010</w:t>
      </w:r>
    </w:p>
    <w:p w14:paraId="30A63F0B" w14:textId="77777777" w:rsidR="00EA08FA" w:rsidRPr="00EA08FA" w:rsidRDefault="00EA08FA" w:rsidP="00175A7A">
      <w:pPr>
        <w:pStyle w:val="ListBullet"/>
        <w:numPr>
          <w:ilvl w:val="0"/>
          <w:numId w:val="26"/>
        </w:numPr>
        <w:rPr>
          <w:b/>
        </w:rPr>
      </w:pPr>
      <w:r w:rsidRPr="00EA08FA">
        <w:rPr>
          <w:b/>
        </w:rPr>
        <w:t>Medicare Project</w:t>
      </w:r>
    </w:p>
    <w:p w14:paraId="74CD5366" w14:textId="77777777" w:rsidR="00175A7A" w:rsidRDefault="00A423D2" w:rsidP="00E81A79">
      <w:pPr>
        <w:pStyle w:val="ListBullet"/>
        <w:numPr>
          <w:ilvl w:val="2"/>
          <w:numId w:val="32"/>
        </w:numPr>
      </w:pPr>
      <w:r>
        <w:t>Assisted in the continuous</w:t>
      </w:r>
      <w:r w:rsidR="00A54935">
        <w:t xml:space="preserve"> application technical support of a Medicare</w:t>
      </w:r>
      <w:r w:rsidR="00175A7A">
        <w:t xml:space="preserve"> programs</w:t>
      </w:r>
      <w:r w:rsidR="007A415A">
        <w:t>.</w:t>
      </w:r>
      <w:r w:rsidR="00A54935">
        <w:t xml:space="preserve">  Began the</w:t>
      </w:r>
    </w:p>
    <w:p w14:paraId="0405580F" w14:textId="77777777" w:rsidR="001B29CF" w:rsidRDefault="00A54935" w:rsidP="00E81A79">
      <w:pPr>
        <w:pStyle w:val="ListBullet"/>
        <w:numPr>
          <w:ilvl w:val="0"/>
          <w:numId w:val="0"/>
        </w:numPr>
        <w:ind w:left="1080"/>
      </w:pPr>
      <w:r>
        <w:t>development of an application to comply with government regulations for each medical plan.</w:t>
      </w:r>
    </w:p>
    <w:p w14:paraId="5C0FEF6B" w14:textId="77777777" w:rsidR="00A54935" w:rsidRDefault="00A54935" w:rsidP="00A54935">
      <w:pPr>
        <w:pStyle w:val="Heading2"/>
      </w:pPr>
      <w:r>
        <w:t>Senior Anaylst/Developer | Centerpoint Energy | August 1994 – December 2008</w:t>
      </w:r>
    </w:p>
    <w:p w14:paraId="6A60D002" w14:textId="77777777" w:rsidR="007B6F51" w:rsidRPr="00EA08FA" w:rsidRDefault="007B6F51" w:rsidP="00175A7A">
      <w:pPr>
        <w:pStyle w:val="ListBullet"/>
        <w:numPr>
          <w:ilvl w:val="0"/>
          <w:numId w:val="27"/>
        </w:numPr>
        <w:rPr>
          <w:b/>
        </w:rPr>
      </w:pPr>
      <w:r w:rsidRPr="00EA08FA">
        <w:rPr>
          <w:b/>
        </w:rPr>
        <w:t xml:space="preserve">CIS (Customer Information System) </w:t>
      </w:r>
    </w:p>
    <w:p w14:paraId="1F18CB66" w14:textId="77777777" w:rsidR="00A54935" w:rsidRDefault="00A54935" w:rsidP="00944272">
      <w:pPr>
        <w:pStyle w:val="ListBullet"/>
        <w:numPr>
          <w:ilvl w:val="2"/>
          <w:numId w:val="27"/>
        </w:numPr>
      </w:pPr>
      <w:r>
        <w:t xml:space="preserve">Created </w:t>
      </w:r>
      <w:r w:rsidR="009D21C5">
        <w:t xml:space="preserve">and coded </w:t>
      </w:r>
      <w:r>
        <w:t>EDI (Electronic Data Interchange) within CIS (Customer Information System) to comply</w:t>
      </w:r>
      <w:r w:rsidR="00D82B22">
        <w:t xml:space="preserve"> </w:t>
      </w:r>
      <w:r>
        <w:t xml:space="preserve">with the new deregulation </w:t>
      </w:r>
      <w:r w:rsidR="009D21C5">
        <w:t xml:space="preserve">ERCOT </w:t>
      </w:r>
      <w:r>
        <w:t>TX Set transactions, replaced by TMH.</w:t>
      </w:r>
    </w:p>
    <w:p w14:paraId="153FC666" w14:textId="77777777" w:rsidR="00A54935" w:rsidRDefault="009D21C5" w:rsidP="00F2084C">
      <w:pPr>
        <w:pStyle w:val="ListBullet"/>
        <w:numPr>
          <w:ilvl w:val="2"/>
          <w:numId w:val="27"/>
        </w:numPr>
      </w:pPr>
      <w:r>
        <w:t xml:space="preserve">Designed and coded the </w:t>
      </w:r>
      <w:r w:rsidR="00826B45">
        <w:t>process for data edit checks to r</w:t>
      </w:r>
      <w:r w:rsidR="00A54935">
        <w:t xml:space="preserve">educe the number </w:t>
      </w:r>
      <w:r w:rsidR="00632BBC">
        <w:t xml:space="preserve">of </w:t>
      </w:r>
      <w:r>
        <w:t xml:space="preserve">ERCOT </w:t>
      </w:r>
      <w:r w:rsidR="00632BBC">
        <w:t>TX</w:t>
      </w:r>
      <w:r w:rsidR="00A54935">
        <w:t xml:space="preserve"> Set</w:t>
      </w:r>
      <w:r>
        <w:t xml:space="preserve"> market transactions failures</w:t>
      </w:r>
      <w:r w:rsidR="00A54935">
        <w:t>.</w:t>
      </w:r>
    </w:p>
    <w:p w14:paraId="4AAAEF53" w14:textId="77777777" w:rsidR="00A54935" w:rsidRDefault="00632BBC" w:rsidP="00EE43AB">
      <w:pPr>
        <w:pStyle w:val="ListBullet"/>
        <w:numPr>
          <w:ilvl w:val="2"/>
          <w:numId w:val="27"/>
        </w:numPr>
      </w:pPr>
      <w:r>
        <w:t xml:space="preserve">Developed new programs in CIS (Customer Information System) to process each </w:t>
      </w:r>
      <w:r w:rsidR="00B0070B">
        <w:t>transaction required</w:t>
      </w:r>
      <w:r>
        <w:t xml:space="preserve"> by the </w:t>
      </w:r>
      <w:r w:rsidR="009D21C5">
        <w:t xml:space="preserve">ERCOT </w:t>
      </w:r>
      <w:r>
        <w:t>TX Set deregulated market.</w:t>
      </w:r>
    </w:p>
    <w:p w14:paraId="1AAC2CCE" w14:textId="77777777" w:rsidR="00632BBC" w:rsidRDefault="00857F03" w:rsidP="00175A7A">
      <w:pPr>
        <w:pStyle w:val="ListBullet"/>
        <w:numPr>
          <w:ilvl w:val="2"/>
          <w:numId w:val="27"/>
        </w:numPr>
      </w:pPr>
      <w:r>
        <w:t>Used Base</w:t>
      </w:r>
      <w:r w:rsidR="009D21C5">
        <w:t xml:space="preserve"> </w:t>
      </w:r>
      <w:r w:rsidR="00632BBC">
        <w:t xml:space="preserve">SAS on mainframe for debugging the </w:t>
      </w:r>
      <w:r>
        <w:t>EDI and</w:t>
      </w:r>
      <w:r w:rsidR="009D21C5">
        <w:t xml:space="preserve"> </w:t>
      </w:r>
      <w:r w:rsidR="00B226EC">
        <w:t xml:space="preserve">ERCOT TX SET </w:t>
      </w:r>
      <w:r w:rsidR="00632BBC">
        <w:t>transactions</w:t>
      </w:r>
      <w:r w:rsidR="001315F3">
        <w:t xml:space="preserve"> and large volume to CIS data</w:t>
      </w:r>
      <w:r w:rsidR="00632BBC">
        <w:t>.</w:t>
      </w:r>
    </w:p>
    <w:p w14:paraId="5A3F92A8" w14:textId="77777777" w:rsidR="00857F03" w:rsidRDefault="00B226EC" w:rsidP="00175A7A">
      <w:pPr>
        <w:pStyle w:val="ListBullet"/>
        <w:numPr>
          <w:ilvl w:val="2"/>
          <w:numId w:val="27"/>
        </w:numPr>
      </w:pPr>
      <w:r>
        <w:t xml:space="preserve">Coded and maintain </w:t>
      </w:r>
      <w:r w:rsidR="00857F03">
        <w:t xml:space="preserve">DB2 programs for </w:t>
      </w:r>
      <w:r>
        <w:t>all TX SET market transactions.</w:t>
      </w:r>
      <w:r w:rsidR="00857F03">
        <w:t xml:space="preserve"> </w:t>
      </w:r>
    </w:p>
    <w:p w14:paraId="53EA1D3C" w14:textId="77777777" w:rsidR="00EA08FA" w:rsidRDefault="00EA08FA" w:rsidP="00175A7A">
      <w:pPr>
        <w:pStyle w:val="ListBullet"/>
        <w:numPr>
          <w:ilvl w:val="0"/>
          <w:numId w:val="27"/>
        </w:numPr>
        <w:rPr>
          <w:b/>
        </w:rPr>
      </w:pPr>
      <w:r w:rsidRPr="00EA08FA">
        <w:rPr>
          <w:b/>
        </w:rPr>
        <w:t xml:space="preserve"> AVLP (Annual Validation Load Profile)</w:t>
      </w:r>
    </w:p>
    <w:p w14:paraId="57705758" w14:textId="77777777" w:rsidR="00EA08FA" w:rsidRPr="007A415A" w:rsidRDefault="009D21C5" w:rsidP="00175A7A">
      <w:pPr>
        <w:pStyle w:val="ListBullet"/>
        <w:numPr>
          <w:ilvl w:val="2"/>
          <w:numId w:val="27"/>
        </w:numPr>
      </w:pPr>
      <w:r>
        <w:t>Designed and c</w:t>
      </w:r>
      <w:r w:rsidR="00EA08FA" w:rsidRPr="007A415A">
        <w:t>reate</w:t>
      </w:r>
      <w:r>
        <w:t xml:space="preserve">d </w:t>
      </w:r>
      <w:r w:rsidR="00EA08FA" w:rsidRPr="007A415A">
        <w:t>the process to comply</w:t>
      </w:r>
      <w:r>
        <w:t xml:space="preserve"> </w:t>
      </w:r>
      <w:r w:rsidR="00857F03">
        <w:t xml:space="preserve">with </w:t>
      </w:r>
      <w:r w:rsidR="00857F03" w:rsidRPr="007A415A">
        <w:t>the</w:t>
      </w:r>
      <w:r w:rsidR="00EA08FA" w:rsidRPr="007A415A">
        <w:t xml:space="preserve"> </w:t>
      </w:r>
      <w:r w:rsidR="00CC53CA">
        <w:t>de</w:t>
      </w:r>
      <w:r w:rsidR="00E738C5">
        <w:t>re</w:t>
      </w:r>
      <w:r w:rsidR="00CC53CA">
        <w:t>gulation</w:t>
      </w:r>
      <w:r>
        <w:t xml:space="preserve"> </w:t>
      </w:r>
      <w:r w:rsidR="00E81A79">
        <w:t xml:space="preserve">rules to provide </w:t>
      </w:r>
      <w:r>
        <w:t xml:space="preserve">CIS </w:t>
      </w:r>
      <w:r w:rsidR="00E81A79">
        <w:t>Mass Market data</w:t>
      </w:r>
      <w:r w:rsidR="00E738C5">
        <w:t xml:space="preserve"> </w:t>
      </w:r>
      <w:r>
        <w:t xml:space="preserve">requirements for </w:t>
      </w:r>
      <w:r w:rsidR="00E738C5">
        <w:t>annual</w:t>
      </w:r>
      <w:r>
        <w:t xml:space="preserve"> load profile </w:t>
      </w:r>
      <w:r w:rsidR="00B226EC">
        <w:t xml:space="preserve">of </w:t>
      </w:r>
      <w:r w:rsidR="00857F03">
        <w:t>ERCOT TX</w:t>
      </w:r>
      <w:r w:rsidR="00E738C5">
        <w:t xml:space="preserve"> SET transactions.</w:t>
      </w:r>
    </w:p>
    <w:p w14:paraId="0BD3AEED" w14:textId="77777777" w:rsidR="007B6F51" w:rsidRPr="007B6F51" w:rsidRDefault="00175A7A" w:rsidP="00175A7A">
      <w:pPr>
        <w:pStyle w:val="ListBullet"/>
        <w:numPr>
          <w:ilvl w:val="0"/>
          <w:numId w:val="27"/>
        </w:numPr>
        <w:rPr>
          <w:b/>
        </w:rPr>
      </w:pPr>
      <w:r>
        <w:rPr>
          <w:b/>
        </w:rPr>
        <w:t xml:space="preserve"> A</w:t>
      </w:r>
      <w:r w:rsidR="007B6F51" w:rsidRPr="007B6F51">
        <w:rPr>
          <w:b/>
        </w:rPr>
        <w:t>VDS (Automated Vehicle Dispatch System)</w:t>
      </w:r>
    </w:p>
    <w:p w14:paraId="52EA7969" w14:textId="77777777" w:rsidR="007B6F51" w:rsidRDefault="00632BBC" w:rsidP="00175A7A">
      <w:pPr>
        <w:pStyle w:val="ListBullet"/>
        <w:numPr>
          <w:ilvl w:val="2"/>
          <w:numId w:val="27"/>
        </w:numPr>
      </w:pPr>
      <w:r>
        <w:t xml:space="preserve">Performed maintain on </w:t>
      </w:r>
      <w:r w:rsidR="00504B4C">
        <w:t xml:space="preserve">Visual Basic application used </w:t>
      </w:r>
      <w:r w:rsidR="00EA2E44">
        <w:t xml:space="preserve">to </w:t>
      </w:r>
      <w:r w:rsidR="00504B4C">
        <w:t xml:space="preserve">monitor </w:t>
      </w:r>
      <w:r w:rsidR="00EA2E44">
        <w:t>the usage</w:t>
      </w:r>
      <w:r w:rsidR="00504B4C">
        <w:t>s</w:t>
      </w:r>
      <w:r w:rsidR="00EA2E44">
        <w:t xml:space="preserve"> of company </w:t>
      </w:r>
    </w:p>
    <w:p w14:paraId="08409DA5" w14:textId="77777777" w:rsidR="00632BBC" w:rsidRDefault="007B6F51" w:rsidP="00175A7A">
      <w:pPr>
        <w:pStyle w:val="ListBullet"/>
        <w:numPr>
          <w:ilvl w:val="2"/>
          <w:numId w:val="27"/>
        </w:numPr>
      </w:pPr>
      <w:r>
        <w:t>o</w:t>
      </w:r>
      <w:r w:rsidR="00EA2E44">
        <w:t>wned cars by employee</w:t>
      </w:r>
      <w:r w:rsidR="00504B4C">
        <w:t>.</w:t>
      </w:r>
    </w:p>
    <w:p w14:paraId="31EC7705" w14:textId="77777777" w:rsidR="007B6F51" w:rsidRDefault="007B6F51" w:rsidP="00175A7A">
      <w:pPr>
        <w:pStyle w:val="ListBullet"/>
        <w:numPr>
          <w:ilvl w:val="0"/>
          <w:numId w:val="27"/>
        </w:numPr>
        <w:rPr>
          <w:b/>
        </w:rPr>
      </w:pPr>
      <w:r w:rsidRPr="007B6F51">
        <w:rPr>
          <w:b/>
        </w:rPr>
        <w:t>STL (Street Lights)</w:t>
      </w:r>
    </w:p>
    <w:p w14:paraId="579EB782" w14:textId="77777777" w:rsidR="00504B4C" w:rsidRPr="00EA08FA" w:rsidRDefault="00504B4C" w:rsidP="00175A7A">
      <w:pPr>
        <w:pStyle w:val="ListBullet"/>
        <w:numPr>
          <w:ilvl w:val="2"/>
          <w:numId w:val="27"/>
        </w:numPr>
      </w:pPr>
      <w:r w:rsidRPr="00EA08FA">
        <w:t>Maintain and provided technical su</w:t>
      </w:r>
      <w:r w:rsidR="00175A7A">
        <w:t xml:space="preserve">pport of installations, removal, and maintenance of street lights within the Center Point </w:t>
      </w:r>
      <w:r w:rsidR="004D7961">
        <w:t>territory which included the creation of invoices that were processed within SAP application and CIS application were updated with completed response.</w:t>
      </w:r>
    </w:p>
    <w:p w14:paraId="7EF2D502" w14:textId="77777777" w:rsidR="00CC53CA" w:rsidRDefault="00CC53CA" w:rsidP="00175A7A">
      <w:pPr>
        <w:pStyle w:val="ListBullet"/>
        <w:numPr>
          <w:ilvl w:val="0"/>
          <w:numId w:val="27"/>
        </w:numPr>
        <w:rPr>
          <w:b/>
          <w:color w:val="auto"/>
        </w:rPr>
      </w:pPr>
      <w:r>
        <w:rPr>
          <w:b/>
          <w:color w:val="auto"/>
        </w:rPr>
        <w:t>TTR (Tree Trimming)</w:t>
      </w:r>
    </w:p>
    <w:p w14:paraId="44E2A550" w14:textId="77777777" w:rsidR="004D7961" w:rsidRDefault="004D7961" w:rsidP="00E35819">
      <w:pPr>
        <w:pStyle w:val="ListBullet"/>
        <w:numPr>
          <w:ilvl w:val="2"/>
          <w:numId w:val="29"/>
        </w:numPr>
        <w:rPr>
          <w:color w:val="auto"/>
        </w:rPr>
      </w:pPr>
      <w:r w:rsidRPr="004D7961">
        <w:rPr>
          <w:color w:val="auto"/>
        </w:rPr>
        <w:t xml:space="preserve">Supported the technical requirement to ensure all work orders were processed and forward to an </w:t>
      </w:r>
      <w:r w:rsidR="00E35819">
        <w:rPr>
          <w:color w:val="auto"/>
        </w:rPr>
        <w:t>ex</w:t>
      </w:r>
      <w:r w:rsidRPr="004D7961">
        <w:rPr>
          <w:color w:val="auto"/>
        </w:rPr>
        <w:t>ternal application and completed within CIS application</w:t>
      </w:r>
      <w:r w:rsidR="00B226EC">
        <w:rPr>
          <w:color w:val="auto"/>
        </w:rPr>
        <w:t xml:space="preserve"> and sent to SAP.</w:t>
      </w:r>
    </w:p>
    <w:sectPr w:rsidR="004D7961" w:rsidSect="00617B26">
      <w:footerReference w:type="default" r:id="rId9"/>
      <w:pgSz w:w="12240" w:h="15840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C5B41A" w14:textId="77777777" w:rsidR="00C06352" w:rsidRDefault="00C06352">
      <w:pPr>
        <w:spacing w:after="0"/>
      </w:pPr>
      <w:r>
        <w:separator/>
      </w:r>
    </w:p>
  </w:endnote>
  <w:endnote w:type="continuationSeparator" w:id="0">
    <w:p w14:paraId="512A35C6" w14:textId="77777777" w:rsidR="00C06352" w:rsidRDefault="00C0635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0FB737" w14:textId="77777777" w:rsidR="006270A9" w:rsidRDefault="009D5933">
    <w:pPr>
      <w:pStyle w:val="Footer"/>
    </w:pPr>
    <w:r>
      <w:t xml:space="preserve">Page </w:t>
    </w:r>
    <w:r w:rsidR="000F5651">
      <w:fldChar w:fldCharType="begin"/>
    </w:r>
    <w:r>
      <w:instrText xml:space="preserve"> PAGE   \* MERGEFORMAT </w:instrText>
    </w:r>
    <w:r w:rsidR="000F5651">
      <w:fldChar w:fldCharType="separate"/>
    </w:r>
    <w:r w:rsidR="0064000D">
      <w:rPr>
        <w:noProof/>
      </w:rPr>
      <w:t>2</w:t>
    </w:r>
    <w:r w:rsidR="000F5651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ECC401" w14:textId="77777777" w:rsidR="00C06352" w:rsidRDefault="00C06352">
      <w:pPr>
        <w:spacing w:after="0"/>
      </w:pPr>
      <w:r>
        <w:separator/>
      </w:r>
    </w:p>
  </w:footnote>
  <w:footnote w:type="continuationSeparator" w:id="0">
    <w:p w14:paraId="4E5E89EE" w14:textId="77777777" w:rsidR="00C06352" w:rsidRDefault="00C0635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968194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1411DB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159115F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1C2E3AA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2EB626C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F4133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13426C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43432D1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4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6713043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7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8" w15:restartNumberingAfterBreak="0">
    <w:nsid w:val="74ED722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6"/>
  </w:num>
  <w:num w:numId="15">
    <w:abstractNumId w:val="23"/>
  </w:num>
  <w:num w:numId="16">
    <w:abstractNumId w:val="12"/>
  </w:num>
  <w:num w:numId="17">
    <w:abstractNumId w:val="20"/>
  </w:num>
  <w:num w:numId="18">
    <w:abstractNumId w:val="10"/>
  </w:num>
  <w:num w:numId="19">
    <w:abstractNumId w:val="27"/>
  </w:num>
  <w:num w:numId="20">
    <w:abstractNumId w:val="24"/>
  </w:num>
  <w:num w:numId="21">
    <w:abstractNumId w:val="11"/>
  </w:num>
  <w:num w:numId="22">
    <w:abstractNumId w:val="18"/>
  </w:num>
  <w:num w:numId="23">
    <w:abstractNumId w:val="26"/>
  </w:num>
  <w:num w:numId="24">
    <w:abstractNumId w:val="28"/>
  </w:num>
  <w:num w:numId="25">
    <w:abstractNumId w:val="17"/>
  </w:num>
  <w:num w:numId="26">
    <w:abstractNumId w:val="13"/>
  </w:num>
  <w:num w:numId="27">
    <w:abstractNumId w:val="22"/>
  </w:num>
  <w:num w:numId="28">
    <w:abstractNumId w:val="14"/>
  </w:num>
  <w:num w:numId="29">
    <w:abstractNumId w:val="15"/>
  </w:num>
  <w:num w:numId="30">
    <w:abstractNumId w:val="21"/>
  </w:num>
  <w:num w:numId="31">
    <w:abstractNumId w:val="25"/>
  </w:num>
  <w:num w:numId="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7763"/>
    <w:rsid w:val="000854E8"/>
    <w:rsid w:val="000A4F59"/>
    <w:rsid w:val="000F172E"/>
    <w:rsid w:val="000F5651"/>
    <w:rsid w:val="001315F3"/>
    <w:rsid w:val="00141A4C"/>
    <w:rsid w:val="00175A7A"/>
    <w:rsid w:val="001B29CF"/>
    <w:rsid w:val="001C1747"/>
    <w:rsid w:val="0028220F"/>
    <w:rsid w:val="002B1B1D"/>
    <w:rsid w:val="002D3034"/>
    <w:rsid w:val="00356C14"/>
    <w:rsid w:val="00380602"/>
    <w:rsid w:val="003F7043"/>
    <w:rsid w:val="00486D4B"/>
    <w:rsid w:val="004B27A4"/>
    <w:rsid w:val="004D7961"/>
    <w:rsid w:val="00504B4C"/>
    <w:rsid w:val="00514607"/>
    <w:rsid w:val="00516699"/>
    <w:rsid w:val="005F6CF7"/>
    <w:rsid w:val="00617B26"/>
    <w:rsid w:val="006270A9"/>
    <w:rsid w:val="00632BBC"/>
    <w:rsid w:val="0064000D"/>
    <w:rsid w:val="00655D1B"/>
    <w:rsid w:val="00675956"/>
    <w:rsid w:val="00681034"/>
    <w:rsid w:val="006C43EE"/>
    <w:rsid w:val="006D288C"/>
    <w:rsid w:val="00735BBF"/>
    <w:rsid w:val="007A415A"/>
    <w:rsid w:val="007B6F51"/>
    <w:rsid w:val="007C54F6"/>
    <w:rsid w:val="00815906"/>
    <w:rsid w:val="00816216"/>
    <w:rsid w:val="00826B45"/>
    <w:rsid w:val="00857F03"/>
    <w:rsid w:val="0087734B"/>
    <w:rsid w:val="008F122B"/>
    <w:rsid w:val="0091561D"/>
    <w:rsid w:val="009931BE"/>
    <w:rsid w:val="009D21C5"/>
    <w:rsid w:val="009D5933"/>
    <w:rsid w:val="009E7B26"/>
    <w:rsid w:val="00A06D80"/>
    <w:rsid w:val="00A23DEE"/>
    <w:rsid w:val="00A423D2"/>
    <w:rsid w:val="00A54935"/>
    <w:rsid w:val="00A5734F"/>
    <w:rsid w:val="00A761CB"/>
    <w:rsid w:val="00AC07A7"/>
    <w:rsid w:val="00B0070B"/>
    <w:rsid w:val="00B226EC"/>
    <w:rsid w:val="00B45D27"/>
    <w:rsid w:val="00BD768D"/>
    <w:rsid w:val="00C06352"/>
    <w:rsid w:val="00C61F8E"/>
    <w:rsid w:val="00C9097B"/>
    <w:rsid w:val="00CA4C3B"/>
    <w:rsid w:val="00CC53CA"/>
    <w:rsid w:val="00D82B22"/>
    <w:rsid w:val="00D87DA7"/>
    <w:rsid w:val="00DD7888"/>
    <w:rsid w:val="00E35819"/>
    <w:rsid w:val="00E7164E"/>
    <w:rsid w:val="00E738C5"/>
    <w:rsid w:val="00E81A79"/>
    <w:rsid w:val="00E83E4B"/>
    <w:rsid w:val="00EA08FA"/>
    <w:rsid w:val="00EA2E44"/>
    <w:rsid w:val="00F2780F"/>
    <w:rsid w:val="00F56DB8"/>
    <w:rsid w:val="00FE77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20855164"/>
  <w15:docId w15:val="{608AEDCE-17B5-43B4-AD68-8F807B70D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9CF"/>
  </w:style>
  <w:style w:type="paragraph" w:styleId="Heading1">
    <w:name w:val="heading 1"/>
    <w:basedOn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86D4B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486D4B"/>
  </w:style>
  <w:style w:type="paragraph" w:styleId="Footer">
    <w:name w:val="footer"/>
    <w:basedOn w:val="Normal"/>
    <w:link w:val="FooterCh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681034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6D4B"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sid w:val="00486D4B"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486D4B"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486D4B"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86D4B"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unhideWhenUsed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iceendeavors@yahoo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yya%20Jones\AppData\Roaming\Microsoft\Templates\Resume%20(color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5C2DFCD328984C73AE660498D491A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5214E-630D-4C08-9437-4C79F6943013}"/>
      </w:docPartPr>
      <w:docPartBody>
        <w:p w:rsidR="00EB0B35" w:rsidRDefault="00B21EB0">
          <w:pPr>
            <w:pStyle w:val="5C2DFCD328984C73AE660498D491AF7B"/>
          </w:pPr>
          <w:r>
            <w:t>Objective</w:t>
          </w:r>
        </w:p>
      </w:docPartBody>
    </w:docPart>
    <w:docPart>
      <w:docPartPr>
        <w:name w:val="C6A67247716C49428D2C2AEDA3CE8A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AF66A7-D370-4B5F-AB9C-38F5DDF045B2}"/>
      </w:docPartPr>
      <w:docPartBody>
        <w:p w:rsidR="00EB0B35" w:rsidRDefault="00B21EB0">
          <w:pPr>
            <w:pStyle w:val="C6A67247716C49428D2C2AEDA3CE8A13"/>
          </w:pPr>
          <w:r>
            <w:t>Education</w:t>
          </w:r>
        </w:p>
      </w:docPartBody>
    </w:docPart>
    <w:docPart>
      <w:docPartPr>
        <w:name w:val="7151FFA784DB43A292368E5F68BA9C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571C2A-1624-43AF-9375-6D75616D21D8}"/>
      </w:docPartPr>
      <w:docPartBody>
        <w:p w:rsidR="00EB0B35" w:rsidRDefault="00B21EB0">
          <w:pPr>
            <w:pStyle w:val="7151FFA784DB43A292368E5F68BA9C5E"/>
          </w:pPr>
          <w: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7E33"/>
    <w:rsid w:val="00074D90"/>
    <w:rsid w:val="002D1940"/>
    <w:rsid w:val="00985B83"/>
    <w:rsid w:val="00A25672"/>
    <w:rsid w:val="00B21EB0"/>
    <w:rsid w:val="00D35C8A"/>
    <w:rsid w:val="00DA175E"/>
    <w:rsid w:val="00EB0B35"/>
    <w:rsid w:val="00EE41BF"/>
    <w:rsid w:val="00F77E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7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32C98E34B774EB29067B490CE3AE3AE">
    <w:name w:val="C32C98E34B774EB29067B490CE3AE3AE"/>
    <w:rsid w:val="00DA175E"/>
  </w:style>
  <w:style w:type="paragraph" w:customStyle="1" w:styleId="51157D0D1B1944C5B48473C8150C4B10">
    <w:name w:val="51157D0D1B1944C5B48473C8150C4B10"/>
    <w:rsid w:val="00DA175E"/>
  </w:style>
  <w:style w:type="paragraph" w:customStyle="1" w:styleId="E399D5FED84A46B285301F6921FDCE51">
    <w:name w:val="E399D5FED84A46B285301F6921FDCE51"/>
    <w:rsid w:val="00DA175E"/>
  </w:style>
  <w:style w:type="paragraph" w:customStyle="1" w:styleId="320C8BCEA90345458D99447FD5183326">
    <w:name w:val="320C8BCEA90345458D99447FD5183326"/>
    <w:rsid w:val="00DA175E"/>
  </w:style>
  <w:style w:type="paragraph" w:customStyle="1" w:styleId="5C2DFCD328984C73AE660498D491AF7B">
    <w:name w:val="5C2DFCD328984C73AE660498D491AF7B"/>
    <w:rsid w:val="00DA175E"/>
  </w:style>
  <w:style w:type="paragraph" w:customStyle="1" w:styleId="48D0A928A94A4A908DBEE7100E95E832">
    <w:name w:val="48D0A928A94A4A908DBEE7100E95E832"/>
    <w:rsid w:val="00DA175E"/>
  </w:style>
  <w:style w:type="paragraph" w:customStyle="1" w:styleId="C6A67247716C49428D2C2AEDA3CE8A13">
    <w:name w:val="C6A67247716C49428D2C2AEDA3CE8A13"/>
    <w:rsid w:val="00DA175E"/>
  </w:style>
  <w:style w:type="paragraph" w:customStyle="1" w:styleId="E75589EC64AD4154B0D42A9111533999">
    <w:name w:val="E75589EC64AD4154B0D42A9111533999"/>
    <w:rsid w:val="00DA175E"/>
  </w:style>
  <w:style w:type="paragraph" w:customStyle="1" w:styleId="FBEB8219602E4679B1B3D18FA17274FC">
    <w:name w:val="FBEB8219602E4679B1B3D18FA17274FC"/>
    <w:rsid w:val="00DA175E"/>
  </w:style>
  <w:style w:type="paragraph" w:customStyle="1" w:styleId="273441AE13D8459DB97C529B8F606F7F">
    <w:name w:val="273441AE13D8459DB97C529B8F606F7F"/>
    <w:rsid w:val="00DA175E"/>
  </w:style>
  <w:style w:type="paragraph" w:customStyle="1" w:styleId="B0997144F4FB4726981A50931EACF123">
    <w:name w:val="B0997144F4FB4726981A50931EACF123"/>
    <w:rsid w:val="00DA175E"/>
  </w:style>
  <w:style w:type="paragraph" w:customStyle="1" w:styleId="5BE34BE784F948CBAAA2D689E0682DC9">
    <w:name w:val="5BE34BE784F948CBAAA2D689E0682DC9"/>
    <w:rsid w:val="00DA175E"/>
  </w:style>
  <w:style w:type="paragraph" w:customStyle="1" w:styleId="B9D0C428E26F41FBBEBE83575AAD4CF2">
    <w:name w:val="B9D0C428E26F41FBBEBE83575AAD4CF2"/>
    <w:rsid w:val="00DA175E"/>
  </w:style>
  <w:style w:type="paragraph" w:customStyle="1" w:styleId="4DD4FF0141264231A1CEC97D4A9780C7">
    <w:name w:val="4DD4FF0141264231A1CEC97D4A9780C7"/>
    <w:rsid w:val="00DA175E"/>
  </w:style>
  <w:style w:type="paragraph" w:customStyle="1" w:styleId="9EDF48339D044E33A2F5634F22FE7F52">
    <w:name w:val="9EDF48339D044E33A2F5634F22FE7F52"/>
    <w:rsid w:val="00DA175E"/>
  </w:style>
  <w:style w:type="paragraph" w:customStyle="1" w:styleId="BD63733ADEDE43509E663E32295A2946">
    <w:name w:val="BD63733ADEDE43509E663E32295A2946"/>
    <w:rsid w:val="00DA175E"/>
  </w:style>
  <w:style w:type="paragraph" w:customStyle="1" w:styleId="A5AA378EB1A34803AE795FE6BBEFC9E2">
    <w:name w:val="A5AA378EB1A34803AE795FE6BBEFC9E2"/>
    <w:rsid w:val="00DA175E"/>
  </w:style>
  <w:style w:type="paragraph" w:customStyle="1" w:styleId="3E80456A84784ACAB6D9B53F12CA4140">
    <w:name w:val="3E80456A84784ACAB6D9B53F12CA4140"/>
    <w:rsid w:val="00DA175E"/>
  </w:style>
  <w:style w:type="paragraph" w:customStyle="1" w:styleId="CEEACBDDA82149159B14F718ABD63B71">
    <w:name w:val="CEEACBDDA82149159B14F718ABD63B71"/>
    <w:rsid w:val="00DA175E"/>
  </w:style>
  <w:style w:type="paragraph" w:customStyle="1" w:styleId="7E1299CC239249F6B725D04EC3EF39A1">
    <w:name w:val="7E1299CC239249F6B725D04EC3EF39A1"/>
    <w:rsid w:val="00DA175E"/>
  </w:style>
  <w:style w:type="paragraph" w:customStyle="1" w:styleId="A6B3D35E10184A60B5ABA154B82E850E">
    <w:name w:val="A6B3D35E10184A60B5ABA154B82E850E"/>
    <w:rsid w:val="00DA175E"/>
  </w:style>
  <w:style w:type="paragraph" w:customStyle="1" w:styleId="FEA0DA2CADE34F8FB4877B95B9E4E9E5">
    <w:name w:val="FEA0DA2CADE34F8FB4877B95B9E4E9E5"/>
    <w:rsid w:val="00DA175E"/>
  </w:style>
  <w:style w:type="paragraph" w:customStyle="1" w:styleId="C52F61A29F524A3EB442FE5F6561DEDA">
    <w:name w:val="C52F61A29F524A3EB442FE5F6561DEDA"/>
    <w:rsid w:val="00DA175E"/>
  </w:style>
  <w:style w:type="paragraph" w:customStyle="1" w:styleId="6AC4F4D60B744ECC9DF8C69419F9606C">
    <w:name w:val="6AC4F4D60B744ECC9DF8C69419F9606C"/>
    <w:rsid w:val="00DA175E"/>
  </w:style>
  <w:style w:type="paragraph" w:customStyle="1" w:styleId="7151FFA784DB43A292368E5F68BA9C5E">
    <w:name w:val="7151FFA784DB43A292368E5F68BA9C5E"/>
    <w:rsid w:val="00DA175E"/>
  </w:style>
  <w:style w:type="paragraph" w:customStyle="1" w:styleId="4CE06BADE37746EEA643620C6DF63656">
    <w:name w:val="4CE06BADE37746EEA643620C6DF63656"/>
    <w:rsid w:val="00DA175E"/>
  </w:style>
  <w:style w:type="paragraph" w:customStyle="1" w:styleId="BB58C4C145684101BC3F3B2A25E558E3">
    <w:name w:val="BB58C4C145684101BC3F3B2A25E558E3"/>
    <w:rsid w:val="00DA175E"/>
  </w:style>
  <w:style w:type="paragraph" w:customStyle="1" w:styleId="644CE33982C54B879812F4A2C3B95CDB">
    <w:name w:val="644CE33982C54B879812F4A2C3B95CDB"/>
    <w:rsid w:val="00DA175E"/>
  </w:style>
  <w:style w:type="paragraph" w:customStyle="1" w:styleId="55B3F4C04E1943CEA02362E7ED556508">
    <w:name w:val="55B3F4C04E1943CEA02362E7ED556508"/>
    <w:rsid w:val="00DA175E"/>
  </w:style>
  <w:style w:type="paragraph" w:customStyle="1" w:styleId="18637ED5C49D471295684791008371C9">
    <w:name w:val="18637ED5C49D471295684791008371C9"/>
    <w:rsid w:val="00DA175E"/>
  </w:style>
  <w:style w:type="paragraph" w:customStyle="1" w:styleId="31543A67AC7C453F8AA45F547DD24338">
    <w:name w:val="31543A67AC7C453F8AA45F547DD24338"/>
    <w:rsid w:val="00DA175E"/>
  </w:style>
  <w:style w:type="paragraph" w:customStyle="1" w:styleId="826C82A0F39B4EF385CF9EE83679391F">
    <w:name w:val="826C82A0F39B4EF385CF9EE83679391F"/>
    <w:rsid w:val="00DA175E"/>
  </w:style>
  <w:style w:type="paragraph" w:customStyle="1" w:styleId="BF5A55E5EC464190B04E6EED6315CC77">
    <w:name w:val="BF5A55E5EC464190B04E6EED6315CC77"/>
    <w:rsid w:val="00DA175E"/>
  </w:style>
  <w:style w:type="paragraph" w:customStyle="1" w:styleId="5D023EEE60A0439FAD87D8BC94A0E7D5">
    <w:name w:val="5D023EEE60A0439FAD87D8BC94A0E7D5"/>
    <w:rsid w:val="00F77E3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DB7F22-57FA-4F09-A1B0-C22ACE807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 (color)</Template>
  <TotalTime>356</TotalTime>
  <Pages>2</Pages>
  <Words>698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Jones, Alice X</dc:creator>
  <cp:keywords/>
  <cp:lastModifiedBy>Alice Jones</cp:lastModifiedBy>
  <cp:revision>30</cp:revision>
  <cp:lastPrinted>2018-06-20T17:51:00Z</cp:lastPrinted>
  <dcterms:created xsi:type="dcterms:W3CDTF">2018-05-10T17:26:00Z</dcterms:created>
  <dcterms:modified xsi:type="dcterms:W3CDTF">2020-05-29T13:34:00Z</dcterms:modified>
  <cp:version/>
</cp:coreProperties>
</file>