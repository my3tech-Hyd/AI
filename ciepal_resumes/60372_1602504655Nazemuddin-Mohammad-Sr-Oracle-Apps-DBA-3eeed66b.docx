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68B" w:rsidRDefault="0004168B">
      <w:pPr>
        <w:rPr>
          <w:rFonts w:ascii="Times New Roman" w:hAnsi="Times New Roman"/>
          <w:b/>
          <w:color w:val="FF0000"/>
          <w:sz w:val="28"/>
        </w:rPr>
      </w:pPr>
    </w:p>
    <w:p w:rsidR="006E24AB" w:rsidRDefault="006E24AB">
      <w:pPr>
        <w:rPr>
          <w:rFonts w:ascii="Times New Roman" w:hAnsi="Times New Roman"/>
          <w:b/>
          <w:color w:val="FF0000"/>
          <w:sz w:val="28"/>
        </w:rPr>
      </w:pPr>
    </w:p>
    <w:p w:rsidR="00FD1BA2" w:rsidRDefault="002346E2" w:rsidP="00CA7F5A">
      <w:pPr>
        <w:pStyle w:val="kpmgbody"/>
        <w:spacing w:before="0" w:after="0" w:line="240" w:lineRule="auto"/>
        <w:jc w:val="center"/>
        <w:rPr>
          <w:rFonts w:ascii="Times New Roman" w:hAnsi="Times New Roman"/>
          <w:spacing w:val="4"/>
          <w:sz w:val="28"/>
        </w:rPr>
      </w:pPr>
      <w:r>
        <w:rPr>
          <w:rFonts w:ascii="Times New Roman" w:hAnsi="Times New Roman"/>
          <w:spacing w:val="4"/>
          <w:sz w:val="28"/>
        </w:rPr>
        <w:t>Mohammed Nazimuddin</w:t>
      </w:r>
    </w:p>
    <w:p w:rsidR="00CA7F5A" w:rsidRPr="00CA7F5A" w:rsidRDefault="0048134B" w:rsidP="00CA7F5A">
      <w:pPr>
        <w:pStyle w:val="kpmgbody"/>
        <w:spacing w:before="0" w:after="0" w:line="240" w:lineRule="auto"/>
        <w:jc w:val="center"/>
        <w:rPr>
          <w:rFonts w:ascii="Times New Roman" w:hAnsi="Times New Roman"/>
          <w:spacing w:val="4"/>
          <w:sz w:val="28"/>
        </w:rPr>
      </w:pPr>
      <w:hyperlink r:id="rId8" w:history="1">
        <w:r w:rsidR="00CA7F5A" w:rsidRPr="00CA7F5A">
          <w:rPr>
            <w:rStyle w:val="Hyperlink"/>
            <w:rFonts w:ascii="Times New Roman" w:hAnsi="Times New Roman"/>
            <w:spacing w:val="4"/>
            <w:sz w:val="28"/>
            <w:u w:val="none"/>
          </w:rPr>
          <w:t>Sadaf_feb@yahoo.co.in</w:t>
        </w:r>
      </w:hyperlink>
    </w:p>
    <w:p w:rsidR="00CA7F5A" w:rsidRDefault="00812425" w:rsidP="00CA7F5A">
      <w:pPr>
        <w:pStyle w:val="kpmgbody"/>
        <w:spacing w:before="0" w:after="0" w:line="240" w:lineRule="auto"/>
        <w:jc w:val="center"/>
        <w:rPr>
          <w:rFonts w:ascii="Times New Roman" w:hAnsi="Times New Roman"/>
          <w:spacing w:val="4"/>
          <w:sz w:val="28"/>
        </w:rPr>
      </w:pPr>
      <w:r>
        <w:rPr>
          <w:rFonts w:ascii="Times New Roman" w:hAnsi="Times New Roman"/>
          <w:spacing w:val="4"/>
          <w:sz w:val="28"/>
        </w:rPr>
        <w:t>6789510016</w:t>
      </w:r>
    </w:p>
    <w:p w:rsidR="00A54851" w:rsidRPr="002346E2" w:rsidRDefault="00201D97" w:rsidP="00CA7F5A">
      <w:pPr>
        <w:pStyle w:val="kpmgbody"/>
        <w:spacing w:before="0" w:after="0" w:line="240" w:lineRule="auto"/>
        <w:jc w:val="center"/>
        <w:rPr>
          <w:rFonts w:ascii="Times New Roman" w:hAnsi="Times New Roman"/>
          <w:spacing w:val="4"/>
          <w:sz w:val="28"/>
        </w:rPr>
      </w:pPr>
      <w:r>
        <w:rPr>
          <w:rFonts w:ascii="Times New Roman" w:hAnsi="Times New Roman"/>
          <w:spacing w:val="4"/>
          <w:sz w:val="28"/>
        </w:rPr>
        <w:t>4049854142</w:t>
      </w:r>
    </w:p>
    <w:p w:rsidR="00FD1BA2" w:rsidRDefault="00FD1BA2" w:rsidP="00FD1BA2">
      <w:pPr>
        <w:pStyle w:val="Heading2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>Professional Summary</w:t>
      </w:r>
    </w:p>
    <w:p w:rsidR="00FD1BA2" w:rsidRPr="006768D0" w:rsidRDefault="00B113F7" w:rsidP="00BF4E49">
      <w:pPr>
        <w:ind w:right="900"/>
        <w:jc w:val="left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Around 11</w:t>
      </w:r>
      <w:r w:rsidR="00B30B4F">
        <w:rPr>
          <w:rFonts w:ascii="Times New Roman" w:hAnsi="Times New Roman"/>
          <w:szCs w:val="22"/>
        </w:rPr>
        <w:t xml:space="preserve"> years of experience </w:t>
      </w:r>
      <w:r w:rsidR="00201D97">
        <w:rPr>
          <w:rFonts w:ascii="Times New Roman" w:hAnsi="Times New Roman"/>
          <w:szCs w:val="22"/>
        </w:rPr>
        <w:t>As Lead</w:t>
      </w:r>
      <w:r w:rsidR="00F81A3A">
        <w:rPr>
          <w:rFonts w:ascii="Times New Roman" w:hAnsi="Times New Roman"/>
          <w:szCs w:val="22"/>
        </w:rPr>
        <w:t xml:space="preserve"> </w:t>
      </w:r>
      <w:r w:rsidR="00201D97">
        <w:rPr>
          <w:rFonts w:ascii="Times New Roman" w:hAnsi="Times New Roman"/>
          <w:szCs w:val="22"/>
        </w:rPr>
        <w:t xml:space="preserve">Oracle Apps dba &amp; </w:t>
      </w:r>
      <w:r w:rsidR="00F81A3A">
        <w:rPr>
          <w:rFonts w:ascii="Times New Roman" w:hAnsi="Times New Roman"/>
          <w:szCs w:val="22"/>
        </w:rPr>
        <w:t xml:space="preserve">Weblogic &amp; SOA Administrator </w:t>
      </w:r>
      <w:r w:rsidR="00E277D7">
        <w:rPr>
          <w:rFonts w:ascii="Times New Roman" w:hAnsi="Times New Roman"/>
          <w:szCs w:val="22"/>
        </w:rPr>
        <w:t xml:space="preserve">&amp; </w:t>
      </w:r>
      <w:r w:rsidR="00590923">
        <w:rPr>
          <w:rFonts w:ascii="Times New Roman" w:hAnsi="Times New Roman"/>
          <w:szCs w:val="22"/>
        </w:rPr>
        <w:t xml:space="preserve">Agile </w:t>
      </w:r>
      <w:r w:rsidR="00201D97">
        <w:rPr>
          <w:rFonts w:ascii="Times New Roman" w:hAnsi="Times New Roman"/>
          <w:szCs w:val="22"/>
        </w:rPr>
        <w:t>C</w:t>
      </w:r>
      <w:r w:rsidR="00FD1BA2" w:rsidRPr="006768D0">
        <w:rPr>
          <w:rFonts w:ascii="Times New Roman" w:hAnsi="Times New Roman"/>
          <w:szCs w:val="22"/>
        </w:rPr>
        <w:t>omprehensive experience in Database Administration and Oracle Applications Administration in various releases specialized. Experience involves Oracle Applications Support, Maintenance, and Troubleshooting Oracle Applications issues</w:t>
      </w:r>
      <w:bookmarkStart w:id="0" w:name="_GoBack"/>
      <w:bookmarkEnd w:id="0"/>
    </w:p>
    <w:p w:rsidR="00FD1BA2" w:rsidRPr="00B43AA6" w:rsidRDefault="00FD1BA2" w:rsidP="00FD1BA2">
      <w:pPr>
        <w:rPr>
          <w:rFonts w:ascii="Times New Roman" w:hAnsi="Times New Roman"/>
          <w:b/>
          <w:sz w:val="24"/>
        </w:rPr>
      </w:pPr>
    </w:p>
    <w:p w:rsidR="00FD1BA2" w:rsidRPr="006768D0" w:rsidRDefault="00FD1BA2" w:rsidP="00FD1BA2">
      <w:pPr>
        <w:rPr>
          <w:rFonts w:ascii="Times New Roman" w:hAnsi="Times New Roman"/>
          <w:b/>
          <w:szCs w:val="22"/>
        </w:rPr>
      </w:pPr>
      <w:r w:rsidRPr="006768D0">
        <w:rPr>
          <w:rFonts w:ascii="Times New Roman" w:hAnsi="Times New Roman"/>
          <w:b/>
          <w:szCs w:val="22"/>
        </w:rPr>
        <w:t>Education</w:t>
      </w:r>
    </w:p>
    <w:p w:rsidR="00FD1BA2" w:rsidRPr="006768D0" w:rsidRDefault="00FD1BA2" w:rsidP="00FD1BA2">
      <w:pPr>
        <w:rPr>
          <w:szCs w:val="22"/>
        </w:rPr>
      </w:pPr>
    </w:p>
    <w:tbl>
      <w:tblPr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63"/>
        <w:gridCol w:w="2905"/>
        <w:gridCol w:w="2610"/>
        <w:gridCol w:w="1998"/>
      </w:tblGrid>
      <w:tr w:rsidR="00FD1BA2" w:rsidRPr="006768D0" w:rsidTr="005F068E">
        <w:tc>
          <w:tcPr>
            <w:tcW w:w="2063" w:type="dxa"/>
          </w:tcPr>
          <w:p w:rsidR="00FD1BA2" w:rsidRPr="006768D0" w:rsidRDefault="00FD1BA2" w:rsidP="00066F93">
            <w:pPr>
              <w:pStyle w:val="Header"/>
              <w:spacing w:before="20" w:after="20"/>
              <w:rPr>
                <w:rFonts w:ascii="Times New Roman" w:hAnsi="Times New Roman"/>
                <w:b/>
                <w:color w:val="FF0000"/>
                <w:szCs w:val="22"/>
              </w:rPr>
            </w:pPr>
            <w:r w:rsidRPr="006768D0">
              <w:rPr>
                <w:rFonts w:ascii="Times New Roman" w:hAnsi="Times New Roman"/>
                <w:b/>
                <w:szCs w:val="22"/>
              </w:rPr>
              <w:t>Degree</w:t>
            </w:r>
          </w:p>
        </w:tc>
        <w:tc>
          <w:tcPr>
            <w:tcW w:w="2905" w:type="dxa"/>
          </w:tcPr>
          <w:p w:rsidR="00FD1BA2" w:rsidRPr="006768D0" w:rsidRDefault="00FD1BA2" w:rsidP="00066F93">
            <w:pPr>
              <w:pStyle w:val="Header"/>
              <w:spacing w:before="20" w:after="20"/>
              <w:rPr>
                <w:rFonts w:ascii="Times New Roman" w:hAnsi="Times New Roman"/>
                <w:b/>
                <w:szCs w:val="22"/>
              </w:rPr>
            </w:pPr>
            <w:r w:rsidRPr="006768D0">
              <w:rPr>
                <w:rFonts w:ascii="Times New Roman" w:hAnsi="Times New Roman"/>
                <w:b/>
                <w:szCs w:val="22"/>
              </w:rPr>
              <w:t>Specialization</w:t>
            </w:r>
          </w:p>
        </w:tc>
        <w:tc>
          <w:tcPr>
            <w:tcW w:w="2610" w:type="dxa"/>
          </w:tcPr>
          <w:p w:rsidR="00FD1BA2" w:rsidRPr="006768D0" w:rsidRDefault="00FD1BA2" w:rsidP="00066F93">
            <w:pPr>
              <w:pStyle w:val="Header"/>
              <w:spacing w:before="20" w:after="20"/>
              <w:rPr>
                <w:rFonts w:ascii="Times New Roman" w:hAnsi="Times New Roman"/>
                <w:b/>
                <w:color w:val="FF0000"/>
                <w:szCs w:val="22"/>
              </w:rPr>
            </w:pPr>
            <w:r w:rsidRPr="006768D0">
              <w:rPr>
                <w:rFonts w:ascii="Times New Roman" w:hAnsi="Times New Roman"/>
                <w:b/>
                <w:szCs w:val="22"/>
              </w:rPr>
              <w:t>University</w:t>
            </w:r>
          </w:p>
        </w:tc>
        <w:tc>
          <w:tcPr>
            <w:tcW w:w="1998" w:type="dxa"/>
          </w:tcPr>
          <w:p w:rsidR="00FD1BA2" w:rsidRPr="006768D0" w:rsidRDefault="00FD1BA2" w:rsidP="00066F93">
            <w:pPr>
              <w:pStyle w:val="Header"/>
              <w:spacing w:before="20" w:after="20"/>
              <w:rPr>
                <w:rFonts w:ascii="Times New Roman" w:hAnsi="Times New Roman"/>
                <w:b/>
                <w:color w:val="FF0000"/>
                <w:szCs w:val="22"/>
              </w:rPr>
            </w:pPr>
            <w:r w:rsidRPr="006768D0">
              <w:rPr>
                <w:rFonts w:ascii="Times New Roman" w:hAnsi="Times New Roman"/>
                <w:b/>
                <w:szCs w:val="22"/>
              </w:rPr>
              <w:t>Year of passing</w:t>
            </w:r>
          </w:p>
        </w:tc>
      </w:tr>
      <w:tr w:rsidR="00FD1BA2" w:rsidRPr="006768D0" w:rsidTr="005F068E">
        <w:tc>
          <w:tcPr>
            <w:tcW w:w="2063" w:type="dxa"/>
          </w:tcPr>
          <w:p w:rsidR="00FD1BA2" w:rsidRPr="006768D0" w:rsidRDefault="00FD1BA2" w:rsidP="00066F93">
            <w:pPr>
              <w:rPr>
                <w:rFonts w:ascii="Times New Roman" w:hAnsi="Times New Roman"/>
                <w:color w:val="FF0000"/>
                <w:szCs w:val="22"/>
              </w:rPr>
            </w:pPr>
            <w:r w:rsidRPr="006768D0">
              <w:rPr>
                <w:rFonts w:ascii="Times New Roman" w:hAnsi="Times New Roman"/>
                <w:szCs w:val="22"/>
              </w:rPr>
              <w:t>Post Graduation</w:t>
            </w:r>
          </w:p>
        </w:tc>
        <w:tc>
          <w:tcPr>
            <w:tcW w:w="2905" w:type="dxa"/>
          </w:tcPr>
          <w:p w:rsidR="00FD1BA2" w:rsidRPr="006768D0" w:rsidRDefault="005F068E" w:rsidP="00066F93">
            <w:pPr>
              <w:rPr>
                <w:rFonts w:ascii="Times New Roman" w:hAnsi="Times New Roman"/>
                <w:szCs w:val="22"/>
              </w:rPr>
            </w:pPr>
            <w:r w:rsidRPr="006768D0">
              <w:rPr>
                <w:rFonts w:ascii="Times New Roman" w:hAnsi="Times New Roman"/>
                <w:szCs w:val="22"/>
              </w:rPr>
              <w:t>M.COM ,(MBA)</w:t>
            </w:r>
          </w:p>
        </w:tc>
        <w:tc>
          <w:tcPr>
            <w:tcW w:w="2610" w:type="dxa"/>
          </w:tcPr>
          <w:p w:rsidR="00FD1BA2" w:rsidRPr="006768D0" w:rsidRDefault="00FD1BA2" w:rsidP="00066F93">
            <w:pPr>
              <w:rPr>
                <w:rFonts w:ascii="Times New Roman" w:hAnsi="Times New Roman"/>
                <w:szCs w:val="22"/>
              </w:rPr>
            </w:pPr>
            <w:r w:rsidRPr="006768D0">
              <w:rPr>
                <w:rFonts w:ascii="Times New Roman" w:hAnsi="Times New Roman"/>
                <w:szCs w:val="22"/>
              </w:rPr>
              <w:t>Kakatiya university</w:t>
            </w:r>
          </w:p>
        </w:tc>
        <w:tc>
          <w:tcPr>
            <w:tcW w:w="1998" w:type="dxa"/>
          </w:tcPr>
          <w:p w:rsidR="00FD1BA2" w:rsidRPr="006768D0" w:rsidRDefault="00FD1BA2" w:rsidP="00066F93">
            <w:pPr>
              <w:rPr>
                <w:rFonts w:ascii="Times New Roman" w:hAnsi="Times New Roman"/>
                <w:color w:val="FF0000"/>
                <w:szCs w:val="22"/>
              </w:rPr>
            </w:pPr>
            <w:r w:rsidRPr="006768D0">
              <w:rPr>
                <w:rFonts w:ascii="Times New Roman" w:hAnsi="Times New Roman"/>
                <w:szCs w:val="22"/>
              </w:rPr>
              <w:t>1998</w:t>
            </w:r>
          </w:p>
        </w:tc>
      </w:tr>
    </w:tbl>
    <w:p w:rsidR="00FD1BA2" w:rsidRPr="006768D0" w:rsidRDefault="00FD1BA2" w:rsidP="00FD1BA2">
      <w:pPr>
        <w:rPr>
          <w:rFonts w:ascii="Times New Roman" w:hAnsi="Times New Roman"/>
          <w:b/>
          <w:szCs w:val="22"/>
        </w:rPr>
      </w:pPr>
    </w:p>
    <w:p w:rsidR="00FD1BA2" w:rsidRDefault="00FD1BA2" w:rsidP="00FD1BA2">
      <w:pPr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Certification:  </w:t>
      </w:r>
      <w:r w:rsidRPr="00343E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OCP</w:t>
      </w:r>
      <w:r w:rsidR="001840CD">
        <w:rPr>
          <w:rFonts w:ascii="Times New Roman" w:hAnsi="Times New Roman"/>
          <w:sz w:val="24"/>
          <w:szCs w:val="24"/>
        </w:rPr>
        <w:t xml:space="preserve"> Certified</w:t>
      </w:r>
    </w:p>
    <w:p w:rsidR="0004168B" w:rsidRPr="006768D0" w:rsidRDefault="0004168B">
      <w:pPr>
        <w:pStyle w:val="Heading2"/>
        <w:rPr>
          <w:rFonts w:ascii="Times New Roman" w:hAnsi="Times New Roman"/>
          <w:i w:val="0"/>
          <w:szCs w:val="22"/>
        </w:rPr>
      </w:pPr>
      <w:r w:rsidRPr="006768D0">
        <w:rPr>
          <w:rFonts w:ascii="Times New Roman" w:hAnsi="Times New Roman"/>
          <w:i w:val="0"/>
          <w:szCs w:val="22"/>
        </w:rPr>
        <w:t>Experience</w:t>
      </w:r>
    </w:p>
    <w:tbl>
      <w:tblPr>
        <w:tblW w:w="9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3588"/>
        <w:gridCol w:w="2556"/>
      </w:tblGrid>
      <w:tr w:rsidR="00FD1BA2" w:rsidRPr="006768D0" w:rsidTr="00384A34">
        <w:tc>
          <w:tcPr>
            <w:tcW w:w="3432" w:type="dxa"/>
          </w:tcPr>
          <w:p w:rsidR="00FD1BA2" w:rsidRPr="006768D0" w:rsidRDefault="00FD1BA2" w:rsidP="00066F93">
            <w:pPr>
              <w:pStyle w:val="Header"/>
              <w:spacing w:before="20" w:after="20"/>
              <w:rPr>
                <w:rFonts w:ascii="Times New Roman" w:hAnsi="Times New Roman"/>
                <w:b/>
                <w:szCs w:val="22"/>
              </w:rPr>
            </w:pPr>
            <w:r w:rsidRPr="006768D0">
              <w:rPr>
                <w:rFonts w:ascii="Times New Roman" w:hAnsi="Times New Roman"/>
                <w:b/>
                <w:szCs w:val="22"/>
              </w:rPr>
              <w:t>Organization</w:t>
            </w:r>
          </w:p>
        </w:tc>
        <w:tc>
          <w:tcPr>
            <w:tcW w:w="3588" w:type="dxa"/>
          </w:tcPr>
          <w:p w:rsidR="00FD1BA2" w:rsidRPr="006768D0" w:rsidRDefault="00FD1BA2" w:rsidP="00066F93">
            <w:pPr>
              <w:pStyle w:val="Header"/>
              <w:spacing w:before="20" w:after="20"/>
              <w:rPr>
                <w:rFonts w:ascii="Times New Roman" w:hAnsi="Times New Roman"/>
                <w:b/>
                <w:szCs w:val="22"/>
              </w:rPr>
            </w:pPr>
            <w:r w:rsidRPr="006768D0">
              <w:rPr>
                <w:rFonts w:ascii="Times New Roman" w:hAnsi="Times New Roman"/>
                <w:b/>
                <w:szCs w:val="22"/>
              </w:rPr>
              <w:t>Designation</w:t>
            </w:r>
          </w:p>
        </w:tc>
        <w:tc>
          <w:tcPr>
            <w:tcW w:w="2556" w:type="dxa"/>
          </w:tcPr>
          <w:p w:rsidR="00FD1BA2" w:rsidRPr="006768D0" w:rsidRDefault="00FD1BA2" w:rsidP="00066F93">
            <w:pPr>
              <w:pStyle w:val="Header"/>
              <w:spacing w:before="20" w:after="20"/>
              <w:rPr>
                <w:rFonts w:ascii="Times New Roman" w:hAnsi="Times New Roman"/>
                <w:b/>
                <w:szCs w:val="22"/>
              </w:rPr>
            </w:pPr>
            <w:r w:rsidRPr="006768D0">
              <w:rPr>
                <w:rFonts w:ascii="Times New Roman" w:hAnsi="Times New Roman"/>
                <w:b/>
                <w:szCs w:val="22"/>
              </w:rPr>
              <w:t xml:space="preserve">Duration </w:t>
            </w:r>
          </w:p>
        </w:tc>
      </w:tr>
      <w:tr w:rsidR="00D61C34" w:rsidRPr="006768D0" w:rsidTr="00384A34">
        <w:tc>
          <w:tcPr>
            <w:tcW w:w="3432" w:type="dxa"/>
          </w:tcPr>
          <w:p w:rsidR="00D61C34" w:rsidRPr="006768D0" w:rsidRDefault="00D61C34" w:rsidP="00066F93">
            <w:pPr>
              <w:pStyle w:val="Header"/>
              <w:spacing w:before="20" w:after="2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Genpact </w:t>
            </w:r>
          </w:p>
        </w:tc>
        <w:tc>
          <w:tcPr>
            <w:tcW w:w="3588" w:type="dxa"/>
          </w:tcPr>
          <w:p w:rsidR="00D61C34" w:rsidRDefault="00B47A2B" w:rsidP="00384A34">
            <w:pPr>
              <w:pStyle w:val="Header"/>
              <w:spacing w:before="20" w:after="2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Apps dba ,</w:t>
            </w:r>
            <w:r w:rsidR="00D61C34">
              <w:rPr>
                <w:rFonts w:ascii="Times New Roman" w:hAnsi="Times New Roman"/>
                <w:szCs w:val="22"/>
              </w:rPr>
              <w:t>SOA &amp; Weblogic Admin</w:t>
            </w:r>
            <w:r w:rsidR="00201D97">
              <w:rPr>
                <w:rFonts w:ascii="Times New Roman" w:hAnsi="Times New Roman"/>
                <w:szCs w:val="22"/>
              </w:rPr>
              <w:t xml:space="preserve"> </w:t>
            </w:r>
          </w:p>
        </w:tc>
        <w:tc>
          <w:tcPr>
            <w:tcW w:w="2556" w:type="dxa"/>
          </w:tcPr>
          <w:p w:rsidR="00D61C34" w:rsidRPr="006768D0" w:rsidRDefault="00D61C34" w:rsidP="00066F93">
            <w:pPr>
              <w:pStyle w:val="Header"/>
              <w:spacing w:before="20" w:after="2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FEB 14 TO Till date</w:t>
            </w:r>
          </w:p>
        </w:tc>
      </w:tr>
      <w:tr w:rsidR="00FD1BA2" w:rsidRPr="006768D0" w:rsidTr="00384A34">
        <w:tc>
          <w:tcPr>
            <w:tcW w:w="3432" w:type="dxa"/>
          </w:tcPr>
          <w:p w:rsidR="00FD1BA2" w:rsidRPr="006768D0" w:rsidRDefault="00FD1BA2" w:rsidP="00066F93">
            <w:pPr>
              <w:pStyle w:val="Header"/>
              <w:spacing w:before="20" w:after="20"/>
              <w:rPr>
                <w:rFonts w:ascii="Times New Roman" w:hAnsi="Times New Roman"/>
                <w:szCs w:val="22"/>
              </w:rPr>
            </w:pPr>
            <w:r w:rsidRPr="006768D0">
              <w:rPr>
                <w:rFonts w:ascii="Times New Roman" w:hAnsi="Times New Roman"/>
                <w:szCs w:val="22"/>
              </w:rPr>
              <w:t>Satyam Computer Services Ltd.,</w:t>
            </w:r>
          </w:p>
        </w:tc>
        <w:tc>
          <w:tcPr>
            <w:tcW w:w="3588" w:type="dxa"/>
          </w:tcPr>
          <w:p w:rsidR="00FD1BA2" w:rsidRPr="006768D0" w:rsidRDefault="000D2430" w:rsidP="00384A34">
            <w:pPr>
              <w:pStyle w:val="Header"/>
              <w:spacing w:before="20" w:after="2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SOA</w:t>
            </w:r>
            <w:r w:rsidR="00384A34">
              <w:rPr>
                <w:rFonts w:ascii="Times New Roman" w:hAnsi="Times New Roman"/>
                <w:szCs w:val="22"/>
              </w:rPr>
              <w:t xml:space="preserve"> </w:t>
            </w:r>
            <w:r>
              <w:rPr>
                <w:rFonts w:ascii="Times New Roman" w:hAnsi="Times New Roman"/>
                <w:szCs w:val="22"/>
              </w:rPr>
              <w:t>&amp; Weblogic Admin</w:t>
            </w:r>
            <w:r w:rsidR="00384A34">
              <w:rPr>
                <w:rFonts w:ascii="Times New Roman" w:hAnsi="Times New Roman"/>
                <w:szCs w:val="22"/>
              </w:rPr>
              <w:t>,Agile,OTM</w:t>
            </w:r>
          </w:p>
        </w:tc>
        <w:tc>
          <w:tcPr>
            <w:tcW w:w="2556" w:type="dxa"/>
          </w:tcPr>
          <w:p w:rsidR="00FD1BA2" w:rsidRPr="006768D0" w:rsidRDefault="00FD1BA2" w:rsidP="00066F93">
            <w:pPr>
              <w:pStyle w:val="Header"/>
              <w:spacing w:before="20" w:after="20"/>
              <w:rPr>
                <w:rFonts w:ascii="Times New Roman" w:hAnsi="Times New Roman"/>
                <w:szCs w:val="22"/>
              </w:rPr>
            </w:pPr>
            <w:r w:rsidRPr="006768D0">
              <w:rPr>
                <w:rFonts w:ascii="Times New Roman" w:hAnsi="Times New Roman"/>
                <w:szCs w:val="22"/>
              </w:rPr>
              <w:t xml:space="preserve">Aug 2008 to </w:t>
            </w:r>
            <w:r w:rsidR="00D61C34">
              <w:rPr>
                <w:rFonts w:ascii="Times New Roman" w:hAnsi="Times New Roman"/>
                <w:szCs w:val="22"/>
              </w:rPr>
              <w:t>Jan 2014</w:t>
            </w:r>
          </w:p>
        </w:tc>
      </w:tr>
      <w:tr w:rsidR="00FD1BA2" w:rsidRPr="006768D0" w:rsidTr="00384A34">
        <w:tc>
          <w:tcPr>
            <w:tcW w:w="3432" w:type="dxa"/>
          </w:tcPr>
          <w:p w:rsidR="00FD1BA2" w:rsidRPr="006768D0" w:rsidRDefault="00FD1BA2" w:rsidP="00066F93">
            <w:pPr>
              <w:pStyle w:val="Header"/>
              <w:spacing w:before="20" w:after="20"/>
              <w:rPr>
                <w:rFonts w:ascii="Times New Roman" w:hAnsi="Times New Roman"/>
                <w:szCs w:val="22"/>
              </w:rPr>
            </w:pPr>
            <w:r w:rsidRPr="006768D0">
              <w:rPr>
                <w:rFonts w:ascii="Times New Roman" w:hAnsi="Times New Roman"/>
                <w:szCs w:val="22"/>
              </w:rPr>
              <w:t>SIERRA ATLANTIC</w:t>
            </w:r>
          </w:p>
        </w:tc>
        <w:tc>
          <w:tcPr>
            <w:tcW w:w="3588" w:type="dxa"/>
          </w:tcPr>
          <w:p w:rsidR="00FD1BA2" w:rsidRPr="006768D0" w:rsidRDefault="00FD1BA2" w:rsidP="00066F93">
            <w:pPr>
              <w:pStyle w:val="Header"/>
              <w:spacing w:before="20" w:after="20"/>
              <w:rPr>
                <w:rFonts w:ascii="Times New Roman" w:hAnsi="Times New Roman"/>
                <w:szCs w:val="22"/>
              </w:rPr>
            </w:pPr>
            <w:r w:rsidRPr="006768D0">
              <w:rPr>
                <w:rFonts w:ascii="Times New Roman" w:hAnsi="Times New Roman"/>
                <w:szCs w:val="22"/>
              </w:rPr>
              <w:t>APPS DBA</w:t>
            </w:r>
          </w:p>
        </w:tc>
        <w:tc>
          <w:tcPr>
            <w:tcW w:w="2556" w:type="dxa"/>
          </w:tcPr>
          <w:p w:rsidR="00FD1BA2" w:rsidRPr="006768D0" w:rsidRDefault="00B113F7" w:rsidP="00066F93">
            <w:pPr>
              <w:pStyle w:val="Header"/>
              <w:spacing w:before="20" w:after="20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Nov/2006</w:t>
            </w:r>
            <w:r w:rsidR="00FD1BA2" w:rsidRPr="006768D0">
              <w:rPr>
                <w:rFonts w:ascii="Times New Roman" w:hAnsi="Times New Roman"/>
                <w:szCs w:val="22"/>
              </w:rPr>
              <w:t>---Aug/2008</w:t>
            </w:r>
          </w:p>
        </w:tc>
      </w:tr>
    </w:tbl>
    <w:p w:rsidR="0004168B" w:rsidRPr="006768D0" w:rsidRDefault="0004168B">
      <w:pPr>
        <w:pStyle w:val="Heading2"/>
        <w:rPr>
          <w:rFonts w:ascii="Times New Roman" w:hAnsi="Times New Roman"/>
          <w:b w:val="0"/>
          <w:spacing w:val="4"/>
          <w:szCs w:val="22"/>
        </w:rPr>
      </w:pPr>
      <w:r w:rsidRPr="006768D0">
        <w:rPr>
          <w:rFonts w:ascii="Times New Roman" w:hAnsi="Times New Roman"/>
          <w:i w:val="0"/>
          <w:szCs w:val="22"/>
        </w:rPr>
        <w:t>Technical Skills</w:t>
      </w:r>
    </w:p>
    <w:tbl>
      <w:tblPr>
        <w:tblW w:w="1018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4"/>
        <w:gridCol w:w="7844"/>
      </w:tblGrid>
      <w:tr w:rsidR="0004168B" w:rsidRPr="006768D0" w:rsidTr="00432B55">
        <w:tc>
          <w:tcPr>
            <w:tcW w:w="2344" w:type="dxa"/>
          </w:tcPr>
          <w:p w:rsidR="0004168B" w:rsidRPr="006768D0" w:rsidRDefault="0004168B">
            <w:pPr>
              <w:pStyle w:val="Heading1"/>
              <w:spacing w:before="60" w:after="60"/>
              <w:jc w:val="left"/>
              <w:rPr>
                <w:rFonts w:ascii="Times New Roman" w:hAnsi="Times New Roman"/>
                <w:smallCaps w:val="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mallCaps w:val="0"/>
                <w:spacing w:val="4"/>
                <w:szCs w:val="22"/>
              </w:rPr>
              <w:t>Hardware</w:t>
            </w:r>
          </w:p>
        </w:tc>
        <w:tc>
          <w:tcPr>
            <w:tcW w:w="7844" w:type="dxa"/>
          </w:tcPr>
          <w:p w:rsidR="0004168B" w:rsidRPr="006768D0" w:rsidRDefault="00D77AAA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RHEL ,Sunsparc ,Sunfire, Netapp filers,SAN</w:t>
            </w:r>
          </w:p>
        </w:tc>
      </w:tr>
      <w:tr w:rsidR="0004168B" w:rsidRPr="006768D0" w:rsidTr="00432B55">
        <w:tc>
          <w:tcPr>
            <w:tcW w:w="2344" w:type="dxa"/>
          </w:tcPr>
          <w:p w:rsidR="0004168B" w:rsidRPr="006768D0" w:rsidRDefault="0004168B">
            <w:pPr>
              <w:pStyle w:val="Heading1"/>
              <w:spacing w:before="60" w:after="60"/>
              <w:jc w:val="left"/>
              <w:rPr>
                <w:rFonts w:ascii="Times New Roman" w:hAnsi="Times New Roman"/>
                <w:smallCaps w:val="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mallCaps w:val="0"/>
                <w:spacing w:val="4"/>
                <w:szCs w:val="22"/>
              </w:rPr>
              <w:t>Operating Systems</w:t>
            </w:r>
          </w:p>
        </w:tc>
        <w:tc>
          <w:tcPr>
            <w:tcW w:w="7844" w:type="dxa"/>
          </w:tcPr>
          <w:p w:rsidR="0004168B" w:rsidRPr="006768D0" w:rsidRDefault="00FE61A5" w:rsidP="00FE61A5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Red hat Linux , OEL , AIX SOLARIS ,Win 2003 R2 ,Win 2008</w:t>
            </w:r>
          </w:p>
        </w:tc>
      </w:tr>
      <w:tr w:rsidR="0004168B" w:rsidRPr="006768D0" w:rsidTr="00432B55">
        <w:tc>
          <w:tcPr>
            <w:tcW w:w="2344" w:type="dxa"/>
          </w:tcPr>
          <w:p w:rsidR="0004168B" w:rsidRPr="006768D0" w:rsidRDefault="0004168B">
            <w:pPr>
              <w:pStyle w:val="Heading1"/>
              <w:spacing w:before="60" w:after="60"/>
              <w:jc w:val="left"/>
              <w:rPr>
                <w:rFonts w:ascii="Times New Roman" w:hAnsi="Times New Roman"/>
                <w:smallCaps w:val="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mallCaps w:val="0"/>
                <w:spacing w:val="4"/>
                <w:szCs w:val="22"/>
              </w:rPr>
              <w:t>Languages</w:t>
            </w:r>
          </w:p>
        </w:tc>
        <w:tc>
          <w:tcPr>
            <w:tcW w:w="7844" w:type="dxa"/>
          </w:tcPr>
          <w:p w:rsidR="008D3CA0" w:rsidRPr="006768D0" w:rsidRDefault="008D3CA0" w:rsidP="008D3CA0">
            <w:pPr>
              <w:shd w:val="clear" w:color="auto" w:fill="FFFFFF" w:themeFill="background1"/>
              <w:spacing w:line="288" w:lineRule="auto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SQL , PL/SQL , Unix/Shell Scripting, Java</w:t>
            </w:r>
          </w:p>
          <w:p w:rsidR="0004168B" w:rsidRPr="006768D0" w:rsidRDefault="0004168B">
            <w:pPr>
              <w:spacing w:before="60" w:after="60"/>
              <w:rPr>
                <w:rFonts w:ascii="Times New Roman" w:hAnsi="Times New Roman"/>
                <w:spacing w:val="4"/>
                <w:szCs w:val="22"/>
              </w:rPr>
            </w:pPr>
          </w:p>
        </w:tc>
      </w:tr>
      <w:tr w:rsidR="0004168B" w:rsidRPr="006768D0" w:rsidTr="00432B55">
        <w:tc>
          <w:tcPr>
            <w:tcW w:w="2344" w:type="dxa"/>
          </w:tcPr>
          <w:p w:rsidR="0004168B" w:rsidRPr="006768D0" w:rsidRDefault="0004168B">
            <w:pPr>
              <w:pStyle w:val="Heading1"/>
              <w:spacing w:before="60" w:after="60"/>
              <w:jc w:val="left"/>
              <w:rPr>
                <w:rFonts w:ascii="Times New Roman" w:hAnsi="Times New Roman"/>
                <w:smallCaps w:val="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mallCaps w:val="0"/>
                <w:spacing w:val="4"/>
                <w:szCs w:val="22"/>
              </w:rPr>
              <w:t>Databases</w:t>
            </w:r>
          </w:p>
        </w:tc>
        <w:tc>
          <w:tcPr>
            <w:tcW w:w="7844" w:type="dxa"/>
          </w:tcPr>
          <w:p w:rsidR="0004168B" w:rsidRPr="006768D0" w:rsidRDefault="00FE61A5" w:rsidP="00FE61A5">
            <w:pPr>
              <w:shd w:val="clear" w:color="auto" w:fill="FFFFFF" w:themeFill="background1"/>
              <w:spacing w:line="288" w:lineRule="auto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Oracle 9i,10g,11g with Oracle 11gR2 RAC,</w:t>
            </w:r>
            <w:r w:rsidR="00831F5E">
              <w:rPr>
                <w:rFonts w:ascii="Times New Roman" w:hAnsi="Times New Roman"/>
                <w:spacing w:val="4"/>
                <w:szCs w:val="22"/>
              </w:rPr>
              <w:t>12c,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 SQL 2008 , 11gR2 RAC Cluster</w:t>
            </w:r>
          </w:p>
        </w:tc>
      </w:tr>
      <w:tr w:rsidR="0004168B" w:rsidRPr="006768D0" w:rsidTr="00432B55">
        <w:tc>
          <w:tcPr>
            <w:tcW w:w="2344" w:type="dxa"/>
          </w:tcPr>
          <w:p w:rsidR="0004168B" w:rsidRPr="006768D0" w:rsidRDefault="0004168B">
            <w:pPr>
              <w:pStyle w:val="Heading1"/>
              <w:spacing w:before="60" w:after="60"/>
              <w:jc w:val="left"/>
              <w:rPr>
                <w:rFonts w:ascii="Times New Roman" w:hAnsi="Times New Roman"/>
                <w:smallCaps w:val="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mallCaps w:val="0"/>
                <w:spacing w:val="4"/>
                <w:szCs w:val="22"/>
              </w:rPr>
              <w:t>GUI</w:t>
            </w:r>
          </w:p>
        </w:tc>
        <w:tc>
          <w:tcPr>
            <w:tcW w:w="7844" w:type="dxa"/>
          </w:tcPr>
          <w:p w:rsidR="0004168B" w:rsidRPr="006768D0" w:rsidRDefault="00AF4525">
            <w:pPr>
              <w:spacing w:before="60" w:after="6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Enterprise Manager, OAM, TOAD</w:t>
            </w:r>
            <w:r w:rsidR="00C112AF" w:rsidRPr="006768D0">
              <w:rPr>
                <w:rFonts w:ascii="Times New Roman" w:hAnsi="Times New Roman"/>
                <w:spacing w:val="4"/>
                <w:szCs w:val="22"/>
              </w:rPr>
              <w:t>,VNC</w:t>
            </w:r>
            <w:r w:rsidR="00831F5E">
              <w:rPr>
                <w:rFonts w:ascii="Times New Roman" w:hAnsi="Times New Roman"/>
                <w:spacing w:val="4"/>
                <w:szCs w:val="22"/>
              </w:rPr>
              <w:t>,Appsdynamic</w:t>
            </w:r>
          </w:p>
        </w:tc>
      </w:tr>
      <w:tr w:rsidR="0004168B" w:rsidRPr="006768D0" w:rsidTr="00432B55">
        <w:tc>
          <w:tcPr>
            <w:tcW w:w="2344" w:type="dxa"/>
          </w:tcPr>
          <w:p w:rsidR="0004168B" w:rsidRPr="006768D0" w:rsidRDefault="0004168B">
            <w:pPr>
              <w:pStyle w:val="Heading1"/>
              <w:spacing w:before="60" w:after="60"/>
              <w:jc w:val="left"/>
              <w:rPr>
                <w:rFonts w:ascii="Times New Roman" w:hAnsi="Times New Roman"/>
                <w:smallCaps w:val="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mallCaps w:val="0"/>
                <w:spacing w:val="4"/>
                <w:szCs w:val="22"/>
              </w:rPr>
              <w:t>Case Tools</w:t>
            </w:r>
          </w:p>
        </w:tc>
        <w:tc>
          <w:tcPr>
            <w:tcW w:w="7844" w:type="dxa"/>
          </w:tcPr>
          <w:p w:rsidR="0004168B" w:rsidRPr="006768D0" w:rsidRDefault="0004168B">
            <w:pPr>
              <w:spacing w:before="60" w:after="60"/>
              <w:rPr>
                <w:rFonts w:ascii="Times New Roman" w:hAnsi="Times New Roman"/>
                <w:spacing w:val="4"/>
                <w:szCs w:val="22"/>
              </w:rPr>
            </w:pPr>
          </w:p>
        </w:tc>
      </w:tr>
      <w:tr w:rsidR="0004168B" w:rsidRPr="006768D0" w:rsidTr="00432B55">
        <w:tc>
          <w:tcPr>
            <w:tcW w:w="2344" w:type="dxa"/>
          </w:tcPr>
          <w:p w:rsidR="0004168B" w:rsidRPr="006768D0" w:rsidRDefault="0004168B">
            <w:pPr>
              <w:pStyle w:val="Heading1"/>
              <w:spacing w:before="60" w:after="60"/>
              <w:jc w:val="left"/>
              <w:rPr>
                <w:rFonts w:ascii="Times New Roman" w:hAnsi="Times New Roman"/>
                <w:smallCaps w:val="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mallCaps w:val="0"/>
                <w:spacing w:val="4"/>
                <w:szCs w:val="22"/>
              </w:rPr>
              <w:t>Web Related</w:t>
            </w:r>
          </w:p>
        </w:tc>
        <w:tc>
          <w:tcPr>
            <w:tcW w:w="7844" w:type="dxa"/>
          </w:tcPr>
          <w:p w:rsidR="0004168B" w:rsidRPr="006768D0" w:rsidRDefault="0074715F">
            <w:pPr>
              <w:spacing w:before="60" w:after="6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Tomcat,Java,weblogic</w:t>
            </w:r>
          </w:p>
        </w:tc>
      </w:tr>
      <w:tr w:rsidR="0004168B" w:rsidRPr="006768D0" w:rsidTr="00432B55">
        <w:tc>
          <w:tcPr>
            <w:tcW w:w="2344" w:type="dxa"/>
          </w:tcPr>
          <w:p w:rsidR="0004168B" w:rsidRPr="006768D0" w:rsidRDefault="0004168B">
            <w:pPr>
              <w:pStyle w:val="Heading1"/>
              <w:spacing w:before="60" w:after="60"/>
              <w:jc w:val="left"/>
              <w:rPr>
                <w:rFonts w:ascii="Times New Roman" w:hAnsi="Times New Roman"/>
                <w:smallCaps w:val="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mallCaps w:val="0"/>
                <w:spacing w:val="4"/>
                <w:szCs w:val="22"/>
              </w:rPr>
              <w:t>Tools &amp; Utilities</w:t>
            </w:r>
          </w:p>
        </w:tc>
        <w:tc>
          <w:tcPr>
            <w:tcW w:w="7844" w:type="dxa"/>
          </w:tcPr>
          <w:p w:rsidR="0004168B" w:rsidRPr="006768D0" w:rsidRDefault="00C112AF">
            <w:pPr>
              <w:spacing w:before="60" w:after="6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Exp, Imp, RMAN, Lsnrctl, SQL*Loader, Enterprise Manager, Oracle Applications Patching and admin utilities (adpatch, adadmin etc.), Discoverer and Toad.,ITG tool,GRD ,</w:t>
            </w:r>
            <w:r w:rsidR="00AF4525" w:rsidRPr="006768D0">
              <w:rPr>
                <w:rFonts w:ascii="Times New Roman" w:hAnsi="Times New Roman"/>
                <w:spacing w:val="4"/>
                <w:szCs w:val="22"/>
              </w:rPr>
              <w:t>OEM, TOAD, SQL Developer, Veritas</w:t>
            </w:r>
            <w:r w:rsidR="009F69F1" w:rsidRPr="006768D0">
              <w:rPr>
                <w:rFonts w:ascii="Times New Roman" w:hAnsi="Times New Roman"/>
                <w:spacing w:val="4"/>
                <w:szCs w:val="22"/>
              </w:rPr>
              <w:t>,remedy,rman,kintana</w:t>
            </w:r>
            <w:r w:rsidR="00831F5E">
              <w:rPr>
                <w:rFonts w:ascii="Times New Roman" w:hAnsi="Times New Roman"/>
                <w:spacing w:val="4"/>
                <w:szCs w:val="22"/>
              </w:rPr>
              <w:t>,hppm</w:t>
            </w:r>
          </w:p>
        </w:tc>
      </w:tr>
      <w:tr w:rsidR="0004168B" w:rsidRPr="006768D0" w:rsidTr="00432B55">
        <w:tc>
          <w:tcPr>
            <w:tcW w:w="2344" w:type="dxa"/>
          </w:tcPr>
          <w:p w:rsidR="0004168B" w:rsidRPr="006768D0" w:rsidRDefault="00432B55">
            <w:pPr>
              <w:pStyle w:val="Heading1"/>
              <w:spacing w:before="60" w:after="60"/>
              <w:jc w:val="left"/>
              <w:rPr>
                <w:rFonts w:ascii="Times New Roman" w:hAnsi="Times New Roman"/>
                <w:smallCaps w:val="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mallCaps w:val="0"/>
                <w:spacing w:val="4"/>
                <w:szCs w:val="22"/>
              </w:rPr>
              <w:t>Applications:</w:t>
            </w:r>
          </w:p>
        </w:tc>
        <w:tc>
          <w:tcPr>
            <w:tcW w:w="7844" w:type="dxa"/>
          </w:tcPr>
          <w:p w:rsidR="0004168B" w:rsidRPr="006768D0" w:rsidRDefault="00432B55" w:rsidP="00432B55">
            <w:pPr>
              <w:spacing w:before="60" w:after="6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Oracle ERP11i,OracleERP12,Oracle ASCP/Demantra, Oracle MOC, Oracle</w:t>
            </w:r>
          </w:p>
          <w:p w:rsidR="00432B55" w:rsidRPr="006768D0" w:rsidRDefault="00432B55" w:rsidP="00432B55">
            <w:pPr>
              <w:spacing w:before="60" w:after="6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Transport Management,, Oracle OBIEE , Web logic , 10gAS , Oracle SOA 10g and 11g</w:t>
            </w:r>
          </w:p>
        </w:tc>
      </w:tr>
    </w:tbl>
    <w:p w:rsidR="00187292" w:rsidRPr="006768D0" w:rsidRDefault="00187292" w:rsidP="00187292">
      <w:pPr>
        <w:shd w:val="clear" w:color="auto" w:fill="FFFFFF" w:themeFill="background1"/>
        <w:rPr>
          <w:rFonts w:asciiTheme="minorHAnsi" w:hAnsiTheme="minorHAnsi" w:cstheme="minorHAnsi"/>
          <w:b/>
          <w:szCs w:val="22"/>
        </w:rPr>
      </w:pPr>
    </w:p>
    <w:p w:rsidR="00187292" w:rsidRPr="006768D0" w:rsidRDefault="00187292" w:rsidP="00187292">
      <w:pPr>
        <w:shd w:val="clear" w:color="auto" w:fill="FFFFFF" w:themeFill="background1"/>
        <w:rPr>
          <w:rFonts w:asciiTheme="minorHAnsi" w:hAnsiTheme="minorHAnsi" w:cstheme="minorHAnsi"/>
          <w:b/>
          <w:szCs w:val="22"/>
        </w:rPr>
      </w:pPr>
      <w:r w:rsidRPr="006768D0">
        <w:rPr>
          <w:rFonts w:asciiTheme="minorHAnsi" w:hAnsiTheme="minorHAnsi" w:cstheme="minorHAnsi"/>
          <w:b/>
          <w:szCs w:val="22"/>
        </w:rPr>
        <w:lastRenderedPageBreak/>
        <w:t>TRAINING</w:t>
      </w:r>
    </w:p>
    <w:p w:rsidR="00187292" w:rsidRPr="006768D0" w:rsidRDefault="00187292" w:rsidP="00187292">
      <w:pPr>
        <w:spacing w:before="60" w:after="60"/>
        <w:rPr>
          <w:rFonts w:ascii="Times New Roman" w:hAnsi="Times New Roman"/>
          <w:spacing w:val="4"/>
          <w:szCs w:val="22"/>
        </w:rPr>
      </w:pPr>
      <w:r w:rsidRPr="006768D0">
        <w:rPr>
          <w:rFonts w:ascii="Times New Roman" w:hAnsi="Times New Roman"/>
          <w:spacing w:val="4"/>
          <w:szCs w:val="22"/>
        </w:rPr>
        <w:t>Oracle EBS 11i/R12 training</w:t>
      </w:r>
    </w:p>
    <w:p w:rsidR="00187292" w:rsidRPr="006768D0" w:rsidRDefault="00187292" w:rsidP="00187292">
      <w:pPr>
        <w:spacing w:before="60" w:after="60"/>
        <w:rPr>
          <w:rFonts w:ascii="Times New Roman" w:hAnsi="Times New Roman"/>
          <w:spacing w:val="4"/>
          <w:szCs w:val="22"/>
        </w:rPr>
      </w:pPr>
      <w:r w:rsidRPr="006768D0">
        <w:rPr>
          <w:rFonts w:ascii="Times New Roman" w:hAnsi="Times New Roman"/>
          <w:spacing w:val="4"/>
          <w:szCs w:val="22"/>
        </w:rPr>
        <w:t xml:space="preserve">Oracle 11gR2 RAC cluster training </w:t>
      </w:r>
    </w:p>
    <w:p w:rsidR="00187292" w:rsidRDefault="00187292" w:rsidP="00187292">
      <w:pPr>
        <w:spacing w:before="60" w:after="60"/>
        <w:rPr>
          <w:rFonts w:ascii="Times New Roman" w:hAnsi="Times New Roman"/>
          <w:spacing w:val="4"/>
          <w:szCs w:val="22"/>
        </w:rPr>
      </w:pPr>
      <w:r w:rsidRPr="006768D0">
        <w:rPr>
          <w:rFonts w:ascii="Times New Roman" w:hAnsi="Times New Roman"/>
          <w:spacing w:val="4"/>
          <w:szCs w:val="22"/>
        </w:rPr>
        <w:t>Oracle SQL/DB performance tuning</w:t>
      </w:r>
    </w:p>
    <w:p w:rsidR="00831F5E" w:rsidRDefault="00831F5E" w:rsidP="00187292">
      <w:pPr>
        <w:spacing w:before="60" w:after="60"/>
        <w:rPr>
          <w:rFonts w:ascii="Times New Roman" w:hAnsi="Times New Roman"/>
          <w:spacing w:val="4"/>
          <w:szCs w:val="22"/>
        </w:rPr>
      </w:pPr>
      <w:r>
        <w:rPr>
          <w:rFonts w:ascii="Times New Roman" w:hAnsi="Times New Roman"/>
          <w:spacing w:val="4"/>
          <w:szCs w:val="22"/>
        </w:rPr>
        <w:t xml:space="preserve">Exadata/Exalogic </w:t>
      </w:r>
    </w:p>
    <w:p w:rsidR="00812425" w:rsidRDefault="00812425" w:rsidP="00187292">
      <w:pPr>
        <w:spacing w:before="60" w:after="60"/>
        <w:rPr>
          <w:rFonts w:ascii="Times New Roman" w:hAnsi="Times New Roman"/>
          <w:spacing w:val="4"/>
          <w:szCs w:val="22"/>
        </w:rPr>
      </w:pPr>
    </w:p>
    <w:p w:rsidR="00812425" w:rsidRDefault="00812425" w:rsidP="00187292">
      <w:pPr>
        <w:spacing w:before="60" w:after="60"/>
        <w:rPr>
          <w:rFonts w:ascii="Times New Roman" w:hAnsi="Times New Roman"/>
          <w:spacing w:val="4"/>
          <w:szCs w:val="22"/>
        </w:rPr>
      </w:pPr>
    </w:p>
    <w:tbl>
      <w:tblPr>
        <w:tblW w:w="991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2970"/>
        <w:gridCol w:w="864"/>
        <w:gridCol w:w="3834"/>
      </w:tblGrid>
      <w:tr w:rsidR="00812425" w:rsidRPr="006768D0" w:rsidTr="00812425">
        <w:trPr>
          <w:cantSplit/>
        </w:trPr>
        <w:tc>
          <w:tcPr>
            <w:tcW w:w="2250" w:type="dxa"/>
            <w:shd w:val="pct5" w:color="000000" w:fill="FFFFFF"/>
          </w:tcPr>
          <w:p w:rsidR="00812425" w:rsidRPr="006768D0" w:rsidRDefault="00812425" w:rsidP="00812425">
            <w:pPr>
              <w:pStyle w:val="Heading1"/>
              <w:spacing w:before="20" w:after="20"/>
              <w:jc w:val="left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1. </w:t>
            </w:r>
          </w:p>
        </w:tc>
        <w:tc>
          <w:tcPr>
            <w:tcW w:w="7668" w:type="dxa"/>
            <w:gridSpan w:val="3"/>
            <w:shd w:val="pct5" w:color="000000" w:fill="FFFFFF"/>
          </w:tcPr>
          <w:p w:rsidR="00812425" w:rsidRPr="006768D0" w:rsidRDefault="00812425" w:rsidP="00812425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Project Name :</w:t>
            </w:r>
            <w:r>
              <w:rPr>
                <w:rFonts w:ascii="Times New Roman" w:hAnsi="Times New Roman"/>
                <w:b/>
                <w:spacing w:val="4"/>
                <w:szCs w:val="22"/>
              </w:rPr>
              <w:t xml:space="preserve"> Production support </w:t>
            </w:r>
          </w:p>
        </w:tc>
      </w:tr>
      <w:tr w:rsidR="00812425" w:rsidRPr="006768D0" w:rsidTr="00812425">
        <w:tc>
          <w:tcPr>
            <w:tcW w:w="2250" w:type="dxa"/>
          </w:tcPr>
          <w:p w:rsidR="00812425" w:rsidRPr="006768D0" w:rsidRDefault="00812425" w:rsidP="00812425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Client</w:t>
            </w:r>
          </w:p>
        </w:tc>
        <w:tc>
          <w:tcPr>
            <w:tcW w:w="7668" w:type="dxa"/>
            <w:gridSpan w:val="3"/>
          </w:tcPr>
          <w:p w:rsidR="00812425" w:rsidRPr="006768D0" w:rsidRDefault="00812425" w:rsidP="00812425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>
              <w:rPr>
                <w:rFonts w:ascii="Century Gothic" w:hAnsi="Century Gothic"/>
                <w:b/>
                <w:szCs w:val="22"/>
              </w:rPr>
              <w:t>GE Power and Water (Atlanta GA)</w:t>
            </w:r>
          </w:p>
        </w:tc>
      </w:tr>
      <w:tr w:rsidR="00812425" w:rsidRPr="006768D0" w:rsidTr="00812425">
        <w:tc>
          <w:tcPr>
            <w:tcW w:w="2250" w:type="dxa"/>
          </w:tcPr>
          <w:p w:rsidR="00812425" w:rsidRPr="006768D0" w:rsidRDefault="00812425" w:rsidP="0081242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Role</w:t>
            </w:r>
          </w:p>
        </w:tc>
        <w:tc>
          <w:tcPr>
            <w:tcW w:w="7668" w:type="dxa"/>
            <w:gridSpan w:val="3"/>
          </w:tcPr>
          <w:p w:rsidR="00812425" w:rsidRPr="006768D0" w:rsidRDefault="00127AA6" w:rsidP="00BC79F5">
            <w:pPr>
              <w:pStyle w:val="Heading2"/>
              <w:tabs>
                <w:tab w:val="left" w:pos="2127"/>
              </w:tabs>
              <w:spacing w:before="20" w:after="20"/>
              <w:jc w:val="left"/>
              <w:rPr>
                <w:rFonts w:ascii="Times New Roman" w:hAnsi="Times New Roman"/>
                <w:b w:val="0"/>
                <w:i w:val="0"/>
                <w:color w:val="FF0000"/>
                <w:spacing w:val="4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 xml:space="preserve">Oracle Apps dba </w:t>
            </w:r>
            <w:r w:rsidR="00812425"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 xml:space="preserve"> &amp; WEBLO</w:t>
            </w:r>
            <w:r w:rsidR="004F7CEB"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 xml:space="preserve">GIC &amp; SOA </w:t>
            </w:r>
          </w:p>
        </w:tc>
      </w:tr>
      <w:tr w:rsidR="00812425" w:rsidRPr="006768D0" w:rsidTr="00812425">
        <w:tc>
          <w:tcPr>
            <w:tcW w:w="2250" w:type="dxa"/>
          </w:tcPr>
          <w:p w:rsidR="00812425" w:rsidRPr="006768D0" w:rsidRDefault="00812425" w:rsidP="0081242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Organization</w:t>
            </w:r>
          </w:p>
        </w:tc>
        <w:tc>
          <w:tcPr>
            <w:tcW w:w="7668" w:type="dxa"/>
            <w:gridSpan w:val="3"/>
          </w:tcPr>
          <w:p w:rsidR="00812425" w:rsidRPr="006768D0" w:rsidRDefault="00CC5E77" w:rsidP="00812425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>
              <w:rPr>
                <w:rFonts w:ascii="Times New Roman" w:hAnsi="Times New Roman"/>
                <w:spacing w:val="4"/>
                <w:szCs w:val="22"/>
              </w:rPr>
              <w:t xml:space="preserve">GENPACT </w:t>
            </w:r>
            <w:r w:rsidR="00812425" w:rsidRPr="006768D0">
              <w:rPr>
                <w:rFonts w:ascii="Times New Roman" w:hAnsi="Times New Roman"/>
                <w:spacing w:val="4"/>
                <w:szCs w:val="22"/>
              </w:rPr>
              <w:t xml:space="preserve"> </w:t>
            </w:r>
          </w:p>
        </w:tc>
      </w:tr>
      <w:tr w:rsidR="00812425" w:rsidRPr="006768D0" w:rsidTr="00812425">
        <w:tc>
          <w:tcPr>
            <w:tcW w:w="2250" w:type="dxa"/>
          </w:tcPr>
          <w:p w:rsidR="00812425" w:rsidRPr="006768D0" w:rsidRDefault="00812425" w:rsidP="0081242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Duration</w:t>
            </w:r>
          </w:p>
        </w:tc>
        <w:tc>
          <w:tcPr>
            <w:tcW w:w="7668" w:type="dxa"/>
            <w:gridSpan w:val="3"/>
          </w:tcPr>
          <w:p w:rsidR="00812425" w:rsidRPr="006768D0" w:rsidRDefault="00812425" w:rsidP="00812425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>
              <w:rPr>
                <w:rFonts w:ascii="Times New Roman" w:hAnsi="Times New Roman"/>
                <w:spacing w:val="4"/>
                <w:szCs w:val="22"/>
              </w:rPr>
              <w:t>02-10-2014 TO TILL DATE</w:t>
            </w:r>
          </w:p>
        </w:tc>
      </w:tr>
      <w:tr w:rsidR="00812425" w:rsidRPr="006768D0" w:rsidTr="00812425">
        <w:trPr>
          <w:cantSplit/>
        </w:trPr>
        <w:tc>
          <w:tcPr>
            <w:tcW w:w="2250" w:type="dxa"/>
          </w:tcPr>
          <w:p w:rsidR="00812425" w:rsidRPr="006768D0" w:rsidRDefault="00812425" w:rsidP="0081242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Team Size</w:t>
            </w:r>
          </w:p>
        </w:tc>
        <w:tc>
          <w:tcPr>
            <w:tcW w:w="3834" w:type="dxa"/>
            <w:gridSpan w:val="2"/>
          </w:tcPr>
          <w:p w:rsidR="00812425" w:rsidRPr="006768D0" w:rsidRDefault="00812425" w:rsidP="0081242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Project :</w:t>
            </w:r>
            <w:r>
              <w:rPr>
                <w:rFonts w:ascii="Times New Roman" w:hAnsi="Times New Roman"/>
                <w:b/>
                <w:spacing w:val="4"/>
                <w:szCs w:val="22"/>
              </w:rPr>
              <w:t>5</w:t>
            </w:r>
          </w:p>
        </w:tc>
        <w:tc>
          <w:tcPr>
            <w:tcW w:w="3834" w:type="dxa"/>
          </w:tcPr>
          <w:p w:rsidR="00812425" w:rsidRPr="006768D0" w:rsidRDefault="00812425" w:rsidP="0081242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Module :Accounting/scm,OM etc</w:t>
            </w:r>
          </w:p>
        </w:tc>
      </w:tr>
      <w:tr w:rsidR="00812425" w:rsidRPr="006768D0" w:rsidTr="00812425">
        <w:trPr>
          <w:cantSplit/>
        </w:trPr>
        <w:tc>
          <w:tcPr>
            <w:tcW w:w="2250" w:type="dxa"/>
          </w:tcPr>
          <w:p w:rsidR="00812425" w:rsidRPr="006768D0" w:rsidRDefault="00812425" w:rsidP="00812425">
            <w:pPr>
              <w:spacing w:before="20" w:after="20"/>
              <w:jc w:val="left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Environment</w:t>
            </w:r>
          </w:p>
          <w:p w:rsidR="00812425" w:rsidRPr="006768D0" w:rsidRDefault="00812425" w:rsidP="00812425">
            <w:pPr>
              <w:spacing w:before="20" w:after="20"/>
              <w:jc w:val="left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(with skill versions)</w:t>
            </w:r>
          </w:p>
        </w:tc>
        <w:tc>
          <w:tcPr>
            <w:tcW w:w="2970" w:type="dxa"/>
          </w:tcPr>
          <w:p w:rsidR="00812425" w:rsidRPr="006768D0" w:rsidRDefault="00812425" w:rsidP="00812425">
            <w:pPr>
              <w:pStyle w:val="Heading2"/>
              <w:tabs>
                <w:tab w:val="left" w:pos="2127"/>
              </w:tabs>
              <w:spacing w:before="20" w:after="20"/>
              <w:jc w:val="left"/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 xml:space="preserve">EBS </w:t>
            </w:r>
            <w:r w:rsidR="00B87BC8"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>12.2.5</w:t>
            </w:r>
            <w:r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 xml:space="preserve"> , </w:t>
            </w:r>
            <w:r w:rsidRPr="006768D0"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 xml:space="preserve">R12.1.3, 11i, 9i, 10g, 11g, </w:t>
            </w:r>
            <w:r w:rsidR="00B87BC8"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 xml:space="preserve">12c </w:t>
            </w:r>
            <w:r w:rsidRPr="006768D0"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 xml:space="preserve">SSO, PCP, LB, Shared Appl_TOP, Solaris </w:t>
            </w:r>
            <w:r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>Weblogic,SOA,OTM,IDM,AGILE ,SABRIX ETC</w:t>
            </w:r>
          </w:p>
        </w:tc>
        <w:tc>
          <w:tcPr>
            <w:tcW w:w="4698" w:type="dxa"/>
            <w:gridSpan w:val="2"/>
          </w:tcPr>
          <w:p w:rsidR="00812425" w:rsidRPr="006768D0" w:rsidRDefault="00812425" w:rsidP="00812425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Languages : 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Developer,C C++ ,sqlplus</w:t>
            </w:r>
          </w:p>
          <w:p w:rsidR="00812425" w:rsidRPr="006768D0" w:rsidRDefault="00812425" w:rsidP="00812425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Database :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Oracle, Sql Server</w:t>
            </w:r>
          </w:p>
          <w:p w:rsidR="00812425" w:rsidRPr="006768D0" w:rsidRDefault="00812425" w:rsidP="0081242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Tools :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OEM,Toad,Veritas,Remedy</w:t>
            </w: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,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Kintana</w:t>
            </w:r>
          </w:p>
          <w:p w:rsidR="00812425" w:rsidRPr="006768D0" w:rsidRDefault="00812425" w:rsidP="0081242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O/s :Unix,linux,Windows</w:t>
            </w:r>
          </w:p>
        </w:tc>
      </w:tr>
      <w:tr w:rsidR="00812425" w:rsidRPr="006768D0" w:rsidTr="00812425">
        <w:trPr>
          <w:cantSplit/>
        </w:trPr>
        <w:tc>
          <w:tcPr>
            <w:tcW w:w="2250" w:type="dxa"/>
          </w:tcPr>
          <w:p w:rsidR="00812425" w:rsidRPr="006768D0" w:rsidRDefault="00812425" w:rsidP="0081242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</w:p>
        </w:tc>
        <w:tc>
          <w:tcPr>
            <w:tcW w:w="2970" w:type="dxa"/>
          </w:tcPr>
          <w:p w:rsidR="00812425" w:rsidRPr="006768D0" w:rsidRDefault="00812425" w:rsidP="0081242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Hardware</w:t>
            </w:r>
          </w:p>
        </w:tc>
        <w:tc>
          <w:tcPr>
            <w:tcW w:w="4698" w:type="dxa"/>
            <w:gridSpan w:val="2"/>
          </w:tcPr>
          <w:p w:rsidR="00812425" w:rsidRPr="006768D0" w:rsidRDefault="00812425" w:rsidP="00812425">
            <w:pPr>
              <w:spacing w:before="20" w:after="20"/>
              <w:rPr>
                <w:rFonts w:ascii="Times New Roman" w:hAnsi="Times New Roman"/>
                <w:color w:val="FF0000"/>
                <w:spacing w:val="4"/>
                <w:szCs w:val="22"/>
              </w:rPr>
            </w:pPr>
          </w:p>
        </w:tc>
      </w:tr>
    </w:tbl>
    <w:p w:rsidR="00083554" w:rsidRDefault="00083554" w:rsidP="00083554">
      <w:pPr>
        <w:pStyle w:val="ListParagraph"/>
        <w:spacing w:after="200" w:line="276" w:lineRule="auto"/>
      </w:pPr>
    </w:p>
    <w:p w:rsidR="0000549D" w:rsidRPr="0000549D" w:rsidRDefault="0000549D" w:rsidP="00083554">
      <w:pPr>
        <w:pStyle w:val="ListParagraph"/>
        <w:numPr>
          <w:ilvl w:val="0"/>
          <w:numId w:val="26"/>
        </w:numPr>
        <w:spacing w:after="200" w:line="276" w:lineRule="auto"/>
      </w:pPr>
      <w:r w:rsidRPr="0000549D">
        <w:t>Install and configure ORACLE databases with both a traditional and RAC configuration on a RedHat/ORACLE Linux server</w:t>
      </w:r>
    </w:p>
    <w:p w:rsidR="00831F5E" w:rsidRDefault="0000549D" w:rsidP="00083554">
      <w:pPr>
        <w:pStyle w:val="ListParagraph"/>
        <w:numPr>
          <w:ilvl w:val="0"/>
          <w:numId w:val="26"/>
        </w:numPr>
        <w:spacing w:after="200" w:line="276" w:lineRule="auto"/>
      </w:pPr>
      <w:r w:rsidRPr="0000549D">
        <w:t>Oracle database 11g and 12c upgrade</w:t>
      </w:r>
    </w:p>
    <w:p w:rsidR="00D32DBE" w:rsidRDefault="00D32DBE" w:rsidP="00083554">
      <w:pPr>
        <w:pStyle w:val="ListParagraph"/>
        <w:numPr>
          <w:ilvl w:val="0"/>
          <w:numId w:val="26"/>
        </w:numPr>
        <w:spacing w:after="200" w:line="276" w:lineRule="auto"/>
      </w:pPr>
      <w:r>
        <w:t>SOA 12c upgrade</w:t>
      </w:r>
    </w:p>
    <w:p w:rsidR="00D32DBE" w:rsidRDefault="00D32DBE" w:rsidP="00083554">
      <w:pPr>
        <w:pStyle w:val="ListParagraph"/>
        <w:numPr>
          <w:ilvl w:val="0"/>
          <w:numId w:val="26"/>
        </w:numPr>
        <w:spacing w:after="200" w:line="276" w:lineRule="auto"/>
      </w:pPr>
      <w:r>
        <w:t>Worked on Appsdynamic fusion middleware monitoring tool</w:t>
      </w:r>
    </w:p>
    <w:p w:rsidR="00831F5E" w:rsidRDefault="00831F5E" w:rsidP="00083554">
      <w:pPr>
        <w:pStyle w:val="ListParagraph"/>
        <w:numPr>
          <w:ilvl w:val="0"/>
          <w:numId w:val="26"/>
        </w:numPr>
        <w:spacing w:after="200" w:line="276" w:lineRule="auto"/>
      </w:pPr>
      <w:r>
        <w:t>Upgrade from 11.5.10.2 to 12.2.4 ,12.1.3 to 12.2.4 &amp; 12.2.5 ,12.2.6</w:t>
      </w:r>
      <w:r w:rsidR="00437B08">
        <w:t xml:space="preserve"> on Exadata</w:t>
      </w:r>
    </w:p>
    <w:p w:rsidR="00831F5E" w:rsidRDefault="00831F5E" w:rsidP="00083554">
      <w:pPr>
        <w:pStyle w:val="ListParagraph"/>
        <w:numPr>
          <w:ilvl w:val="0"/>
          <w:numId w:val="26"/>
        </w:numPr>
        <w:spacing w:after="200" w:line="276" w:lineRule="auto"/>
      </w:pPr>
      <w:r>
        <w:t xml:space="preserve">Demantra 12.2.5.1 installation,Analytical Engine ,APCC ,OBIEE and integration with ERP </w:t>
      </w:r>
    </w:p>
    <w:p w:rsidR="00D32DBE" w:rsidRPr="001D7852" w:rsidRDefault="00D32DBE" w:rsidP="00D32DBE">
      <w:pPr>
        <w:pStyle w:val="ListParagraph"/>
        <w:numPr>
          <w:ilvl w:val="0"/>
          <w:numId w:val="26"/>
        </w:numPr>
        <w:spacing w:after="200" w:line="276" w:lineRule="auto"/>
      </w:pPr>
      <w:r w:rsidRPr="001D7852">
        <w:t>Oracle WebLogic Server 10.3.6.0.8</w:t>
      </w:r>
    </w:p>
    <w:p w:rsidR="00D32DBE" w:rsidRPr="001D7852" w:rsidRDefault="00D32DBE" w:rsidP="00D32DBE">
      <w:pPr>
        <w:pStyle w:val="ListParagraph"/>
        <w:numPr>
          <w:ilvl w:val="0"/>
          <w:numId w:val="26"/>
        </w:numPr>
        <w:spacing w:after="200" w:line="276" w:lineRule="auto"/>
      </w:pPr>
      <w:r w:rsidRPr="001D7852">
        <w:t>Oracle Service Bus</w:t>
      </w:r>
      <w:r>
        <w:t>(OSB)</w:t>
      </w:r>
      <w:r w:rsidRPr="001D7852">
        <w:t xml:space="preserve"> 11.1.1.7.2</w:t>
      </w:r>
    </w:p>
    <w:p w:rsidR="00D32DBE" w:rsidRPr="00E437F3" w:rsidRDefault="00D32DBE" w:rsidP="00D32DBE">
      <w:pPr>
        <w:pStyle w:val="ListParagraph"/>
        <w:numPr>
          <w:ilvl w:val="0"/>
          <w:numId w:val="26"/>
        </w:numPr>
        <w:spacing w:after="200" w:line="276" w:lineRule="auto"/>
      </w:pPr>
      <w:r w:rsidRPr="005A6651">
        <w:t>Oracle Enterprise Pack for Eclipse</w:t>
      </w:r>
      <w:r>
        <w:t xml:space="preserve"> (OEPE)  11.1.1.8</w:t>
      </w:r>
    </w:p>
    <w:p w:rsidR="00D32DBE" w:rsidRDefault="00D32DBE" w:rsidP="00D32DBE">
      <w:pPr>
        <w:pStyle w:val="ListParagraph"/>
        <w:numPr>
          <w:ilvl w:val="0"/>
          <w:numId w:val="26"/>
        </w:numPr>
        <w:spacing w:after="200" w:line="276" w:lineRule="auto"/>
      </w:pPr>
      <w:r w:rsidRPr="00DE5A10">
        <w:t>Oracle Service-Oriented Architecture</w:t>
      </w:r>
      <w:r>
        <w:t xml:space="preserve"> (SOA) </w:t>
      </w:r>
      <w:r w:rsidRPr="004050E2">
        <w:t>11.1.1.7.4</w:t>
      </w:r>
    </w:p>
    <w:p w:rsidR="00D32DBE" w:rsidRPr="00DE5A10" w:rsidRDefault="00D32DBE" w:rsidP="00D32DBE">
      <w:pPr>
        <w:pStyle w:val="ListParagraph"/>
        <w:numPr>
          <w:ilvl w:val="0"/>
          <w:numId w:val="26"/>
        </w:numPr>
        <w:spacing w:after="200" w:line="276" w:lineRule="auto"/>
      </w:pPr>
      <w:r w:rsidRPr="00DE5A10">
        <w:t>Oracle Web Services Manager</w:t>
      </w:r>
      <w:r>
        <w:t xml:space="preserve"> (WSM)</w:t>
      </w:r>
    </w:p>
    <w:p w:rsidR="00D32DBE" w:rsidRPr="00E437F3" w:rsidRDefault="00D32DBE" w:rsidP="00D32DBE">
      <w:pPr>
        <w:pStyle w:val="ListParagraph"/>
        <w:numPr>
          <w:ilvl w:val="0"/>
          <w:numId w:val="26"/>
        </w:numPr>
        <w:spacing w:after="200" w:line="276" w:lineRule="auto"/>
      </w:pPr>
      <w:r w:rsidRPr="00DE5A10">
        <w:t>Oracle Application Integration Architecture</w:t>
      </w:r>
      <w:r>
        <w:t xml:space="preserve"> (AIA) 11.1.1.7</w:t>
      </w:r>
    </w:p>
    <w:p w:rsidR="00D32DBE" w:rsidRDefault="00D32DBE" w:rsidP="00083554">
      <w:pPr>
        <w:pStyle w:val="ListParagraph"/>
        <w:numPr>
          <w:ilvl w:val="0"/>
          <w:numId w:val="26"/>
        </w:numPr>
        <w:spacing w:after="200" w:line="276" w:lineRule="auto"/>
      </w:pPr>
      <w:r>
        <w:t>Oracle Data Integrator/BAM</w:t>
      </w:r>
    </w:p>
    <w:p w:rsidR="00D32DBE" w:rsidRDefault="00D32DBE" w:rsidP="00083554">
      <w:pPr>
        <w:pStyle w:val="ListParagraph"/>
        <w:numPr>
          <w:ilvl w:val="0"/>
          <w:numId w:val="26"/>
        </w:numPr>
        <w:spacing w:after="200" w:line="276" w:lineRule="auto"/>
      </w:pPr>
      <w:r>
        <w:t>Web Center 11.1.1.7</w:t>
      </w:r>
    </w:p>
    <w:p w:rsidR="00D32DBE" w:rsidRDefault="00D32DBE" w:rsidP="00083554">
      <w:pPr>
        <w:pStyle w:val="ListParagraph"/>
        <w:numPr>
          <w:ilvl w:val="0"/>
          <w:numId w:val="26"/>
        </w:numPr>
        <w:spacing w:after="200" w:line="276" w:lineRule="auto"/>
      </w:pPr>
      <w:r>
        <w:t>Upgrade HTTP from 11.1.1.7 to 12.1.3</w:t>
      </w:r>
    </w:p>
    <w:p w:rsidR="00D32DBE" w:rsidRDefault="00D32DBE" w:rsidP="00083554">
      <w:pPr>
        <w:pStyle w:val="ListParagraph"/>
        <w:numPr>
          <w:ilvl w:val="0"/>
          <w:numId w:val="26"/>
        </w:numPr>
        <w:spacing w:after="200" w:line="276" w:lineRule="auto"/>
      </w:pPr>
      <w:r>
        <w:t xml:space="preserve">Working experience on production on Agile and OTM </w:t>
      </w:r>
    </w:p>
    <w:p w:rsidR="0000549D" w:rsidRPr="0000549D" w:rsidRDefault="0000549D" w:rsidP="00083554">
      <w:pPr>
        <w:pStyle w:val="ListParagraph"/>
        <w:numPr>
          <w:ilvl w:val="0"/>
          <w:numId w:val="26"/>
        </w:numPr>
        <w:spacing w:after="200" w:line="276" w:lineRule="auto"/>
      </w:pPr>
      <w:r w:rsidRPr="0000549D">
        <w:t xml:space="preserve"> </w:t>
      </w:r>
      <w:r w:rsidR="00831F5E">
        <w:t xml:space="preserve">Endecca Installation and configuration </w:t>
      </w:r>
    </w:p>
    <w:p w:rsidR="0000549D" w:rsidRPr="0000549D" w:rsidRDefault="0000549D" w:rsidP="00083554">
      <w:pPr>
        <w:pStyle w:val="ListParagraph"/>
        <w:numPr>
          <w:ilvl w:val="0"/>
          <w:numId w:val="26"/>
        </w:numPr>
        <w:spacing w:after="200" w:line="276" w:lineRule="auto"/>
      </w:pPr>
      <w:r w:rsidRPr="0000549D">
        <w:t>Upgrading/migrating from one version of Fusion Middleware products</w:t>
      </w:r>
    </w:p>
    <w:p w:rsidR="0000549D" w:rsidRDefault="0000549D" w:rsidP="00083554">
      <w:pPr>
        <w:pStyle w:val="ListParagraph"/>
        <w:numPr>
          <w:ilvl w:val="0"/>
          <w:numId w:val="26"/>
        </w:numPr>
        <w:spacing w:after="200" w:line="276" w:lineRule="auto"/>
      </w:pPr>
      <w:r w:rsidRPr="0000549D">
        <w:t xml:space="preserve">Migration from Solaris to Linux on exadata 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lastRenderedPageBreak/>
        <w:t xml:space="preserve">Installation and configuration appsdynamic maunal and automated 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>Troubleshoot Java Memory Leaks,resource leak and cpu saturation and garbage collection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 xml:space="preserve">monitoring the business application and transation 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>Monitoring performance with custom dashboard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 xml:space="preserve">Monitoring error and exception 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>Monitoring application change event,filter and analyze events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>Troubleshooting slow response time and health rule violation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>Troubleshooting node problems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>Analyzing scalibility analysis,correlation and reporting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>Integration with apps dynamic rest Api and use curl to access appsdynamic rest Api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>Install and administer Agents,java application .net application NOde JS application,python application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>Install and upgrade,Administer the controller,security and deploy appsdynamic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>Tuning large scale deployments,configuring the smpt server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>Application performance management for java,.net,php and python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>Configuring database collectors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>Administer the standalone machine agents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>Installing agent side components and server side components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>Configuring the data sources for analytics plugin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 xml:space="preserve">Building extension and integration 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>Detect problem cuased by applicatioin data and utilizing diagnostic data collectors</w:t>
      </w:r>
    </w:p>
    <w:p w:rsidR="004F7CEB" w:rsidRDefault="004F7CEB" w:rsidP="004F7CEB">
      <w:pPr>
        <w:pStyle w:val="ListParagraph"/>
        <w:numPr>
          <w:ilvl w:val="0"/>
          <w:numId w:val="26"/>
        </w:numPr>
        <w:spacing w:after="200" w:line="276" w:lineRule="auto"/>
      </w:pPr>
      <w:r>
        <w:t xml:space="preserve">configuring problem detecting notification </w:t>
      </w:r>
    </w:p>
    <w:p w:rsidR="00083554" w:rsidRPr="000A05F0" w:rsidRDefault="00083554" w:rsidP="00083554">
      <w:pPr>
        <w:pStyle w:val="ListParagraph"/>
        <w:numPr>
          <w:ilvl w:val="0"/>
          <w:numId w:val="26"/>
        </w:numPr>
        <w:spacing w:after="200" w:line="276" w:lineRule="auto"/>
        <w:rPr>
          <w:b/>
          <w:u w:val="single"/>
        </w:rPr>
      </w:pPr>
      <w:r w:rsidRPr="00083554">
        <w:t>Configure JDBC Data Source for RDBMS Security Store</w:t>
      </w:r>
    </w:p>
    <w:p w:rsidR="000A05F0" w:rsidRPr="000A05F0" w:rsidRDefault="000A05F0" w:rsidP="000A05F0">
      <w:pPr>
        <w:pStyle w:val="ListParagraph"/>
        <w:numPr>
          <w:ilvl w:val="0"/>
          <w:numId w:val="26"/>
        </w:numPr>
        <w:spacing w:after="200" w:line="276" w:lineRule="auto"/>
      </w:pPr>
      <w:r w:rsidRPr="000A05F0">
        <w:t>JMS and messaging setup in Weblogic</w:t>
      </w:r>
    </w:p>
    <w:p w:rsidR="00083554" w:rsidRDefault="00083554" w:rsidP="00083554">
      <w:pPr>
        <w:pStyle w:val="ListParagraph"/>
        <w:numPr>
          <w:ilvl w:val="0"/>
          <w:numId w:val="26"/>
        </w:numPr>
        <w:spacing w:after="200" w:line="276" w:lineRule="auto"/>
      </w:pPr>
      <w:r w:rsidRPr="00083554">
        <w:t>Convert datasource to grid link</w:t>
      </w:r>
    </w:p>
    <w:p w:rsidR="00083554" w:rsidRDefault="00083554" w:rsidP="00083554">
      <w:pPr>
        <w:pStyle w:val="ListParagraph"/>
        <w:numPr>
          <w:ilvl w:val="0"/>
          <w:numId w:val="26"/>
        </w:numPr>
        <w:spacing w:after="200" w:line="276" w:lineRule="auto"/>
      </w:pPr>
      <w:r w:rsidRPr="00083554">
        <w:t>Integration between EBS and SOA using JAAS (Java Authentication and Authorization Services)</w:t>
      </w:r>
    </w:p>
    <w:p w:rsidR="00083554" w:rsidRPr="00083554" w:rsidRDefault="00083554" w:rsidP="00083554">
      <w:pPr>
        <w:pStyle w:val="ListParagraph"/>
        <w:numPr>
          <w:ilvl w:val="0"/>
          <w:numId w:val="26"/>
        </w:numPr>
        <w:spacing w:after="200" w:line="276" w:lineRule="auto"/>
      </w:pPr>
      <w:r>
        <w:t xml:space="preserve">Obiee Installation and configuration </w:t>
      </w:r>
    </w:p>
    <w:p w:rsidR="00CC5E77" w:rsidRDefault="00CC5E7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>Installation and support of WebLogic in a VMware environment</w:t>
      </w:r>
    </w:p>
    <w:p w:rsidR="00CC5E77" w:rsidRDefault="00201D9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R12.2.4</w:t>
      </w:r>
      <w:r w:rsidR="00CC5E77">
        <w:rPr>
          <w:sz w:val="22"/>
          <w:szCs w:val="22"/>
        </w:rPr>
        <w:t xml:space="preserve"> upgrade from 11.5.10.2 ,12.1.3 </w:t>
      </w:r>
    </w:p>
    <w:p w:rsidR="00CC5E77" w:rsidRDefault="00CC5E7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Worked on VCP modules 12.2.3 and Demantra,Analytical engine, APCC,VCP,ASCP</w:t>
      </w:r>
      <w:r w:rsidR="00FA662B">
        <w:rPr>
          <w:sz w:val="22"/>
          <w:szCs w:val="22"/>
        </w:rPr>
        <w:t xml:space="preserve">,OBIEE </w:t>
      </w:r>
    </w:p>
    <w:p w:rsidR="00CC5E77" w:rsidRPr="00340E02" w:rsidRDefault="00CC5E7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>Load balancing and clustering of WebLogic servers</w:t>
      </w:r>
    </w:p>
    <w:p w:rsidR="00CC5E77" w:rsidRPr="00340E02" w:rsidRDefault="00CC5E7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>WebLogic deployment across geographically diverse data centers</w:t>
      </w:r>
    </w:p>
    <w:p w:rsidR="00CC5E77" w:rsidRPr="00340E02" w:rsidRDefault="00CC5E7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>JMS configuration</w:t>
      </w:r>
    </w:p>
    <w:p w:rsidR="00CC5E77" w:rsidRPr="00340E02" w:rsidRDefault="00CC5E7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>Automation of tasks using scripts</w:t>
      </w:r>
    </w:p>
    <w:p w:rsidR="00CC5E77" w:rsidRPr="00340E02" w:rsidRDefault="00CC5E7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>Monitoring and performance tuning of WebLogic environment</w:t>
      </w:r>
    </w:p>
    <w:p w:rsidR="00CC5E77" w:rsidRPr="002D4452" w:rsidRDefault="00CC5E7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2D4452">
        <w:rPr>
          <w:sz w:val="22"/>
          <w:szCs w:val="22"/>
        </w:rPr>
        <w:t>Configuration and deployment of Oracle WebCenter, including Oracle WebCenter Sites</w:t>
      </w:r>
    </w:p>
    <w:p w:rsidR="00CC5E77" w:rsidRDefault="00CC5E77" w:rsidP="00CC5E77">
      <w:pPr>
        <w:pStyle w:val="ListParagraph"/>
        <w:rPr>
          <w:sz w:val="22"/>
          <w:szCs w:val="22"/>
        </w:rPr>
      </w:pPr>
    </w:p>
    <w:p w:rsidR="00CC5E77" w:rsidRDefault="00CC5E7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Troubleshooting, Load Balancing, Clustering, Deploying Applications, Performance Tuning and </w:t>
      </w:r>
    </w:p>
    <w:p w:rsidR="00CC5E77" w:rsidRPr="00340E02" w:rsidRDefault="00CC5E7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Maintenance. </w:t>
      </w:r>
    </w:p>
    <w:p w:rsidR="00CC5E77" w:rsidRDefault="00CC5E7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Create, configure and tune weblogic domains/applications for performance </w:t>
      </w:r>
    </w:p>
    <w:p w:rsidR="00CC5E77" w:rsidRDefault="00CC5E7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Performance tuning of bpel syn max wait time ,instance key block size </w:t>
      </w:r>
    </w:p>
    <w:p w:rsidR="00CC5E77" w:rsidRDefault="00CC5E7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 xml:space="preserve">OSB performance tuning </w:t>
      </w:r>
    </w:p>
    <w:p w:rsidR="00CC5E77" w:rsidRDefault="00CC5E7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 xml:space="preserve">Cluster setup using unicast </w:t>
      </w:r>
    </w:p>
    <w:p w:rsidR="00CC5E77" w:rsidRPr="00340E02" w:rsidRDefault="00CC5E7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 xml:space="preserve">Tuning JVM default memory argument,port memory arguments ,perm size </w:t>
      </w:r>
    </w:p>
    <w:p w:rsidR="00CC5E77" w:rsidRDefault="00CC5E77" w:rsidP="00CC5E77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Work with vendors and developers for application related issues. </w:t>
      </w:r>
    </w:p>
    <w:p w:rsidR="00CC5E77" w:rsidRPr="00340E02" w:rsidRDefault="00CC5E77" w:rsidP="00CC5E77">
      <w:pPr>
        <w:pStyle w:val="ListParagraph"/>
        <w:rPr>
          <w:sz w:val="22"/>
          <w:szCs w:val="22"/>
        </w:rPr>
      </w:pPr>
    </w:p>
    <w:p w:rsidR="00CC5E77" w:rsidRPr="00CC5E77" w:rsidRDefault="00CC5E77" w:rsidP="00CC5E77">
      <w:pPr>
        <w:spacing w:before="60" w:after="60"/>
        <w:rPr>
          <w:spacing w:val="4"/>
          <w:szCs w:val="22"/>
        </w:rPr>
      </w:pPr>
    </w:p>
    <w:p w:rsidR="00DE6268" w:rsidRDefault="00DE6268" w:rsidP="00187292">
      <w:pPr>
        <w:spacing w:before="60" w:after="60"/>
        <w:rPr>
          <w:rFonts w:ascii="Times New Roman" w:hAnsi="Times New Roman"/>
          <w:spacing w:val="4"/>
          <w:szCs w:val="22"/>
        </w:rPr>
      </w:pPr>
    </w:p>
    <w:tbl>
      <w:tblPr>
        <w:tblW w:w="991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2970"/>
        <w:gridCol w:w="864"/>
        <w:gridCol w:w="3834"/>
      </w:tblGrid>
      <w:tr w:rsidR="00DE6268" w:rsidRPr="006768D0" w:rsidTr="0089569F">
        <w:trPr>
          <w:cantSplit/>
        </w:trPr>
        <w:tc>
          <w:tcPr>
            <w:tcW w:w="2250" w:type="dxa"/>
            <w:shd w:val="pct5" w:color="000000" w:fill="FFFFFF"/>
          </w:tcPr>
          <w:p w:rsidR="00DE6268" w:rsidRPr="006768D0" w:rsidRDefault="00DE6268" w:rsidP="0089569F">
            <w:pPr>
              <w:pStyle w:val="Heading1"/>
              <w:spacing w:before="20" w:after="20"/>
              <w:jc w:val="left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1. </w:t>
            </w:r>
          </w:p>
        </w:tc>
        <w:tc>
          <w:tcPr>
            <w:tcW w:w="7668" w:type="dxa"/>
            <w:gridSpan w:val="3"/>
            <w:shd w:val="pct5" w:color="000000" w:fill="FFFFFF"/>
          </w:tcPr>
          <w:p w:rsidR="00DE6268" w:rsidRPr="006768D0" w:rsidRDefault="00DE6268" w:rsidP="0089569F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Project Name :</w:t>
            </w:r>
            <w:r>
              <w:rPr>
                <w:rFonts w:ascii="Times New Roman" w:hAnsi="Times New Roman"/>
                <w:b/>
                <w:spacing w:val="4"/>
                <w:szCs w:val="22"/>
              </w:rPr>
              <w:t xml:space="preserve"> Production support</w:t>
            </w:r>
          </w:p>
        </w:tc>
      </w:tr>
      <w:tr w:rsidR="00DE6268" w:rsidRPr="006768D0" w:rsidTr="0089569F">
        <w:tc>
          <w:tcPr>
            <w:tcW w:w="2250" w:type="dxa"/>
          </w:tcPr>
          <w:p w:rsidR="00DE6268" w:rsidRPr="006768D0" w:rsidRDefault="00DE6268" w:rsidP="0089569F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Client</w:t>
            </w:r>
          </w:p>
        </w:tc>
        <w:tc>
          <w:tcPr>
            <w:tcW w:w="7668" w:type="dxa"/>
            <w:gridSpan w:val="3"/>
          </w:tcPr>
          <w:p w:rsidR="00DE6268" w:rsidRPr="006768D0" w:rsidRDefault="007829C9" w:rsidP="0089569F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>
              <w:rPr>
                <w:rFonts w:ascii="Century Gothic" w:hAnsi="Century Gothic"/>
                <w:b/>
                <w:szCs w:val="22"/>
              </w:rPr>
              <w:t>C</w:t>
            </w:r>
            <w:r w:rsidR="00DE6268">
              <w:rPr>
                <w:rFonts w:ascii="Century Gothic" w:hAnsi="Century Gothic"/>
                <w:b/>
                <w:szCs w:val="22"/>
              </w:rPr>
              <w:t>isco</w:t>
            </w:r>
            <w:r>
              <w:rPr>
                <w:rFonts w:ascii="Century Gothic" w:hAnsi="Century Gothic"/>
                <w:b/>
                <w:szCs w:val="22"/>
              </w:rPr>
              <w:t xml:space="preserve"> (California San jose)</w:t>
            </w:r>
          </w:p>
        </w:tc>
      </w:tr>
      <w:tr w:rsidR="00DE6268" w:rsidRPr="006768D0" w:rsidTr="0089569F">
        <w:tc>
          <w:tcPr>
            <w:tcW w:w="2250" w:type="dxa"/>
          </w:tcPr>
          <w:p w:rsidR="00DE6268" w:rsidRPr="006768D0" w:rsidRDefault="00DE6268" w:rsidP="0089569F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Role</w:t>
            </w:r>
          </w:p>
        </w:tc>
        <w:tc>
          <w:tcPr>
            <w:tcW w:w="7668" w:type="dxa"/>
            <w:gridSpan w:val="3"/>
          </w:tcPr>
          <w:p w:rsidR="00DE6268" w:rsidRPr="006768D0" w:rsidRDefault="00DE6268" w:rsidP="0089569F">
            <w:pPr>
              <w:pStyle w:val="Heading2"/>
              <w:tabs>
                <w:tab w:val="left" w:pos="2127"/>
              </w:tabs>
              <w:spacing w:before="20" w:after="20"/>
              <w:jc w:val="left"/>
              <w:rPr>
                <w:rFonts w:ascii="Times New Roman" w:hAnsi="Times New Roman"/>
                <w:b w:val="0"/>
                <w:i w:val="0"/>
                <w:color w:val="FF0000"/>
                <w:spacing w:val="4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>SOA &amp; WEBLOGIC</w:t>
            </w:r>
            <w:r w:rsidR="000E11F3"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 xml:space="preserve"> &amp; OTM &amp; AGILE</w:t>
            </w:r>
            <w:r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 xml:space="preserve"> ADMIN</w:t>
            </w:r>
            <w:r w:rsidRPr="006768D0"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ab/>
            </w:r>
          </w:p>
        </w:tc>
      </w:tr>
      <w:tr w:rsidR="00DE6268" w:rsidRPr="006768D0" w:rsidTr="0089569F">
        <w:tc>
          <w:tcPr>
            <w:tcW w:w="2250" w:type="dxa"/>
          </w:tcPr>
          <w:p w:rsidR="00DE6268" w:rsidRPr="006768D0" w:rsidRDefault="00DE6268" w:rsidP="0089569F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Organization</w:t>
            </w:r>
          </w:p>
        </w:tc>
        <w:tc>
          <w:tcPr>
            <w:tcW w:w="7668" w:type="dxa"/>
            <w:gridSpan w:val="3"/>
          </w:tcPr>
          <w:p w:rsidR="00DE6268" w:rsidRPr="006768D0" w:rsidRDefault="00DE6268" w:rsidP="0089569F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Satyam Computer Services Limited, India </w:t>
            </w:r>
          </w:p>
        </w:tc>
      </w:tr>
      <w:tr w:rsidR="00DE6268" w:rsidRPr="006768D0" w:rsidTr="0089569F">
        <w:tc>
          <w:tcPr>
            <w:tcW w:w="2250" w:type="dxa"/>
          </w:tcPr>
          <w:p w:rsidR="00DE6268" w:rsidRPr="006768D0" w:rsidRDefault="00DE6268" w:rsidP="0089569F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Duration</w:t>
            </w:r>
          </w:p>
        </w:tc>
        <w:tc>
          <w:tcPr>
            <w:tcW w:w="7668" w:type="dxa"/>
            <w:gridSpan w:val="3"/>
          </w:tcPr>
          <w:p w:rsidR="00DE6268" w:rsidRPr="006768D0" w:rsidRDefault="000B60BA" w:rsidP="0089569F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>
              <w:rPr>
                <w:rFonts w:ascii="Times New Roman" w:hAnsi="Times New Roman"/>
                <w:spacing w:val="4"/>
                <w:szCs w:val="22"/>
              </w:rPr>
              <w:t>14</w:t>
            </w:r>
            <w:r w:rsidR="00DE6268">
              <w:rPr>
                <w:rFonts w:ascii="Times New Roman" w:hAnsi="Times New Roman"/>
                <w:spacing w:val="4"/>
                <w:szCs w:val="22"/>
              </w:rPr>
              <w:t>-02-2013</w:t>
            </w:r>
            <w:r w:rsidR="00DE6268" w:rsidRPr="006768D0">
              <w:rPr>
                <w:rFonts w:ascii="Times New Roman" w:hAnsi="Times New Roman"/>
                <w:spacing w:val="4"/>
                <w:szCs w:val="22"/>
              </w:rPr>
              <w:t xml:space="preserve"> TO </w:t>
            </w:r>
            <w:r w:rsidR="00CC5E77">
              <w:rPr>
                <w:rFonts w:ascii="Times New Roman" w:hAnsi="Times New Roman"/>
                <w:spacing w:val="4"/>
                <w:szCs w:val="22"/>
              </w:rPr>
              <w:t>02-06-2014</w:t>
            </w:r>
          </w:p>
        </w:tc>
      </w:tr>
      <w:tr w:rsidR="00DE6268" w:rsidRPr="006768D0" w:rsidTr="0089569F">
        <w:trPr>
          <w:cantSplit/>
        </w:trPr>
        <w:tc>
          <w:tcPr>
            <w:tcW w:w="2250" w:type="dxa"/>
          </w:tcPr>
          <w:p w:rsidR="00DE6268" w:rsidRPr="006768D0" w:rsidRDefault="00DE6268" w:rsidP="0089569F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Team Size</w:t>
            </w:r>
          </w:p>
        </w:tc>
        <w:tc>
          <w:tcPr>
            <w:tcW w:w="3834" w:type="dxa"/>
            <w:gridSpan w:val="2"/>
          </w:tcPr>
          <w:p w:rsidR="00DE6268" w:rsidRPr="006768D0" w:rsidRDefault="00DE6268" w:rsidP="0089569F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Project :</w:t>
            </w:r>
            <w:r w:rsidR="005D0705">
              <w:rPr>
                <w:rFonts w:ascii="Times New Roman" w:hAnsi="Times New Roman"/>
                <w:b/>
                <w:spacing w:val="4"/>
                <w:szCs w:val="22"/>
              </w:rPr>
              <w:t>5</w:t>
            </w:r>
          </w:p>
        </w:tc>
        <w:tc>
          <w:tcPr>
            <w:tcW w:w="3834" w:type="dxa"/>
          </w:tcPr>
          <w:p w:rsidR="00DE6268" w:rsidRPr="006768D0" w:rsidRDefault="00DE6268" w:rsidP="0089569F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Module :Accounting/scm,OM etc</w:t>
            </w:r>
          </w:p>
        </w:tc>
      </w:tr>
      <w:tr w:rsidR="00DE6268" w:rsidRPr="006768D0" w:rsidTr="0089569F">
        <w:trPr>
          <w:cantSplit/>
        </w:trPr>
        <w:tc>
          <w:tcPr>
            <w:tcW w:w="2250" w:type="dxa"/>
          </w:tcPr>
          <w:p w:rsidR="00DE6268" w:rsidRPr="006768D0" w:rsidRDefault="00DE6268" w:rsidP="0089569F">
            <w:pPr>
              <w:spacing w:before="20" w:after="20"/>
              <w:jc w:val="left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Environment</w:t>
            </w:r>
          </w:p>
          <w:p w:rsidR="00DE6268" w:rsidRPr="006768D0" w:rsidRDefault="00DE6268" w:rsidP="0089569F">
            <w:pPr>
              <w:spacing w:before="20" w:after="20"/>
              <w:jc w:val="left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(with skill versions)</w:t>
            </w:r>
          </w:p>
        </w:tc>
        <w:tc>
          <w:tcPr>
            <w:tcW w:w="2970" w:type="dxa"/>
          </w:tcPr>
          <w:p w:rsidR="00DE6268" w:rsidRPr="006768D0" w:rsidRDefault="00DE6268" w:rsidP="0089569F">
            <w:pPr>
              <w:pStyle w:val="Heading2"/>
              <w:tabs>
                <w:tab w:val="left" w:pos="2127"/>
              </w:tabs>
              <w:spacing w:before="20" w:after="20"/>
              <w:jc w:val="left"/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 xml:space="preserve">EBS R12.1.3, 11i, 9i, 10g, 11g, SSO, PCP, LB, Shared Appl_TOP, Solaris </w:t>
            </w:r>
            <w:r w:rsidR="005D0705"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>Weblogic,SOA,OTM,IDM,AGILE ,SABRIX ETC</w:t>
            </w:r>
          </w:p>
        </w:tc>
        <w:tc>
          <w:tcPr>
            <w:tcW w:w="4698" w:type="dxa"/>
            <w:gridSpan w:val="2"/>
          </w:tcPr>
          <w:p w:rsidR="00DE6268" w:rsidRPr="006768D0" w:rsidRDefault="00DE6268" w:rsidP="0089569F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Languages : 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Developer,C C++ ,sqlplus</w:t>
            </w:r>
          </w:p>
          <w:p w:rsidR="00DE6268" w:rsidRPr="006768D0" w:rsidRDefault="00DE6268" w:rsidP="0089569F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Database :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Oracle, Sql Server</w:t>
            </w:r>
          </w:p>
          <w:p w:rsidR="00DE6268" w:rsidRPr="006768D0" w:rsidRDefault="00DE6268" w:rsidP="0089569F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Tools :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OEM,Toad,Veritas,Remedy</w:t>
            </w: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,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Kintana</w:t>
            </w:r>
          </w:p>
          <w:p w:rsidR="00DE6268" w:rsidRPr="006768D0" w:rsidRDefault="00DE6268" w:rsidP="0089569F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O/s :Unix,linux,Windows</w:t>
            </w:r>
          </w:p>
        </w:tc>
      </w:tr>
      <w:tr w:rsidR="00DE6268" w:rsidRPr="006768D0" w:rsidTr="0089569F">
        <w:trPr>
          <w:cantSplit/>
        </w:trPr>
        <w:tc>
          <w:tcPr>
            <w:tcW w:w="2250" w:type="dxa"/>
          </w:tcPr>
          <w:p w:rsidR="00DE6268" w:rsidRPr="006768D0" w:rsidRDefault="00DE6268" w:rsidP="0089569F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</w:p>
        </w:tc>
        <w:tc>
          <w:tcPr>
            <w:tcW w:w="2970" w:type="dxa"/>
          </w:tcPr>
          <w:p w:rsidR="00DE6268" w:rsidRPr="006768D0" w:rsidRDefault="00DE6268" w:rsidP="0089569F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Hardware</w:t>
            </w:r>
          </w:p>
        </w:tc>
        <w:tc>
          <w:tcPr>
            <w:tcW w:w="4698" w:type="dxa"/>
            <w:gridSpan w:val="2"/>
          </w:tcPr>
          <w:p w:rsidR="00DE6268" w:rsidRPr="006768D0" w:rsidRDefault="00DE6268" w:rsidP="0089569F">
            <w:pPr>
              <w:spacing w:before="20" w:after="20"/>
              <w:rPr>
                <w:rFonts w:ascii="Times New Roman" w:hAnsi="Times New Roman"/>
                <w:color w:val="FF0000"/>
                <w:spacing w:val="4"/>
                <w:szCs w:val="22"/>
              </w:rPr>
            </w:pPr>
          </w:p>
        </w:tc>
      </w:tr>
    </w:tbl>
    <w:p w:rsidR="00DE6268" w:rsidRPr="00DE6268" w:rsidRDefault="00DE6268" w:rsidP="00DE6268">
      <w:pPr>
        <w:pStyle w:val="ListParagraph"/>
        <w:rPr>
          <w:sz w:val="22"/>
          <w:szCs w:val="22"/>
        </w:rPr>
      </w:pPr>
    </w:p>
    <w:p w:rsidR="0098689E" w:rsidRDefault="00DE6268" w:rsidP="0098689E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DE6268">
        <w:rPr>
          <w:sz w:val="22"/>
          <w:szCs w:val="22"/>
        </w:rPr>
        <w:t xml:space="preserve"> Install, c</w:t>
      </w:r>
      <w:r w:rsidR="0098689E">
        <w:rPr>
          <w:sz w:val="22"/>
          <w:szCs w:val="22"/>
        </w:rPr>
        <w:t xml:space="preserve">onfigure, and support Oracle SOA </w:t>
      </w:r>
      <w:r w:rsidR="002D4452">
        <w:rPr>
          <w:sz w:val="22"/>
          <w:szCs w:val="22"/>
        </w:rPr>
        <w:t xml:space="preserve">with multiple clients </w:t>
      </w:r>
    </w:p>
    <w:p w:rsidR="002D4452" w:rsidRPr="00340E02" w:rsidRDefault="002D445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>Installation and support of WebLogic in a VMware environment</w:t>
      </w:r>
    </w:p>
    <w:p w:rsidR="002D4452" w:rsidRPr="00340E02" w:rsidRDefault="002D445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>Load balancing and clustering of WebLogic servers</w:t>
      </w:r>
    </w:p>
    <w:p w:rsidR="002D4452" w:rsidRPr="00340E02" w:rsidRDefault="002D445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>WebLogic deployment across geographically diverse data centers</w:t>
      </w:r>
    </w:p>
    <w:p w:rsidR="002D4452" w:rsidRDefault="002D445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>JMS configuration</w:t>
      </w:r>
    </w:p>
    <w:p w:rsidR="00590923" w:rsidRPr="00590923" w:rsidRDefault="00590923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590923">
        <w:rPr>
          <w:sz w:val="22"/>
          <w:szCs w:val="22"/>
        </w:rPr>
        <w:t>Experience in deploying the applications on multiple Weblogic Servers and maintaining Load balancing and High availability</w:t>
      </w:r>
    </w:p>
    <w:p w:rsidR="00590923" w:rsidRPr="00590923" w:rsidRDefault="00590923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590923">
        <w:rPr>
          <w:sz w:val="22"/>
          <w:szCs w:val="22"/>
        </w:rPr>
        <w:t>Work on the Agile PLM Application on Weblogic 11g Server &amp; Weblogic 12C.</w:t>
      </w:r>
    </w:p>
    <w:p w:rsidR="00590923" w:rsidRPr="00590923" w:rsidRDefault="00590923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590923">
        <w:rPr>
          <w:sz w:val="22"/>
          <w:szCs w:val="22"/>
        </w:rPr>
        <w:t>Experience in BEA Weblogic 7.x/8.x/9.2/10.3/11g and Administration/Development/Deployment and other Servers</w:t>
      </w:r>
    </w:p>
    <w:p w:rsidR="00590923" w:rsidRPr="00590923" w:rsidRDefault="00590923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590923">
        <w:rPr>
          <w:sz w:val="22"/>
          <w:szCs w:val="22"/>
        </w:rPr>
        <w:t>Day to Day infra related support activities</w:t>
      </w:r>
    </w:p>
    <w:p w:rsidR="00590923" w:rsidRPr="00590923" w:rsidRDefault="00590923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590923">
        <w:rPr>
          <w:sz w:val="22"/>
          <w:szCs w:val="22"/>
        </w:rPr>
        <w:t>24/7 support to various Agile PLM production instances.</w:t>
      </w:r>
    </w:p>
    <w:p w:rsidR="00590923" w:rsidRDefault="00590923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590923">
        <w:rPr>
          <w:sz w:val="22"/>
          <w:szCs w:val="22"/>
        </w:rPr>
        <w:t>Extensive knowledge on Weblogic upgrades from 11g to 12c</w:t>
      </w:r>
    </w:p>
    <w:p w:rsidR="00182DB6" w:rsidRPr="00340E02" w:rsidRDefault="00182DB6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182DB6">
        <w:rPr>
          <w:sz w:val="22"/>
          <w:szCs w:val="22"/>
        </w:rPr>
        <w:t>Configure Clusters, load-balancing and fail-over solutions and Web Server plugins for Weblogic application server</w:t>
      </w:r>
    </w:p>
    <w:p w:rsidR="002D4452" w:rsidRPr="00340E02" w:rsidRDefault="002D445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>Automation of tasks using scripts</w:t>
      </w:r>
    </w:p>
    <w:p w:rsidR="002D4452" w:rsidRPr="00340E02" w:rsidRDefault="002D445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>Monitoring and performance tuning of WebLogic environment</w:t>
      </w:r>
    </w:p>
    <w:p w:rsidR="002D4452" w:rsidRPr="002D4452" w:rsidRDefault="002D4452" w:rsidP="002D445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2D4452">
        <w:rPr>
          <w:sz w:val="22"/>
          <w:szCs w:val="22"/>
        </w:rPr>
        <w:t>Configuration and deployment of Oracle WebCenter, including Oracle WebCenter Sites</w:t>
      </w:r>
    </w:p>
    <w:p w:rsidR="002D4452" w:rsidRDefault="002D4452" w:rsidP="00340E02">
      <w:pPr>
        <w:pStyle w:val="ListParagraph"/>
        <w:rPr>
          <w:sz w:val="22"/>
          <w:szCs w:val="22"/>
        </w:rPr>
      </w:pPr>
    </w:p>
    <w:p w:rsidR="00201CBD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Troubleshooting, Load Balancing, Clustering, Deploying Applications, Performance Tuning and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Maintenance. </w:t>
      </w:r>
    </w:p>
    <w:p w:rsid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Create, configure and tune weblogic domains/applications for performance </w:t>
      </w:r>
    </w:p>
    <w:p w:rsidR="00201CBD" w:rsidRDefault="00201CBD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 xml:space="preserve">Performance tuning of bpel syn max wait time ,instance key block size </w:t>
      </w:r>
    </w:p>
    <w:p w:rsidR="00201CBD" w:rsidRDefault="00201CBD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 xml:space="preserve">OSB performance tuning </w:t>
      </w:r>
    </w:p>
    <w:p w:rsidR="00201CBD" w:rsidRDefault="00201CBD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 xml:space="preserve">Cluster setup using unicast </w:t>
      </w:r>
    </w:p>
    <w:p w:rsidR="00201CBD" w:rsidRPr="00340E02" w:rsidRDefault="00201CBD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 xml:space="preserve">Tuning JVM default memory argument,port memory arguments ,perm size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lastRenderedPageBreak/>
        <w:t xml:space="preserve"> Work with vendors and developers for application related issues.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JDBC Connection Pool and Multipool configuration with Oracle, MySql, DB2 and SqlServer, etc.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Deployment and troubleshooting of JAR, WAR, and EAR files in domain and clustered environments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Code deployments/promotions, performance monitoring and performance tuning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Upgradation of WebLogic servers in development, testing and production environment and applying patch and service packs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WebLogic Administration, Monitoring and Troubleshooting using Admin Console and JMX.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Cluster Configuration – Single Cluster, Multiple Clusters and Deployment over clusters.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WebLogic's HttpProxyServlet and HttpClusterServlet configurations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Server Performance Tuning - Thread Dump Analysis, Core Dump Analysis when Server crashed unevenly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JMS Configurations– JMS Server, Connection Factory, Foreign JMS server, Message Bridge, Topic/Queue, Distributed destinations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Creating security roles, group policy, user authentication, aduting and authorization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Work on Web Security tools- LDAP Server, SSL Certificates and client authentication.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Node Manager Configuration – remote managed server start and stop. SSL communication between admin server and nodemanager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Writing Scripts to handle complex automation / administration using Shell scripting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Working with WebLogic utilities - WebLogic.Admin, WebLogic.Deployer, ejbc, appc.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Monitoring WebLogic server health and security.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Tuning JVM heap size to maximize the number of clients accessing the applications.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Installation and configuration of WebLogic Integration server 8.1 SP6 9.2 mp2 10.3 on Sun Solaris 8 and Sun Solaris 10.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Configuring digital certificates, using java key tool for secured applications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Automation of domain creation using WLST, ANT, and Domain Templates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Configuring Web Logic Plug-ins for Apache Web Server and configured load balancing and fail-over solutions.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Database knowledge using Oracle, Point base servers.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Analyzing the Log Files, Thread Dumps, JVM Dumps, Exception Stack Traces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Configuration of Site scope monitors for monitoring the environment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Monitoring using Wiley Interoscope monitoring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Monitoring thread usage, connection pool usage, CPU usage, Memory usage and preparing reports for the performance tests, dry run tests and load tests conducted on the Application Servers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Unix/Solaris command line usage and shell scripting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Installing weblogic server instances as windows services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Monitoring and analyzing resources, Standard logs, application logs and domain logs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Evaluating the WebLogic domains using BEA Guardian10.3 in Production and Pre-Production environments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Experience in performance tuning for Web applications at various level by using JProbe8.1 profiling tool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Troubleshoot environment and application issues using BEA WLS support patterns as the standard methodology and provide root cause summary to application stakeholders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Evaluate the strength of the SSL using ssl digger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Developing WLST scripts and auto deployment process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Working with configuring the WebLogic Diagnostics Framework (WLDF). Configure Diagnostic modules, Collected Metrics, Configured Watches, Notifications and Instrumentation. Working with WLDF console extension.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Sun One LDAP server configuration. Integrating the WebLogic with LDAP servers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lastRenderedPageBreak/>
        <w:t xml:space="preserve"> Patch updates using BSU, Service Pack Upgrades and Version Upgrades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Security Support with SSI, SSL, DES, RSA, TDEA etc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WebLogic Administration, Monitoring and Troubleshooting using Admin Console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Managing and Monitoring the JVM Performance by adjusting WebLogic heap size and garbage collection parameters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Monitoring the WebLogic Server using HP Site scope and SNMP agent based monitoring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Deploying different applications like WAR files, EJB jars files and enterprise application archives (EAR) on WebLogic using various deployment tools ( Console, weblogic.Deployer, and WLST)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Knowledge in WebLogic Portals and Jboss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Configured Web Server plug-ins for Application Servers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Update Bea license keys on web logic servers communicated with Bea team to reconfigure licenses and performe IP address changes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Performed sanity testing on QA, Stage and Production environments after deployment.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Configure and maintaine the scheduled tasks like Thread dumps, log files backup etc.,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Maintaine the applications among Web Logic run-time processes in a cluster of application servers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Performance tuning of Web Logic server with respect to heap, threads and connection pools.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Work with JProbe in-order to adjust JVM Heap Size and reduce memory leakage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Involve in configuration management, software deployment, change management, performance monitoring, and application maintenance </w:t>
      </w:r>
    </w:p>
    <w:p w:rsidR="00340E02" w:rsidRPr="00340E02" w:rsidRDefault="00340E02" w:rsidP="00340E02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340E02">
        <w:rPr>
          <w:sz w:val="22"/>
          <w:szCs w:val="22"/>
        </w:rPr>
        <w:t xml:space="preserve"> Involve in configuration management, software deployment, change management, performance monitoring, and application maintenance</w:t>
      </w:r>
    </w:p>
    <w:p w:rsidR="00EA6478" w:rsidRPr="006768D0" w:rsidRDefault="00340E02" w:rsidP="00340E02">
      <w:pPr>
        <w:pStyle w:val="Heading2"/>
        <w:rPr>
          <w:rFonts w:ascii="Times New Roman" w:hAnsi="Times New Roman"/>
          <w:b w:val="0"/>
          <w:spacing w:val="4"/>
          <w:szCs w:val="22"/>
        </w:rPr>
      </w:pPr>
      <w:r w:rsidRPr="00340E02">
        <w:rPr>
          <w:rFonts w:ascii="Times New Roman" w:hAnsi="Times New Roman"/>
          <w:b w:val="0"/>
          <w:i w:val="0"/>
          <w:szCs w:val="22"/>
        </w:rPr>
        <w:t xml:space="preserve"> </w:t>
      </w:r>
      <w:r w:rsidR="00EA6478" w:rsidRPr="006768D0">
        <w:rPr>
          <w:rFonts w:ascii="Times New Roman" w:hAnsi="Times New Roman"/>
          <w:i w:val="0"/>
          <w:szCs w:val="22"/>
        </w:rPr>
        <w:t>Projects Profile</w:t>
      </w:r>
    </w:p>
    <w:tbl>
      <w:tblPr>
        <w:tblW w:w="991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2970"/>
        <w:gridCol w:w="864"/>
        <w:gridCol w:w="3834"/>
      </w:tblGrid>
      <w:tr w:rsidR="00EA6478" w:rsidRPr="006768D0" w:rsidTr="000A0A35">
        <w:trPr>
          <w:cantSplit/>
        </w:trPr>
        <w:tc>
          <w:tcPr>
            <w:tcW w:w="2250" w:type="dxa"/>
            <w:shd w:val="pct5" w:color="000000" w:fill="FFFFFF"/>
          </w:tcPr>
          <w:p w:rsidR="00EA6478" w:rsidRPr="006768D0" w:rsidRDefault="00EA6478" w:rsidP="000A0A35">
            <w:pPr>
              <w:pStyle w:val="Heading1"/>
              <w:spacing w:before="20" w:after="20"/>
              <w:jc w:val="left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1. </w:t>
            </w:r>
          </w:p>
        </w:tc>
        <w:tc>
          <w:tcPr>
            <w:tcW w:w="7668" w:type="dxa"/>
            <w:gridSpan w:val="3"/>
            <w:shd w:val="pct5" w:color="000000" w:fill="FFFFFF"/>
          </w:tcPr>
          <w:p w:rsidR="00EA6478" w:rsidRPr="006768D0" w:rsidRDefault="00EA6478" w:rsidP="000A0A35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Project Name : </w:t>
            </w:r>
            <w:r w:rsidR="000D2430">
              <w:rPr>
                <w:rFonts w:ascii="Times New Roman" w:hAnsi="Times New Roman"/>
                <w:spacing w:val="4"/>
                <w:szCs w:val="22"/>
              </w:rPr>
              <w:t>SOA &amp; Weblogic  Administrator</w:t>
            </w:r>
          </w:p>
        </w:tc>
      </w:tr>
      <w:tr w:rsidR="00EA6478" w:rsidRPr="006768D0" w:rsidTr="000A0A35">
        <w:tc>
          <w:tcPr>
            <w:tcW w:w="2250" w:type="dxa"/>
          </w:tcPr>
          <w:p w:rsidR="00EA6478" w:rsidRPr="006768D0" w:rsidRDefault="00EA6478" w:rsidP="000A0A35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Client</w:t>
            </w:r>
          </w:p>
        </w:tc>
        <w:tc>
          <w:tcPr>
            <w:tcW w:w="7668" w:type="dxa"/>
            <w:gridSpan w:val="3"/>
          </w:tcPr>
          <w:p w:rsidR="00EA6478" w:rsidRPr="006768D0" w:rsidRDefault="007112EE" w:rsidP="000A0A35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Century Gothic" w:hAnsi="Century Gothic"/>
                <w:b/>
                <w:szCs w:val="22"/>
              </w:rPr>
              <w:t>PGS R12 ERP GLOBAL IMPLEMENTATION</w:t>
            </w:r>
          </w:p>
        </w:tc>
      </w:tr>
      <w:tr w:rsidR="00EA6478" w:rsidRPr="006768D0" w:rsidTr="000A0A35">
        <w:tc>
          <w:tcPr>
            <w:tcW w:w="2250" w:type="dxa"/>
          </w:tcPr>
          <w:p w:rsidR="00EA6478" w:rsidRPr="006768D0" w:rsidRDefault="00EA6478" w:rsidP="000A0A3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Role</w:t>
            </w:r>
          </w:p>
        </w:tc>
        <w:tc>
          <w:tcPr>
            <w:tcW w:w="7668" w:type="dxa"/>
            <w:gridSpan w:val="3"/>
          </w:tcPr>
          <w:p w:rsidR="00EA6478" w:rsidRPr="006768D0" w:rsidRDefault="00EA6478" w:rsidP="00C112AF">
            <w:pPr>
              <w:pStyle w:val="Heading2"/>
              <w:tabs>
                <w:tab w:val="left" w:pos="2127"/>
              </w:tabs>
              <w:spacing w:before="20" w:after="20"/>
              <w:jc w:val="left"/>
              <w:rPr>
                <w:rFonts w:ascii="Times New Roman" w:hAnsi="Times New Roman"/>
                <w:b w:val="0"/>
                <w:i w:val="0"/>
                <w:color w:val="FF000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>PROJECT LEAD</w:t>
            </w:r>
            <w:r w:rsidR="00C112AF" w:rsidRPr="006768D0"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ab/>
            </w:r>
          </w:p>
        </w:tc>
      </w:tr>
      <w:tr w:rsidR="00EA6478" w:rsidRPr="006768D0" w:rsidTr="000A0A35">
        <w:tc>
          <w:tcPr>
            <w:tcW w:w="2250" w:type="dxa"/>
          </w:tcPr>
          <w:p w:rsidR="00EA6478" w:rsidRPr="006768D0" w:rsidRDefault="00EA6478" w:rsidP="000A0A3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Organization</w:t>
            </w:r>
          </w:p>
        </w:tc>
        <w:tc>
          <w:tcPr>
            <w:tcW w:w="7668" w:type="dxa"/>
            <w:gridSpan w:val="3"/>
          </w:tcPr>
          <w:p w:rsidR="00EA6478" w:rsidRPr="006768D0" w:rsidRDefault="00EA6478" w:rsidP="000A0A35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Satyam Computer Services Limited, India </w:t>
            </w:r>
          </w:p>
        </w:tc>
      </w:tr>
      <w:tr w:rsidR="00EA6478" w:rsidRPr="006768D0" w:rsidTr="000A0A35">
        <w:tc>
          <w:tcPr>
            <w:tcW w:w="2250" w:type="dxa"/>
          </w:tcPr>
          <w:p w:rsidR="00EA6478" w:rsidRPr="006768D0" w:rsidRDefault="00EA6478" w:rsidP="000A0A3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Duration</w:t>
            </w:r>
          </w:p>
        </w:tc>
        <w:tc>
          <w:tcPr>
            <w:tcW w:w="7668" w:type="dxa"/>
            <w:gridSpan w:val="3"/>
          </w:tcPr>
          <w:p w:rsidR="00EA6478" w:rsidRPr="006768D0" w:rsidRDefault="00EA6478" w:rsidP="000A0A35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1-04-2011 TO </w:t>
            </w:r>
            <w:r w:rsidR="00C93D3B">
              <w:rPr>
                <w:rFonts w:ascii="Times New Roman" w:hAnsi="Times New Roman"/>
                <w:spacing w:val="4"/>
                <w:szCs w:val="22"/>
              </w:rPr>
              <w:t>Feb 2013</w:t>
            </w:r>
          </w:p>
        </w:tc>
      </w:tr>
      <w:tr w:rsidR="00EA6478" w:rsidRPr="006768D0" w:rsidTr="000A0A35">
        <w:trPr>
          <w:cantSplit/>
        </w:trPr>
        <w:tc>
          <w:tcPr>
            <w:tcW w:w="2250" w:type="dxa"/>
          </w:tcPr>
          <w:p w:rsidR="00EA6478" w:rsidRPr="006768D0" w:rsidRDefault="00EA6478" w:rsidP="000A0A3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Team Size</w:t>
            </w:r>
          </w:p>
        </w:tc>
        <w:tc>
          <w:tcPr>
            <w:tcW w:w="3834" w:type="dxa"/>
            <w:gridSpan w:val="2"/>
          </w:tcPr>
          <w:p w:rsidR="00EA6478" w:rsidRPr="006768D0" w:rsidRDefault="00EA6478" w:rsidP="000A0A3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Project :</w:t>
            </w:r>
            <w:r w:rsidR="00525F1C" w:rsidRPr="006768D0">
              <w:rPr>
                <w:rFonts w:ascii="Times New Roman" w:hAnsi="Times New Roman"/>
                <w:b/>
                <w:spacing w:val="4"/>
                <w:szCs w:val="22"/>
              </w:rPr>
              <w:t>18</w:t>
            </w:r>
          </w:p>
        </w:tc>
        <w:tc>
          <w:tcPr>
            <w:tcW w:w="3834" w:type="dxa"/>
          </w:tcPr>
          <w:p w:rsidR="00EA6478" w:rsidRPr="006768D0" w:rsidRDefault="00EA6478" w:rsidP="000A0A3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Module :Accounting/scm,OM etc</w:t>
            </w:r>
          </w:p>
        </w:tc>
      </w:tr>
      <w:tr w:rsidR="00EA6478" w:rsidRPr="006768D0" w:rsidTr="00C112AF">
        <w:trPr>
          <w:cantSplit/>
        </w:trPr>
        <w:tc>
          <w:tcPr>
            <w:tcW w:w="2250" w:type="dxa"/>
          </w:tcPr>
          <w:p w:rsidR="00EA6478" w:rsidRPr="006768D0" w:rsidRDefault="00EA6478" w:rsidP="000A0A35">
            <w:pPr>
              <w:spacing w:before="20" w:after="20"/>
              <w:jc w:val="left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Environment</w:t>
            </w:r>
          </w:p>
          <w:p w:rsidR="00EA6478" w:rsidRPr="006768D0" w:rsidRDefault="00EA6478" w:rsidP="000A0A35">
            <w:pPr>
              <w:spacing w:before="20" w:after="20"/>
              <w:jc w:val="left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(with skill versions)</w:t>
            </w:r>
          </w:p>
        </w:tc>
        <w:tc>
          <w:tcPr>
            <w:tcW w:w="2970" w:type="dxa"/>
          </w:tcPr>
          <w:p w:rsidR="00EA6478" w:rsidRPr="006768D0" w:rsidRDefault="00C112AF" w:rsidP="00C112AF">
            <w:pPr>
              <w:pStyle w:val="Heading2"/>
              <w:tabs>
                <w:tab w:val="left" w:pos="2127"/>
              </w:tabs>
              <w:spacing w:before="20" w:after="20"/>
              <w:jc w:val="left"/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 xml:space="preserve">EBS R12.1.3, 11i, 9i, 10g, 11g, SSO, PCP, LB, Shared Appl_TOP, Solaris    </w:t>
            </w:r>
          </w:p>
        </w:tc>
        <w:tc>
          <w:tcPr>
            <w:tcW w:w="4698" w:type="dxa"/>
            <w:gridSpan w:val="2"/>
          </w:tcPr>
          <w:p w:rsidR="00EA6478" w:rsidRPr="006768D0" w:rsidRDefault="00EA6478" w:rsidP="000A0A35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Languages : 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Developer,C C++ ,</w:t>
            </w:r>
            <w:r w:rsidR="00C112AF" w:rsidRPr="006768D0">
              <w:rPr>
                <w:rFonts w:ascii="Times New Roman" w:hAnsi="Times New Roman"/>
                <w:spacing w:val="4"/>
                <w:szCs w:val="22"/>
              </w:rPr>
              <w:t>sqlplus</w:t>
            </w:r>
          </w:p>
          <w:p w:rsidR="00EA6478" w:rsidRPr="006768D0" w:rsidRDefault="00EA6478" w:rsidP="000A0A35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Database :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Oracle, Sql Server</w:t>
            </w:r>
          </w:p>
          <w:p w:rsidR="00EA6478" w:rsidRPr="006768D0" w:rsidRDefault="00EA6478" w:rsidP="000A0A3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Tools :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OEM,Toad,Veritas,Remedy</w:t>
            </w: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,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Kintana</w:t>
            </w:r>
          </w:p>
          <w:p w:rsidR="00EA6478" w:rsidRPr="006768D0" w:rsidRDefault="00EA6478" w:rsidP="000A0A3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O/s :Unix,linux,Windows</w:t>
            </w:r>
          </w:p>
        </w:tc>
      </w:tr>
      <w:tr w:rsidR="00EA6478" w:rsidRPr="006768D0" w:rsidTr="00C112AF">
        <w:trPr>
          <w:cantSplit/>
        </w:trPr>
        <w:tc>
          <w:tcPr>
            <w:tcW w:w="2250" w:type="dxa"/>
          </w:tcPr>
          <w:p w:rsidR="00EA6478" w:rsidRPr="006768D0" w:rsidRDefault="00EA6478" w:rsidP="000A0A3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</w:p>
        </w:tc>
        <w:tc>
          <w:tcPr>
            <w:tcW w:w="2970" w:type="dxa"/>
          </w:tcPr>
          <w:p w:rsidR="00EA6478" w:rsidRPr="006768D0" w:rsidRDefault="00EA6478" w:rsidP="000A0A35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Hardware</w:t>
            </w:r>
          </w:p>
        </w:tc>
        <w:tc>
          <w:tcPr>
            <w:tcW w:w="4698" w:type="dxa"/>
            <w:gridSpan w:val="2"/>
          </w:tcPr>
          <w:p w:rsidR="00EA6478" w:rsidRPr="006768D0" w:rsidRDefault="00EA6478" w:rsidP="000A0A35">
            <w:pPr>
              <w:spacing w:before="20" w:after="20"/>
              <w:rPr>
                <w:rFonts w:ascii="Times New Roman" w:hAnsi="Times New Roman"/>
                <w:color w:val="FF0000"/>
                <w:spacing w:val="4"/>
                <w:szCs w:val="22"/>
              </w:rPr>
            </w:pPr>
          </w:p>
        </w:tc>
      </w:tr>
    </w:tbl>
    <w:p w:rsidR="00EA6478" w:rsidRPr="006768D0" w:rsidRDefault="00EA6478" w:rsidP="00EA6478">
      <w:pPr>
        <w:rPr>
          <w:rFonts w:ascii="Times New Roman" w:hAnsi="Times New Roman"/>
          <w:color w:val="FF0000"/>
          <w:szCs w:val="22"/>
        </w:rPr>
      </w:pPr>
    </w:p>
    <w:p w:rsidR="00EA6478" w:rsidRDefault="00EA6478" w:rsidP="00EA6478">
      <w:pPr>
        <w:pStyle w:val="Heading7"/>
        <w:rPr>
          <w:sz w:val="22"/>
          <w:szCs w:val="22"/>
        </w:rPr>
      </w:pPr>
      <w:r w:rsidRPr="006768D0">
        <w:rPr>
          <w:sz w:val="22"/>
          <w:szCs w:val="22"/>
        </w:rPr>
        <w:t xml:space="preserve">Project Description </w:t>
      </w:r>
    </w:p>
    <w:p w:rsidR="00F57DEF" w:rsidRPr="00F57DEF" w:rsidRDefault="00F57DEF" w:rsidP="00F57DEF"/>
    <w:p w:rsidR="00F57DEF" w:rsidRDefault="00F57DEF" w:rsidP="00F57DEF">
      <w:r>
        <w:t xml:space="preserve">JMS Configurations– JMS Server, Connection Factory, Foreign JMS server, Message Bridge, Topic/Queue, Distributed destinations </w:t>
      </w:r>
    </w:p>
    <w:p w:rsidR="00F57DEF" w:rsidRDefault="00F57DEF" w:rsidP="00F57DEF">
      <w:r>
        <w:t xml:space="preserve">Creating security roles, group policy, user authentication, aduting and authorization </w:t>
      </w:r>
    </w:p>
    <w:p w:rsidR="00F57DEF" w:rsidRDefault="00F57DEF" w:rsidP="00F57DEF">
      <w:r>
        <w:t xml:space="preserve">• Work on Web Security tools- LDAP Server, SSL Certificates and client authentication. </w:t>
      </w:r>
    </w:p>
    <w:p w:rsidR="00F57DEF" w:rsidRDefault="00F57DEF" w:rsidP="00F57DEF">
      <w:r>
        <w:t xml:space="preserve">• Node Manager Configuration – remote managed server start and stop. SSL communication between admin server and nodemanager </w:t>
      </w:r>
    </w:p>
    <w:p w:rsidR="00F57DEF" w:rsidRDefault="00F57DEF" w:rsidP="00F57DEF">
      <w:r>
        <w:t xml:space="preserve">• Writing Scripts to handle complex automation / administration using Shell scripting </w:t>
      </w:r>
    </w:p>
    <w:p w:rsidR="00F57DEF" w:rsidRDefault="00F57DEF" w:rsidP="00F57DEF">
      <w:r>
        <w:t xml:space="preserve">• Working with WebLogic utilities - WebLogic.Admin, WebLogic.Deployer, ejbc, appc. </w:t>
      </w:r>
    </w:p>
    <w:p w:rsidR="00F57DEF" w:rsidRDefault="00F57DEF" w:rsidP="00F57DEF">
      <w:r>
        <w:t xml:space="preserve">• Monitoring WebLogic server health and security. </w:t>
      </w:r>
    </w:p>
    <w:p w:rsidR="00F57DEF" w:rsidRDefault="00F57DEF" w:rsidP="00F57DEF">
      <w:r>
        <w:t xml:space="preserve">• Tuning JVM heap size to maximize the number of clients accessing the applications. </w:t>
      </w:r>
    </w:p>
    <w:p w:rsidR="00F57DEF" w:rsidRDefault="00F57DEF" w:rsidP="00F57DEF">
      <w:r>
        <w:lastRenderedPageBreak/>
        <w:t xml:space="preserve">• Installation and configuration of WebLogic Integration server 8.1 SP6 9.2 mp2 10.3 on Sun Solaris 8 and Sun Solaris 10. </w:t>
      </w:r>
    </w:p>
    <w:p w:rsidR="00F57DEF" w:rsidRDefault="00F57DEF" w:rsidP="00F57DEF">
      <w:r>
        <w:t xml:space="preserve">• Configuring digital certificates, using java key tool for secured applications </w:t>
      </w:r>
    </w:p>
    <w:p w:rsidR="00F57DEF" w:rsidRDefault="00F57DEF" w:rsidP="00F57DEF">
      <w:r>
        <w:t xml:space="preserve">• Automation of domain creation using WLST, ANT, and Domain Templates </w:t>
      </w:r>
    </w:p>
    <w:p w:rsidR="00F57DEF" w:rsidRDefault="00F57DEF" w:rsidP="00F57DEF">
      <w:r>
        <w:t xml:space="preserve">• Configuring Web Logic Plug-ins for Apache Web Server and configured load balancing and fail-over solutions. </w:t>
      </w:r>
    </w:p>
    <w:p w:rsidR="00F57DEF" w:rsidRDefault="00F57DEF" w:rsidP="00F57DEF">
      <w:r>
        <w:t xml:space="preserve">• Database knowledge using Oracle, Point base servers. </w:t>
      </w:r>
    </w:p>
    <w:p w:rsidR="00F57DEF" w:rsidRDefault="00F57DEF" w:rsidP="00F57DEF">
      <w:r>
        <w:t xml:space="preserve">• Analyzing the Log Files, Thread Dumps, JVM Dumps, Exception Stack Traces </w:t>
      </w:r>
    </w:p>
    <w:p w:rsidR="00F57DEF" w:rsidRDefault="00F57DEF" w:rsidP="00F57DEF">
      <w:r>
        <w:t xml:space="preserve"> Configuration of Site scope monitors for monitoring the environment </w:t>
      </w:r>
    </w:p>
    <w:p w:rsidR="00F57DEF" w:rsidRDefault="00F57DEF" w:rsidP="00F57DEF">
      <w:r>
        <w:t xml:space="preserve">• Monitoring using Wiley Interoscope monitoring </w:t>
      </w:r>
    </w:p>
    <w:p w:rsidR="00F57DEF" w:rsidRDefault="00F57DEF" w:rsidP="00F57DEF">
      <w:r>
        <w:t xml:space="preserve">• Monitoring thread usage, connection pool usage, CPU usage, Memory usage and preparing reports for the performance tests, dry run tests and load tests conducted on the Application Servers </w:t>
      </w:r>
    </w:p>
    <w:p w:rsidR="00F57DEF" w:rsidRDefault="00F57DEF" w:rsidP="00F57DEF">
      <w:r>
        <w:t xml:space="preserve">• Unix/Solaris command line usage and shell scripting </w:t>
      </w:r>
    </w:p>
    <w:p w:rsidR="00F57DEF" w:rsidRDefault="00F57DEF" w:rsidP="00F57DEF">
      <w:r>
        <w:t xml:space="preserve">• Installing weblogic server instances as windows services </w:t>
      </w:r>
    </w:p>
    <w:p w:rsidR="00F57DEF" w:rsidRDefault="00F57DEF" w:rsidP="00F57DEF">
      <w:r>
        <w:t xml:space="preserve">• Monitoring and analyzing resources, Standard logs, application logs and domain logs </w:t>
      </w:r>
    </w:p>
    <w:p w:rsidR="00F57DEF" w:rsidRDefault="00F57DEF" w:rsidP="00F57DEF">
      <w:r>
        <w:t xml:space="preserve">• Evaluating the WebLogic domains using BEA Guardian10.3 in Production and Pre-Production environments </w:t>
      </w:r>
    </w:p>
    <w:p w:rsidR="00F57DEF" w:rsidRDefault="00F57DEF" w:rsidP="00F57DEF">
      <w:r>
        <w:t xml:space="preserve">• Experience in performance tuning for Web applications at various level by using JProbe8.1 profiling tool </w:t>
      </w:r>
    </w:p>
    <w:p w:rsidR="00F57DEF" w:rsidRDefault="00F57DEF" w:rsidP="00F57DEF">
      <w:r>
        <w:t xml:space="preserve">• Troubleshoot environment and application issues using BEA WLS support patterns as the standard methodology and provide root cause summary to application stakeholders </w:t>
      </w:r>
    </w:p>
    <w:p w:rsidR="00F57DEF" w:rsidRDefault="00F57DEF" w:rsidP="00F57DEF">
      <w:r>
        <w:t xml:space="preserve">• Evaluate the strength of the SSL using ssl digger </w:t>
      </w:r>
    </w:p>
    <w:p w:rsidR="00F57DEF" w:rsidRDefault="00F57DEF" w:rsidP="00F57DEF">
      <w:r>
        <w:t xml:space="preserve">Developing WLST scripts and auto deployment process </w:t>
      </w:r>
    </w:p>
    <w:p w:rsidR="00F57DEF" w:rsidRDefault="00F57DEF" w:rsidP="00F57DEF">
      <w:r>
        <w:t xml:space="preserve">• Working with configuring the WebLogic Diagnostics Framework (WLDF). Configure Diagnostic modules, Collected Metrics, Configured Watches, Notifications and Instrumentation. Working with WLDF console extension. </w:t>
      </w:r>
    </w:p>
    <w:p w:rsidR="00F57DEF" w:rsidRDefault="00F57DEF" w:rsidP="00F57DEF">
      <w:r>
        <w:t xml:space="preserve">• Sun One LDAP server configuration. Integrating the WebLogic with LDAP servers </w:t>
      </w:r>
    </w:p>
    <w:p w:rsidR="00F57DEF" w:rsidRDefault="00F57DEF" w:rsidP="00F57DEF">
      <w:r>
        <w:t xml:space="preserve">• Patch updates using BSU, Service Pack Upgrades and Version Upgrades </w:t>
      </w:r>
    </w:p>
    <w:p w:rsidR="00F57DEF" w:rsidRDefault="00F57DEF" w:rsidP="00F57DEF">
      <w:r>
        <w:t xml:space="preserve">• Security Support with SSI, SSL, DES, RSA, TDEA etc </w:t>
      </w:r>
    </w:p>
    <w:p w:rsidR="00F57DEF" w:rsidRDefault="00F57DEF" w:rsidP="00F57DEF">
      <w:r>
        <w:t xml:space="preserve">• WebLogic Administration, Monitoring and Troubleshooting using Admin Console </w:t>
      </w:r>
    </w:p>
    <w:p w:rsidR="00F57DEF" w:rsidRDefault="00F57DEF" w:rsidP="00F57DEF">
      <w:r>
        <w:t xml:space="preserve">• Managing and Monitoring the JVM Performance by adjusting WebLogic heap size and garbage collection parameters </w:t>
      </w:r>
    </w:p>
    <w:p w:rsidR="00F57DEF" w:rsidRDefault="00F57DEF" w:rsidP="00F57DEF">
      <w:r>
        <w:t xml:space="preserve">• Monitoring the WebLogic Server using HP Site scope and SNMP agent based monitoring </w:t>
      </w:r>
    </w:p>
    <w:p w:rsidR="00F57DEF" w:rsidRDefault="00F57DEF" w:rsidP="00F57DEF">
      <w:r>
        <w:t xml:space="preserve">• Deploying different applications like WAR files, EJB jars files and enterprise application archives (EAR) on WebLogic using various deployment tools ( Console, weblogic.Deployer, and WLST) </w:t>
      </w:r>
    </w:p>
    <w:p w:rsidR="00F57DEF" w:rsidRPr="00F57DEF" w:rsidRDefault="00F57DEF" w:rsidP="00F57DEF">
      <w:r>
        <w:t>• Knowledge in WebLogic Portals and Jboss</w:t>
      </w:r>
    </w:p>
    <w:p w:rsidR="006D7CEB" w:rsidRPr="006768D0" w:rsidRDefault="006D7CEB" w:rsidP="006D7CEB">
      <w:pPr>
        <w:pStyle w:val="Heading2"/>
        <w:rPr>
          <w:rFonts w:ascii="Times New Roman" w:hAnsi="Times New Roman"/>
          <w:b w:val="0"/>
          <w:spacing w:val="4"/>
          <w:szCs w:val="22"/>
        </w:rPr>
      </w:pPr>
      <w:r w:rsidRPr="006768D0">
        <w:rPr>
          <w:rFonts w:ascii="Times New Roman" w:hAnsi="Times New Roman"/>
          <w:i w:val="0"/>
          <w:szCs w:val="22"/>
        </w:rPr>
        <w:t>Projects Profile</w:t>
      </w:r>
    </w:p>
    <w:tbl>
      <w:tblPr>
        <w:tblW w:w="991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2520"/>
        <w:gridCol w:w="1314"/>
        <w:gridCol w:w="3834"/>
      </w:tblGrid>
      <w:tr w:rsidR="006D7CEB" w:rsidRPr="006768D0" w:rsidTr="006D7CEB">
        <w:trPr>
          <w:cantSplit/>
        </w:trPr>
        <w:tc>
          <w:tcPr>
            <w:tcW w:w="2250" w:type="dxa"/>
            <w:shd w:val="pct5" w:color="000000" w:fill="FFFFFF"/>
          </w:tcPr>
          <w:p w:rsidR="006D7CEB" w:rsidRPr="006768D0" w:rsidRDefault="006D7CEB" w:rsidP="006D7CEB">
            <w:pPr>
              <w:pStyle w:val="Heading1"/>
              <w:spacing w:before="20" w:after="20"/>
              <w:jc w:val="left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1. </w:t>
            </w:r>
          </w:p>
        </w:tc>
        <w:tc>
          <w:tcPr>
            <w:tcW w:w="7668" w:type="dxa"/>
            <w:gridSpan w:val="3"/>
            <w:shd w:val="pct5" w:color="000000" w:fill="FFFFFF"/>
          </w:tcPr>
          <w:p w:rsidR="006D7CEB" w:rsidRPr="006768D0" w:rsidRDefault="006D7CEB" w:rsidP="006D7CEB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Project Name : 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Apps DBA </w:t>
            </w:r>
          </w:p>
        </w:tc>
      </w:tr>
      <w:tr w:rsidR="006D7CEB" w:rsidRPr="006768D0" w:rsidTr="006D7CEB">
        <w:tc>
          <w:tcPr>
            <w:tcW w:w="2250" w:type="dxa"/>
          </w:tcPr>
          <w:p w:rsidR="006D7CEB" w:rsidRPr="006768D0" w:rsidRDefault="006D7CEB" w:rsidP="006D7CEB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Client</w:t>
            </w:r>
          </w:p>
        </w:tc>
        <w:tc>
          <w:tcPr>
            <w:tcW w:w="7668" w:type="dxa"/>
            <w:gridSpan w:val="3"/>
          </w:tcPr>
          <w:p w:rsidR="006D7CEB" w:rsidRPr="006768D0" w:rsidRDefault="006D7CEB" w:rsidP="006D7CEB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color w:val="FF000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AERO TMS PROJECT</w:t>
            </w:r>
          </w:p>
        </w:tc>
      </w:tr>
      <w:tr w:rsidR="006D7CEB" w:rsidRPr="006768D0" w:rsidTr="006D7CEB">
        <w:tc>
          <w:tcPr>
            <w:tcW w:w="2250" w:type="dxa"/>
          </w:tcPr>
          <w:p w:rsidR="006D7CEB" w:rsidRPr="006768D0" w:rsidRDefault="006D7CEB" w:rsidP="006D7CE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Role</w:t>
            </w:r>
          </w:p>
        </w:tc>
        <w:tc>
          <w:tcPr>
            <w:tcW w:w="7668" w:type="dxa"/>
            <w:gridSpan w:val="3"/>
          </w:tcPr>
          <w:p w:rsidR="006D7CEB" w:rsidRPr="006768D0" w:rsidRDefault="00A645DA" w:rsidP="006D7CEB">
            <w:pPr>
              <w:pStyle w:val="Heading2"/>
              <w:spacing w:before="20" w:after="20"/>
              <w:jc w:val="left"/>
              <w:rPr>
                <w:rFonts w:ascii="Times New Roman" w:hAnsi="Times New Roman"/>
                <w:b w:val="0"/>
                <w:i w:val="0"/>
                <w:color w:val="FF0000"/>
                <w:spacing w:val="4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>OTM &amp; Apps dba</w:t>
            </w:r>
          </w:p>
        </w:tc>
      </w:tr>
      <w:tr w:rsidR="006D7CEB" w:rsidRPr="006768D0" w:rsidTr="006D7CEB">
        <w:tc>
          <w:tcPr>
            <w:tcW w:w="2250" w:type="dxa"/>
          </w:tcPr>
          <w:p w:rsidR="006D7CEB" w:rsidRPr="006768D0" w:rsidRDefault="006D7CEB" w:rsidP="006D7CE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Organization</w:t>
            </w:r>
          </w:p>
        </w:tc>
        <w:tc>
          <w:tcPr>
            <w:tcW w:w="7668" w:type="dxa"/>
            <w:gridSpan w:val="3"/>
          </w:tcPr>
          <w:p w:rsidR="006D7CEB" w:rsidRPr="006768D0" w:rsidRDefault="006D7CEB" w:rsidP="006D7CEB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Satyam Computer Services Limited, India </w:t>
            </w:r>
          </w:p>
        </w:tc>
      </w:tr>
      <w:tr w:rsidR="006D7CEB" w:rsidRPr="006768D0" w:rsidTr="006D7CEB">
        <w:tc>
          <w:tcPr>
            <w:tcW w:w="2250" w:type="dxa"/>
          </w:tcPr>
          <w:p w:rsidR="006D7CEB" w:rsidRPr="006768D0" w:rsidRDefault="006D7CEB" w:rsidP="006D7CE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Duration</w:t>
            </w:r>
          </w:p>
        </w:tc>
        <w:tc>
          <w:tcPr>
            <w:tcW w:w="7668" w:type="dxa"/>
            <w:gridSpan w:val="3"/>
          </w:tcPr>
          <w:p w:rsidR="006D7CEB" w:rsidRPr="006768D0" w:rsidRDefault="006D7CEB" w:rsidP="006D7CEB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1-12-2010 To 31-Mar-2011</w:t>
            </w:r>
          </w:p>
        </w:tc>
      </w:tr>
      <w:tr w:rsidR="006D7CEB" w:rsidRPr="006768D0" w:rsidTr="001840CD">
        <w:trPr>
          <w:cantSplit/>
          <w:trHeight w:val="341"/>
        </w:trPr>
        <w:tc>
          <w:tcPr>
            <w:tcW w:w="2250" w:type="dxa"/>
          </w:tcPr>
          <w:p w:rsidR="006D7CEB" w:rsidRPr="006768D0" w:rsidRDefault="006D7CEB" w:rsidP="006D7CE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Team Size</w:t>
            </w:r>
          </w:p>
        </w:tc>
        <w:tc>
          <w:tcPr>
            <w:tcW w:w="3834" w:type="dxa"/>
            <w:gridSpan w:val="2"/>
          </w:tcPr>
          <w:p w:rsidR="006D7CEB" w:rsidRPr="006768D0" w:rsidRDefault="006D7CEB" w:rsidP="006D7CE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Project :5</w:t>
            </w:r>
          </w:p>
        </w:tc>
        <w:tc>
          <w:tcPr>
            <w:tcW w:w="3834" w:type="dxa"/>
          </w:tcPr>
          <w:p w:rsidR="006D7CEB" w:rsidRPr="006768D0" w:rsidRDefault="006D7CEB" w:rsidP="006D7CE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Module :Accounting/scm,OM etc</w:t>
            </w:r>
          </w:p>
        </w:tc>
      </w:tr>
      <w:tr w:rsidR="006D7CEB" w:rsidRPr="006768D0" w:rsidTr="001840CD">
        <w:trPr>
          <w:cantSplit/>
        </w:trPr>
        <w:tc>
          <w:tcPr>
            <w:tcW w:w="2250" w:type="dxa"/>
          </w:tcPr>
          <w:p w:rsidR="006D7CEB" w:rsidRPr="006768D0" w:rsidRDefault="006D7CEB" w:rsidP="006D7CEB">
            <w:pPr>
              <w:spacing w:before="20" w:after="20"/>
              <w:jc w:val="left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Environment</w:t>
            </w:r>
          </w:p>
          <w:p w:rsidR="006D7CEB" w:rsidRPr="006768D0" w:rsidRDefault="006D7CEB" w:rsidP="006D7CEB">
            <w:pPr>
              <w:spacing w:before="20" w:after="20"/>
              <w:jc w:val="left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(with skill versions)</w:t>
            </w:r>
          </w:p>
        </w:tc>
        <w:tc>
          <w:tcPr>
            <w:tcW w:w="2520" w:type="dxa"/>
          </w:tcPr>
          <w:p w:rsidR="006D7CEB" w:rsidRPr="006768D0" w:rsidRDefault="001840CD" w:rsidP="006D7CEB">
            <w:pPr>
              <w:jc w:val="left"/>
              <w:rPr>
                <w:color w:val="FF0000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EBS R12.1.3, 11i, 9i, 10g, 11g, SSO, PCP, LB, Shared Appl_TOP, Solaris    </w:t>
            </w:r>
          </w:p>
        </w:tc>
        <w:tc>
          <w:tcPr>
            <w:tcW w:w="5148" w:type="dxa"/>
            <w:gridSpan w:val="2"/>
          </w:tcPr>
          <w:p w:rsidR="006D7CEB" w:rsidRPr="006768D0" w:rsidRDefault="006D7CEB" w:rsidP="006D7CEB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Languages : 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Developer,C C++ ,COBOL</w:t>
            </w:r>
          </w:p>
          <w:p w:rsidR="006D7CEB" w:rsidRPr="006768D0" w:rsidRDefault="006D7CEB" w:rsidP="006D7CEB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Database :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Oracle, Sql Server</w:t>
            </w:r>
          </w:p>
          <w:p w:rsidR="006D7CEB" w:rsidRPr="006768D0" w:rsidRDefault="006D7CEB" w:rsidP="006D7CE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Tools :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OEM,Toad,Veritas,Remedy</w:t>
            </w: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,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Kintana</w:t>
            </w:r>
          </w:p>
          <w:p w:rsidR="006D7CEB" w:rsidRPr="006768D0" w:rsidRDefault="006D7CEB" w:rsidP="006D7CE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O/s :Unix,linux,Windows</w:t>
            </w:r>
          </w:p>
        </w:tc>
      </w:tr>
      <w:tr w:rsidR="006D7CEB" w:rsidRPr="006768D0" w:rsidTr="001840CD">
        <w:trPr>
          <w:cantSplit/>
        </w:trPr>
        <w:tc>
          <w:tcPr>
            <w:tcW w:w="2250" w:type="dxa"/>
          </w:tcPr>
          <w:p w:rsidR="006D7CEB" w:rsidRPr="006768D0" w:rsidRDefault="006D7CEB" w:rsidP="006D7CE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</w:p>
        </w:tc>
        <w:tc>
          <w:tcPr>
            <w:tcW w:w="2520" w:type="dxa"/>
          </w:tcPr>
          <w:p w:rsidR="006D7CEB" w:rsidRPr="006768D0" w:rsidRDefault="006D7CEB" w:rsidP="006D7CE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Hardware</w:t>
            </w:r>
          </w:p>
        </w:tc>
        <w:tc>
          <w:tcPr>
            <w:tcW w:w="5148" w:type="dxa"/>
            <w:gridSpan w:val="2"/>
          </w:tcPr>
          <w:p w:rsidR="006D7CEB" w:rsidRPr="006768D0" w:rsidRDefault="006D7CEB" w:rsidP="006D7CEB">
            <w:pPr>
              <w:spacing w:before="20" w:after="20"/>
              <w:rPr>
                <w:rFonts w:ascii="Times New Roman" w:hAnsi="Times New Roman"/>
                <w:color w:val="FF0000"/>
                <w:spacing w:val="4"/>
                <w:szCs w:val="22"/>
              </w:rPr>
            </w:pPr>
          </w:p>
        </w:tc>
      </w:tr>
    </w:tbl>
    <w:p w:rsidR="006D7CEB" w:rsidRPr="006768D0" w:rsidRDefault="006D7CEB" w:rsidP="006D7CEB">
      <w:pPr>
        <w:rPr>
          <w:rFonts w:ascii="Times New Roman" w:hAnsi="Times New Roman"/>
          <w:color w:val="FF0000"/>
          <w:szCs w:val="22"/>
        </w:rPr>
      </w:pPr>
    </w:p>
    <w:p w:rsidR="00F57DEF" w:rsidRDefault="006D7CEB" w:rsidP="006D7CEB">
      <w:pPr>
        <w:pStyle w:val="Heading7"/>
        <w:rPr>
          <w:sz w:val="22"/>
          <w:szCs w:val="22"/>
        </w:rPr>
      </w:pPr>
      <w:r w:rsidRPr="006768D0">
        <w:rPr>
          <w:sz w:val="22"/>
          <w:szCs w:val="22"/>
        </w:rPr>
        <w:t>Project Description</w:t>
      </w:r>
    </w:p>
    <w:p w:rsidR="006D7CEB" w:rsidRPr="006768D0" w:rsidRDefault="006D7CEB" w:rsidP="006D7CEB">
      <w:pPr>
        <w:pStyle w:val="Heading7"/>
        <w:rPr>
          <w:sz w:val="22"/>
          <w:szCs w:val="22"/>
        </w:rPr>
      </w:pPr>
    </w:p>
    <w:p w:rsidR="00D2593D" w:rsidRPr="006768D0" w:rsidRDefault="00D2593D" w:rsidP="00D2593D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6768D0">
        <w:rPr>
          <w:sz w:val="22"/>
          <w:szCs w:val="22"/>
        </w:rPr>
        <w:t>Upgrade from 11.5.10.2 to R12.1.1 (Oracle Hrms module)</w:t>
      </w:r>
    </w:p>
    <w:p w:rsidR="00D2593D" w:rsidRPr="006768D0" w:rsidRDefault="00D2593D" w:rsidP="00D2593D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6768D0">
        <w:rPr>
          <w:sz w:val="22"/>
          <w:szCs w:val="22"/>
        </w:rPr>
        <w:t xml:space="preserve">Installation and configuration </w:t>
      </w:r>
    </w:p>
    <w:p w:rsidR="00D2593D" w:rsidRPr="006768D0" w:rsidRDefault="00D2593D" w:rsidP="00D2593D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6768D0">
        <w:rPr>
          <w:sz w:val="22"/>
          <w:szCs w:val="22"/>
        </w:rPr>
        <w:t>Cloning oracle applications instance using rapid clone, adconfig and database refreshes.</w:t>
      </w:r>
    </w:p>
    <w:p w:rsidR="00D2593D" w:rsidRPr="006768D0" w:rsidRDefault="00D2593D" w:rsidP="00D2593D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6768D0">
        <w:rPr>
          <w:sz w:val="22"/>
          <w:szCs w:val="22"/>
        </w:rPr>
        <w:t>Applying patches using adpatch utility.</w:t>
      </w:r>
    </w:p>
    <w:p w:rsidR="00D2593D" w:rsidRPr="006768D0" w:rsidRDefault="00D2593D" w:rsidP="00D2593D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6768D0">
        <w:rPr>
          <w:sz w:val="22"/>
          <w:szCs w:val="22"/>
        </w:rPr>
        <w:t>Installation of oracle Application server and content server setup</w:t>
      </w:r>
    </w:p>
    <w:p w:rsidR="00D2593D" w:rsidRPr="006768D0" w:rsidRDefault="00D2593D" w:rsidP="00D2593D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6768D0">
        <w:rPr>
          <w:sz w:val="22"/>
          <w:szCs w:val="22"/>
        </w:rPr>
        <w:t>Daily troubleshooting concurrent managers and Apache custom forms and reports.</w:t>
      </w:r>
    </w:p>
    <w:p w:rsidR="00D2593D" w:rsidRPr="006768D0" w:rsidRDefault="00D2593D" w:rsidP="00D2593D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6768D0">
        <w:rPr>
          <w:sz w:val="22"/>
          <w:szCs w:val="22"/>
        </w:rPr>
        <w:t>Wrapping of codes and compilation of forms</w:t>
      </w:r>
    </w:p>
    <w:p w:rsidR="00D2593D" w:rsidRPr="006768D0" w:rsidRDefault="00D2593D" w:rsidP="00D2593D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6768D0">
        <w:rPr>
          <w:sz w:val="22"/>
          <w:szCs w:val="22"/>
        </w:rPr>
        <w:t>Code deployment and migration</w:t>
      </w:r>
    </w:p>
    <w:p w:rsidR="00D2593D" w:rsidRPr="006768D0" w:rsidRDefault="00D2593D" w:rsidP="00D2593D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6768D0">
        <w:rPr>
          <w:sz w:val="22"/>
          <w:szCs w:val="22"/>
        </w:rPr>
        <w:t>Trouble shooting of concurrent manager and Apache issues</w:t>
      </w:r>
    </w:p>
    <w:p w:rsidR="00D2593D" w:rsidRPr="006768D0" w:rsidRDefault="00D2593D" w:rsidP="00D2593D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6768D0">
        <w:rPr>
          <w:sz w:val="22"/>
          <w:szCs w:val="22"/>
        </w:rPr>
        <w:t xml:space="preserve">Day to day support activities on oracle application instances as well Oracle databases </w:t>
      </w:r>
    </w:p>
    <w:p w:rsidR="0057583B" w:rsidRPr="006768D0" w:rsidRDefault="0057583B" w:rsidP="0057583B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6768D0">
        <w:rPr>
          <w:sz w:val="22"/>
          <w:szCs w:val="22"/>
        </w:rPr>
        <w:t>Did the OT</w:t>
      </w:r>
      <w:r w:rsidR="00C11DE7" w:rsidRPr="006768D0">
        <w:rPr>
          <w:sz w:val="22"/>
          <w:szCs w:val="22"/>
        </w:rPr>
        <w:t xml:space="preserve">M integration with ebiz and </w:t>
      </w:r>
      <w:r w:rsidRPr="006768D0">
        <w:rPr>
          <w:sz w:val="22"/>
          <w:szCs w:val="22"/>
        </w:rPr>
        <w:t xml:space="preserve"> applied the OTM patches</w:t>
      </w:r>
    </w:p>
    <w:p w:rsidR="0004168B" w:rsidRPr="006768D0" w:rsidRDefault="0004168B">
      <w:pPr>
        <w:rPr>
          <w:rFonts w:ascii="Times New Roman" w:hAnsi="Times New Roman"/>
          <w:szCs w:val="22"/>
        </w:rPr>
      </w:pPr>
    </w:p>
    <w:p w:rsidR="00F35FC6" w:rsidRPr="006768D0" w:rsidRDefault="00F35FC6" w:rsidP="00F35FC6">
      <w:pPr>
        <w:pStyle w:val="Heading2"/>
        <w:rPr>
          <w:rFonts w:ascii="Times New Roman" w:hAnsi="Times New Roman"/>
          <w:b w:val="0"/>
          <w:spacing w:val="4"/>
          <w:szCs w:val="22"/>
        </w:rPr>
      </w:pPr>
      <w:r w:rsidRPr="006768D0">
        <w:rPr>
          <w:rFonts w:ascii="Times New Roman" w:hAnsi="Times New Roman"/>
          <w:i w:val="0"/>
          <w:szCs w:val="22"/>
        </w:rPr>
        <w:t>Projects Profile</w:t>
      </w:r>
    </w:p>
    <w:tbl>
      <w:tblPr>
        <w:tblW w:w="991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2250"/>
        <w:gridCol w:w="1584"/>
        <w:gridCol w:w="3834"/>
      </w:tblGrid>
      <w:tr w:rsidR="00F35FC6" w:rsidRPr="006768D0" w:rsidTr="00144E6C">
        <w:trPr>
          <w:cantSplit/>
        </w:trPr>
        <w:tc>
          <w:tcPr>
            <w:tcW w:w="2250" w:type="dxa"/>
            <w:shd w:val="pct5" w:color="000000" w:fill="FFFFFF"/>
          </w:tcPr>
          <w:p w:rsidR="00F35FC6" w:rsidRPr="006768D0" w:rsidRDefault="00F35FC6" w:rsidP="00144E6C">
            <w:pPr>
              <w:pStyle w:val="Heading1"/>
              <w:spacing w:before="20" w:after="20"/>
              <w:jc w:val="left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1. </w:t>
            </w:r>
          </w:p>
        </w:tc>
        <w:tc>
          <w:tcPr>
            <w:tcW w:w="7668" w:type="dxa"/>
            <w:gridSpan w:val="3"/>
            <w:shd w:val="pct5" w:color="000000" w:fill="FFFFFF"/>
          </w:tcPr>
          <w:p w:rsidR="00F35FC6" w:rsidRPr="006768D0" w:rsidRDefault="00F35FC6" w:rsidP="00F35FC6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Project Name : 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Apps DBA </w:t>
            </w:r>
          </w:p>
        </w:tc>
      </w:tr>
      <w:tr w:rsidR="00F35FC6" w:rsidRPr="006768D0" w:rsidTr="00144E6C">
        <w:tc>
          <w:tcPr>
            <w:tcW w:w="2250" w:type="dxa"/>
          </w:tcPr>
          <w:p w:rsidR="00F35FC6" w:rsidRPr="006768D0" w:rsidRDefault="00F35FC6" w:rsidP="00144E6C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Client</w:t>
            </w:r>
          </w:p>
        </w:tc>
        <w:tc>
          <w:tcPr>
            <w:tcW w:w="7668" w:type="dxa"/>
            <w:gridSpan w:val="3"/>
          </w:tcPr>
          <w:p w:rsidR="00F35FC6" w:rsidRPr="006768D0" w:rsidRDefault="00F35FC6" w:rsidP="00144E6C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color w:val="FF000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Old Mutual</w:t>
            </w:r>
            <w:r w:rsidR="000334D3" w:rsidRPr="006768D0">
              <w:rPr>
                <w:rFonts w:ascii="Times New Roman" w:hAnsi="Times New Roman"/>
                <w:spacing w:val="4"/>
                <w:szCs w:val="22"/>
              </w:rPr>
              <w:t xml:space="preserve"> Assurance Company</w:t>
            </w:r>
            <w:r w:rsidR="000612B6" w:rsidRPr="006768D0">
              <w:rPr>
                <w:rFonts w:ascii="Times New Roman" w:hAnsi="Times New Roman"/>
                <w:spacing w:val="4"/>
                <w:szCs w:val="22"/>
              </w:rPr>
              <w:t xml:space="preserve"> (Capetown)</w:t>
            </w:r>
          </w:p>
        </w:tc>
      </w:tr>
      <w:tr w:rsidR="00F35FC6" w:rsidRPr="006768D0" w:rsidTr="00144E6C">
        <w:tc>
          <w:tcPr>
            <w:tcW w:w="2250" w:type="dxa"/>
          </w:tcPr>
          <w:p w:rsidR="00F35FC6" w:rsidRPr="006768D0" w:rsidRDefault="00F35FC6" w:rsidP="00144E6C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Role</w:t>
            </w:r>
          </w:p>
        </w:tc>
        <w:tc>
          <w:tcPr>
            <w:tcW w:w="7668" w:type="dxa"/>
            <w:gridSpan w:val="3"/>
          </w:tcPr>
          <w:p w:rsidR="00F35FC6" w:rsidRPr="006768D0" w:rsidRDefault="005803D4" w:rsidP="00144E6C">
            <w:pPr>
              <w:pStyle w:val="Heading2"/>
              <w:spacing w:before="20" w:after="20"/>
              <w:jc w:val="left"/>
              <w:rPr>
                <w:rFonts w:ascii="Times New Roman" w:hAnsi="Times New Roman"/>
                <w:b w:val="0"/>
                <w:i w:val="0"/>
                <w:color w:val="FF0000"/>
                <w:spacing w:val="4"/>
                <w:szCs w:val="22"/>
              </w:rPr>
            </w:pPr>
            <w:r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>FMW &amp; Apps dba</w:t>
            </w:r>
          </w:p>
        </w:tc>
      </w:tr>
      <w:tr w:rsidR="00F35FC6" w:rsidRPr="006768D0" w:rsidTr="00144E6C">
        <w:tc>
          <w:tcPr>
            <w:tcW w:w="2250" w:type="dxa"/>
          </w:tcPr>
          <w:p w:rsidR="00F35FC6" w:rsidRPr="006768D0" w:rsidRDefault="00F35FC6" w:rsidP="00144E6C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Organization</w:t>
            </w:r>
          </w:p>
        </w:tc>
        <w:tc>
          <w:tcPr>
            <w:tcW w:w="7668" w:type="dxa"/>
            <w:gridSpan w:val="3"/>
          </w:tcPr>
          <w:p w:rsidR="00F35FC6" w:rsidRPr="006768D0" w:rsidRDefault="00F35FC6" w:rsidP="00144E6C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Satyam Computer Services Limited, India </w:t>
            </w:r>
          </w:p>
        </w:tc>
      </w:tr>
      <w:tr w:rsidR="00F35FC6" w:rsidRPr="006768D0" w:rsidTr="00144E6C">
        <w:tc>
          <w:tcPr>
            <w:tcW w:w="2250" w:type="dxa"/>
          </w:tcPr>
          <w:p w:rsidR="00F35FC6" w:rsidRPr="006768D0" w:rsidRDefault="00F35FC6" w:rsidP="00144E6C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Duration</w:t>
            </w:r>
          </w:p>
        </w:tc>
        <w:tc>
          <w:tcPr>
            <w:tcW w:w="7668" w:type="dxa"/>
            <w:gridSpan w:val="3"/>
          </w:tcPr>
          <w:p w:rsidR="00F35FC6" w:rsidRPr="006768D0" w:rsidRDefault="00F35FC6" w:rsidP="00144E6C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3</w:t>
            </w:r>
            <w:r w:rsidRPr="006768D0">
              <w:rPr>
                <w:rFonts w:ascii="Times New Roman" w:hAnsi="Times New Roman"/>
                <w:spacing w:val="4"/>
                <w:szCs w:val="22"/>
                <w:vertAlign w:val="superscript"/>
              </w:rPr>
              <w:t>rd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-May-2010 to </w:t>
            </w:r>
            <w:r w:rsidR="006D7CEB" w:rsidRPr="006768D0">
              <w:rPr>
                <w:rFonts w:ascii="Times New Roman" w:hAnsi="Times New Roman"/>
                <w:spacing w:val="4"/>
                <w:szCs w:val="22"/>
              </w:rPr>
              <w:t>31</w:t>
            </w:r>
            <w:r w:rsidR="006D7CEB" w:rsidRPr="006768D0">
              <w:rPr>
                <w:rFonts w:ascii="Times New Roman" w:hAnsi="Times New Roman"/>
                <w:spacing w:val="4"/>
                <w:szCs w:val="22"/>
                <w:vertAlign w:val="superscript"/>
              </w:rPr>
              <w:t>st</w:t>
            </w:r>
            <w:r w:rsidR="006D7CEB" w:rsidRPr="006768D0">
              <w:rPr>
                <w:rFonts w:ascii="Times New Roman" w:hAnsi="Times New Roman"/>
                <w:spacing w:val="4"/>
                <w:szCs w:val="22"/>
              </w:rPr>
              <w:t xml:space="preserve"> –Nov-2010</w:t>
            </w:r>
          </w:p>
        </w:tc>
      </w:tr>
      <w:tr w:rsidR="00F35FC6" w:rsidRPr="006768D0" w:rsidTr="00144E6C">
        <w:trPr>
          <w:cantSplit/>
        </w:trPr>
        <w:tc>
          <w:tcPr>
            <w:tcW w:w="2250" w:type="dxa"/>
          </w:tcPr>
          <w:p w:rsidR="00F35FC6" w:rsidRPr="006768D0" w:rsidRDefault="00F35FC6" w:rsidP="00144E6C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Team Size</w:t>
            </w:r>
          </w:p>
        </w:tc>
        <w:tc>
          <w:tcPr>
            <w:tcW w:w="3834" w:type="dxa"/>
            <w:gridSpan w:val="2"/>
          </w:tcPr>
          <w:p w:rsidR="00F35FC6" w:rsidRPr="006768D0" w:rsidRDefault="00F35FC6" w:rsidP="00144E6C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Project :5</w:t>
            </w:r>
          </w:p>
        </w:tc>
        <w:tc>
          <w:tcPr>
            <w:tcW w:w="3834" w:type="dxa"/>
          </w:tcPr>
          <w:p w:rsidR="00F35FC6" w:rsidRPr="006768D0" w:rsidRDefault="00F35FC6" w:rsidP="00144E6C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Module :Accounting/scm,OM etc</w:t>
            </w:r>
          </w:p>
        </w:tc>
      </w:tr>
      <w:tr w:rsidR="00F35FC6" w:rsidRPr="006768D0" w:rsidTr="001840CD">
        <w:trPr>
          <w:cantSplit/>
        </w:trPr>
        <w:tc>
          <w:tcPr>
            <w:tcW w:w="2250" w:type="dxa"/>
          </w:tcPr>
          <w:p w:rsidR="00F35FC6" w:rsidRPr="006768D0" w:rsidRDefault="00F35FC6" w:rsidP="00144E6C">
            <w:pPr>
              <w:spacing w:before="20" w:after="20"/>
              <w:jc w:val="left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Environment</w:t>
            </w:r>
          </w:p>
          <w:p w:rsidR="00F35FC6" w:rsidRPr="006768D0" w:rsidRDefault="00F35FC6" w:rsidP="00144E6C">
            <w:pPr>
              <w:spacing w:before="20" w:after="20"/>
              <w:jc w:val="left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(with skill versions)</w:t>
            </w:r>
          </w:p>
        </w:tc>
        <w:tc>
          <w:tcPr>
            <w:tcW w:w="2250" w:type="dxa"/>
          </w:tcPr>
          <w:p w:rsidR="00F35FC6" w:rsidRPr="006768D0" w:rsidRDefault="001840CD" w:rsidP="00144E6C">
            <w:pPr>
              <w:jc w:val="left"/>
              <w:rPr>
                <w:color w:val="FF0000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EBS R12.1.3, 11i, 9i, 10g, 11g, SSO, PCP, LB, Shared Appl_TOP, Solaris    </w:t>
            </w:r>
          </w:p>
        </w:tc>
        <w:tc>
          <w:tcPr>
            <w:tcW w:w="5418" w:type="dxa"/>
            <w:gridSpan w:val="2"/>
          </w:tcPr>
          <w:p w:rsidR="00F35FC6" w:rsidRPr="006768D0" w:rsidRDefault="00F35FC6" w:rsidP="00144E6C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Languages : 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Developer,C C++ ,COBOL</w:t>
            </w:r>
          </w:p>
          <w:p w:rsidR="00F35FC6" w:rsidRPr="006768D0" w:rsidRDefault="00F35FC6" w:rsidP="00144E6C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Database :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Oracle, Sql Server</w:t>
            </w:r>
          </w:p>
          <w:p w:rsidR="00F35FC6" w:rsidRPr="006768D0" w:rsidRDefault="00F35FC6" w:rsidP="00144E6C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Tools :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OEM,Toad,Veritas,Remedy</w:t>
            </w: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,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Kintana</w:t>
            </w:r>
          </w:p>
          <w:p w:rsidR="00F35FC6" w:rsidRPr="006768D0" w:rsidRDefault="00F35FC6" w:rsidP="00144E6C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O/s :Unix,linux,Windows</w:t>
            </w:r>
          </w:p>
        </w:tc>
      </w:tr>
      <w:tr w:rsidR="00F35FC6" w:rsidRPr="006768D0" w:rsidTr="001840CD">
        <w:trPr>
          <w:cantSplit/>
        </w:trPr>
        <w:tc>
          <w:tcPr>
            <w:tcW w:w="2250" w:type="dxa"/>
          </w:tcPr>
          <w:p w:rsidR="00F35FC6" w:rsidRPr="006768D0" w:rsidRDefault="00F35FC6" w:rsidP="00144E6C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</w:p>
        </w:tc>
        <w:tc>
          <w:tcPr>
            <w:tcW w:w="2250" w:type="dxa"/>
          </w:tcPr>
          <w:p w:rsidR="00F35FC6" w:rsidRPr="006768D0" w:rsidRDefault="00F35FC6" w:rsidP="00144E6C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Hardware</w:t>
            </w:r>
          </w:p>
        </w:tc>
        <w:tc>
          <w:tcPr>
            <w:tcW w:w="5418" w:type="dxa"/>
            <w:gridSpan w:val="2"/>
          </w:tcPr>
          <w:p w:rsidR="00F35FC6" w:rsidRPr="006768D0" w:rsidRDefault="00F35FC6" w:rsidP="00144E6C">
            <w:pPr>
              <w:spacing w:before="20" w:after="20"/>
              <w:rPr>
                <w:rFonts w:ascii="Times New Roman" w:hAnsi="Times New Roman"/>
                <w:color w:val="FF0000"/>
                <w:spacing w:val="4"/>
                <w:szCs w:val="22"/>
              </w:rPr>
            </w:pPr>
          </w:p>
        </w:tc>
      </w:tr>
    </w:tbl>
    <w:p w:rsidR="00F35FC6" w:rsidRPr="006768D0" w:rsidRDefault="00F35FC6">
      <w:pPr>
        <w:rPr>
          <w:rFonts w:ascii="Times New Roman" w:hAnsi="Times New Roman"/>
          <w:color w:val="FF0000"/>
          <w:szCs w:val="22"/>
        </w:rPr>
      </w:pPr>
    </w:p>
    <w:p w:rsidR="0088744D" w:rsidRPr="006768D0" w:rsidRDefault="0088744D" w:rsidP="00F35FC6">
      <w:pPr>
        <w:ind w:right="900"/>
        <w:rPr>
          <w:rFonts w:ascii="Times New Roman" w:hAnsi="Times New Roman"/>
          <w:szCs w:val="22"/>
          <w:lang w:val="en-GB"/>
        </w:rPr>
      </w:pPr>
      <w:r w:rsidRPr="006768D0">
        <w:rPr>
          <w:rFonts w:ascii="Times New Roman" w:hAnsi="Times New Roman"/>
          <w:szCs w:val="22"/>
          <w:lang w:val="en-GB"/>
        </w:rPr>
        <w:t>Contribution:</w:t>
      </w:r>
    </w:p>
    <w:p w:rsidR="0088744D" w:rsidRPr="006768D0" w:rsidRDefault="0088744D" w:rsidP="00F35FC6">
      <w:pPr>
        <w:ind w:right="900"/>
        <w:rPr>
          <w:rFonts w:ascii="Times New Roman" w:hAnsi="Times New Roman"/>
          <w:szCs w:val="22"/>
          <w:lang w:val="en-GB"/>
        </w:rPr>
      </w:pPr>
    </w:p>
    <w:p w:rsidR="0088744D" w:rsidRPr="006768D0" w:rsidRDefault="0088744D" w:rsidP="0088744D">
      <w:pPr>
        <w:numPr>
          <w:ilvl w:val="0"/>
          <w:numId w:val="25"/>
        </w:numPr>
        <w:ind w:right="900"/>
        <w:rPr>
          <w:rFonts w:ascii="Times New Roman" w:hAnsi="Times New Roman"/>
          <w:szCs w:val="22"/>
          <w:lang w:val="en-GB"/>
        </w:rPr>
      </w:pPr>
      <w:r w:rsidRPr="006768D0">
        <w:rPr>
          <w:rFonts w:ascii="Times New Roman" w:hAnsi="Times New Roman"/>
          <w:szCs w:val="22"/>
          <w:lang w:val="en-GB"/>
        </w:rPr>
        <w:t>Upgrade from 11.5.10.2 to R12.1.1 (Oracle Hrms module)</w:t>
      </w:r>
    </w:p>
    <w:p w:rsidR="0088744D" w:rsidRPr="006768D0" w:rsidRDefault="0088744D" w:rsidP="0088744D">
      <w:pPr>
        <w:numPr>
          <w:ilvl w:val="0"/>
          <w:numId w:val="25"/>
        </w:numPr>
        <w:ind w:right="900"/>
        <w:rPr>
          <w:rFonts w:ascii="Times New Roman" w:hAnsi="Times New Roman"/>
          <w:szCs w:val="22"/>
          <w:lang w:val="en-GB"/>
        </w:rPr>
      </w:pPr>
      <w:r w:rsidRPr="006768D0">
        <w:rPr>
          <w:rFonts w:ascii="Times New Roman" w:hAnsi="Times New Roman"/>
          <w:szCs w:val="22"/>
          <w:lang w:val="en-GB"/>
        </w:rPr>
        <w:t xml:space="preserve">Installation and configuration </w:t>
      </w:r>
    </w:p>
    <w:p w:rsidR="0088744D" w:rsidRPr="006768D0" w:rsidRDefault="0088744D" w:rsidP="0088744D">
      <w:pPr>
        <w:keepNext/>
        <w:numPr>
          <w:ilvl w:val="0"/>
          <w:numId w:val="25"/>
        </w:numPr>
        <w:autoSpaceDE w:val="0"/>
        <w:autoSpaceDN w:val="0"/>
        <w:jc w:val="left"/>
        <w:rPr>
          <w:rFonts w:ascii="Times New Roman" w:hAnsi="Times New Roman"/>
          <w:szCs w:val="22"/>
        </w:rPr>
      </w:pPr>
      <w:r w:rsidRPr="006768D0">
        <w:rPr>
          <w:rFonts w:ascii="Times New Roman" w:hAnsi="Times New Roman"/>
          <w:szCs w:val="22"/>
        </w:rPr>
        <w:t>Cloning oracle applications instance using rapid clone, adconfig and database refreshes.</w:t>
      </w:r>
    </w:p>
    <w:p w:rsidR="0088744D" w:rsidRPr="006768D0" w:rsidRDefault="0088744D" w:rsidP="0088744D">
      <w:pPr>
        <w:keepNext/>
        <w:numPr>
          <w:ilvl w:val="0"/>
          <w:numId w:val="25"/>
        </w:numPr>
        <w:autoSpaceDE w:val="0"/>
        <w:autoSpaceDN w:val="0"/>
        <w:jc w:val="left"/>
        <w:rPr>
          <w:rFonts w:ascii="Times New Roman" w:hAnsi="Times New Roman"/>
          <w:szCs w:val="22"/>
        </w:rPr>
      </w:pPr>
      <w:r w:rsidRPr="006768D0">
        <w:rPr>
          <w:rFonts w:ascii="Times New Roman" w:hAnsi="Times New Roman"/>
          <w:szCs w:val="22"/>
        </w:rPr>
        <w:t>Applying patches using adpatch utility.</w:t>
      </w:r>
    </w:p>
    <w:p w:rsidR="0088744D" w:rsidRPr="006768D0" w:rsidRDefault="0088744D" w:rsidP="0088744D">
      <w:pPr>
        <w:keepNext/>
        <w:numPr>
          <w:ilvl w:val="0"/>
          <w:numId w:val="25"/>
        </w:numPr>
        <w:autoSpaceDE w:val="0"/>
        <w:autoSpaceDN w:val="0"/>
        <w:jc w:val="left"/>
        <w:rPr>
          <w:rFonts w:ascii="Times New Roman" w:hAnsi="Times New Roman"/>
          <w:szCs w:val="22"/>
        </w:rPr>
      </w:pPr>
      <w:r w:rsidRPr="006768D0">
        <w:rPr>
          <w:rFonts w:ascii="Times New Roman" w:hAnsi="Times New Roman"/>
          <w:szCs w:val="22"/>
        </w:rPr>
        <w:t>Installation of oracle Application server and content server setup</w:t>
      </w:r>
    </w:p>
    <w:p w:rsidR="0088744D" w:rsidRPr="006768D0" w:rsidRDefault="0088744D" w:rsidP="0088744D">
      <w:pPr>
        <w:keepNext/>
        <w:numPr>
          <w:ilvl w:val="0"/>
          <w:numId w:val="25"/>
        </w:numPr>
        <w:autoSpaceDE w:val="0"/>
        <w:autoSpaceDN w:val="0"/>
        <w:jc w:val="left"/>
        <w:rPr>
          <w:rFonts w:ascii="Times New Roman" w:hAnsi="Times New Roman"/>
          <w:szCs w:val="22"/>
        </w:rPr>
      </w:pPr>
      <w:r w:rsidRPr="006768D0">
        <w:rPr>
          <w:rFonts w:ascii="Times New Roman" w:hAnsi="Times New Roman"/>
          <w:szCs w:val="22"/>
        </w:rPr>
        <w:t>Daily troubleshooting concurrent managers and Apache custom forms and reports.</w:t>
      </w:r>
    </w:p>
    <w:p w:rsidR="0004168B" w:rsidRPr="006768D0" w:rsidRDefault="0004168B">
      <w:pPr>
        <w:pStyle w:val="Heading2"/>
        <w:rPr>
          <w:rFonts w:ascii="Times New Roman" w:hAnsi="Times New Roman"/>
          <w:b w:val="0"/>
          <w:spacing w:val="4"/>
          <w:szCs w:val="22"/>
        </w:rPr>
      </w:pPr>
      <w:r w:rsidRPr="006768D0">
        <w:rPr>
          <w:rFonts w:ascii="Times New Roman" w:hAnsi="Times New Roman"/>
          <w:i w:val="0"/>
          <w:szCs w:val="22"/>
        </w:rPr>
        <w:t>Projects Profile</w:t>
      </w:r>
    </w:p>
    <w:tbl>
      <w:tblPr>
        <w:tblW w:w="991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2250"/>
        <w:gridCol w:w="1584"/>
        <w:gridCol w:w="3834"/>
      </w:tblGrid>
      <w:tr w:rsidR="0004168B" w:rsidRPr="006768D0" w:rsidTr="00AF4525">
        <w:trPr>
          <w:cantSplit/>
        </w:trPr>
        <w:tc>
          <w:tcPr>
            <w:tcW w:w="2250" w:type="dxa"/>
            <w:shd w:val="pct5" w:color="000000" w:fill="FFFFFF"/>
          </w:tcPr>
          <w:p w:rsidR="0004168B" w:rsidRPr="006768D0" w:rsidRDefault="00AF4525">
            <w:pPr>
              <w:pStyle w:val="Heading1"/>
              <w:spacing w:before="20" w:after="20"/>
              <w:jc w:val="left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1</w:t>
            </w:r>
            <w:r w:rsidR="0004168B" w:rsidRPr="006768D0">
              <w:rPr>
                <w:rFonts w:ascii="Times New Roman" w:hAnsi="Times New Roman"/>
                <w:spacing w:val="4"/>
                <w:szCs w:val="22"/>
              </w:rPr>
              <w:t xml:space="preserve">. </w:t>
            </w:r>
          </w:p>
        </w:tc>
        <w:tc>
          <w:tcPr>
            <w:tcW w:w="7668" w:type="dxa"/>
            <w:gridSpan w:val="3"/>
            <w:shd w:val="pct5" w:color="000000" w:fill="FFFFFF"/>
          </w:tcPr>
          <w:p w:rsidR="0004168B" w:rsidRPr="006768D0" w:rsidRDefault="0004168B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Project Name :</w:t>
            </w:r>
            <w:r w:rsidR="00AF4525"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 </w:t>
            </w:r>
            <w:r w:rsidR="00AF4525" w:rsidRPr="006768D0">
              <w:rPr>
                <w:rFonts w:ascii="Times New Roman" w:hAnsi="Times New Roman"/>
                <w:spacing w:val="4"/>
                <w:szCs w:val="22"/>
              </w:rPr>
              <w:t>Production DBA support</w:t>
            </w:r>
          </w:p>
        </w:tc>
      </w:tr>
      <w:tr w:rsidR="0004168B" w:rsidRPr="006768D0" w:rsidTr="00AF4525">
        <w:tc>
          <w:tcPr>
            <w:tcW w:w="2250" w:type="dxa"/>
          </w:tcPr>
          <w:p w:rsidR="0004168B" w:rsidRPr="006768D0" w:rsidRDefault="0004168B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Client</w:t>
            </w:r>
          </w:p>
        </w:tc>
        <w:tc>
          <w:tcPr>
            <w:tcW w:w="7668" w:type="dxa"/>
            <w:gridSpan w:val="3"/>
          </w:tcPr>
          <w:p w:rsidR="0004168B" w:rsidRPr="006768D0" w:rsidRDefault="00AF4525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color w:val="FF000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UNICC</w:t>
            </w:r>
            <w:r w:rsidR="002D7F6E" w:rsidRPr="006768D0">
              <w:rPr>
                <w:rFonts w:ascii="Times New Roman" w:hAnsi="Times New Roman"/>
                <w:spacing w:val="4"/>
                <w:szCs w:val="22"/>
              </w:rPr>
              <w:t xml:space="preserve"> (GENEVA)</w:t>
            </w:r>
          </w:p>
        </w:tc>
      </w:tr>
      <w:tr w:rsidR="0004168B" w:rsidRPr="006768D0" w:rsidTr="00AF4525">
        <w:tc>
          <w:tcPr>
            <w:tcW w:w="2250" w:type="dxa"/>
          </w:tcPr>
          <w:p w:rsidR="0004168B" w:rsidRPr="006768D0" w:rsidRDefault="0004168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Role</w:t>
            </w:r>
          </w:p>
        </w:tc>
        <w:tc>
          <w:tcPr>
            <w:tcW w:w="7668" w:type="dxa"/>
            <w:gridSpan w:val="3"/>
          </w:tcPr>
          <w:p w:rsidR="0004168B" w:rsidRPr="006768D0" w:rsidRDefault="00AF4525" w:rsidP="00AF4525">
            <w:pPr>
              <w:pStyle w:val="Heading2"/>
              <w:spacing w:before="20" w:after="20"/>
              <w:jc w:val="left"/>
              <w:rPr>
                <w:rFonts w:ascii="Times New Roman" w:hAnsi="Times New Roman"/>
                <w:b w:val="0"/>
                <w:i w:val="0"/>
                <w:color w:val="FF000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 w:val="0"/>
                <w:i w:val="0"/>
                <w:spacing w:val="4"/>
                <w:szCs w:val="22"/>
              </w:rPr>
              <w:t>Production DBA</w:t>
            </w:r>
            <w:r w:rsidR="0004168B" w:rsidRPr="006768D0">
              <w:rPr>
                <w:rFonts w:ascii="Times New Roman" w:hAnsi="Times New Roman"/>
                <w:b w:val="0"/>
                <w:i w:val="0"/>
                <w:color w:val="FF0000"/>
                <w:spacing w:val="4"/>
                <w:szCs w:val="22"/>
              </w:rPr>
              <w:t xml:space="preserve"> </w:t>
            </w:r>
          </w:p>
        </w:tc>
      </w:tr>
      <w:tr w:rsidR="0004168B" w:rsidRPr="006768D0" w:rsidTr="00AF4525">
        <w:tc>
          <w:tcPr>
            <w:tcW w:w="2250" w:type="dxa"/>
          </w:tcPr>
          <w:p w:rsidR="0004168B" w:rsidRPr="006768D0" w:rsidRDefault="0004168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Organization</w:t>
            </w:r>
          </w:p>
        </w:tc>
        <w:tc>
          <w:tcPr>
            <w:tcW w:w="7668" w:type="dxa"/>
            <w:gridSpan w:val="3"/>
          </w:tcPr>
          <w:p w:rsidR="0004168B" w:rsidRPr="006768D0" w:rsidRDefault="0004168B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Satyam Computer Services Limited, India </w:t>
            </w:r>
          </w:p>
        </w:tc>
      </w:tr>
      <w:tr w:rsidR="0004168B" w:rsidRPr="006768D0" w:rsidTr="00AF4525">
        <w:tc>
          <w:tcPr>
            <w:tcW w:w="2250" w:type="dxa"/>
          </w:tcPr>
          <w:p w:rsidR="0004168B" w:rsidRPr="006768D0" w:rsidRDefault="0004168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Duration</w:t>
            </w:r>
          </w:p>
        </w:tc>
        <w:tc>
          <w:tcPr>
            <w:tcW w:w="7668" w:type="dxa"/>
            <w:gridSpan w:val="3"/>
          </w:tcPr>
          <w:p w:rsidR="0004168B" w:rsidRPr="006768D0" w:rsidRDefault="00595F4A" w:rsidP="00AF4525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June 2009 –  Dec 2009</w:t>
            </w:r>
          </w:p>
        </w:tc>
      </w:tr>
      <w:tr w:rsidR="0004168B" w:rsidRPr="006768D0" w:rsidTr="00AF4525">
        <w:trPr>
          <w:cantSplit/>
        </w:trPr>
        <w:tc>
          <w:tcPr>
            <w:tcW w:w="2250" w:type="dxa"/>
          </w:tcPr>
          <w:p w:rsidR="0004168B" w:rsidRPr="006768D0" w:rsidRDefault="0004168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Team Size</w:t>
            </w:r>
          </w:p>
        </w:tc>
        <w:tc>
          <w:tcPr>
            <w:tcW w:w="3834" w:type="dxa"/>
            <w:gridSpan w:val="2"/>
          </w:tcPr>
          <w:p w:rsidR="0004168B" w:rsidRPr="006768D0" w:rsidRDefault="0004168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Project :</w:t>
            </w:r>
            <w:r w:rsidR="0074715F" w:rsidRPr="006768D0">
              <w:rPr>
                <w:rFonts w:ascii="Times New Roman" w:hAnsi="Times New Roman"/>
                <w:b/>
                <w:spacing w:val="4"/>
                <w:szCs w:val="22"/>
              </w:rPr>
              <w:t>5</w:t>
            </w:r>
          </w:p>
        </w:tc>
        <w:tc>
          <w:tcPr>
            <w:tcW w:w="3834" w:type="dxa"/>
          </w:tcPr>
          <w:p w:rsidR="0004168B" w:rsidRPr="006768D0" w:rsidRDefault="0004168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Module : </w:t>
            </w:r>
          </w:p>
        </w:tc>
      </w:tr>
      <w:tr w:rsidR="0004168B" w:rsidRPr="006768D0" w:rsidTr="001840CD">
        <w:trPr>
          <w:cantSplit/>
        </w:trPr>
        <w:tc>
          <w:tcPr>
            <w:tcW w:w="2250" w:type="dxa"/>
          </w:tcPr>
          <w:p w:rsidR="0004168B" w:rsidRPr="006768D0" w:rsidRDefault="0004168B">
            <w:pPr>
              <w:spacing w:before="20" w:after="20"/>
              <w:jc w:val="left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lastRenderedPageBreak/>
              <w:t>Environment</w:t>
            </w:r>
          </w:p>
          <w:p w:rsidR="0004168B" w:rsidRPr="006768D0" w:rsidRDefault="0004168B">
            <w:pPr>
              <w:spacing w:before="20" w:after="20"/>
              <w:jc w:val="left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(with skill versions)</w:t>
            </w:r>
          </w:p>
        </w:tc>
        <w:tc>
          <w:tcPr>
            <w:tcW w:w="2250" w:type="dxa"/>
          </w:tcPr>
          <w:p w:rsidR="0004168B" w:rsidRPr="006768D0" w:rsidRDefault="001840CD">
            <w:pPr>
              <w:jc w:val="left"/>
              <w:rPr>
                <w:color w:val="FF0000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EBS R12.1.3, 11i, 9i, 10g, 11g, SSO, PCP, LB, Shared Appl_TOP, Solaris    </w:t>
            </w:r>
          </w:p>
        </w:tc>
        <w:tc>
          <w:tcPr>
            <w:tcW w:w="5418" w:type="dxa"/>
            <w:gridSpan w:val="2"/>
          </w:tcPr>
          <w:p w:rsidR="0004168B" w:rsidRPr="006768D0" w:rsidRDefault="0004168B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Languages : </w:t>
            </w:r>
            <w:r w:rsidR="00653A43" w:rsidRPr="006768D0">
              <w:rPr>
                <w:rFonts w:ascii="Times New Roman" w:hAnsi="Times New Roman"/>
                <w:spacing w:val="4"/>
                <w:szCs w:val="22"/>
              </w:rPr>
              <w:t>Developer,C C++ ,COBOL</w:t>
            </w:r>
          </w:p>
          <w:p w:rsidR="0004168B" w:rsidRPr="006768D0" w:rsidRDefault="0004168B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Database :</w:t>
            </w:r>
            <w:r w:rsidR="00653A43" w:rsidRPr="006768D0">
              <w:rPr>
                <w:rFonts w:ascii="Times New Roman" w:hAnsi="Times New Roman"/>
                <w:spacing w:val="4"/>
                <w:szCs w:val="22"/>
              </w:rPr>
              <w:t>Oracle, Sql Server</w:t>
            </w:r>
          </w:p>
          <w:p w:rsidR="0004168B" w:rsidRPr="006768D0" w:rsidRDefault="0004168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Tools :</w:t>
            </w:r>
            <w:r w:rsidR="00653A43" w:rsidRPr="006768D0">
              <w:rPr>
                <w:rFonts w:ascii="Times New Roman" w:hAnsi="Times New Roman"/>
                <w:spacing w:val="4"/>
                <w:szCs w:val="22"/>
              </w:rPr>
              <w:t>OEM,Toad,Veritas,Remedy</w:t>
            </w:r>
            <w:r w:rsidR="00653A43" w:rsidRPr="006768D0">
              <w:rPr>
                <w:rFonts w:ascii="Times New Roman" w:hAnsi="Times New Roman"/>
                <w:b/>
                <w:spacing w:val="4"/>
                <w:szCs w:val="22"/>
              </w:rPr>
              <w:t>,</w:t>
            </w:r>
            <w:r w:rsidR="00653A43" w:rsidRPr="006768D0">
              <w:rPr>
                <w:rFonts w:ascii="Times New Roman" w:hAnsi="Times New Roman"/>
                <w:spacing w:val="4"/>
                <w:szCs w:val="22"/>
              </w:rPr>
              <w:t>Kintana</w:t>
            </w:r>
          </w:p>
          <w:p w:rsidR="0004168B" w:rsidRPr="006768D0" w:rsidRDefault="0004168B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O/s :</w:t>
            </w:r>
            <w:r w:rsidR="00653A43" w:rsidRPr="006768D0">
              <w:rPr>
                <w:rFonts w:ascii="Times New Roman" w:hAnsi="Times New Roman"/>
                <w:b/>
                <w:spacing w:val="4"/>
                <w:szCs w:val="22"/>
              </w:rPr>
              <w:t>Unix,linux,Windows</w:t>
            </w:r>
          </w:p>
        </w:tc>
      </w:tr>
    </w:tbl>
    <w:p w:rsidR="00653A43" w:rsidRPr="006768D0" w:rsidRDefault="00653A43" w:rsidP="00653A43">
      <w:pPr>
        <w:rPr>
          <w:rFonts w:ascii="Times New Roman" w:hAnsi="Times New Roman"/>
          <w:color w:val="FF0000"/>
          <w:szCs w:val="22"/>
        </w:rPr>
      </w:pPr>
    </w:p>
    <w:p w:rsidR="00653A43" w:rsidRPr="006768D0" w:rsidRDefault="00653A43" w:rsidP="00653A43">
      <w:pPr>
        <w:pStyle w:val="Heading5"/>
        <w:rPr>
          <w:rFonts w:ascii="Times New Roman" w:hAnsi="Times New Roman"/>
          <w:sz w:val="22"/>
          <w:szCs w:val="22"/>
        </w:rPr>
      </w:pPr>
      <w:r w:rsidRPr="006768D0">
        <w:rPr>
          <w:rFonts w:ascii="Times New Roman" w:hAnsi="Times New Roman"/>
          <w:sz w:val="22"/>
          <w:szCs w:val="22"/>
        </w:rPr>
        <w:t>Contribution</w:t>
      </w:r>
    </w:p>
    <w:p w:rsidR="00215306" w:rsidRPr="006768D0" w:rsidRDefault="00215306" w:rsidP="00215306">
      <w:pPr>
        <w:rPr>
          <w:szCs w:val="22"/>
        </w:rPr>
      </w:pPr>
      <w:r w:rsidRPr="006768D0">
        <w:rPr>
          <w:szCs w:val="22"/>
        </w:rPr>
        <w:tab/>
      </w:r>
    </w:p>
    <w:p w:rsidR="00215306" w:rsidRPr="006768D0" w:rsidRDefault="00215306" w:rsidP="00BF4E49">
      <w:pPr>
        <w:pStyle w:val="ListParagraph"/>
        <w:numPr>
          <w:ilvl w:val="0"/>
          <w:numId w:val="19"/>
        </w:numPr>
        <w:ind w:left="720"/>
        <w:rPr>
          <w:b/>
          <w:sz w:val="22"/>
          <w:szCs w:val="22"/>
        </w:rPr>
      </w:pPr>
      <w:r w:rsidRPr="006768D0">
        <w:rPr>
          <w:sz w:val="22"/>
          <w:szCs w:val="22"/>
        </w:rPr>
        <w:t>Upgrade CRS ASM to 11.1.0.7 and database to 10.2.0.4</w:t>
      </w:r>
    </w:p>
    <w:p w:rsidR="00B75C38" w:rsidRPr="006768D0" w:rsidRDefault="00B75C38" w:rsidP="00BF4E49">
      <w:pPr>
        <w:pStyle w:val="ListParagraph"/>
        <w:numPr>
          <w:ilvl w:val="0"/>
          <w:numId w:val="19"/>
        </w:numPr>
        <w:ind w:left="720"/>
        <w:rPr>
          <w:b/>
          <w:sz w:val="22"/>
          <w:szCs w:val="22"/>
        </w:rPr>
      </w:pPr>
      <w:r w:rsidRPr="006768D0">
        <w:rPr>
          <w:sz w:val="22"/>
          <w:szCs w:val="22"/>
        </w:rPr>
        <w:t xml:space="preserve">64 bit upgrade on new hardware </w:t>
      </w:r>
    </w:p>
    <w:p w:rsidR="00215306" w:rsidRPr="006768D0" w:rsidRDefault="00215306" w:rsidP="00BF4E49">
      <w:pPr>
        <w:pStyle w:val="ListParagraph"/>
        <w:numPr>
          <w:ilvl w:val="0"/>
          <w:numId w:val="19"/>
        </w:numPr>
        <w:ind w:left="720"/>
        <w:rPr>
          <w:b/>
          <w:sz w:val="22"/>
          <w:szCs w:val="22"/>
        </w:rPr>
      </w:pPr>
      <w:r w:rsidRPr="006768D0">
        <w:rPr>
          <w:sz w:val="22"/>
          <w:szCs w:val="22"/>
        </w:rPr>
        <w:t>RMAN  back up and recovery</w:t>
      </w:r>
    </w:p>
    <w:p w:rsidR="00215306" w:rsidRPr="006768D0" w:rsidRDefault="00215306" w:rsidP="00BF4E49">
      <w:pPr>
        <w:pStyle w:val="ListParagraph"/>
        <w:numPr>
          <w:ilvl w:val="0"/>
          <w:numId w:val="19"/>
        </w:numPr>
        <w:ind w:left="720"/>
        <w:rPr>
          <w:b/>
          <w:sz w:val="22"/>
          <w:szCs w:val="22"/>
        </w:rPr>
      </w:pPr>
      <w:r w:rsidRPr="006768D0">
        <w:rPr>
          <w:sz w:val="22"/>
          <w:szCs w:val="22"/>
        </w:rPr>
        <w:t>On call production support</w:t>
      </w:r>
    </w:p>
    <w:p w:rsidR="00215306" w:rsidRPr="006768D0" w:rsidRDefault="00215306" w:rsidP="00BF4E49">
      <w:pPr>
        <w:pStyle w:val="ListParagraph"/>
        <w:numPr>
          <w:ilvl w:val="0"/>
          <w:numId w:val="19"/>
        </w:numPr>
        <w:ind w:left="720"/>
        <w:rPr>
          <w:b/>
          <w:sz w:val="22"/>
          <w:szCs w:val="22"/>
        </w:rPr>
      </w:pPr>
      <w:r w:rsidRPr="006768D0">
        <w:rPr>
          <w:sz w:val="22"/>
          <w:szCs w:val="22"/>
        </w:rPr>
        <w:t>Kintana upgrade  code migration and patches</w:t>
      </w:r>
    </w:p>
    <w:p w:rsidR="009F039A" w:rsidRPr="006768D0" w:rsidRDefault="009F039A" w:rsidP="00BF4E49">
      <w:pPr>
        <w:keepNext/>
        <w:numPr>
          <w:ilvl w:val="0"/>
          <w:numId w:val="19"/>
        </w:numPr>
        <w:autoSpaceDE w:val="0"/>
        <w:autoSpaceDN w:val="0"/>
        <w:ind w:left="720"/>
        <w:jc w:val="left"/>
        <w:rPr>
          <w:rFonts w:ascii="Times New Roman" w:hAnsi="Times New Roman"/>
          <w:szCs w:val="22"/>
        </w:rPr>
      </w:pPr>
      <w:r w:rsidRPr="006768D0">
        <w:rPr>
          <w:rFonts w:ascii="Times New Roman" w:hAnsi="Times New Roman"/>
          <w:szCs w:val="22"/>
        </w:rPr>
        <w:t>Monitoring and optimize the performance of the databases.</w:t>
      </w:r>
    </w:p>
    <w:p w:rsidR="009F039A" w:rsidRPr="006768D0" w:rsidRDefault="009F039A" w:rsidP="00BF4E49">
      <w:pPr>
        <w:keepNext/>
        <w:numPr>
          <w:ilvl w:val="0"/>
          <w:numId w:val="19"/>
        </w:numPr>
        <w:autoSpaceDE w:val="0"/>
        <w:autoSpaceDN w:val="0"/>
        <w:ind w:left="720"/>
        <w:jc w:val="left"/>
        <w:rPr>
          <w:rFonts w:ascii="Times New Roman" w:hAnsi="Times New Roman"/>
          <w:szCs w:val="22"/>
        </w:rPr>
      </w:pPr>
      <w:r w:rsidRPr="006768D0">
        <w:rPr>
          <w:rFonts w:ascii="Times New Roman" w:hAnsi="Times New Roman"/>
          <w:szCs w:val="22"/>
        </w:rPr>
        <w:t>Maintain, Administer Oracle Databases and other Oracle products of Large DB Sizes.</w:t>
      </w:r>
    </w:p>
    <w:p w:rsidR="009F039A" w:rsidRPr="006768D0" w:rsidRDefault="009F039A" w:rsidP="00BF4E49">
      <w:pPr>
        <w:keepNext/>
        <w:numPr>
          <w:ilvl w:val="0"/>
          <w:numId w:val="19"/>
        </w:numPr>
        <w:autoSpaceDE w:val="0"/>
        <w:autoSpaceDN w:val="0"/>
        <w:ind w:left="720"/>
        <w:jc w:val="left"/>
        <w:rPr>
          <w:rFonts w:ascii="Times New Roman" w:hAnsi="Times New Roman"/>
          <w:szCs w:val="22"/>
        </w:rPr>
      </w:pPr>
      <w:r w:rsidRPr="006768D0">
        <w:rPr>
          <w:rFonts w:ascii="Times New Roman" w:hAnsi="Times New Roman"/>
          <w:szCs w:val="22"/>
        </w:rPr>
        <w:t>Applications Cloning, Patching, Upgrades, Monitoring and tuning for the different instances.</w:t>
      </w:r>
    </w:p>
    <w:p w:rsidR="009F039A" w:rsidRPr="006768D0" w:rsidRDefault="009F039A" w:rsidP="00BF4E49">
      <w:pPr>
        <w:keepNext/>
        <w:numPr>
          <w:ilvl w:val="0"/>
          <w:numId w:val="19"/>
        </w:numPr>
        <w:autoSpaceDE w:val="0"/>
        <w:autoSpaceDN w:val="0"/>
        <w:ind w:left="720"/>
        <w:jc w:val="left"/>
        <w:rPr>
          <w:rFonts w:ascii="Times New Roman" w:hAnsi="Times New Roman"/>
          <w:szCs w:val="22"/>
        </w:rPr>
      </w:pPr>
      <w:r w:rsidRPr="006768D0">
        <w:rPr>
          <w:rFonts w:ascii="Times New Roman" w:hAnsi="Times New Roman"/>
          <w:szCs w:val="22"/>
        </w:rPr>
        <w:t>Maintain, Administer Oracle Technology Stacks and other Tools necessary for Oracle Appl 11i</w:t>
      </w:r>
    </w:p>
    <w:p w:rsidR="009F039A" w:rsidRPr="006768D0" w:rsidRDefault="009F039A" w:rsidP="00BF4E49">
      <w:pPr>
        <w:keepNext/>
        <w:numPr>
          <w:ilvl w:val="0"/>
          <w:numId w:val="19"/>
        </w:numPr>
        <w:autoSpaceDE w:val="0"/>
        <w:autoSpaceDN w:val="0"/>
        <w:ind w:left="720"/>
        <w:jc w:val="left"/>
        <w:rPr>
          <w:rFonts w:ascii="Times New Roman" w:hAnsi="Times New Roman"/>
          <w:szCs w:val="22"/>
        </w:rPr>
      </w:pPr>
      <w:r w:rsidRPr="006768D0">
        <w:rPr>
          <w:rFonts w:ascii="Times New Roman" w:hAnsi="Times New Roman"/>
          <w:szCs w:val="22"/>
        </w:rPr>
        <w:t>Cloning oracle applications instance using rapid clone, adconfig and database refreshes.</w:t>
      </w:r>
    </w:p>
    <w:p w:rsidR="0004168B" w:rsidRPr="006768D0" w:rsidRDefault="0004168B">
      <w:pPr>
        <w:rPr>
          <w:rFonts w:ascii="Times New Roman" w:hAnsi="Times New Roman"/>
          <w:spacing w:val="4"/>
          <w:szCs w:val="22"/>
        </w:rPr>
      </w:pPr>
    </w:p>
    <w:p w:rsidR="00AF4525" w:rsidRPr="006768D0" w:rsidRDefault="00AF4525">
      <w:pPr>
        <w:pStyle w:val="Heading7"/>
        <w:rPr>
          <w:sz w:val="22"/>
          <w:szCs w:val="22"/>
        </w:rPr>
      </w:pPr>
    </w:p>
    <w:p w:rsidR="00AF4525" w:rsidRPr="006768D0" w:rsidRDefault="00AF4525" w:rsidP="00AF4525">
      <w:pPr>
        <w:rPr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2340"/>
        <w:gridCol w:w="1494"/>
        <w:gridCol w:w="3834"/>
      </w:tblGrid>
      <w:tr w:rsidR="00AF4525" w:rsidRPr="006768D0" w:rsidTr="00066F93">
        <w:trPr>
          <w:cantSplit/>
        </w:trPr>
        <w:tc>
          <w:tcPr>
            <w:tcW w:w="2250" w:type="dxa"/>
            <w:shd w:val="pct5" w:color="000000" w:fill="FFFFFF"/>
          </w:tcPr>
          <w:p w:rsidR="00AF4525" w:rsidRPr="006768D0" w:rsidRDefault="00AF4525" w:rsidP="00066F93">
            <w:pPr>
              <w:pStyle w:val="Heading1"/>
              <w:spacing w:before="20" w:after="20"/>
              <w:jc w:val="left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2. </w:t>
            </w:r>
          </w:p>
        </w:tc>
        <w:tc>
          <w:tcPr>
            <w:tcW w:w="7668" w:type="dxa"/>
            <w:gridSpan w:val="3"/>
            <w:shd w:val="pct5" w:color="000000" w:fill="FFFFFF"/>
          </w:tcPr>
          <w:p w:rsidR="00AF4525" w:rsidRPr="006768D0" w:rsidRDefault="00AF4525" w:rsidP="00066F93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Project Name : </w:t>
            </w:r>
            <w:r w:rsidRPr="006768D0">
              <w:rPr>
                <w:rFonts w:ascii="Times New Roman" w:hAnsi="Times New Roman"/>
                <w:color w:val="000000"/>
                <w:spacing w:val="4"/>
                <w:szCs w:val="22"/>
              </w:rPr>
              <w:t>DBA support for EA-BTC</w:t>
            </w:r>
          </w:p>
        </w:tc>
      </w:tr>
      <w:tr w:rsidR="00AF4525" w:rsidRPr="006768D0" w:rsidTr="00066F93">
        <w:tc>
          <w:tcPr>
            <w:tcW w:w="2250" w:type="dxa"/>
          </w:tcPr>
          <w:p w:rsidR="00AF4525" w:rsidRPr="006768D0" w:rsidRDefault="00AF4525" w:rsidP="00066F93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Client</w:t>
            </w:r>
          </w:p>
        </w:tc>
        <w:tc>
          <w:tcPr>
            <w:tcW w:w="7668" w:type="dxa"/>
            <w:gridSpan w:val="3"/>
          </w:tcPr>
          <w:p w:rsidR="00AF4525" w:rsidRPr="006768D0" w:rsidRDefault="00AF4525" w:rsidP="00066F93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color w:val="FF000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color w:val="000000"/>
                <w:spacing w:val="4"/>
                <w:szCs w:val="22"/>
              </w:rPr>
              <w:t>BTC</w:t>
            </w:r>
          </w:p>
        </w:tc>
      </w:tr>
      <w:tr w:rsidR="00AF4525" w:rsidRPr="006768D0" w:rsidTr="00066F93">
        <w:tc>
          <w:tcPr>
            <w:tcW w:w="2250" w:type="dxa"/>
          </w:tcPr>
          <w:p w:rsidR="00AF4525" w:rsidRPr="006768D0" w:rsidRDefault="00AF4525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Role</w:t>
            </w:r>
          </w:p>
        </w:tc>
        <w:tc>
          <w:tcPr>
            <w:tcW w:w="7668" w:type="dxa"/>
            <w:gridSpan w:val="3"/>
          </w:tcPr>
          <w:p w:rsidR="00AF4525" w:rsidRPr="006768D0" w:rsidRDefault="00AF4525" w:rsidP="00066F93">
            <w:pPr>
              <w:pStyle w:val="Heading2"/>
              <w:spacing w:before="20" w:after="20"/>
              <w:jc w:val="left"/>
              <w:rPr>
                <w:rFonts w:ascii="Times New Roman" w:hAnsi="Times New Roman"/>
                <w:b w:val="0"/>
                <w:i w:val="0"/>
                <w:color w:val="FF000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 w:val="0"/>
                <w:i w:val="0"/>
                <w:szCs w:val="22"/>
                <w:lang w:val="en-GB"/>
              </w:rPr>
              <w:t>Senior Oracle Apps DBA</w:t>
            </w:r>
          </w:p>
        </w:tc>
      </w:tr>
      <w:tr w:rsidR="00AF4525" w:rsidRPr="006768D0" w:rsidTr="00066F93">
        <w:tc>
          <w:tcPr>
            <w:tcW w:w="2250" w:type="dxa"/>
          </w:tcPr>
          <w:p w:rsidR="00AF4525" w:rsidRPr="006768D0" w:rsidRDefault="00AF4525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Organization</w:t>
            </w:r>
          </w:p>
        </w:tc>
        <w:tc>
          <w:tcPr>
            <w:tcW w:w="7668" w:type="dxa"/>
            <w:gridSpan w:val="3"/>
          </w:tcPr>
          <w:p w:rsidR="00AF4525" w:rsidRPr="006768D0" w:rsidRDefault="00AF4525" w:rsidP="00066F93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Satyam Computer Services Limited, India </w:t>
            </w:r>
          </w:p>
        </w:tc>
      </w:tr>
      <w:tr w:rsidR="00AF4525" w:rsidRPr="006768D0" w:rsidTr="00066F93">
        <w:tc>
          <w:tcPr>
            <w:tcW w:w="2250" w:type="dxa"/>
          </w:tcPr>
          <w:p w:rsidR="00AF4525" w:rsidRPr="006768D0" w:rsidRDefault="00AF4525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Duration</w:t>
            </w:r>
          </w:p>
        </w:tc>
        <w:tc>
          <w:tcPr>
            <w:tcW w:w="7668" w:type="dxa"/>
            <w:gridSpan w:val="3"/>
          </w:tcPr>
          <w:p w:rsidR="00AF4525" w:rsidRPr="006768D0" w:rsidRDefault="00AF4525" w:rsidP="00066F93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szCs w:val="22"/>
                <w:lang w:val="en-GB"/>
              </w:rPr>
              <w:t>August 2008 to May 2009</w:t>
            </w:r>
          </w:p>
        </w:tc>
      </w:tr>
      <w:tr w:rsidR="00AF4525" w:rsidRPr="006768D0" w:rsidTr="00066F93">
        <w:trPr>
          <w:cantSplit/>
        </w:trPr>
        <w:tc>
          <w:tcPr>
            <w:tcW w:w="2250" w:type="dxa"/>
          </w:tcPr>
          <w:p w:rsidR="00AF4525" w:rsidRPr="006768D0" w:rsidRDefault="00AF4525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Team Size</w:t>
            </w:r>
          </w:p>
        </w:tc>
        <w:tc>
          <w:tcPr>
            <w:tcW w:w="3834" w:type="dxa"/>
            <w:gridSpan w:val="2"/>
          </w:tcPr>
          <w:p w:rsidR="00AF4525" w:rsidRPr="006768D0" w:rsidRDefault="00AF4525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Project : 5</w:t>
            </w:r>
          </w:p>
        </w:tc>
        <w:tc>
          <w:tcPr>
            <w:tcW w:w="3834" w:type="dxa"/>
          </w:tcPr>
          <w:p w:rsidR="00AF4525" w:rsidRPr="006768D0" w:rsidRDefault="00AF4525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Module :  5</w:t>
            </w:r>
          </w:p>
        </w:tc>
      </w:tr>
      <w:tr w:rsidR="00AF4525" w:rsidRPr="006768D0" w:rsidTr="001840CD">
        <w:trPr>
          <w:cantSplit/>
        </w:trPr>
        <w:tc>
          <w:tcPr>
            <w:tcW w:w="2250" w:type="dxa"/>
          </w:tcPr>
          <w:p w:rsidR="00AF4525" w:rsidRPr="006768D0" w:rsidRDefault="00AF4525" w:rsidP="00066F93">
            <w:pPr>
              <w:spacing w:before="20" w:after="20"/>
              <w:jc w:val="left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Environment</w:t>
            </w:r>
          </w:p>
          <w:p w:rsidR="00AF4525" w:rsidRPr="006768D0" w:rsidRDefault="00AF4525" w:rsidP="00066F93">
            <w:pPr>
              <w:spacing w:before="20" w:after="20"/>
              <w:jc w:val="left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(with skill versions)</w:t>
            </w:r>
          </w:p>
        </w:tc>
        <w:tc>
          <w:tcPr>
            <w:tcW w:w="2340" w:type="dxa"/>
          </w:tcPr>
          <w:p w:rsidR="00AF4525" w:rsidRPr="006768D0" w:rsidRDefault="001840CD" w:rsidP="00066F93">
            <w:pPr>
              <w:jc w:val="left"/>
              <w:rPr>
                <w:color w:val="FF0000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EBS R12.1.3, 11i, 9i, 10g, 11g, SSO, PCP, LB, Shared Appl_TOP, Solaris    </w:t>
            </w:r>
          </w:p>
        </w:tc>
        <w:tc>
          <w:tcPr>
            <w:tcW w:w="5328" w:type="dxa"/>
            <w:gridSpan w:val="2"/>
          </w:tcPr>
          <w:p w:rsidR="00AF4525" w:rsidRPr="006768D0" w:rsidRDefault="00AF4525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Languages : 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SQL, PL/SQL, UNIX Shell Programming.</w:t>
            </w:r>
          </w:p>
          <w:p w:rsidR="00AF4525" w:rsidRPr="006768D0" w:rsidRDefault="00AF4525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Database : 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10g, 9i</w:t>
            </w:r>
          </w:p>
          <w:p w:rsidR="00AF4525" w:rsidRPr="006768D0" w:rsidRDefault="00AF4525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Tools : 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Oracle Enterprise Manager, Toad, SQL Developer</w:t>
            </w:r>
          </w:p>
          <w:p w:rsidR="00AF4525" w:rsidRPr="006768D0" w:rsidRDefault="00AF4525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O/s : 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SOLARIS, Linux x86</w:t>
            </w:r>
          </w:p>
        </w:tc>
      </w:tr>
      <w:tr w:rsidR="00AF4525" w:rsidRPr="006768D0" w:rsidTr="001840CD">
        <w:trPr>
          <w:cantSplit/>
        </w:trPr>
        <w:tc>
          <w:tcPr>
            <w:tcW w:w="2250" w:type="dxa"/>
          </w:tcPr>
          <w:p w:rsidR="00AF4525" w:rsidRPr="006768D0" w:rsidRDefault="00AF4525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</w:p>
        </w:tc>
        <w:tc>
          <w:tcPr>
            <w:tcW w:w="2340" w:type="dxa"/>
          </w:tcPr>
          <w:p w:rsidR="00AF4525" w:rsidRPr="006768D0" w:rsidRDefault="00AF4525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Hardware</w:t>
            </w:r>
          </w:p>
        </w:tc>
        <w:tc>
          <w:tcPr>
            <w:tcW w:w="5328" w:type="dxa"/>
            <w:gridSpan w:val="2"/>
          </w:tcPr>
          <w:p w:rsidR="00AF4525" w:rsidRPr="006768D0" w:rsidRDefault="00AF4525" w:rsidP="00066F93">
            <w:pPr>
              <w:spacing w:before="20" w:after="20"/>
              <w:rPr>
                <w:rFonts w:ascii="Times New Roman" w:hAnsi="Times New Roman"/>
                <w:color w:val="FF0000"/>
                <w:spacing w:val="4"/>
                <w:szCs w:val="22"/>
              </w:rPr>
            </w:pPr>
          </w:p>
        </w:tc>
      </w:tr>
    </w:tbl>
    <w:p w:rsidR="00AF4525" w:rsidRPr="006768D0" w:rsidRDefault="00AF4525" w:rsidP="00AF4525">
      <w:pPr>
        <w:rPr>
          <w:szCs w:val="22"/>
        </w:rPr>
      </w:pPr>
    </w:p>
    <w:p w:rsidR="00653A43" w:rsidRPr="006768D0" w:rsidRDefault="00653A43" w:rsidP="00653A43">
      <w:pPr>
        <w:pStyle w:val="Heading7"/>
        <w:rPr>
          <w:sz w:val="22"/>
          <w:szCs w:val="22"/>
        </w:rPr>
      </w:pPr>
      <w:r w:rsidRPr="006768D0">
        <w:rPr>
          <w:sz w:val="22"/>
          <w:szCs w:val="22"/>
        </w:rPr>
        <w:t xml:space="preserve">Project Description </w:t>
      </w:r>
    </w:p>
    <w:p w:rsidR="00653A43" w:rsidRPr="006768D0" w:rsidRDefault="00653A43" w:rsidP="00653A43">
      <w:pPr>
        <w:ind w:right="900"/>
        <w:rPr>
          <w:rFonts w:ascii="Times New Roman" w:hAnsi="Times New Roman"/>
          <w:szCs w:val="22"/>
          <w:lang w:val="en-GB"/>
        </w:rPr>
      </w:pPr>
      <w:r w:rsidRPr="006768D0">
        <w:rPr>
          <w:rFonts w:ascii="Times New Roman" w:hAnsi="Times New Roman"/>
          <w:szCs w:val="22"/>
          <w:lang w:val="en-GB"/>
        </w:rPr>
        <w:t>Project Includes R12 upgrades, Installation on various platforms, cloning, patching sysadmin and maintenance activities and other oracle product installation etc.</w:t>
      </w:r>
    </w:p>
    <w:p w:rsidR="00653A43" w:rsidRPr="006768D0" w:rsidRDefault="00653A43" w:rsidP="00653A43">
      <w:pPr>
        <w:rPr>
          <w:rFonts w:ascii="Times New Roman" w:hAnsi="Times New Roman"/>
          <w:color w:val="000000"/>
          <w:szCs w:val="22"/>
        </w:rPr>
      </w:pPr>
    </w:p>
    <w:p w:rsidR="00653A43" w:rsidRPr="006768D0" w:rsidRDefault="00653A43" w:rsidP="00653A43">
      <w:pPr>
        <w:pStyle w:val="Heading7"/>
        <w:rPr>
          <w:sz w:val="22"/>
          <w:szCs w:val="22"/>
        </w:rPr>
      </w:pPr>
      <w:r w:rsidRPr="006768D0">
        <w:rPr>
          <w:sz w:val="22"/>
          <w:szCs w:val="22"/>
        </w:rPr>
        <w:t>Contribution</w:t>
      </w:r>
    </w:p>
    <w:p w:rsidR="00653A43" w:rsidRPr="006768D0" w:rsidRDefault="00653A43" w:rsidP="00653A43">
      <w:pPr>
        <w:numPr>
          <w:ilvl w:val="0"/>
          <w:numId w:val="18"/>
        </w:numPr>
        <w:rPr>
          <w:rFonts w:ascii="Times New Roman" w:hAnsi="Times New Roman"/>
          <w:color w:val="000000"/>
          <w:szCs w:val="22"/>
          <w:lang w:val="en-GB"/>
        </w:rPr>
      </w:pPr>
      <w:r w:rsidRPr="006768D0">
        <w:rPr>
          <w:rFonts w:ascii="Times New Roman" w:hAnsi="Times New Roman"/>
          <w:color w:val="000000"/>
          <w:szCs w:val="22"/>
          <w:lang w:val="en-GB"/>
        </w:rPr>
        <w:t>Oracle Apps Installation on different platforms</w:t>
      </w:r>
    </w:p>
    <w:p w:rsidR="00653A43" w:rsidRPr="006768D0" w:rsidRDefault="00653A43" w:rsidP="00653A43">
      <w:pPr>
        <w:numPr>
          <w:ilvl w:val="0"/>
          <w:numId w:val="18"/>
        </w:numPr>
        <w:rPr>
          <w:rFonts w:ascii="Times New Roman" w:hAnsi="Times New Roman"/>
          <w:color w:val="000000"/>
          <w:szCs w:val="22"/>
          <w:lang w:val="en-GB"/>
        </w:rPr>
      </w:pPr>
      <w:r w:rsidRPr="006768D0">
        <w:rPr>
          <w:rFonts w:ascii="Times New Roman" w:hAnsi="Times New Roman"/>
          <w:color w:val="000000"/>
          <w:szCs w:val="22"/>
          <w:lang w:val="en-GB"/>
        </w:rPr>
        <w:t>Patching on Non Prod Instances</w:t>
      </w:r>
    </w:p>
    <w:p w:rsidR="00D83A0D" w:rsidRPr="006768D0" w:rsidRDefault="00D83A0D" w:rsidP="00D83A0D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6768D0">
        <w:rPr>
          <w:sz w:val="22"/>
          <w:szCs w:val="22"/>
        </w:rPr>
        <w:t>Installation and configuration of Oracle SOA SUITE 11gR1</w:t>
      </w:r>
    </w:p>
    <w:p w:rsidR="00D83A0D" w:rsidRPr="006768D0" w:rsidRDefault="00D83A0D" w:rsidP="00D83A0D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6768D0">
        <w:rPr>
          <w:sz w:val="22"/>
          <w:szCs w:val="22"/>
        </w:rPr>
        <w:t xml:space="preserve">Installed the SOA server and created the domain  into the oracle home on the weblogic server </w:t>
      </w:r>
    </w:p>
    <w:p w:rsidR="00653A43" w:rsidRPr="006768D0" w:rsidRDefault="00653A43" w:rsidP="00653A43">
      <w:pPr>
        <w:numPr>
          <w:ilvl w:val="0"/>
          <w:numId w:val="18"/>
        </w:numPr>
        <w:rPr>
          <w:rFonts w:ascii="Times New Roman" w:hAnsi="Times New Roman"/>
          <w:color w:val="000000"/>
          <w:szCs w:val="22"/>
          <w:lang w:val="en-GB"/>
        </w:rPr>
      </w:pPr>
      <w:r w:rsidRPr="006768D0">
        <w:rPr>
          <w:rFonts w:ascii="Times New Roman" w:hAnsi="Times New Roman"/>
          <w:color w:val="000000"/>
          <w:szCs w:val="22"/>
          <w:lang w:val="en-GB"/>
        </w:rPr>
        <w:t>Rapid cloning</w:t>
      </w:r>
    </w:p>
    <w:p w:rsidR="00653A43" w:rsidRPr="006768D0" w:rsidRDefault="00653A43" w:rsidP="00653A43">
      <w:pPr>
        <w:numPr>
          <w:ilvl w:val="0"/>
          <w:numId w:val="18"/>
        </w:numPr>
        <w:rPr>
          <w:rFonts w:ascii="Times New Roman" w:hAnsi="Times New Roman"/>
          <w:color w:val="000000"/>
          <w:szCs w:val="22"/>
          <w:lang w:val="en-GB"/>
        </w:rPr>
      </w:pPr>
      <w:r w:rsidRPr="006768D0">
        <w:rPr>
          <w:rFonts w:ascii="Times New Roman" w:hAnsi="Times New Roman"/>
          <w:color w:val="000000"/>
          <w:szCs w:val="22"/>
          <w:lang w:val="en-GB"/>
        </w:rPr>
        <w:t>R12 upgrade for AIRLINES express client</w:t>
      </w:r>
    </w:p>
    <w:p w:rsidR="00653A43" w:rsidRPr="006768D0" w:rsidRDefault="00653A43" w:rsidP="00653A43">
      <w:pPr>
        <w:numPr>
          <w:ilvl w:val="0"/>
          <w:numId w:val="18"/>
        </w:numPr>
        <w:rPr>
          <w:rFonts w:ascii="Times New Roman" w:hAnsi="Times New Roman"/>
          <w:color w:val="000000"/>
          <w:szCs w:val="22"/>
          <w:lang w:val="en-GB"/>
        </w:rPr>
      </w:pPr>
      <w:r w:rsidRPr="006768D0">
        <w:rPr>
          <w:rFonts w:ascii="Times New Roman" w:hAnsi="Times New Roman"/>
          <w:color w:val="000000"/>
          <w:szCs w:val="22"/>
          <w:lang w:val="en-GB"/>
        </w:rPr>
        <w:t>11.0.3 upgrade</w:t>
      </w:r>
    </w:p>
    <w:p w:rsidR="00653A43" w:rsidRPr="006768D0" w:rsidRDefault="00653A43" w:rsidP="00653A43">
      <w:pPr>
        <w:numPr>
          <w:ilvl w:val="0"/>
          <w:numId w:val="18"/>
        </w:numPr>
        <w:rPr>
          <w:rFonts w:ascii="Times New Roman" w:hAnsi="Times New Roman"/>
          <w:color w:val="000000"/>
          <w:szCs w:val="22"/>
          <w:lang w:val="en-GB"/>
        </w:rPr>
      </w:pPr>
      <w:r w:rsidRPr="006768D0">
        <w:rPr>
          <w:rFonts w:ascii="Times New Roman" w:hAnsi="Times New Roman"/>
          <w:color w:val="000000"/>
          <w:szCs w:val="22"/>
          <w:lang w:val="en-GB"/>
        </w:rPr>
        <w:t>Monitoring jobs and production instances</w:t>
      </w:r>
    </w:p>
    <w:p w:rsidR="00653A43" w:rsidRPr="006768D0" w:rsidRDefault="00653A43" w:rsidP="00653A43">
      <w:pPr>
        <w:numPr>
          <w:ilvl w:val="0"/>
          <w:numId w:val="18"/>
        </w:numPr>
        <w:rPr>
          <w:rFonts w:ascii="Times New Roman" w:hAnsi="Times New Roman"/>
          <w:color w:val="000000"/>
          <w:szCs w:val="22"/>
          <w:lang w:val="en-GB"/>
        </w:rPr>
      </w:pPr>
      <w:r w:rsidRPr="006768D0">
        <w:rPr>
          <w:rFonts w:ascii="Times New Roman" w:hAnsi="Times New Roman"/>
          <w:color w:val="000000"/>
          <w:szCs w:val="22"/>
          <w:lang w:val="en-GB"/>
        </w:rPr>
        <w:lastRenderedPageBreak/>
        <w:t>Business Process Architect 10.1.3.4 installation</w:t>
      </w:r>
    </w:p>
    <w:p w:rsidR="00653A43" w:rsidRPr="006768D0" w:rsidRDefault="00653A43">
      <w:pPr>
        <w:pStyle w:val="Heading7"/>
        <w:rPr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2340"/>
        <w:gridCol w:w="1494"/>
        <w:gridCol w:w="3834"/>
      </w:tblGrid>
      <w:tr w:rsidR="00653A43" w:rsidRPr="006768D0" w:rsidTr="00066F93">
        <w:trPr>
          <w:cantSplit/>
        </w:trPr>
        <w:tc>
          <w:tcPr>
            <w:tcW w:w="2250" w:type="dxa"/>
            <w:shd w:val="pct5" w:color="000000" w:fill="FFFFFF"/>
          </w:tcPr>
          <w:p w:rsidR="00653A43" w:rsidRPr="006768D0" w:rsidRDefault="00653A43" w:rsidP="00066F93">
            <w:pPr>
              <w:pStyle w:val="Heading1"/>
              <w:spacing w:before="20" w:after="20"/>
              <w:jc w:val="left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3. </w:t>
            </w:r>
          </w:p>
        </w:tc>
        <w:tc>
          <w:tcPr>
            <w:tcW w:w="7668" w:type="dxa"/>
            <w:gridSpan w:val="3"/>
            <w:shd w:val="pct5" w:color="000000" w:fill="FFFFFF"/>
          </w:tcPr>
          <w:p w:rsidR="00653A43" w:rsidRPr="006768D0" w:rsidRDefault="00653A43" w:rsidP="00066F93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Project Name : </w:t>
            </w:r>
            <w:r w:rsidR="0074715F" w:rsidRPr="006768D0">
              <w:rPr>
                <w:rFonts w:ascii="Times New Roman" w:hAnsi="Times New Roman"/>
                <w:color w:val="000000"/>
                <w:spacing w:val="4"/>
                <w:szCs w:val="22"/>
              </w:rPr>
              <w:t>PRODUCTION SUPPORT</w:t>
            </w:r>
          </w:p>
        </w:tc>
      </w:tr>
      <w:tr w:rsidR="00653A43" w:rsidRPr="006768D0" w:rsidTr="00066F93">
        <w:tc>
          <w:tcPr>
            <w:tcW w:w="2250" w:type="dxa"/>
          </w:tcPr>
          <w:p w:rsidR="00653A43" w:rsidRPr="006768D0" w:rsidRDefault="00653A43" w:rsidP="00066F93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Client</w:t>
            </w:r>
          </w:p>
        </w:tc>
        <w:tc>
          <w:tcPr>
            <w:tcW w:w="7668" w:type="dxa"/>
            <w:gridSpan w:val="3"/>
          </w:tcPr>
          <w:p w:rsidR="00653A43" w:rsidRPr="006768D0" w:rsidRDefault="0074715F" w:rsidP="00066F93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imes New Roman" w:hAnsi="Times New Roman"/>
                <w:color w:val="FF000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color w:val="000000"/>
                <w:spacing w:val="4"/>
                <w:szCs w:val="22"/>
              </w:rPr>
              <w:t>NETAPPS</w:t>
            </w:r>
          </w:p>
        </w:tc>
      </w:tr>
      <w:tr w:rsidR="00653A43" w:rsidRPr="006768D0" w:rsidTr="00066F93">
        <w:tc>
          <w:tcPr>
            <w:tcW w:w="2250" w:type="dxa"/>
          </w:tcPr>
          <w:p w:rsidR="00653A43" w:rsidRPr="006768D0" w:rsidRDefault="00653A43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Role</w:t>
            </w:r>
          </w:p>
        </w:tc>
        <w:tc>
          <w:tcPr>
            <w:tcW w:w="7668" w:type="dxa"/>
            <w:gridSpan w:val="3"/>
          </w:tcPr>
          <w:p w:rsidR="00653A43" w:rsidRPr="006768D0" w:rsidRDefault="00653A43" w:rsidP="00066F93">
            <w:pPr>
              <w:pStyle w:val="Heading2"/>
              <w:spacing w:before="20" w:after="20"/>
              <w:jc w:val="left"/>
              <w:rPr>
                <w:rFonts w:ascii="Times New Roman" w:hAnsi="Times New Roman"/>
                <w:b w:val="0"/>
                <w:i w:val="0"/>
                <w:color w:val="FF000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 w:val="0"/>
                <w:i w:val="0"/>
                <w:szCs w:val="22"/>
                <w:lang w:val="en-GB"/>
              </w:rPr>
              <w:t>Senior Oracle Apps DBA</w:t>
            </w:r>
          </w:p>
        </w:tc>
      </w:tr>
      <w:tr w:rsidR="00653A43" w:rsidRPr="006768D0" w:rsidTr="00066F93">
        <w:tc>
          <w:tcPr>
            <w:tcW w:w="2250" w:type="dxa"/>
          </w:tcPr>
          <w:p w:rsidR="00653A43" w:rsidRPr="006768D0" w:rsidRDefault="00653A43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Organization</w:t>
            </w:r>
          </w:p>
        </w:tc>
        <w:tc>
          <w:tcPr>
            <w:tcW w:w="7668" w:type="dxa"/>
            <w:gridSpan w:val="3"/>
          </w:tcPr>
          <w:p w:rsidR="00653A43" w:rsidRPr="006768D0" w:rsidRDefault="0074715F" w:rsidP="00066F93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>Sierra Atlantic Software Services</w:t>
            </w:r>
            <w:r w:rsidR="00653A43" w:rsidRPr="006768D0">
              <w:rPr>
                <w:rFonts w:ascii="Times New Roman" w:hAnsi="Times New Roman"/>
                <w:spacing w:val="4"/>
                <w:szCs w:val="22"/>
              </w:rPr>
              <w:t xml:space="preserve"> </w:t>
            </w:r>
          </w:p>
        </w:tc>
      </w:tr>
      <w:tr w:rsidR="00653A43" w:rsidRPr="006768D0" w:rsidTr="00066F93">
        <w:tc>
          <w:tcPr>
            <w:tcW w:w="2250" w:type="dxa"/>
          </w:tcPr>
          <w:p w:rsidR="00653A43" w:rsidRPr="006768D0" w:rsidRDefault="00653A43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Duration</w:t>
            </w:r>
          </w:p>
        </w:tc>
        <w:tc>
          <w:tcPr>
            <w:tcW w:w="7668" w:type="dxa"/>
            <w:gridSpan w:val="3"/>
          </w:tcPr>
          <w:p w:rsidR="00653A43" w:rsidRPr="006768D0" w:rsidRDefault="00B113F7" w:rsidP="00066F93">
            <w:pPr>
              <w:spacing w:before="20" w:after="20"/>
              <w:rPr>
                <w:rFonts w:ascii="Times New Roman" w:hAnsi="Times New Roman"/>
                <w:spacing w:val="4"/>
                <w:szCs w:val="22"/>
              </w:rPr>
            </w:pPr>
            <w:r>
              <w:rPr>
                <w:rFonts w:ascii="Times New Roman" w:hAnsi="Times New Roman"/>
                <w:spacing w:val="4"/>
                <w:szCs w:val="22"/>
              </w:rPr>
              <w:t>November/2006</w:t>
            </w:r>
            <w:r w:rsidR="0074715F" w:rsidRPr="006768D0">
              <w:rPr>
                <w:rFonts w:ascii="Times New Roman" w:hAnsi="Times New Roman"/>
                <w:spacing w:val="4"/>
                <w:szCs w:val="22"/>
              </w:rPr>
              <w:t>--August/2008</w:t>
            </w:r>
          </w:p>
        </w:tc>
      </w:tr>
      <w:tr w:rsidR="00653A43" w:rsidRPr="006768D0" w:rsidTr="00066F93">
        <w:trPr>
          <w:cantSplit/>
        </w:trPr>
        <w:tc>
          <w:tcPr>
            <w:tcW w:w="2250" w:type="dxa"/>
          </w:tcPr>
          <w:p w:rsidR="00653A43" w:rsidRPr="006768D0" w:rsidRDefault="00653A43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Team Size</w:t>
            </w:r>
          </w:p>
        </w:tc>
        <w:tc>
          <w:tcPr>
            <w:tcW w:w="3834" w:type="dxa"/>
            <w:gridSpan w:val="2"/>
          </w:tcPr>
          <w:p w:rsidR="00653A43" w:rsidRPr="006768D0" w:rsidRDefault="00653A43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Project : 5</w:t>
            </w:r>
          </w:p>
        </w:tc>
        <w:tc>
          <w:tcPr>
            <w:tcW w:w="3834" w:type="dxa"/>
          </w:tcPr>
          <w:p w:rsidR="00653A43" w:rsidRPr="006768D0" w:rsidRDefault="00653A43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Module :  5</w:t>
            </w:r>
          </w:p>
        </w:tc>
      </w:tr>
      <w:tr w:rsidR="00653A43" w:rsidRPr="006768D0" w:rsidTr="001840CD">
        <w:trPr>
          <w:cantSplit/>
        </w:trPr>
        <w:tc>
          <w:tcPr>
            <w:tcW w:w="2250" w:type="dxa"/>
          </w:tcPr>
          <w:p w:rsidR="00653A43" w:rsidRPr="006768D0" w:rsidRDefault="00653A43" w:rsidP="00066F93">
            <w:pPr>
              <w:spacing w:before="20" w:after="20"/>
              <w:jc w:val="left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Environment</w:t>
            </w:r>
          </w:p>
          <w:p w:rsidR="00653A43" w:rsidRPr="006768D0" w:rsidRDefault="00653A43" w:rsidP="00066F93">
            <w:pPr>
              <w:spacing w:before="20" w:after="20"/>
              <w:jc w:val="left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(with skill versions)</w:t>
            </w:r>
          </w:p>
        </w:tc>
        <w:tc>
          <w:tcPr>
            <w:tcW w:w="2340" w:type="dxa"/>
          </w:tcPr>
          <w:p w:rsidR="00653A43" w:rsidRPr="006768D0" w:rsidRDefault="001840CD" w:rsidP="00066F93">
            <w:pPr>
              <w:jc w:val="left"/>
              <w:rPr>
                <w:color w:val="FF0000"/>
                <w:szCs w:val="22"/>
              </w:rPr>
            </w:pPr>
            <w:r w:rsidRPr="006768D0">
              <w:rPr>
                <w:rFonts w:ascii="Times New Roman" w:hAnsi="Times New Roman"/>
                <w:spacing w:val="4"/>
                <w:szCs w:val="22"/>
              </w:rPr>
              <w:t xml:space="preserve">EBS R12.1.3, 11i, 9i, 10g, 11g, SSO, PCP, LB, Shared Appl_TOP, Solaris    </w:t>
            </w:r>
          </w:p>
        </w:tc>
        <w:tc>
          <w:tcPr>
            <w:tcW w:w="5328" w:type="dxa"/>
            <w:gridSpan w:val="2"/>
          </w:tcPr>
          <w:p w:rsidR="00653A43" w:rsidRPr="006768D0" w:rsidRDefault="00653A43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Languages : 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SQL, PL/SQL, UNIX Shell Programming.</w:t>
            </w:r>
          </w:p>
          <w:p w:rsidR="00653A43" w:rsidRPr="006768D0" w:rsidRDefault="00653A43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Database : 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10g, 9i</w:t>
            </w:r>
          </w:p>
          <w:p w:rsidR="00653A43" w:rsidRPr="006768D0" w:rsidRDefault="00653A43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Tools : 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Oracle Enterprise Manager, Toad, SQL Developer</w:t>
            </w:r>
          </w:p>
          <w:p w:rsidR="00653A43" w:rsidRPr="006768D0" w:rsidRDefault="00653A43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 xml:space="preserve">O/s : </w:t>
            </w:r>
            <w:r w:rsidRPr="006768D0">
              <w:rPr>
                <w:rFonts w:ascii="Times New Roman" w:hAnsi="Times New Roman"/>
                <w:spacing w:val="4"/>
                <w:szCs w:val="22"/>
              </w:rPr>
              <w:t>SOLARIS, Linux x86</w:t>
            </w:r>
          </w:p>
        </w:tc>
      </w:tr>
      <w:tr w:rsidR="00653A43" w:rsidRPr="006768D0" w:rsidTr="001840CD">
        <w:trPr>
          <w:cantSplit/>
        </w:trPr>
        <w:tc>
          <w:tcPr>
            <w:tcW w:w="2250" w:type="dxa"/>
          </w:tcPr>
          <w:p w:rsidR="00653A43" w:rsidRPr="006768D0" w:rsidRDefault="00653A43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</w:p>
        </w:tc>
        <w:tc>
          <w:tcPr>
            <w:tcW w:w="2340" w:type="dxa"/>
          </w:tcPr>
          <w:p w:rsidR="00653A43" w:rsidRPr="006768D0" w:rsidRDefault="00653A43" w:rsidP="00066F93">
            <w:pPr>
              <w:spacing w:before="20" w:after="20"/>
              <w:rPr>
                <w:rFonts w:ascii="Times New Roman" w:hAnsi="Times New Roman"/>
                <w:b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b/>
                <w:spacing w:val="4"/>
                <w:szCs w:val="22"/>
              </w:rPr>
              <w:t>Hardware</w:t>
            </w:r>
          </w:p>
        </w:tc>
        <w:tc>
          <w:tcPr>
            <w:tcW w:w="5328" w:type="dxa"/>
            <w:gridSpan w:val="2"/>
          </w:tcPr>
          <w:p w:rsidR="00653A43" w:rsidRPr="006768D0" w:rsidRDefault="00B4738B" w:rsidP="00066F93">
            <w:pPr>
              <w:spacing w:before="20" w:after="20"/>
              <w:rPr>
                <w:rFonts w:ascii="Times New Roman" w:hAnsi="Times New Roman"/>
                <w:color w:val="000000"/>
                <w:spacing w:val="4"/>
                <w:szCs w:val="22"/>
              </w:rPr>
            </w:pPr>
            <w:r w:rsidRPr="006768D0">
              <w:rPr>
                <w:rFonts w:ascii="Times New Roman" w:hAnsi="Times New Roman"/>
                <w:color w:val="000000"/>
                <w:spacing w:val="4"/>
                <w:szCs w:val="22"/>
              </w:rPr>
              <w:t xml:space="preserve">Filers </w:t>
            </w:r>
          </w:p>
        </w:tc>
      </w:tr>
    </w:tbl>
    <w:p w:rsidR="0004168B" w:rsidRDefault="0004168B">
      <w:pPr>
        <w:numPr>
          <w:ilvl w:val="12"/>
          <w:numId w:val="0"/>
        </w:numPr>
        <w:rPr>
          <w:rFonts w:ascii="Times New Roman" w:hAnsi="Times New Roman"/>
          <w:b/>
          <w:sz w:val="24"/>
        </w:rPr>
      </w:pPr>
    </w:p>
    <w:p w:rsidR="00B4738B" w:rsidRPr="008D1C98" w:rsidRDefault="00B4738B" w:rsidP="00BF4E49">
      <w:pPr>
        <w:pStyle w:val="Heading7"/>
        <w:jc w:val="left"/>
        <w:rPr>
          <w:b w:val="0"/>
          <w:sz w:val="22"/>
          <w:szCs w:val="22"/>
        </w:rPr>
      </w:pPr>
      <w:r w:rsidRPr="008D1C98">
        <w:rPr>
          <w:b w:val="0"/>
          <w:sz w:val="22"/>
          <w:szCs w:val="22"/>
        </w:rPr>
        <w:t>Contribution</w:t>
      </w:r>
    </w:p>
    <w:p w:rsidR="00B4738B" w:rsidRPr="008D1C98" w:rsidRDefault="00B4738B" w:rsidP="00BF4E49">
      <w:pPr>
        <w:pStyle w:val="ListParagraph"/>
        <w:numPr>
          <w:ilvl w:val="0"/>
          <w:numId w:val="19"/>
        </w:numPr>
        <w:ind w:left="720"/>
        <w:rPr>
          <w:b/>
          <w:sz w:val="22"/>
          <w:szCs w:val="22"/>
        </w:rPr>
      </w:pPr>
      <w:r w:rsidRPr="008D1C98">
        <w:rPr>
          <w:sz w:val="22"/>
          <w:szCs w:val="22"/>
        </w:rPr>
        <w:t>24X7 support for various client.</w:t>
      </w:r>
    </w:p>
    <w:p w:rsidR="00B4738B" w:rsidRPr="008D1C98" w:rsidRDefault="00B4738B" w:rsidP="00BF4E49">
      <w:pPr>
        <w:keepNext/>
        <w:numPr>
          <w:ilvl w:val="0"/>
          <w:numId w:val="19"/>
        </w:numPr>
        <w:autoSpaceDE w:val="0"/>
        <w:autoSpaceDN w:val="0"/>
        <w:ind w:left="720"/>
        <w:jc w:val="left"/>
        <w:rPr>
          <w:rFonts w:ascii="Times New Roman" w:hAnsi="Times New Roman"/>
          <w:szCs w:val="22"/>
        </w:rPr>
      </w:pPr>
      <w:r w:rsidRPr="008D1C98">
        <w:rPr>
          <w:rFonts w:ascii="Times New Roman" w:hAnsi="Times New Roman"/>
          <w:szCs w:val="22"/>
        </w:rPr>
        <w:t>Monitoring and optimize the performance of the databases.</w:t>
      </w:r>
    </w:p>
    <w:p w:rsidR="00B4738B" w:rsidRPr="008D1C98" w:rsidRDefault="00B4738B" w:rsidP="00BF4E49">
      <w:pPr>
        <w:keepNext/>
        <w:numPr>
          <w:ilvl w:val="0"/>
          <w:numId w:val="19"/>
        </w:numPr>
        <w:autoSpaceDE w:val="0"/>
        <w:autoSpaceDN w:val="0"/>
        <w:ind w:left="720"/>
        <w:jc w:val="left"/>
        <w:rPr>
          <w:rFonts w:ascii="Times New Roman" w:hAnsi="Times New Roman"/>
          <w:szCs w:val="22"/>
        </w:rPr>
      </w:pPr>
      <w:r w:rsidRPr="008D1C98">
        <w:rPr>
          <w:rFonts w:ascii="Times New Roman" w:hAnsi="Times New Roman"/>
          <w:szCs w:val="22"/>
        </w:rPr>
        <w:t>Maintain, Administer Oracle Databases and other Oracle products of Large DB Sizes.</w:t>
      </w:r>
    </w:p>
    <w:p w:rsidR="009B4D49" w:rsidRPr="008D1C98" w:rsidRDefault="009B4D49" w:rsidP="009B4D49">
      <w:pPr>
        <w:keepNext/>
        <w:numPr>
          <w:ilvl w:val="0"/>
          <w:numId w:val="19"/>
        </w:numPr>
        <w:autoSpaceDE w:val="0"/>
        <w:autoSpaceDN w:val="0"/>
        <w:ind w:left="720"/>
        <w:jc w:val="left"/>
        <w:rPr>
          <w:rFonts w:ascii="Times New Roman" w:hAnsi="Times New Roman"/>
          <w:szCs w:val="22"/>
        </w:rPr>
      </w:pPr>
      <w:r w:rsidRPr="008D1C98">
        <w:rPr>
          <w:rFonts w:ascii="Times New Roman" w:hAnsi="Times New Roman"/>
          <w:szCs w:val="22"/>
        </w:rPr>
        <w:t>Daily support for the issue faced by development team</w:t>
      </w:r>
    </w:p>
    <w:p w:rsidR="009B4D49" w:rsidRPr="008D1C98" w:rsidRDefault="009B4D49" w:rsidP="009B4D49">
      <w:pPr>
        <w:keepNext/>
        <w:numPr>
          <w:ilvl w:val="0"/>
          <w:numId w:val="19"/>
        </w:numPr>
        <w:autoSpaceDE w:val="0"/>
        <w:autoSpaceDN w:val="0"/>
        <w:ind w:left="720"/>
        <w:jc w:val="left"/>
        <w:rPr>
          <w:rFonts w:ascii="Times New Roman" w:hAnsi="Times New Roman"/>
          <w:szCs w:val="22"/>
        </w:rPr>
      </w:pPr>
      <w:r w:rsidRPr="008D1C98">
        <w:rPr>
          <w:rFonts w:ascii="Times New Roman" w:hAnsi="Times New Roman"/>
          <w:szCs w:val="22"/>
        </w:rPr>
        <w:t>Cloning of RAC to RAC &amp; RAC to NON-RAC Instances</w:t>
      </w:r>
    </w:p>
    <w:p w:rsidR="009B4D49" w:rsidRPr="008D1C98" w:rsidRDefault="009B4D49" w:rsidP="009B4D49">
      <w:pPr>
        <w:keepNext/>
        <w:numPr>
          <w:ilvl w:val="0"/>
          <w:numId w:val="19"/>
        </w:numPr>
        <w:autoSpaceDE w:val="0"/>
        <w:autoSpaceDN w:val="0"/>
        <w:ind w:left="720"/>
        <w:jc w:val="left"/>
        <w:rPr>
          <w:rFonts w:ascii="Times New Roman" w:hAnsi="Times New Roman"/>
          <w:szCs w:val="22"/>
        </w:rPr>
      </w:pPr>
      <w:r w:rsidRPr="008D1C98">
        <w:rPr>
          <w:rFonts w:ascii="Times New Roman" w:hAnsi="Times New Roman"/>
          <w:szCs w:val="22"/>
        </w:rPr>
        <w:t>Cloning  single node to multi node and vice versa</w:t>
      </w:r>
    </w:p>
    <w:p w:rsidR="009B4D49" w:rsidRPr="008D1C98" w:rsidRDefault="009B4D49" w:rsidP="009B4D49">
      <w:pPr>
        <w:keepNext/>
        <w:numPr>
          <w:ilvl w:val="0"/>
          <w:numId w:val="19"/>
        </w:numPr>
        <w:autoSpaceDE w:val="0"/>
        <w:autoSpaceDN w:val="0"/>
        <w:ind w:left="720"/>
        <w:jc w:val="left"/>
        <w:rPr>
          <w:rFonts w:ascii="Times New Roman" w:hAnsi="Times New Roman"/>
          <w:szCs w:val="22"/>
        </w:rPr>
      </w:pPr>
      <w:r w:rsidRPr="008D1C98">
        <w:rPr>
          <w:rFonts w:ascii="Times New Roman" w:hAnsi="Times New Roman"/>
          <w:szCs w:val="22"/>
        </w:rPr>
        <w:t>Patching of various instances using adpatch and opatch.</w:t>
      </w:r>
    </w:p>
    <w:p w:rsidR="009B4D49" w:rsidRPr="008D1C98" w:rsidRDefault="009B4D49" w:rsidP="009B4D49">
      <w:pPr>
        <w:keepNext/>
        <w:numPr>
          <w:ilvl w:val="0"/>
          <w:numId w:val="19"/>
        </w:numPr>
        <w:autoSpaceDE w:val="0"/>
        <w:autoSpaceDN w:val="0"/>
        <w:ind w:left="720"/>
        <w:jc w:val="left"/>
        <w:rPr>
          <w:rFonts w:ascii="Times New Roman" w:hAnsi="Times New Roman"/>
          <w:szCs w:val="22"/>
        </w:rPr>
      </w:pPr>
      <w:r w:rsidRPr="008D1C98">
        <w:rPr>
          <w:rFonts w:ascii="Times New Roman" w:hAnsi="Times New Roman"/>
          <w:szCs w:val="22"/>
        </w:rPr>
        <w:t>Serving as third level of escalation for issues unresolved on Production by the production support team.</w:t>
      </w:r>
    </w:p>
    <w:p w:rsidR="009B4D49" w:rsidRPr="008D1C98" w:rsidRDefault="009B4D49" w:rsidP="009B4D49">
      <w:pPr>
        <w:keepNext/>
        <w:numPr>
          <w:ilvl w:val="0"/>
          <w:numId w:val="19"/>
        </w:numPr>
        <w:autoSpaceDE w:val="0"/>
        <w:autoSpaceDN w:val="0"/>
        <w:ind w:left="720"/>
        <w:jc w:val="left"/>
        <w:rPr>
          <w:rFonts w:ascii="Times New Roman" w:hAnsi="Times New Roman"/>
          <w:szCs w:val="22"/>
        </w:rPr>
      </w:pPr>
      <w:r w:rsidRPr="008D1C98">
        <w:rPr>
          <w:rFonts w:ascii="Times New Roman" w:hAnsi="Times New Roman"/>
          <w:szCs w:val="22"/>
        </w:rPr>
        <w:t>Performance Analysis and Tuning on Production</w:t>
      </w:r>
    </w:p>
    <w:p w:rsidR="009B4D49" w:rsidRPr="008D1C98" w:rsidRDefault="009B4D49" w:rsidP="009B4D49">
      <w:pPr>
        <w:keepNext/>
        <w:numPr>
          <w:ilvl w:val="0"/>
          <w:numId w:val="19"/>
        </w:numPr>
        <w:autoSpaceDE w:val="0"/>
        <w:autoSpaceDN w:val="0"/>
        <w:ind w:left="720"/>
        <w:jc w:val="left"/>
        <w:rPr>
          <w:rFonts w:ascii="Times New Roman" w:hAnsi="Times New Roman"/>
          <w:szCs w:val="22"/>
        </w:rPr>
      </w:pPr>
      <w:r w:rsidRPr="008D1C98">
        <w:rPr>
          <w:rFonts w:ascii="Times New Roman" w:hAnsi="Times New Roman"/>
          <w:szCs w:val="22"/>
        </w:rPr>
        <w:t>Database and CRS upgrade from 10.2.1 to 10.2.0.3</w:t>
      </w:r>
    </w:p>
    <w:p w:rsidR="00B4738B" w:rsidRPr="008D1C98" w:rsidRDefault="00B4738B" w:rsidP="00BF4E49">
      <w:pPr>
        <w:pStyle w:val="normal1"/>
        <w:keepNext w:val="0"/>
        <w:numPr>
          <w:ilvl w:val="0"/>
          <w:numId w:val="20"/>
        </w:numPr>
        <w:ind w:right="900"/>
        <w:jc w:val="left"/>
        <w:rPr>
          <w:sz w:val="22"/>
          <w:szCs w:val="22"/>
        </w:rPr>
      </w:pPr>
      <w:r w:rsidRPr="008D1C98">
        <w:rPr>
          <w:sz w:val="22"/>
          <w:szCs w:val="22"/>
        </w:rPr>
        <w:t xml:space="preserve">.64 bit upgrade of 7  instances </w:t>
      </w:r>
    </w:p>
    <w:p w:rsidR="00B4738B" w:rsidRPr="008D1C98" w:rsidRDefault="00B4738B" w:rsidP="00BF4E49">
      <w:pPr>
        <w:pStyle w:val="normal1"/>
        <w:keepNext w:val="0"/>
        <w:numPr>
          <w:ilvl w:val="0"/>
          <w:numId w:val="20"/>
        </w:numPr>
        <w:ind w:right="900"/>
        <w:jc w:val="left"/>
        <w:rPr>
          <w:sz w:val="22"/>
          <w:szCs w:val="22"/>
        </w:rPr>
      </w:pPr>
      <w:r w:rsidRPr="008D1C98">
        <w:rPr>
          <w:sz w:val="22"/>
          <w:szCs w:val="22"/>
        </w:rPr>
        <w:t>Involved in OS upgrade to Solaris 10</w:t>
      </w:r>
    </w:p>
    <w:p w:rsidR="00B4738B" w:rsidRPr="008D1C98" w:rsidRDefault="00B4738B" w:rsidP="00BF4E49">
      <w:pPr>
        <w:pStyle w:val="normal1"/>
        <w:keepNext w:val="0"/>
        <w:numPr>
          <w:ilvl w:val="0"/>
          <w:numId w:val="20"/>
        </w:numPr>
        <w:ind w:right="900"/>
        <w:jc w:val="left"/>
        <w:rPr>
          <w:sz w:val="22"/>
          <w:szCs w:val="22"/>
        </w:rPr>
      </w:pPr>
      <w:r w:rsidRPr="008D1C98">
        <w:rPr>
          <w:sz w:val="22"/>
          <w:szCs w:val="22"/>
        </w:rPr>
        <w:t>OATM, JDK upgrade of all non production instance and PMP patching</w:t>
      </w:r>
    </w:p>
    <w:p w:rsidR="00B4738B" w:rsidRPr="008D1C98" w:rsidRDefault="00B4738B" w:rsidP="00BF4E49">
      <w:pPr>
        <w:pStyle w:val="normal1"/>
        <w:keepNext w:val="0"/>
        <w:numPr>
          <w:ilvl w:val="0"/>
          <w:numId w:val="20"/>
        </w:numPr>
        <w:ind w:right="900"/>
        <w:jc w:val="left"/>
        <w:rPr>
          <w:sz w:val="22"/>
          <w:szCs w:val="22"/>
        </w:rPr>
      </w:pPr>
      <w:r w:rsidRPr="008D1C98">
        <w:rPr>
          <w:sz w:val="22"/>
          <w:szCs w:val="22"/>
        </w:rPr>
        <w:t>Trouble shooting of concurrent manager and Apache issues</w:t>
      </w:r>
    </w:p>
    <w:p w:rsidR="00B4738B" w:rsidRPr="00BF4E49" w:rsidRDefault="00B4738B" w:rsidP="00BF4E49">
      <w:pPr>
        <w:keepNext/>
        <w:autoSpaceDE w:val="0"/>
        <w:autoSpaceDN w:val="0"/>
        <w:ind w:left="720"/>
        <w:jc w:val="left"/>
        <w:rPr>
          <w:rFonts w:ascii="Times New Roman" w:hAnsi="Times New Roman"/>
          <w:sz w:val="24"/>
          <w:szCs w:val="24"/>
        </w:rPr>
      </w:pPr>
    </w:p>
    <w:p w:rsidR="00B4738B" w:rsidRPr="00B4559F" w:rsidRDefault="00B4738B" w:rsidP="00B4738B"/>
    <w:p w:rsidR="003C3EF8" w:rsidRDefault="003C3EF8" w:rsidP="00B4738B">
      <w:pPr>
        <w:numPr>
          <w:ilvl w:val="12"/>
          <w:numId w:val="0"/>
        </w:numPr>
        <w:rPr>
          <w:rFonts w:ascii="Times New Roman" w:hAnsi="Times New Roman"/>
          <w:b/>
          <w:sz w:val="24"/>
        </w:rPr>
      </w:pPr>
    </w:p>
    <w:sectPr w:rsidR="003C3EF8" w:rsidSect="004A46A9">
      <w:headerReference w:type="default" r:id="rId9"/>
      <w:footerReference w:type="default" r:id="rId10"/>
      <w:pgSz w:w="12240" w:h="15840"/>
      <w:pgMar w:top="1440" w:right="540" w:bottom="1440" w:left="1800" w:header="720" w:footer="720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134B" w:rsidRDefault="0048134B">
      <w:r>
        <w:separator/>
      </w:r>
    </w:p>
  </w:endnote>
  <w:endnote w:type="continuationSeparator" w:id="0">
    <w:p w:rsidR="0048134B" w:rsidRDefault="00481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92"/>
      <w:gridCol w:w="3192"/>
      <w:gridCol w:w="2454"/>
    </w:tblGrid>
    <w:tr w:rsidR="00E437F3">
      <w:tc>
        <w:tcPr>
          <w:tcW w:w="3192" w:type="dxa"/>
        </w:tcPr>
        <w:p w:rsidR="00E437F3" w:rsidRDefault="00E437F3">
          <w:pPr>
            <w:pStyle w:val="Footer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napToGrid w:val="0"/>
              <w:sz w:val="20"/>
            </w:rPr>
            <w:t xml:space="preserve">Page </w:t>
          </w:r>
          <w:r>
            <w:rPr>
              <w:rFonts w:ascii="Times New Roman" w:hAnsi="Times New Roman"/>
              <w:snapToGrid w:val="0"/>
              <w:sz w:val="20"/>
            </w:rPr>
            <w:fldChar w:fldCharType="begin"/>
          </w:r>
          <w:r>
            <w:rPr>
              <w:rFonts w:ascii="Times New Roman" w:hAnsi="Times New Roman"/>
              <w:snapToGrid w:val="0"/>
              <w:sz w:val="20"/>
            </w:rPr>
            <w:instrText xml:space="preserve"> PAGE </w:instrText>
          </w:r>
          <w:r>
            <w:rPr>
              <w:rFonts w:ascii="Times New Roman" w:hAnsi="Times New Roman"/>
              <w:snapToGrid w:val="0"/>
              <w:sz w:val="20"/>
            </w:rPr>
            <w:fldChar w:fldCharType="separate"/>
          </w:r>
          <w:r w:rsidR="0021622C">
            <w:rPr>
              <w:rFonts w:ascii="Times New Roman" w:hAnsi="Times New Roman"/>
              <w:noProof/>
              <w:snapToGrid w:val="0"/>
              <w:sz w:val="20"/>
            </w:rPr>
            <w:t>1</w:t>
          </w:r>
          <w:r>
            <w:rPr>
              <w:rFonts w:ascii="Times New Roman" w:hAnsi="Times New Roman"/>
              <w:snapToGrid w:val="0"/>
              <w:sz w:val="20"/>
            </w:rPr>
            <w:fldChar w:fldCharType="end"/>
          </w:r>
          <w:r>
            <w:rPr>
              <w:rFonts w:ascii="Times New Roman" w:hAnsi="Times New Roman"/>
              <w:snapToGrid w:val="0"/>
              <w:sz w:val="20"/>
            </w:rPr>
            <w:t xml:space="preserve"> </w:t>
          </w:r>
        </w:p>
      </w:tc>
      <w:tc>
        <w:tcPr>
          <w:tcW w:w="3192" w:type="dxa"/>
        </w:tcPr>
        <w:p w:rsidR="00E437F3" w:rsidRDefault="00E437F3">
          <w:pPr>
            <w:pStyle w:val="Footer"/>
            <w:jc w:val="center"/>
            <w:rPr>
              <w:rFonts w:ascii="Times New Roman" w:hAnsi="Times New Roman"/>
              <w:sz w:val="20"/>
            </w:rPr>
          </w:pPr>
        </w:p>
      </w:tc>
      <w:tc>
        <w:tcPr>
          <w:tcW w:w="2454" w:type="dxa"/>
        </w:tcPr>
        <w:p w:rsidR="00E437F3" w:rsidRDefault="00E437F3">
          <w:pPr>
            <w:pStyle w:val="Footer"/>
            <w:jc w:val="right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z w:val="20"/>
            </w:rPr>
            <w:t>Satyam Computer Services</w:t>
          </w:r>
        </w:p>
      </w:tc>
    </w:tr>
  </w:tbl>
  <w:p w:rsidR="00E437F3" w:rsidRDefault="00E437F3">
    <w:pPr>
      <w:pStyle w:val="Footer"/>
      <w:jc w:val="center"/>
      <w:rPr>
        <w:b/>
        <w:bCs/>
      </w:rPr>
    </w:pPr>
    <w:r>
      <w:rPr>
        <w:b/>
        <w:bCs/>
      </w:rPr>
      <w:t>Project / Process / Circle / Satyam Confidential</w:t>
    </w:r>
  </w:p>
  <w:p w:rsidR="00E437F3" w:rsidRDefault="00E437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134B" w:rsidRDefault="0048134B">
      <w:r>
        <w:separator/>
      </w:r>
    </w:p>
  </w:footnote>
  <w:footnote w:type="continuationSeparator" w:id="0">
    <w:p w:rsidR="0048134B" w:rsidRDefault="004813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37F3" w:rsidRDefault="00E437F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multiLevelType w:val="singleLevel"/>
    <w:tmpl w:val="4BBCC1F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F6E074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>
    <w:nsid w:val="094B41AA"/>
    <w:multiLevelType w:val="hybridMultilevel"/>
    <w:tmpl w:val="9FC83D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9A24F3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DBC2037"/>
    <w:multiLevelType w:val="singleLevel"/>
    <w:tmpl w:val="7F7C4792"/>
    <w:lvl w:ilvl="0">
      <w:start w:val="1"/>
      <w:numFmt w:val="bullet"/>
      <w:lvlText w:val=""/>
      <w:lvlJc w:val="left"/>
      <w:pPr>
        <w:tabs>
          <w:tab w:val="num" w:pos="0"/>
        </w:tabs>
        <w:ind w:left="1003" w:hanging="283"/>
      </w:pPr>
      <w:rPr>
        <w:rFonts w:ascii="Wingdings" w:hAnsi="Wingdings" w:hint="default"/>
      </w:rPr>
    </w:lvl>
  </w:abstractNum>
  <w:abstractNum w:abstractNumId="6">
    <w:nsid w:val="0E0501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1E71099"/>
    <w:multiLevelType w:val="hybridMultilevel"/>
    <w:tmpl w:val="02221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E615C5"/>
    <w:multiLevelType w:val="singleLevel"/>
    <w:tmpl w:val="7F7C4792"/>
    <w:lvl w:ilvl="0">
      <w:start w:val="1"/>
      <w:numFmt w:val="bullet"/>
      <w:lvlText w:val=""/>
      <w:lvlJc w:val="left"/>
      <w:pPr>
        <w:tabs>
          <w:tab w:val="num" w:pos="0"/>
        </w:tabs>
        <w:ind w:left="1003" w:hanging="283"/>
      </w:pPr>
      <w:rPr>
        <w:rFonts w:ascii="Wingdings" w:hAnsi="Wingdings" w:hint="default"/>
      </w:rPr>
    </w:lvl>
  </w:abstractNum>
  <w:abstractNum w:abstractNumId="9">
    <w:nsid w:val="1A322700"/>
    <w:multiLevelType w:val="singleLevel"/>
    <w:tmpl w:val="7F7C4792"/>
    <w:lvl w:ilvl="0">
      <w:start w:val="1"/>
      <w:numFmt w:val="bullet"/>
      <w:lvlText w:val=""/>
      <w:lvlJc w:val="left"/>
      <w:pPr>
        <w:tabs>
          <w:tab w:val="num" w:pos="0"/>
        </w:tabs>
        <w:ind w:left="1003" w:hanging="283"/>
      </w:pPr>
      <w:rPr>
        <w:rFonts w:ascii="Wingdings" w:hAnsi="Wingdings" w:hint="default"/>
      </w:rPr>
    </w:lvl>
  </w:abstractNum>
  <w:abstractNum w:abstractNumId="10">
    <w:nsid w:val="1B05574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D697E42"/>
    <w:multiLevelType w:val="hybridMultilevel"/>
    <w:tmpl w:val="DBE22A6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2">
    <w:nsid w:val="20422DAB"/>
    <w:multiLevelType w:val="hybridMultilevel"/>
    <w:tmpl w:val="6358A0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1DE6DC1"/>
    <w:multiLevelType w:val="hybridMultilevel"/>
    <w:tmpl w:val="AADE9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8D7C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3B9221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3F5029EB"/>
    <w:multiLevelType w:val="hybridMultilevel"/>
    <w:tmpl w:val="DA8CB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186B75"/>
    <w:multiLevelType w:val="hybridMultilevel"/>
    <w:tmpl w:val="75F85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9B1B3F"/>
    <w:multiLevelType w:val="hybridMultilevel"/>
    <w:tmpl w:val="DD62BA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DF74504"/>
    <w:multiLevelType w:val="singleLevel"/>
    <w:tmpl w:val="D27687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aps w:val="0"/>
        <w:strike w:val="0"/>
        <w:dstrike w:val="0"/>
        <w:vanish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>
    <w:nsid w:val="501443F5"/>
    <w:multiLevelType w:val="hybridMultilevel"/>
    <w:tmpl w:val="8D1E4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CCE0549"/>
    <w:multiLevelType w:val="hybridMultilevel"/>
    <w:tmpl w:val="C6344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F8F2DD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3">
    <w:nsid w:val="63B906E3"/>
    <w:multiLevelType w:val="multilevel"/>
    <w:tmpl w:val="EAE8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83C1C4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68C479DF"/>
    <w:multiLevelType w:val="multilevel"/>
    <w:tmpl w:val="62B2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B5F665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>
    <w:nsid w:val="6BA157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>
    <w:nsid w:val="6FD91A6D"/>
    <w:multiLevelType w:val="hybridMultilevel"/>
    <w:tmpl w:val="872AE4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1AD448E"/>
    <w:multiLevelType w:val="hybridMultilevel"/>
    <w:tmpl w:val="6AE66F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5D66C7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>
    <w:nsid w:val="7DCD0794"/>
    <w:multiLevelType w:val="hybridMultilevel"/>
    <w:tmpl w:val="C138F2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EC8125B"/>
    <w:multiLevelType w:val="hybridMultilevel"/>
    <w:tmpl w:val="C6CAC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2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3">
    <w:abstractNumId w:val="6"/>
  </w:num>
  <w:num w:numId="4">
    <w:abstractNumId w:val="26"/>
  </w:num>
  <w:num w:numId="5">
    <w:abstractNumId w:val="0"/>
  </w:num>
  <w:num w:numId="6">
    <w:abstractNumId w:val="14"/>
  </w:num>
  <w:num w:numId="7">
    <w:abstractNumId w:val="30"/>
  </w:num>
  <w:num w:numId="8">
    <w:abstractNumId w:val="15"/>
  </w:num>
  <w:num w:numId="9">
    <w:abstractNumId w:val="5"/>
  </w:num>
  <w:num w:numId="10">
    <w:abstractNumId w:val="8"/>
  </w:num>
  <w:num w:numId="11">
    <w:abstractNumId w:val="9"/>
  </w:num>
  <w:num w:numId="12">
    <w:abstractNumId w:val="10"/>
  </w:num>
  <w:num w:numId="13">
    <w:abstractNumId w:val="27"/>
  </w:num>
  <w:num w:numId="14">
    <w:abstractNumId w:val="24"/>
  </w:num>
  <w:num w:numId="15">
    <w:abstractNumId w:val="4"/>
  </w:num>
  <w:num w:numId="16">
    <w:abstractNumId w:val="19"/>
  </w:num>
  <w:num w:numId="17">
    <w:abstractNumId w:val="1"/>
  </w:num>
  <w:num w:numId="18">
    <w:abstractNumId w:val="28"/>
  </w:num>
  <w:num w:numId="19">
    <w:abstractNumId w:val="29"/>
  </w:num>
  <w:num w:numId="20">
    <w:abstractNumId w:val="18"/>
  </w:num>
  <w:num w:numId="21">
    <w:abstractNumId w:val="31"/>
  </w:num>
  <w:num w:numId="22">
    <w:abstractNumId w:val="3"/>
  </w:num>
  <w:num w:numId="23">
    <w:abstractNumId w:val="11"/>
  </w:num>
  <w:num w:numId="24">
    <w:abstractNumId w:val="12"/>
  </w:num>
  <w:num w:numId="25">
    <w:abstractNumId w:val="17"/>
  </w:num>
  <w:num w:numId="26">
    <w:abstractNumId w:val="20"/>
  </w:num>
  <w:num w:numId="27">
    <w:abstractNumId w:val="21"/>
  </w:num>
  <w:num w:numId="28">
    <w:abstractNumId w:val="13"/>
  </w:num>
  <w:num w:numId="29">
    <w:abstractNumId w:val="22"/>
  </w:num>
  <w:num w:numId="30">
    <w:abstractNumId w:val="25"/>
  </w:num>
  <w:num w:numId="31">
    <w:abstractNumId w:val="23"/>
  </w:num>
  <w:num w:numId="32">
    <w:abstractNumId w:val="32"/>
  </w:num>
  <w:num w:numId="33">
    <w:abstractNumId w:val="16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68B"/>
    <w:rsid w:val="00004BEC"/>
    <w:rsid w:val="0000549D"/>
    <w:rsid w:val="00013E99"/>
    <w:rsid w:val="00017570"/>
    <w:rsid w:val="0002406B"/>
    <w:rsid w:val="00026C12"/>
    <w:rsid w:val="000275C3"/>
    <w:rsid w:val="000334D3"/>
    <w:rsid w:val="0004168B"/>
    <w:rsid w:val="00043634"/>
    <w:rsid w:val="000612B6"/>
    <w:rsid w:val="00066F93"/>
    <w:rsid w:val="00083554"/>
    <w:rsid w:val="00094AC3"/>
    <w:rsid w:val="000A05F0"/>
    <w:rsid w:val="000A0A35"/>
    <w:rsid w:val="000A2A79"/>
    <w:rsid w:val="000A7D54"/>
    <w:rsid w:val="000B60BA"/>
    <w:rsid w:val="000D0326"/>
    <w:rsid w:val="000D0CB6"/>
    <w:rsid w:val="000D2430"/>
    <w:rsid w:val="000D5A06"/>
    <w:rsid w:val="000D7C2E"/>
    <w:rsid w:val="000E0CA2"/>
    <w:rsid w:val="000E11F3"/>
    <w:rsid w:val="00104D65"/>
    <w:rsid w:val="00127AA6"/>
    <w:rsid w:val="00144641"/>
    <w:rsid w:val="00144E6C"/>
    <w:rsid w:val="00157D37"/>
    <w:rsid w:val="001662C6"/>
    <w:rsid w:val="00167C99"/>
    <w:rsid w:val="00170BA7"/>
    <w:rsid w:val="00182DB6"/>
    <w:rsid w:val="001840CD"/>
    <w:rsid w:val="00187292"/>
    <w:rsid w:val="001E77B0"/>
    <w:rsid w:val="001F078E"/>
    <w:rsid w:val="00201CBD"/>
    <w:rsid w:val="00201D97"/>
    <w:rsid w:val="0021008A"/>
    <w:rsid w:val="00215306"/>
    <w:rsid w:val="0021622C"/>
    <w:rsid w:val="002346E2"/>
    <w:rsid w:val="00252226"/>
    <w:rsid w:val="00287827"/>
    <w:rsid w:val="002A6862"/>
    <w:rsid w:val="002C2B76"/>
    <w:rsid w:val="002D4452"/>
    <w:rsid w:val="002D7F6E"/>
    <w:rsid w:val="002F4D68"/>
    <w:rsid w:val="00340CF5"/>
    <w:rsid w:val="00340E02"/>
    <w:rsid w:val="00376892"/>
    <w:rsid w:val="00384A34"/>
    <w:rsid w:val="00384F42"/>
    <w:rsid w:val="003B2B8B"/>
    <w:rsid w:val="003C3EF8"/>
    <w:rsid w:val="003E309E"/>
    <w:rsid w:val="003F421F"/>
    <w:rsid w:val="00432B55"/>
    <w:rsid w:val="00437B08"/>
    <w:rsid w:val="0046427C"/>
    <w:rsid w:val="00467F78"/>
    <w:rsid w:val="0048134B"/>
    <w:rsid w:val="004A46A9"/>
    <w:rsid w:val="004C1B68"/>
    <w:rsid w:val="004E5A7C"/>
    <w:rsid w:val="004F35CB"/>
    <w:rsid w:val="004F7CEB"/>
    <w:rsid w:val="00525F1C"/>
    <w:rsid w:val="0057583B"/>
    <w:rsid w:val="005803D4"/>
    <w:rsid w:val="00590923"/>
    <w:rsid w:val="00595F4A"/>
    <w:rsid w:val="00596C05"/>
    <w:rsid w:val="005A04D0"/>
    <w:rsid w:val="005C7210"/>
    <w:rsid w:val="005D0705"/>
    <w:rsid w:val="005D3C11"/>
    <w:rsid w:val="005D4BCC"/>
    <w:rsid w:val="005E56EF"/>
    <w:rsid w:val="005F068E"/>
    <w:rsid w:val="005F1F98"/>
    <w:rsid w:val="00601997"/>
    <w:rsid w:val="0061440A"/>
    <w:rsid w:val="00651CB1"/>
    <w:rsid w:val="00653A43"/>
    <w:rsid w:val="006768D0"/>
    <w:rsid w:val="00694A8F"/>
    <w:rsid w:val="006B5F78"/>
    <w:rsid w:val="006C43AF"/>
    <w:rsid w:val="006D07C5"/>
    <w:rsid w:val="006D5A87"/>
    <w:rsid w:val="006D7CEB"/>
    <w:rsid w:val="006E24AB"/>
    <w:rsid w:val="006E3F78"/>
    <w:rsid w:val="006F714B"/>
    <w:rsid w:val="007112EE"/>
    <w:rsid w:val="0072793D"/>
    <w:rsid w:val="0074715F"/>
    <w:rsid w:val="00774398"/>
    <w:rsid w:val="00780593"/>
    <w:rsid w:val="007829C9"/>
    <w:rsid w:val="007F64F7"/>
    <w:rsid w:val="00800A49"/>
    <w:rsid w:val="00812425"/>
    <w:rsid w:val="008135C3"/>
    <w:rsid w:val="00820063"/>
    <w:rsid w:val="00825800"/>
    <w:rsid w:val="00831F5E"/>
    <w:rsid w:val="0083250B"/>
    <w:rsid w:val="008354FF"/>
    <w:rsid w:val="00846311"/>
    <w:rsid w:val="00853D42"/>
    <w:rsid w:val="0088744D"/>
    <w:rsid w:val="0089569F"/>
    <w:rsid w:val="00895A3E"/>
    <w:rsid w:val="008C3343"/>
    <w:rsid w:val="008D1C98"/>
    <w:rsid w:val="008D268C"/>
    <w:rsid w:val="008D3CA0"/>
    <w:rsid w:val="008D6183"/>
    <w:rsid w:val="008D7A19"/>
    <w:rsid w:val="008E2C20"/>
    <w:rsid w:val="008F7240"/>
    <w:rsid w:val="00912D95"/>
    <w:rsid w:val="009777ED"/>
    <w:rsid w:val="0098374F"/>
    <w:rsid w:val="00983FD6"/>
    <w:rsid w:val="0098689E"/>
    <w:rsid w:val="00987F07"/>
    <w:rsid w:val="009B29AA"/>
    <w:rsid w:val="009B4D49"/>
    <w:rsid w:val="009D571B"/>
    <w:rsid w:val="009E7547"/>
    <w:rsid w:val="009F039A"/>
    <w:rsid w:val="009F69F1"/>
    <w:rsid w:val="00A54851"/>
    <w:rsid w:val="00A60FA8"/>
    <w:rsid w:val="00A645DA"/>
    <w:rsid w:val="00AB6A67"/>
    <w:rsid w:val="00AC203D"/>
    <w:rsid w:val="00AF4525"/>
    <w:rsid w:val="00AF6846"/>
    <w:rsid w:val="00B00B55"/>
    <w:rsid w:val="00B113F7"/>
    <w:rsid w:val="00B13C60"/>
    <w:rsid w:val="00B249FF"/>
    <w:rsid w:val="00B30B4F"/>
    <w:rsid w:val="00B41CC0"/>
    <w:rsid w:val="00B4738B"/>
    <w:rsid w:val="00B47A2B"/>
    <w:rsid w:val="00B62170"/>
    <w:rsid w:val="00B723E0"/>
    <w:rsid w:val="00B75C38"/>
    <w:rsid w:val="00B87BC8"/>
    <w:rsid w:val="00BA61E4"/>
    <w:rsid w:val="00BB0EC3"/>
    <w:rsid w:val="00BC79F5"/>
    <w:rsid w:val="00BF4E49"/>
    <w:rsid w:val="00C04532"/>
    <w:rsid w:val="00C0771B"/>
    <w:rsid w:val="00C112AF"/>
    <w:rsid w:val="00C11DE7"/>
    <w:rsid w:val="00C615C4"/>
    <w:rsid w:val="00C93D3B"/>
    <w:rsid w:val="00CA395D"/>
    <w:rsid w:val="00CA66C9"/>
    <w:rsid w:val="00CA7F5A"/>
    <w:rsid w:val="00CB2903"/>
    <w:rsid w:val="00CC5E77"/>
    <w:rsid w:val="00CF39E8"/>
    <w:rsid w:val="00D218F6"/>
    <w:rsid w:val="00D2593D"/>
    <w:rsid w:val="00D32DBE"/>
    <w:rsid w:val="00D61B88"/>
    <w:rsid w:val="00D61C34"/>
    <w:rsid w:val="00D75BA7"/>
    <w:rsid w:val="00D77AAA"/>
    <w:rsid w:val="00D8398F"/>
    <w:rsid w:val="00D83A0D"/>
    <w:rsid w:val="00DC72C1"/>
    <w:rsid w:val="00DD1426"/>
    <w:rsid w:val="00DE6268"/>
    <w:rsid w:val="00E210DE"/>
    <w:rsid w:val="00E277D7"/>
    <w:rsid w:val="00E32C33"/>
    <w:rsid w:val="00E34C23"/>
    <w:rsid w:val="00E437F3"/>
    <w:rsid w:val="00E60A23"/>
    <w:rsid w:val="00E77011"/>
    <w:rsid w:val="00E97C7B"/>
    <w:rsid w:val="00EA6478"/>
    <w:rsid w:val="00F0247D"/>
    <w:rsid w:val="00F35FC6"/>
    <w:rsid w:val="00F57DEF"/>
    <w:rsid w:val="00F81A3A"/>
    <w:rsid w:val="00F82477"/>
    <w:rsid w:val="00FA662B"/>
    <w:rsid w:val="00FB1C10"/>
    <w:rsid w:val="00FD1BA2"/>
    <w:rsid w:val="00FD3CF1"/>
    <w:rsid w:val="00FE0479"/>
    <w:rsid w:val="00FE61A5"/>
    <w:rsid w:val="00FF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40B55F0-0E1E-4A63-9C78-180D2D6EC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0CA2"/>
    <w:pPr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rsid w:val="000E0CA2"/>
    <w:pPr>
      <w:keepNext/>
      <w:outlineLvl w:val="0"/>
    </w:pPr>
    <w:rPr>
      <w:b/>
      <w:smallCaps/>
    </w:rPr>
  </w:style>
  <w:style w:type="paragraph" w:styleId="Heading2">
    <w:name w:val="heading 2"/>
    <w:basedOn w:val="Normal"/>
    <w:next w:val="Normal"/>
    <w:qFormat/>
    <w:rsid w:val="000E0CA2"/>
    <w:pPr>
      <w:keepNext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rsid w:val="000E0CA2"/>
    <w:pPr>
      <w:keepNext/>
      <w:spacing w:before="20" w:after="20"/>
      <w:jc w:val="left"/>
      <w:outlineLvl w:val="2"/>
    </w:pPr>
    <w:rPr>
      <w:rFonts w:ascii="Century Gothic" w:hAnsi="Century Gothic"/>
      <w:b/>
      <w:sz w:val="20"/>
    </w:rPr>
  </w:style>
  <w:style w:type="paragraph" w:styleId="Heading4">
    <w:name w:val="heading 4"/>
    <w:basedOn w:val="Normal"/>
    <w:next w:val="Normal"/>
    <w:qFormat/>
    <w:rsid w:val="000E0CA2"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rsid w:val="000E0CA2"/>
    <w:pPr>
      <w:keepNext/>
      <w:outlineLvl w:val="4"/>
    </w:pPr>
    <w:rPr>
      <w:b/>
      <w:spacing w:val="4"/>
      <w:sz w:val="28"/>
    </w:rPr>
  </w:style>
  <w:style w:type="paragraph" w:styleId="Heading6">
    <w:name w:val="heading 6"/>
    <w:basedOn w:val="Normal"/>
    <w:next w:val="Normal"/>
    <w:qFormat/>
    <w:rsid w:val="000E0CA2"/>
    <w:pPr>
      <w:keepNext/>
      <w:tabs>
        <w:tab w:val="left" w:pos="360"/>
        <w:tab w:val="left" w:pos="720"/>
        <w:tab w:val="left" w:pos="3960"/>
        <w:tab w:val="left" w:pos="4320"/>
      </w:tabs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0E0CA2"/>
    <w:pPr>
      <w:keepNext/>
      <w:outlineLvl w:val="6"/>
    </w:pPr>
    <w:rPr>
      <w:rFonts w:ascii="Times New Roman" w:hAnsi="Times New Roman"/>
      <w:b/>
      <w:spacing w:val="4"/>
      <w:sz w:val="24"/>
    </w:rPr>
  </w:style>
  <w:style w:type="paragraph" w:styleId="Heading8">
    <w:name w:val="heading 8"/>
    <w:basedOn w:val="Normal"/>
    <w:next w:val="Normal"/>
    <w:qFormat/>
    <w:rsid w:val="000E0CA2"/>
    <w:pPr>
      <w:keepNext/>
      <w:outlineLvl w:val="7"/>
    </w:pPr>
    <w:rPr>
      <w:rFonts w:ascii="Times New Roman" w:hAnsi="Times New Roman"/>
      <w:b/>
      <w:color w:val="FF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pmgbody">
    <w:name w:val="kpmgbody"/>
    <w:basedOn w:val="BodyText"/>
    <w:rsid w:val="000E0CA2"/>
    <w:pPr>
      <w:spacing w:before="40" w:after="40" w:line="360" w:lineRule="auto"/>
    </w:pPr>
    <w:rPr>
      <w:rFonts w:ascii="Century Gothic" w:hAnsi="Century Gothic"/>
      <w:b/>
    </w:rPr>
  </w:style>
  <w:style w:type="paragraph" w:styleId="Header">
    <w:name w:val="header"/>
    <w:basedOn w:val="Normal"/>
    <w:link w:val="HeaderChar"/>
    <w:rsid w:val="000E0CA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0E0CA2"/>
    <w:pPr>
      <w:spacing w:after="120"/>
    </w:pPr>
  </w:style>
  <w:style w:type="paragraph" w:styleId="Footer">
    <w:name w:val="footer"/>
    <w:basedOn w:val="Normal"/>
    <w:rsid w:val="000E0CA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E0CA2"/>
  </w:style>
  <w:style w:type="paragraph" w:styleId="ListBullet2">
    <w:name w:val="List Bullet 2"/>
    <w:basedOn w:val="Normal"/>
    <w:autoRedefine/>
    <w:rsid w:val="000E0CA2"/>
    <w:pPr>
      <w:numPr>
        <w:numId w:val="5"/>
      </w:numPr>
    </w:pPr>
  </w:style>
  <w:style w:type="paragraph" w:customStyle="1" w:styleId="H4">
    <w:name w:val="H4"/>
    <w:basedOn w:val="Normal"/>
    <w:next w:val="Normal"/>
    <w:rsid w:val="000E0CA2"/>
    <w:pPr>
      <w:keepNext/>
      <w:spacing w:before="100" w:after="100"/>
      <w:jc w:val="left"/>
      <w:outlineLvl w:val="4"/>
    </w:pPr>
    <w:rPr>
      <w:rFonts w:ascii="Times New Roman" w:hAnsi="Times New Roman"/>
      <w:b/>
      <w:snapToGrid w:val="0"/>
      <w:sz w:val="24"/>
    </w:rPr>
  </w:style>
  <w:style w:type="paragraph" w:styleId="BodyText2">
    <w:name w:val="Body Text 2"/>
    <w:basedOn w:val="Normal"/>
    <w:rsid w:val="000E0CA2"/>
    <w:pPr>
      <w:numPr>
        <w:ilvl w:val="12"/>
      </w:numPr>
    </w:pPr>
    <w:rPr>
      <w:rFonts w:ascii="Times New Roman" w:hAnsi="Times New Roman"/>
      <w:color w:val="FF0000"/>
      <w:spacing w:val="4"/>
      <w:sz w:val="24"/>
    </w:rPr>
  </w:style>
  <w:style w:type="paragraph" w:styleId="BodyText3">
    <w:name w:val="Body Text 3"/>
    <w:basedOn w:val="Normal"/>
    <w:rsid w:val="000E0CA2"/>
    <w:rPr>
      <w:rFonts w:ascii="Times New Roman" w:hAnsi="Times New Roman"/>
      <w:sz w:val="24"/>
    </w:rPr>
  </w:style>
  <w:style w:type="paragraph" w:styleId="ListBullet">
    <w:name w:val="List Bullet"/>
    <w:basedOn w:val="Normal"/>
    <w:autoRedefine/>
    <w:rsid w:val="000E0CA2"/>
    <w:pPr>
      <w:numPr>
        <w:numId w:val="17"/>
      </w:numPr>
    </w:pPr>
  </w:style>
  <w:style w:type="character" w:customStyle="1" w:styleId="HeaderChar">
    <w:name w:val="Header Char"/>
    <w:basedOn w:val="DefaultParagraphFont"/>
    <w:link w:val="Header"/>
    <w:rsid w:val="00FD1BA2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FD1BA2"/>
    <w:pPr>
      <w:ind w:left="720"/>
      <w:contextualSpacing/>
      <w:jc w:val="left"/>
    </w:pPr>
    <w:rPr>
      <w:rFonts w:ascii="Times New Roman" w:hAnsi="Times New Roman"/>
      <w:sz w:val="24"/>
      <w:szCs w:val="24"/>
    </w:rPr>
  </w:style>
  <w:style w:type="paragraph" w:customStyle="1" w:styleId="normal1">
    <w:name w:val="normal 1"/>
    <w:basedOn w:val="Normal"/>
    <w:autoRedefine/>
    <w:rsid w:val="00FD1BA2"/>
    <w:pPr>
      <w:keepNext/>
      <w:ind w:left="360"/>
    </w:pPr>
    <w:rPr>
      <w:rFonts w:ascii="Times New Roman" w:hAnsi="Times New Roman"/>
      <w:sz w:val="20"/>
      <w:lang w:val="en-GB"/>
    </w:rPr>
  </w:style>
  <w:style w:type="paragraph" w:styleId="BalloonText">
    <w:name w:val="Balloon Text"/>
    <w:basedOn w:val="Normal"/>
    <w:link w:val="BalloonTextChar"/>
    <w:rsid w:val="00F024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0247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CA7F5A"/>
    <w:rPr>
      <w:color w:val="0000FF" w:themeColor="hyperlink"/>
      <w:u w:val="single"/>
    </w:rPr>
  </w:style>
  <w:style w:type="paragraph" w:customStyle="1" w:styleId="yiv2932794365msonormal">
    <w:name w:val="yiv2932794365msonormal"/>
    <w:basedOn w:val="Normal"/>
    <w:rsid w:val="000A05F0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6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5060">
          <w:blockQuote w:val="1"/>
          <w:marLeft w:val="75"/>
          <w:marRight w:val="720"/>
          <w:marTop w:val="100"/>
          <w:marBottom w:val="100"/>
          <w:divBdr>
            <w:top w:val="none" w:sz="0" w:space="0" w:color="auto"/>
            <w:left w:val="single" w:sz="12" w:space="4" w:color="1010FF"/>
            <w:bottom w:val="none" w:sz="0" w:space="0" w:color="auto"/>
            <w:right w:val="none" w:sz="0" w:space="0" w:color="auto"/>
          </w:divBdr>
          <w:divsChild>
            <w:div w:id="11371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3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2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45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89344">
          <w:blockQuote w:val="1"/>
          <w:marLeft w:val="75"/>
          <w:marRight w:val="720"/>
          <w:marTop w:val="100"/>
          <w:marBottom w:val="100"/>
          <w:divBdr>
            <w:top w:val="none" w:sz="0" w:space="0" w:color="auto"/>
            <w:left w:val="single" w:sz="12" w:space="4" w:color="1010FF"/>
            <w:bottom w:val="none" w:sz="0" w:space="0" w:color="auto"/>
            <w:right w:val="none" w:sz="0" w:space="0" w:color="auto"/>
          </w:divBdr>
          <w:divsChild>
            <w:div w:id="20411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1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6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1455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6671">
                      <w:marLeft w:val="345"/>
                      <w:marRight w:val="360"/>
                      <w:marTop w:val="375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4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63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daf_feb@yahoo.co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P\Profiles\Resume-Format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708CE0-75E5-47A2-8C94-0014D11E4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Resume-Format1</Template>
  <TotalTime>1</TotalTime>
  <Pages>10</Pages>
  <Words>3226</Words>
  <Characters>18389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Standard Format</vt:lpstr>
    </vt:vector>
  </TitlesOfParts>
  <Company>SCSL</Company>
  <LinksUpToDate>false</LinksUpToDate>
  <CharactersWithSpaces>21572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Standard Format</dc:title>
  <dc:creator>CoRCC</dc:creator>
  <cp:lastModifiedBy>sreenivas Jonna</cp:lastModifiedBy>
  <cp:revision>2</cp:revision>
  <cp:lastPrinted>2009-06-09T08:55:00Z</cp:lastPrinted>
  <dcterms:created xsi:type="dcterms:W3CDTF">2017-04-06T18:10:00Z</dcterms:created>
  <dcterms:modified xsi:type="dcterms:W3CDTF">2017-04-06T18:10:00Z</dcterms:modified>
</cp:coreProperties>
</file>