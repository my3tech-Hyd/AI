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413ABBD7" w14:textId="77777777" w:rsidTr="00007728">
        <w:trPr>
          <w:trHeight w:hRule="exact" w:val="1800"/>
        </w:trPr>
        <w:tc>
          <w:tcPr>
            <w:tcW w:w="9360" w:type="dxa"/>
            <w:tcMar>
              <w:top w:w="0" w:type="dxa"/>
              <w:bottom w:w="0" w:type="dxa"/>
            </w:tcMar>
          </w:tcPr>
          <w:p w14:paraId="28C9A1A3" w14:textId="77777777" w:rsidR="00692703" w:rsidRPr="00CF1A49" w:rsidRDefault="006C7EDD" w:rsidP="00913946">
            <w:pPr>
              <w:pStyle w:val="Title"/>
            </w:pPr>
            <w:r>
              <w:t>Nicholas</w:t>
            </w:r>
            <w:r w:rsidR="00692703" w:rsidRPr="00CF1A49">
              <w:t xml:space="preserve"> </w:t>
            </w:r>
            <w:r>
              <w:rPr>
                <w:rStyle w:val="IntenseEmphasis"/>
              </w:rPr>
              <w:t>Zabenco</w:t>
            </w:r>
          </w:p>
          <w:p w14:paraId="5A4AAB67" w14:textId="77777777" w:rsidR="00692703" w:rsidRPr="00CF1A49" w:rsidRDefault="006C7EDD" w:rsidP="00913946">
            <w:pPr>
              <w:pStyle w:val="ContactInfo"/>
              <w:contextualSpacing w:val="0"/>
            </w:pPr>
            <w:r>
              <w:t>Wentzville, MO</w:t>
            </w:r>
            <w:r w:rsidR="00692703" w:rsidRPr="00CF1A49">
              <w:t xml:space="preserve"> </w:t>
            </w:r>
            <w:sdt>
              <w:sdtPr>
                <w:alias w:val="Divider dot:"/>
                <w:tag w:val="Divider dot:"/>
                <w:id w:val="-1459182552"/>
                <w:placeholder>
                  <w:docPart w:val="FA188BC376474DECA75BF07AB5339414"/>
                </w:placeholder>
                <w:temporary/>
                <w:showingPlcHdr/>
                <w15:appearance w15:val="hidden"/>
              </w:sdtPr>
              <w:sdtEndPr/>
              <w:sdtContent>
                <w:r w:rsidR="00692703" w:rsidRPr="00CF1A49">
                  <w:t>·</w:t>
                </w:r>
              </w:sdtContent>
            </w:sdt>
            <w:r w:rsidR="00692703" w:rsidRPr="00CF1A49">
              <w:t xml:space="preserve"> </w:t>
            </w:r>
            <w:r>
              <w:t>314.402.8488</w:t>
            </w:r>
          </w:p>
          <w:p w14:paraId="7D9E694D" w14:textId="77777777" w:rsidR="00692703" w:rsidRPr="00CF1A49" w:rsidRDefault="006C7EDD" w:rsidP="00913946">
            <w:pPr>
              <w:pStyle w:val="ContactInfoEmphasis"/>
              <w:contextualSpacing w:val="0"/>
            </w:pPr>
            <w:r>
              <w:t>nzabenco@gmail.com</w:t>
            </w:r>
          </w:p>
        </w:tc>
      </w:tr>
      <w:tr w:rsidR="009571D8" w:rsidRPr="00CF1A49" w14:paraId="404B37BA" w14:textId="77777777" w:rsidTr="00692703">
        <w:tc>
          <w:tcPr>
            <w:tcW w:w="9360" w:type="dxa"/>
            <w:tcMar>
              <w:top w:w="432" w:type="dxa"/>
            </w:tcMar>
          </w:tcPr>
          <w:p w14:paraId="0544ED2B" w14:textId="32133CBC" w:rsidR="001755A8" w:rsidRPr="00CF1A49" w:rsidRDefault="006C7EDD" w:rsidP="00913946">
            <w:pPr>
              <w:contextualSpacing w:val="0"/>
            </w:pPr>
            <w:r w:rsidRPr="006C7EDD">
              <w:t>Leverag</w:t>
            </w:r>
            <w:r>
              <w:t>ing</w:t>
            </w:r>
            <w:r w:rsidRPr="006C7EDD">
              <w:t xml:space="preserve"> 20 years of experience in IT to provide forward thinking problem solving to the most challenging IT issues facing business</w:t>
            </w:r>
            <w:r w:rsidR="000E7934" w:rsidRPr="006C7EDD">
              <w:t xml:space="preserve">. </w:t>
            </w:r>
            <w:r>
              <w:t>K</w:t>
            </w:r>
            <w:r w:rsidRPr="006C7EDD">
              <w:t xml:space="preserve">eeping </w:t>
            </w:r>
            <w:r>
              <w:t xml:space="preserve">all parties highly engage with the solutions being developed to maximize buy while following best practices and </w:t>
            </w:r>
            <w:r w:rsidRPr="006C7EDD">
              <w:t>Agile methodologies</w:t>
            </w:r>
            <w:r>
              <w:t>.</w:t>
            </w:r>
          </w:p>
        </w:tc>
      </w:tr>
    </w:tbl>
    <w:p w14:paraId="20A5C1C0" w14:textId="77777777" w:rsidR="004E01EB" w:rsidRPr="00CF1A49" w:rsidRDefault="00961FA3" w:rsidP="004E01EB">
      <w:pPr>
        <w:pStyle w:val="Heading1"/>
      </w:pPr>
      <w:sdt>
        <w:sdtPr>
          <w:alias w:val="Experience:"/>
          <w:tag w:val="Experience:"/>
          <w:id w:val="-1983300934"/>
          <w:placeholder>
            <w:docPart w:val="131E13264B594634AC82B7718C794FD8"/>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6142B04F" w14:textId="77777777" w:rsidTr="00D66A52">
        <w:tc>
          <w:tcPr>
            <w:tcW w:w="9355" w:type="dxa"/>
          </w:tcPr>
          <w:p w14:paraId="12069ACD" w14:textId="77777777" w:rsidR="001D0BF1" w:rsidRPr="00CF1A49" w:rsidRDefault="006C7EDD" w:rsidP="001D0BF1">
            <w:pPr>
              <w:pStyle w:val="Heading3"/>
              <w:contextualSpacing w:val="0"/>
              <w:outlineLvl w:val="2"/>
            </w:pPr>
            <w:r>
              <w:t>March 2018</w:t>
            </w:r>
            <w:r w:rsidR="001D0BF1" w:rsidRPr="00CF1A49">
              <w:t xml:space="preserve"> – </w:t>
            </w:r>
            <w:r>
              <w:t>April 2020</w:t>
            </w:r>
          </w:p>
          <w:p w14:paraId="226D58DB" w14:textId="27BFE5C1" w:rsidR="001D0BF1" w:rsidRDefault="006C7EDD" w:rsidP="001D0BF1">
            <w:pPr>
              <w:pStyle w:val="Heading2"/>
              <w:contextualSpacing w:val="0"/>
              <w:outlineLvl w:val="1"/>
              <w:rPr>
                <w:rStyle w:val="SubtleReference"/>
              </w:rPr>
            </w:pPr>
            <w:r>
              <w:t>Associate Director of IT and enterprise architect</w:t>
            </w:r>
            <w:r w:rsidR="001D0BF1" w:rsidRPr="00CF1A49">
              <w:t xml:space="preserve">, </w:t>
            </w:r>
            <w:r>
              <w:rPr>
                <w:rStyle w:val="SubtleReference"/>
              </w:rPr>
              <w:t>lexicon</w:t>
            </w:r>
          </w:p>
          <w:p w14:paraId="57F68DBE" w14:textId="31F206AC" w:rsidR="007C14BE" w:rsidRDefault="007C14BE" w:rsidP="007C14BE">
            <w:r>
              <w:t>While at Lexicon I was tasked with improving the deployment methods used,</w:t>
            </w:r>
            <w:r w:rsidR="00696E3B">
              <w:t xml:space="preserve"> </w:t>
            </w:r>
            <w:r w:rsidR="00E11B02">
              <w:t>creating new and forward thinking development processes,  interacting with clients</w:t>
            </w:r>
            <w:r w:rsidR="00FD203B">
              <w:t xml:space="preserve"> and</w:t>
            </w:r>
            <w:r w:rsidR="00E11B02">
              <w:t xml:space="preserve"> C level staff</w:t>
            </w:r>
            <w:r w:rsidR="00FD203B">
              <w:t>, implementing best practices and process for infrastructure</w:t>
            </w:r>
            <w:r w:rsidR="0023754A">
              <w:t>/software development, and</w:t>
            </w:r>
            <w:r>
              <w:t xml:space="preserve"> implementing a maintainable process that would eliminate failed releases.  I </w:t>
            </w:r>
            <w:r w:rsidR="00696E3B">
              <w:t xml:space="preserve">was also tasked </w:t>
            </w:r>
            <w:r>
              <w:t>to design a next generation SaaS product that Lexicon could go to market with to become a service leading competitor in the Legal Practice Management sector.</w:t>
            </w:r>
          </w:p>
          <w:p w14:paraId="28A8971A" w14:textId="5802409B" w:rsidR="001E3120" w:rsidRDefault="006C7EDD" w:rsidP="004B6C63">
            <w:pPr>
              <w:pStyle w:val="ListParagraph"/>
              <w:numPr>
                <w:ilvl w:val="0"/>
                <w:numId w:val="14"/>
              </w:numPr>
            </w:pPr>
            <w:r>
              <w:t xml:space="preserve">I implemented and trained both </w:t>
            </w:r>
            <w:r w:rsidR="00106B45">
              <w:t>developers</w:t>
            </w:r>
            <w:r>
              <w:t xml:space="preserve"> and leadership on Agile methodologies with a successful deployment</w:t>
            </w:r>
          </w:p>
          <w:p w14:paraId="697551F9" w14:textId="1880B8F4" w:rsidR="004B6C63" w:rsidRDefault="004B6C63" w:rsidP="004B6C63">
            <w:pPr>
              <w:pStyle w:val="ListParagraph"/>
              <w:numPr>
                <w:ilvl w:val="0"/>
                <w:numId w:val="14"/>
              </w:numPr>
            </w:pPr>
            <w:r>
              <w:t>Utilized the Zachman framework to communicate updates and vision to different roles within the organization</w:t>
            </w:r>
          </w:p>
          <w:p w14:paraId="66B99B8E" w14:textId="519539AD" w:rsidR="006C7EDD" w:rsidRDefault="006C7EDD" w:rsidP="004B6C63">
            <w:pPr>
              <w:pStyle w:val="ListParagraph"/>
              <w:numPr>
                <w:ilvl w:val="0"/>
                <w:numId w:val="14"/>
              </w:numPr>
            </w:pPr>
            <w:r>
              <w:t>I implemented CDCI</w:t>
            </w:r>
            <w:r w:rsidR="00106B45">
              <w:t xml:space="preserve"> and release management</w:t>
            </w:r>
            <w:r>
              <w:t xml:space="preserve"> which has resulted in zero failed deployments since implementation</w:t>
            </w:r>
          </w:p>
          <w:p w14:paraId="799191FD" w14:textId="77777777" w:rsidR="006C7EDD" w:rsidRDefault="007C14BE" w:rsidP="004B6C63">
            <w:pPr>
              <w:pStyle w:val="ListParagraph"/>
              <w:numPr>
                <w:ilvl w:val="0"/>
                <w:numId w:val="14"/>
              </w:numPr>
            </w:pPr>
            <w:r>
              <w:t>I c</w:t>
            </w:r>
            <w:r w:rsidR="006C7EDD">
              <w:t xml:space="preserve">reated a deployment and release process for development on internal systems using both </w:t>
            </w:r>
            <w:r w:rsidR="002557B9">
              <w:t>Microsoft DevOps and Jenkins</w:t>
            </w:r>
          </w:p>
          <w:p w14:paraId="609A9D54" w14:textId="306C522B" w:rsidR="002557B9" w:rsidRDefault="007C14BE" w:rsidP="004B6C63">
            <w:pPr>
              <w:pStyle w:val="ListParagraph"/>
              <w:numPr>
                <w:ilvl w:val="0"/>
                <w:numId w:val="14"/>
              </w:numPr>
            </w:pPr>
            <w:r>
              <w:t>I i</w:t>
            </w:r>
            <w:r w:rsidR="002557B9">
              <w:t>mplemented an Azure Cloud based architecture</w:t>
            </w:r>
            <w:r>
              <w:t xml:space="preserve"> leveraging Azure App services</w:t>
            </w:r>
            <w:r w:rsidR="002557B9">
              <w:t xml:space="preserve"> for the next generation SaaS offering </w:t>
            </w:r>
            <w:r w:rsidR="00A002C6">
              <w:t>a</w:t>
            </w:r>
            <w:r w:rsidR="002557B9">
              <w:t>llowing for both horizontal and vertical dynamic scaling</w:t>
            </w:r>
            <w:r w:rsidR="00A002C6">
              <w:t>.  This system is in production and was developed using Angular 8</w:t>
            </w:r>
            <w:r>
              <w:t xml:space="preserve"> for the UI</w:t>
            </w:r>
            <w:r w:rsidR="00A002C6">
              <w:t xml:space="preserve"> with .NET CORE 3.1 for the service architecture</w:t>
            </w:r>
            <w:r w:rsidR="00D84886">
              <w:t xml:space="preserve"> containerized in docker</w:t>
            </w:r>
            <w:r w:rsidR="00A002C6">
              <w:t>.  The system is also designed as a multi-tenant application removing any form of cross contamination of data.</w:t>
            </w:r>
          </w:p>
          <w:p w14:paraId="26929AA0" w14:textId="77777777" w:rsidR="002557B9" w:rsidRPr="00CF1A49" w:rsidRDefault="007C14BE" w:rsidP="004B6C63">
            <w:pPr>
              <w:pStyle w:val="ListParagraph"/>
              <w:numPr>
                <w:ilvl w:val="0"/>
                <w:numId w:val="14"/>
              </w:numPr>
            </w:pPr>
            <w:r>
              <w:t>I a</w:t>
            </w:r>
            <w:r w:rsidR="002557B9">
              <w:t>rchitected and drove development on current legacy systems while driving the vision of the new SaaS application to improve ROI on resources being used to support applications</w:t>
            </w:r>
            <w:r w:rsidR="00A002C6">
              <w:t xml:space="preserve"> that were written in Web Forms, </w:t>
            </w:r>
            <w:r>
              <w:t>MVC, and AngularJs</w:t>
            </w:r>
          </w:p>
        </w:tc>
      </w:tr>
      <w:tr w:rsidR="00F61DF9" w:rsidRPr="00CF1A49" w14:paraId="5891DC67" w14:textId="77777777" w:rsidTr="00F61DF9">
        <w:tc>
          <w:tcPr>
            <w:tcW w:w="9355" w:type="dxa"/>
            <w:tcMar>
              <w:top w:w="216" w:type="dxa"/>
            </w:tcMar>
          </w:tcPr>
          <w:p w14:paraId="5672ABC7" w14:textId="77777777" w:rsidR="00D81724" w:rsidRPr="00CF1A49" w:rsidRDefault="00D81724" w:rsidP="00D81724">
            <w:pPr>
              <w:pStyle w:val="Heading3"/>
              <w:contextualSpacing w:val="0"/>
              <w:outlineLvl w:val="2"/>
            </w:pPr>
            <w:r>
              <w:t>June 2012</w:t>
            </w:r>
            <w:r w:rsidRPr="00CF1A49">
              <w:t xml:space="preserve"> – </w:t>
            </w:r>
            <w:r>
              <w:t>March 2018</w:t>
            </w:r>
          </w:p>
          <w:p w14:paraId="0834CC69" w14:textId="77777777" w:rsidR="00D81724" w:rsidRPr="00CF1A49" w:rsidRDefault="00D81724" w:rsidP="00D81724">
            <w:pPr>
              <w:pStyle w:val="Heading2"/>
              <w:contextualSpacing w:val="0"/>
              <w:outlineLvl w:val="1"/>
            </w:pPr>
            <w:r>
              <w:t>solutions Architect</w:t>
            </w:r>
            <w:r w:rsidRPr="00CF1A49">
              <w:t xml:space="preserve">, </w:t>
            </w:r>
            <w:r>
              <w:rPr>
                <w:rStyle w:val="SubtleReference"/>
              </w:rPr>
              <w:t>tdk technologies</w:t>
            </w:r>
          </w:p>
          <w:p w14:paraId="6C9286D3" w14:textId="77777777" w:rsidR="007C14BE" w:rsidRDefault="007C14BE" w:rsidP="00D81724">
            <w:r>
              <w:t xml:space="preserve">During my time with TDK I consulted with 26 different companies on 62 different </w:t>
            </w:r>
            <w:r w:rsidR="0084153A">
              <w:t>projects</w:t>
            </w:r>
            <w:r>
              <w:t xml:space="preserve"> around the St. Louis metro area.  During that </w:t>
            </w:r>
            <w:r w:rsidR="0084153A">
              <w:t>time,</w:t>
            </w:r>
            <w:r>
              <w:t xml:space="preserve"> I filled the role of enterprise architect, CTO, and lead developer for many companies like; Centene, Magellan Health Care, MOHELA, Pulaski Bank, Intercard, and Alton Steel to name a few.</w:t>
            </w:r>
          </w:p>
          <w:p w14:paraId="4C4B2CB6" w14:textId="77777777" w:rsidR="007C14BE" w:rsidRDefault="007C14BE" w:rsidP="00D81724"/>
          <w:p w14:paraId="7AFF16DC" w14:textId="77777777" w:rsidR="0084153A" w:rsidRPr="00080BAD" w:rsidRDefault="0084153A" w:rsidP="0084153A">
            <w:r w:rsidRPr="00080BAD">
              <w:t>Leadership Alliance – Architect and Manager over development team</w:t>
            </w:r>
          </w:p>
          <w:p w14:paraId="271CE079" w14:textId="77777777" w:rsidR="0084153A" w:rsidRPr="00080BAD" w:rsidRDefault="0084153A" w:rsidP="0084153A">
            <w:pPr>
              <w:pStyle w:val="ListParagraph"/>
              <w:numPr>
                <w:ilvl w:val="0"/>
                <w:numId w:val="25"/>
              </w:numPr>
            </w:pPr>
            <w:r w:rsidRPr="00080BAD">
              <w:lastRenderedPageBreak/>
              <w:t>During the engagement we educated the customer on Agile methodology and successfully implemented the development methodology.</w:t>
            </w:r>
          </w:p>
          <w:p w14:paraId="19DC40D3" w14:textId="77777777" w:rsidR="0084153A" w:rsidRPr="00080BAD" w:rsidRDefault="0084153A" w:rsidP="0084153A">
            <w:pPr>
              <w:pStyle w:val="ListParagraph"/>
              <w:numPr>
                <w:ilvl w:val="0"/>
                <w:numId w:val="25"/>
              </w:numPr>
            </w:pPr>
            <w:r w:rsidRPr="00080BAD">
              <w:t>Implemented enhancements to an existing .NET Core/Angular application using Docker containers in an AWS environment.</w:t>
            </w:r>
          </w:p>
          <w:p w14:paraId="31AFA157" w14:textId="77777777" w:rsidR="0084153A" w:rsidRDefault="0084153A" w:rsidP="00D81724"/>
          <w:p w14:paraId="39CD5368" w14:textId="77777777" w:rsidR="0084153A" w:rsidRDefault="0084153A" w:rsidP="0084153A"/>
          <w:p w14:paraId="15059D97" w14:textId="77777777" w:rsidR="007C14BE" w:rsidRPr="00080BAD" w:rsidRDefault="007C14BE" w:rsidP="0084153A">
            <w:r w:rsidRPr="00080BAD">
              <w:t>Centene – Architect and Manager over development team</w:t>
            </w:r>
          </w:p>
          <w:p w14:paraId="137B7769" w14:textId="77777777" w:rsidR="007C14BE" w:rsidRPr="00080BAD" w:rsidRDefault="007C14BE" w:rsidP="0084153A">
            <w:pPr>
              <w:pStyle w:val="ListParagraph"/>
              <w:numPr>
                <w:ilvl w:val="0"/>
                <w:numId w:val="21"/>
              </w:numPr>
            </w:pPr>
            <w:r w:rsidRPr="00080BAD">
              <w:t>Worked with senior management to identify requirements using the Agile methodology.  This resulted in two successfully executed projects with a team consisting of TDK Employees and sub-contractors.</w:t>
            </w:r>
          </w:p>
          <w:p w14:paraId="02A0AA8D" w14:textId="77777777" w:rsidR="007C14BE" w:rsidRPr="00080BAD" w:rsidRDefault="007C14BE" w:rsidP="0084153A">
            <w:pPr>
              <w:pStyle w:val="ListParagraph"/>
              <w:numPr>
                <w:ilvl w:val="0"/>
                <w:numId w:val="21"/>
              </w:numPr>
            </w:pPr>
            <w:r w:rsidRPr="00080BAD">
              <w:t>Each project required architecture, design, process definition, development, and implementation which was successfully executed.</w:t>
            </w:r>
          </w:p>
          <w:p w14:paraId="68BB8790" w14:textId="77777777" w:rsidR="007C14BE" w:rsidRPr="00080BAD" w:rsidRDefault="007C14BE" w:rsidP="0084153A">
            <w:pPr>
              <w:pStyle w:val="ListParagraph"/>
              <w:numPr>
                <w:ilvl w:val="0"/>
                <w:numId w:val="21"/>
              </w:numPr>
            </w:pPr>
            <w:r w:rsidRPr="00080BAD">
              <w:t>An assessment of risk for each project was required to ensure that the project met Centene requirements as well as respecting ROI.</w:t>
            </w:r>
          </w:p>
          <w:p w14:paraId="7D4C7CD2" w14:textId="77777777" w:rsidR="007C14BE" w:rsidRPr="00080BAD" w:rsidRDefault="007C14BE" w:rsidP="0084153A">
            <w:pPr>
              <w:pStyle w:val="ListParagraph"/>
              <w:numPr>
                <w:ilvl w:val="0"/>
                <w:numId w:val="21"/>
              </w:numPr>
            </w:pPr>
            <w:r w:rsidRPr="00080BAD">
              <w:t>One project was to resolve a large backlog of enhancements to the existing system working heavily within the IBM tech stack</w:t>
            </w:r>
            <w:r w:rsidR="0084153A" w:rsidRPr="00080BAD">
              <w:t xml:space="preserve">. </w:t>
            </w:r>
            <w:r w:rsidRPr="00080BAD">
              <w:t>Systems that were altered or enhanced included DataCap, C# .net APIs, and FileNet.</w:t>
            </w:r>
          </w:p>
          <w:p w14:paraId="7A5D8F81" w14:textId="77777777" w:rsidR="007C14BE" w:rsidRPr="00080BAD" w:rsidRDefault="007C14BE" w:rsidP="0084153A">
            <w:pPr>
              <w:pStyle w:val="ListParagraph"/>
              <w:numPr>
                <w:ilvl w:val="0"/>
                <w:numId w:val="21"/>
              </w:numPr>
            </w:pPr>
            <w:r w:rsidRPr="00080BAD">
              <w:t>Second project was to create an application that could import data from unknown sources in a variety of formats into a known data structure and then to load the data into FileNet through the FileNet APIs.  This application was created using a windows service application, SSIS packages, and C# .net APIs.</w:t>
            </w:r>
          </w:p>
          <w:p w14:paraId="72573495" w14:textId="77777777" w:rsidR="007C14BE" w:rsidRPr="00080BAD" w:rsidRDefault="007C14BE" w:rsidP="0084153A"/>
          <w:p w14:paraId="1689278D" w14:textId="77777777" w:rsidR="007C14BE" w:rsidRPr="00080BAD" w:rsidRDefault="007C14BE" w:rsidP="0084153A">
            <w:r w:rsidRPr="00080BAD">
              <w:t>Magellan Health Care – Architect and Manager over development team</w:t>
            </w:r>
          </w:p>
          <w:p w14:paraId="26BF0399" w14:textId="77777777" w:rsidR="007C14BE" w:rsidRPr="00080BAD" w:rsidRDefault="007C14BE" w:rsidP="0084153A">
            <w:pPr>
              <w:pStyle w:val="ListParagraph"/>
              <w:numPr>
                <w:ilvl w:val="0"/>
                <w:numId w:val="21"/>
              </w:numPr>
            </w:pPr>
            <w:r w:rsidRPr="00080BAD">
              <w:t>Worked with senior management to identify different requirements for improvement of the Magellan Rx system which is both customer facing as well as internal.  The system is used to manage all pharmaceutical insurance claims for Magellan.</w:t>
            </w:r>
          </w:p>
          <w:p w14:paraId="08F9C0FA" w14:textId="77777777" w:rsidR="007C14BE" w:rsidRDefault="007C14BE" w:rsidP="0084153A">
            <w:pPr>
              <w:pStyle w:val="ListParagraph"/>
              <w:numPr>
                <w:ilvl w:val="0"/>
                <w:numId w:val="21"/>
              </w:numPr>
            </w:pPr>
            <w:r w:rsidRPr="00080BAD">
              <w:t>Successfully implemented 4 different phases of the project over and extended timeline utilizing a mixed team of TDK employees, Magellan employees, and sub-contractors.</w:t>
            </w:r>
          </w:p>
          <w:p w14:paraId="706CF9BB" w14:textId="77777777" w:rsidR="0084153A" w:rsidRDefault="0084153A" w:rsidP="0084153A"/>
          <w:p w14:paraId="1FB55CA4" w14:textId="77777777" w:rsidR="0084153A" w:rsidRDefault="0084153A" w:rsidP="0084153A">
            <w:r>
              <w:t>MOHELA – CTO/Enterprise Architect</w:t>
            </w:r>
          </w:p>
          <w:p w14:paraId="0BAFD407" w14:textId="77777777" w:rsidR="0084153A" w:rsidRDefault="0084153A" w:rsidP="0084153A">
            <w:pPr>
              <w:pStyle w:val="ListParagraph"/>
              <w:numPr>
                <w:ilvl w:val="0"/>
                <w:numId w:val="21"/>
              </w:numPr>
            </w:pPr>
            <w:r>
              <w:t>Implemented Project life cycle guidance and agile implementation</w:t>
            </w:r>
          </w:p>
          <w:p w14:paraId="7365B8DA" w14:textId="77777777" w:rsidR="0084153A" w:rsidRDefault="0084153A" w:rsidP="0084153A">
            <w:pPr>
              <w:pStyle w:val="ListParagraph"/>
              <w:numPr>
                <w:ilvl w:val="0"/>
                <w:numId w:val="21"/>
              </w:numPr>
            </w:pPr>
            <w:r>
              <w:t>Implemented best practices around source control using TFS</w:t>
            </w:r>
          </w:p>
          <w:p w14:paraId="207178C3" w14:textId="77777777" w:rsidR="0084153A" w:rsidRDefault="0084153A" w:rsidP="0084153A">
            <w:pPr>
              <w:pStyle w:val="ListParagraph"/>
              <w:numPr>
                <w:ilvl w:val="0"/>
                <w:numId w:val="21"/>
              </w:numPr>
            </w:pPr>
            <w:r>
              <w:t>Developed a SenchaTouch mobile application to allow student loan payments through mobile devices</w:t>
            </w:r>
          </w:p>
          <w:p w14:paraId="3C32842B" w14:textId="77777777" w:rsidR="0084153A" w:rsidRDefault="0084153A" w:rsidP="0084153A">
            <w:pPr>
              <w:pStyle w:val="ListParagraph"/>
              <w:numPr>
                <w:ilvl w:val="0"/>
                <w:numId w:val="21"/>
              </w:numPr>
            </w:pPr>
            <w:r>
              <w:t>ADA site compliance roadmap and implementation</w:t>
            </w:r>
          </w:p>
          <w:p w14:paraId="7905295A" w14:textId="77777777" w:rsidR="0084153A" w:rsidRDefault="0084153A" w:rsidP="0084153A">
            <w:pPr>
              <w:pStyle w:val="ListParagraph"/>
              <w:numPr>
                <w:ilvl w:val="0"/>
                <w:numId w:val="21"/>
              </w:numPr>
            </w:pPr>
            <w:r>
              <w:t>.NET migration from .NET 2.0 to .NET 4.5 roadmap and implementation</w:t>
            </w:r>
          </w:p>
          <w:p w14:paraId="561069B0" w14:textId="77777777" w:rsidR="0084153A" w:rsidRDefault="0084153A" w:rsidP="0084153A"/>
          <w:p w14:paraId="4EB378DA" w14:textId="77777777" w:rsidR="0084153A" w:rsidRDefault="0084153A" w:rsidP="0084153A">
            <w:r>
              <w:t>Pulaski Bank – Enterprise Architect</w:t>
            </w:r>
          </w:p>
          <w:p w14:paraId="56301CF5" w14:textId="77777777" w:rsidR="0084153A" w:rsidRPr="00080BAD" w:rsidRDefault="0084153A" w:rsidP="0084153A">
            <w:pPr>
              <w:pStyle w:val="ListParagraph"/>
              <w:numPr>
                <w:ilvl w:val="0"/>
                <w:numId w:val="23"/>
              </w:numPr>
            </w:pPr>
            <w:r w:rsidRPr="00080BAD">
              <w:t>Architected and implemented a solution to allow multiple business units to track loan related issues and log solutions.  This solution also utilizes a single sign-on login</w:t>
            </w:r>
          </w:p>
          <w:p w14:paraId="0ED3D413" w14:textId="77777777" w:rsidR="0084153A" w:rsidRPr="00080BAD" w:rsidRDefault="0084153A" w:rsidP="0084153A">
            <w:pPr>
              <w:pStyle w:val="ListParagraph"/>
              <w:numPr>
                <w:ilvl w:val="0"/>
                <w:numId w:val="23"/>
              </w:numPr>
            </w:pPr>
            <w:r w:rsidRPr="00080BAD">
              <w:t>The system utilizes asp.net 4.6, MVC 5, Entity Framework 6, with a code first approach</w:t>
            </w:r>
          </w:p>
          <w:p w14:paraId="6F7B940C" w14:textId="77777777" w:rsidR="0084153A" w:rsidRPr="00080BAD" w:rsidRDefault="0084153A" w:rsidP="0084153A">
            <w:pPr>
              <w:pStyle w:val="ListParagraph"/>
              <w:numPr>
                <w:ilvl w:val="0"/>
                <w:numId w:val="23"/>
              </w:numPr>
            </w:pPr>
            <w:r w:rsidRPr="00080BAD">
              <w:t>Developed in Visual Studio 2015 with Subversion for source control</w:t>
            </w:r>
          </w:p>
          <w:p w14:paraId="72EB8492" w14:textId="77777777" w:rsidR="0084153A" w:rsidRDefault="0084153A" w:rsidP="0084153A">
            <w:pPr>
              <w:pStyle w:val="ListParagraph"/>
            </w:pPr>
          </w:p>
          <w:p w14:paraId="5049CAC0" w14:textId="77777777" w:rsidR="0084153A" w:rsidRDefault="0084153A" w:rsidP="0084153A">
            <w:r>
              <w:t>Alton Steel – Architect/Lead Developer</w:t>
            </w:r>
          </w:p>
          <w:p w14:paraId="39F40F60" w14:textId="77777777" w:rsidR="0084153A" w:rsidRPr="00080BAD" w:rsidRDefault="0084153A" w:rsidP="0084153A">
            <w:pPr>
              <w:pStyle w:val="ListParagraph"/>
              <w:numPr>
                <w:ilvl w:val="0"/>
                <w:numId w:val="27"/>
              </w:numPr>
            </w:pPr>
            <w:r w:rsidRPr="00080BAD">
              <w:t>Design, code, and implement a solution that will allow customers to access pertinent information.</w:t>
            </w:r>
          </w:p>
          <w:p w14:paraId="62FEB7BB" w14:textId="77777777" w:rsidR="0084153A" w:rsidRPr="00080BAD" w:rsidRDefault="0084153A" w:rsidP="0084153A">
            <w:pPr>
              <w:pStyle w:val="ListParagraph"/>
              <w:numPr>
                <w:ilvl w:val="0"/>
                <w:numId w:val="27"/>
              </w:numPr>
            </w:pPr>
            <w:r w:rsidRPr="00080BAD">
              <w:t>Website consumes web services to access information from the Alton Steel servers.</w:t>
            </w:r>
          </w:p>
          <w:p w14:paraId="60DB6350" w14:textId="77777777" w:rsidR="0084153A" w:rsidRPr="00080BAD" w:rsidRDefault="0084153A" w:rsidP="0084153A">
            <w:pPr>
              <w:pStyle w:val="ListParagraph"/>
              <w:numPr>
                <w:ilvl w:val="0"/>
                <w:numId w:val="27"/>
              </w:numPr>
            </w:pPr>
            <w:r w:rsidRPr="00080BAD">
              <w:t>The goal of this project is to provide an easy to use interface for Alton Steel customers to access pertinent information through a web site</w:t>
            </w:r>
          </w:p>
          <w:p w14:paraId="5B7DE0DB" w14:textId="77777777" w:rsidR="0084153A" w:rsidRPr="00080BAD" w:rsidRDefault="0084153A" w:rsidP="0084153A">
            <w:pPr>
              <w:pStyle w:val="ListParagraph"/>
              <w:numPr>
                <w:ilvl w:val="0"/>
                <w:numId w:val="27"/>
              </w:numPr>
            </w:pPr>
            <w:r w:rsidRPr="00080BAD">
              <w:lastRenderedPageBreak/>
              <w:t>This project used Team Foundation Server 2012, Visual Studio 2012, HTML 5, CSS 3, .NET 4, and Windows Forms</w:t>
            </w:r>
          </w:p>
          <w:p w14:paraId="072827E0" w14:textId="77777777" w:rsidR="0084153A" w:rsidRDefault="0084153A" w:rsidP="0084153A"/>
          <w:p w14:paraId="2A8E6896" w14:textId="77777777" w:rsidR="001D2466" w:rsidRDefault="001D2466" w:rsidP="0084153A"/>
          <w:p w14:paraId="344EFC6A" w14:textId="77777777" w:rsidR="001D2466" w:rsidRDefault="001D2466" w:rsidP="0084153A"/>
          <w:p w14:paraId="553631A5" w14:textId="77777777" w:rsidR="001D2466" w:rsidRDefault="001D2466" w:rsidP="0084153A"/>
          <w:p w14:paraId="1B1B5731" w14:textId="77777777" w:rsidR="0084153A" w:rsidRDefault="0084153A" w:rsidP="0084153A">
            <w:r>
              <w:t>Intercard – Architect/Lead Developer</w:t>
            </w:r>
          </w:p>
          <w:p w14:paraId="02ECBAE3" w14:textId="77777777" w:rsidR="0084153A" w:rsidRPr="00080BAD" w:rsidRDefault="0084153A" w:rsidP="0084153A">
            <w:pPr>
              <w:pStyle w:val="ListParagraph"/>
              <w:numPr>
                <w:ilvl w:val="0"/>
                <w:numId w:val="29"/>
              </w:numPr>
            </w:pPr>
            <w:r w:rsidRPr="00080BAD">
              <w:t>The front-end system is created using AngularJs and BreezeJs.</w:t>
            </w:r>
          </w:p>
          <w:p w14:paraId="4ECA3FE6" w14:textId="77777777" w:rsidR="0084153A" w:rsidRPr="00080BAD" w:rsidRDefault="0084153A" w:rsidP="0084153A">
            <w:pPr>
              <w:pStyle w:val="ListParagraph"/>
              <w:numPr>
                <w:ilvl w:val="0"/>
                <w:numId w:val="29"/>
              </w:numPr>
            </w:pPr>
            <w:r w:rsidRPr="00080BAD">
              <w:t>The backend is using WEB API .NET 4.0 with Breeze API integration with a code first implementation.</w:t>
            </w:r>
          </w:p>
          <w:p w14:paraId="4002458E" w14:textId="77777777" w:rsidR="0084153A" w:rsidRPr="00080BAD" w:rsidRDefault="0084153A" w:rsidP="0084153A">
            <w:pPr>
              <w:pStyle w:val="ListParagraph"/>
              <w:numPr>
                <w:ilvl w:val="0"/>
                <w:numId w:val="29"/>
              </w:numPr>
            </w:pPr>
            <w:r w:rsidRPr="00080BAD">
              <w:t>The system is fully customizable using dynamically compiled LESS in the WEB API layer for CSS generation</w:t>
            </w:r>
          </w:p>
          <w:p w14:paraId="323331C0" w14:textId="77777777" w:rsidR="0084153A" w:rsidRPr="00080BAD" w:rsidRDefault="0084153A" w:rsidP="0084153A">
            <w:pPr>
              <w:pStyle w:val="ListParagraph"/>
              <w:numPr>
                <w:ilvl w:val="0"/>
                <w:numId w:val="29"/>
              </w:numPr>
            </w:pPr>
            <w:r w:rsidRPr="00080BAD">
              <w:t>Using AngularJs the system is completely platform agnostic.</w:t>
            </w:r>
          </w:p>
          <w:p w14:paraId="7108726E" w14:textId="77777777" w:rsidR="0084153A" w:rsidRPr="00080BAD" w:rsidRDefault="0084153A" w:rsidP="0084153A">
            <w:pPr>
              <w:pStyle w:val="ListParagraph"/>
              <w:numPr>
                <w:ilvl w:val="0"/>
                <w:numId w:val="29"/>
              </w:numPr>
            </w:pPr>
            <w:r w:rsidRPr="00080BAD">
              <w:t>My team’s primary role was to implement the service layer while I did the architectural layout of the service layer and consulted on the frontend architecture and implementation with the customers’ existing systems.</w:t>
            </w:r>
          </w:p>
          <w:p w14:paraId="6C1AE470" w14:textId="77777777" w:rsidR="0084153A" w:rsidRPr="00080BAD" w:rsidRDefault="0084153A" w:rsidP="0084153A"/>
          <w:p w14:paraId="5EBA8DE7" w14:textId="77777777" w:rsidR="00D81724" w:rsidRDefault="00D81724" w:rsidP="00D81724">
            <w:pPr>
              <w:pStyle w:val="Heading3"/>
              <w:contextualSpacing w:val="0"/>
              <w:outlineLvl w:val="2"/>
            </w:pPr>
          </w:p>
          <w:p w14:paraId="35E2C271" w14:textId="77777777" w:rsidR="00D81724" w:rsidRPr="00CF1A49" w:rsidRDefault="00D81724" w:rsidP="00D81724">
            <w:pPr>
              <w:pStyle w:val="Heading3"/>
              <w:contextualSpacing w:val="0"/>
              <w:outlineLvl w:val="2"/>
            </w:pPr>
            <w:r>
              <w:t>June 2010</w:t>
            </w:r>
            <w:r w:rsidRPr="00CF1A49">
              <w:t xml:space="preserve"> – </w:t>
            </w:r>
            <w:r>
              <w:t>june 2012</w:t>
            </w:r>
          </w:p>
          <w:p w14:paraId="574A35A0" w14:textId="77777777" w:rsidR="00D81724" w:rsidRPr="00CF1A49" w:rsidRDefault="00D81724" w:rsidP="00D81724">
            <w:pPr>
              <w:pStyle w:val="Heading2"/>
              <w:contextualSpacing w:val="0"/>
              <w:outlineLvl w:val="1"/>
            </w:pPr>
            <w:r>
              <w:t>lead developer</w:t>
            </w:r>
            <w:r w:rsidRPr="00CF1A49">
              <w:t xml:space="preserve">, </w:t>
            </w:r>
            <w:r>
              <w:rPr>
                <w:rStyle w:val="SubtleReference"/>
              </w:rPr>
              <w:t>deck internet solutions</w:t>
            </w:r>
          </w:p>
          <w:p w14:paraId="54F82D64" w14:textId="5C7FF414" w:rsidR="00D81724" w:rsidRDefault="003439B1" w:rsidP="00D81724">
            <w:r>
              <w:t>Developed an iOS application for New Balance Stores that allowed customers to look up products and specs</w:t>
            </w:r>
            <w:r w:rsidR="00AC239A">
              <w:t xml:space="preserve">. </w:t>
            </w:r>
            <w:r>
              <w:t>This application also allowed sales associates to better assist their customers by providing additional information about products and promotions</w:t>
            </w:r>
            <w:r w:rsidR="00AC239A">
              <w:t xml:space="preserve">. </w:t>
            </w:r>
            <w:r w:rsidR="0004095C">
              <w:t xml:space="preserve">During this </w:t>
            </w:r>
            <w:r w:rsidR="003D4477">
              <w:t>time,</w:t>
            </w:r>
            <w:r w:rsidR="0004095C">
              <w:t xml:space="preserve"> we also worked on developing an updated e-commerce solution that </w:t>
            </w:r>
            <w:r w:rsidR="00AC239A">
              <w:t>would</w:t>
            </w:r>
            <w:r w:rsidR="0004095C">
              <w:t xml:space="preserve"> </w:t>
            </w:r>
            <w:r w:rsidR="00AC239A">
              <w:t xml:space="preserve">be an </w:t>
            </w:r>
            <w:r w:rsidR="0004095C">
              <w:t>upgrad</w:t>
            </w:r>
            <w:r w:rsidR="00AC239A">
              <w:t>e</w:t>
            </w:r>
            <w:r w:rsidR="0004095C">
              <w:t xml:space="preserve"> from a Classic ASP system into a .net MVC application.</w:t>
            </w:r>
          </w:p>
          <w:p w14:paraId="4FF22F3E" w14:textId="77777777" w:rsidR="00D81724" w:rsidRDefault="00D81724" w:rsidP="00D81724">
            <w:pPr>
              <w:pStyle w:val="Heading3"/>
              <w:contextualSpacing w:val="0"/>
              <w:outlineLvl w:val="2"/>
            </w:pPr>
          </w:p>
          <w:p w14:paraId="190B362B" w14:textId="77777777" w:rsidR="00D81724" w:rsidRPr="00CF1A49" w:rsidRDefault="00D81724" w:rsidP="00D81724">
            <w:pPr>
              <w:pStyle w:val="Heading3"/>
              <w:contextualSpacing w:val="0"/>
              <w:outlineLvl w:val="2"/>
            </w:pPr>
            <w:r>
              <w:t>October 2007</w:t>
            </w:r>
            <w:r w:rsidRPr="00CF1A49">
              <w:t xml:space="preserve"> – </w:t>
            </w:r>
            <w:r>
              <w:t>june 2010</w:t>
            </w:r>
          </w:p>
          <w:p w14:paraId="5E29BE86" w14:textId="77777777" w:rsidR="00D81724" w:rsidRPr="00CF1A49" w:rsidRDefault="00D81724" w:rsidP="00D81724">
            <w:pPr>
              <w:pStyle w:val="Heading2"/>
              <w:contextualSpacing w:val="0"/>
              <w:outlineLvl w:val="1"/>
            </w:pPr>
            <w:r>
              <w:t>Software developer/analyist</w:t>
            </w:r>
            <w:r w:rsidRPr="00CF1A49">
              <w:t xml:space="preserve">, </w:t>
            </w:r>
            <w:r>
              <w:rPr>
                <w:rStyle w:val="SubtleReference"/>
              </w:rPr>
              <w:t>wal-mart stores inc. isd</w:t>
            </w:r>
          </w:p>
          <w:p w14:paraId="3BA7D16F" w14:textId="1E3FE7A7" w:rsidR="00661046" w:rsidRDefault="00661046" w:rsidP="00D54703">
            <w:pPr>
              <w:pStyle w:val="ListParagraph"/>
              <w:numPr>
                <w:ilvl w:val="0"/>
                <w:numId w:val="31"/>
              </w:numPr>
            </w:pPr>
            <w:r>
              <w:t>Worked on store layout team to develop a web-based application that calculated the optimal linear square footage needed on a shelf for optimal sales.</w:t>
            </w:r>
          </w:p>
          <w:p w14:paraId="301A5AA1" w14:textId="77777777" w:rsidR="00661046" w:rsidRPr="00080BAD" w:rsidRDefault="00661046" w:rsidP="00D54703">
            <w:pPr>
              <w:pStyle w:val="ListParagraph"/>
              <w:numPr>
                <w:ilvl w:val="0"/>
                <w:numId w:val="31"/>
              </w:numPr>
            </w:pPr>
            <w:r w:rsidRPr="00080BAD">
              <w:t>Designed, Implemented, and supported web-based .NET applications in both VB and C#</w:t>
            </w:r>
          </w:p>
          <w:p w14:paraId="7E139B04" w14:textId="77777777" w:rsidR="00661046" w:rsidRPr="00080BAD" w:rsidRDefault="00661046" w:rsidP="00D54703">
            <w:pPr>
              <w:pStyle w:val="ListParagraph"/>
              <w:numPr>
                <w:ilvl w:val="0"/>
                <w:numId w:val="31"/>
              </w:numPr>
            </w:pPr>
            <w:r w:rsidRPr="00080BAD">
              <w:t>Full life cycle development from requirement gathering to implementation and support.</w:t>
            </w:r>
          </w:p>
          <w:p w14:paraId="512EE210" w14:textId="77777777" w:rsidR="00661046" w:rsidRPr="00080BAD" w:rsidRDefault="00661046" w:rsidP="00D54703">
            <w:pPr>
              <w:pStyle w:val="ListParagraph"/>
              <w:numPr>
                <w:ilvl w:val="0"/>
                <w:numId w:val="31"/>
              </w:numPr>
            </w:pPr>
            <w:r w:rsidRPr="00080BAD">
              <w:t>Utilized Agile program development</w:t>
            </w:r>
          </w:p>
          <w:p w14:paraId="0EA35229" w14:textId="77777777" w:rsidR="00661046" w:rsidRPr="00080BAD" w:rsidRDefault="00661046" w:rsidP="00D54703">
            <w:pPr>
              <w:pStyle w:val="ListParagraph"/>
              <w:numPr>
                <w:ilvl w:val="0"/>
                <w:numId w:val="31"/>
              </w:numPr>
            </w:pPr>
            <w:r w:rsidRPr="00080BAD">
              <w:t>Developed web services and consumed web services</w:t>
            </w:r>
          </w:p>
          <w:p w14:paraId="2A93BA46" w14:textId="77777777" w:rsidR="00661046" w:rsidRPr="00080BAD" w:rsidRDefault="00661046" w:rsidP="00D54703">
            <w:pPr>
              <w:pStyle w:val="ListParagraph"/>
              <w:numPr>
                <w:ilvl w:val="0"/>
                <w:numId w:val="31"/>
              </w:numPr>
            </w:pPr>
            <w:r w:rsidRPr="00080BAD">
              <w:t>Worked will all forms of databases from SQL Server, Oracle, Informix, DB2</w:t>
            </w:r>
          </w:p>
          <w:p w14:paraId="005DDEEF" w14:textId="77777777" w:rsidR="00661046" w:rsidRPr="00080BAD" w:rsidRDefault="00661046" w:rsidP="00D54703">
            <w:pPr>
              <w:pStyle w:val="ListParagraph"/>
              <w:numPr>
                <w:ilvl w:val="0"/>
                <w:numId w:val="31"/>
              </w:numPr>
            </w:pPr>
            <w:r w:rsidRPr="00080BAD">
              <w:t>Worked with contactors and conducted meetings between programming staff and customers</w:t>
            </w:r>
          </w:p>
          <w:p w14:paraId="2C3E1F96" w14:textId="2783AB02" w:rsidR="00661046" w:rsidRPr="00080BAD" w:rsidRDefault="00661046" w:rsidP="00D54703">
            <w:pPr>
              <w:pStyle w:val="ListParagraph"/>
              <w:numPr>
                <w:ilvl w:val="0"/>
                <w:numId w:val="31"/>
              </w:numPr>
            </w:pPr>
            <w:r w:rsidRPr="00080BAD">
              <w:t xml:space="preserve">Developed </w:t>
            </w:r>
            <w:r w:rsidR="003D4477" w:rsidRPr="00080BAD">
              <w:t>multilingual</w:t>
            </w:r>
            <w:r w:rsidRPr="00080BAD">
              <w:t xml:space="preserve"> support for systems able to handle both single and double byte languages</w:t>
            </w:r>
          </w:p>
          <w:p w14:paraId="664E9023" w14:textId="77777777" w:rsidR="00661046" w:rsidRPr="00080BAD" w:rsidRDefault="00661046" w:rsidP="00D54703">
            <w:pPr>
              <w:pStyle w:val="ListParagraph"/>
              <w:numPr>
                <w:ilvl w:val="0"/>
                <w:numId w:val="31"/>
              </w:numPr>
            </w:pPr>
            <w:r w:rsidRPr="00080BAD">
              <w:t>Upgraded legacy systems to .NET 2.0 and .NET 3.5 using both C# and VB .net</w:t>
            </w:r>
          </w:p>
          <w:p w14:paraId="027F0FA6" w14:textId="53131600" w:rsidR="00D81724" w:rsidRDefault="00D81724" w:rsidP="00D81724"/>
          <w:p w14:paraId="5F87F52C" w14:textId="77777777" w:rsidR="00D81724" w:rsidRDefault="00D81724" w:rsidP="00D81724"/>
          <w:p w14:paraId="7DD576B8" w14:textId="77777777" w:rsidR="00D81724" w:rsidRPr="00CF1A49" w:rsidRDefault="00D81724" w:rsidP="00D81724">
            <w:pPr>
              <w:pStyle w:val="Heading3"/>
              <w:contextualSpacing w:val="0"/>
              <w:outlineLvl w:val="2"/>
            </w:pPr>
            <w:r>
              <w:t>january 2006</w:t>
            </w:r>
            <w:r w:rsidRPr="00CF1A49">
              <w:t xml:space="preserve"> – </w:t>
            </w:r>
            <w:r>
              <w:t>october 2007</w:t>
            </w:r>
          </w:p>
          <w:p w14:paraId="01386A9B" w14:textId="77777777" w:rsidR="00D81724" w:rsidRPr="00CF1A49" w:rsidRDefault="00D81724" w:rsidP="00D81724">
            <w:pPr>
              <w:pStyle w:val="Heading2"/>
              <w:contextualSpacing w:val="0"/>
              <w:outlineLvl w:val="1"/>
            </w:pPr>
            <w:r>
              <w:t>software developer</w:t>
            </w:r>
            <w:r w:rsidRPr="00CF1A49">
              <w:t xml:space="preserve">, </w:t>
            </w:r>
            <w:r>
              <w:rPr>
                <w:rStyle w:val="SubtleReference"/>
              </w:rPr>
              <w:t>daffron &amp; associates, inc</w:t>
            </w:r>
          </w:p>
          <w:p w14:paraId="33D093B8" w14:textId="3B8B6F9B" w:rsidR="00BE2540" w:rsidRPr="00BE2540" w:rsidRDefault="00BE2540" w:rsidP="00BE2540">
            <w:pPr>
              <w:pStyle w:val="ListParagraph"/>
              <w:numPr>
                <w:ilvl w:val="0"/>
                <w:numId w:val="33"/>
              </w:numPr>
              <w:rPr>
                <w:sz w:val="15"/>
                <w:szCs w:val="15"/>
              </w:rPr>
            </w:pPr>
            <w:r w:rsidRPr="00080BAD">
              <w:t>E-Business project manager</w:t>
            </w:r>
          </w:p>
          <w:p w14:paraId="63BFD64E" w14:textId="77777777" w:rsidR="00BE2540" w:rsidRPr="00BE2540" w:rsidRDefault="00BE2540" w:rsidP="00BE2540">
            <w:pPr>
              <w:pStyle w:val="ListParagraph"/>
              <w:numPr>
                <w:ilvl w:val="0"/>
                <w:numId w:val="33"/>
              </w:numPr>
              <w:rPr>
                <w:sz w:val="15"/>
                <w:szCs w:val="15"/>
              </w:rPr>
            </w:pPr>
            <w:r w:rsidRPr="00080BAD">
              <w:t>Design, Program, implement, and maintain online bill payment software.</w:t>
            </w:r>
          </w:p>
          <w:p w14:paraId="518D4DB8" w14:textId="77777777" w:rsidR="00BE2540" w:rsidRPr="00BE2540" w:rsidRDefault="00BE2540" w:rsidP="00BE2540">
            <w:pPr>
              <w:pStyle w:val="ListParagraph"/>
              <w:numPr>
                <w:ilvl w:val="0"/>
                <w:numId w:val="33"/>
              </w:numPr>
              <w:rPr>
                <w:sz w:val="15"/>
                <w:szCs w:val="15"/>
              </w:rPr>
            </w:pPr>
            <w:r w:rsidRPr="00080BAD">
              <w:t>Software developed using Domino Designer 6.5 on a v7 Domino server</w:t>
            </w:r>
          </w:p>
          <w:p w14:paraId="34EB6E73" w14:textId="77777777" w:rsidR="00BE2540" w:rsidRPr="00BE2540" w:rsidRDefault="00BE2540" w:rsidP="00BE2540">
            <w:pPr>
              <w:pStyle w:val="ListParagraph"/>
              <w:numPr>
                <w:ilvl w:val="0"/>
                <w:numId w:val="33"/>
              </w:numPr>
              <w:rPr>
                <w:sz w:val="15"/>
                <w:szCs w:val="15"/>
              </w:rPr>
            </w:pPr>
            <w:r w:rsidRPr="00080BAD">
              <w:t>Utilizing SSL security with authorize.net, VerusNet1, and many other gateways</w:t>
            </w:r>
          </w:p>
          <w:p w14:paraId="46F90D1D" w14:textId="77777777" w:rsidR="00BE2540" w:rsidRPr="00BE2540" w:rsidRDefault="00BE2540" w:rsidP="00BE2540">
            <w:pPr>
              <w:pStyle w:val="ListParagraph"/>
              <w:numPr>
                <w:ilvl w:val="0"/>
                <w:numId w:val="33"/>
              </w:numPr>
              <w:rPr>
                <w:sz w:val="15"/>
                <w:szCs w:val="15"/>
              </w:rPr>
            </w:pPr>
            <w:r w:rsidRPr="00080BAD">
              <w:lastRenderedPageBreak/>
              <w:t>Programming based on lotus script and Java</w:t>
            </w:r>
          </w:p>
          <w:p w14:paraId="5B78FB7B" w14:textId="77777777" w:rsidR="00BE2540" w:rsidRPr="00BE2540" w:rsidRDefault="00BE2540" w:rsidP="00BE2540">
            <w:pPr>
              <w:pStyle w:val="ListParagraph"/>
              <w:numPr>
                <w:ilvl w:val="0"/>
                <w:numId w:val="33"/>
              </w:numPr>
              <w:rPr>
                <w:sz w:val="15"/>
                <w:szCs w:val="15"/>
              </w:rPr>
            </w:pPr>
            <w:r w:rsidRPr="00080BAD">
              <w:t>Secondary position to maintain internal/external web sites</w:t>
            </w:r>
          </w:p>
          <w:p w14:paraId="4B5497BE" w14:textId="77777777" w:rsidR="00BE2540" w:rsidRPr="00BE2540" w:rsidRDefault="00BE2540" w:rsidP="00BE2540">
            <w:pPr>
              <w:pStyle w:val="ListParagraph"/>
              <w:numPr>
                <w:ilvl w:val="0"/>
                <w:numId w:val="33"/>
              </w:numPr>
              <w:rPr>
                <w:sz w:val="15"/>
                <w:szCs w:val="15"/>
              </w:rPr>
            </w:pPr>
            <w:r w:rsidRPr="00080BAD">
              <w:t>Web sites developed using SQL Server 2005 and Visual Studio 2005</w:t>
            </w:r>
          </w:p>
          <w:p w14:paraId="074E29BF" w14:textId="77777777" w:rsidR="00BE2540" w:rsidRPr="00BE2540" w:rsidRDefault="00BE2540" w:rsidP="00BE2540">
            <w:pPr>
              <w:pStyle w:val="ListParagraph"/>
              <w:numPr>
                <w:ilvl w:val="0"/>
                <w:numId w:val="33"/>
              </w:numPr>
              <w:rPr>
                <w:sz w:val="15"/>
                <w:szCs w:val="15"/>
              </w:rPr>
            </w:pPr>
            <w:r w:rsidRPr="00080BAD">
              <w:t>Programming language used is VB.NET/C#.NET, ASP.NET, JavaScript, HTML, DHTML, XML, SQL</w:t>
            </w:r>
          </w:p>
          <w:p w14:paraId="5CA43012" w14:textId="77777777" w:rsidR="00BE2540" w:rsidRPr="00BE2540" w:rsidRDefault="00BE2540" w:rsidP="00BE2540">
            <w:pPr>
              <w:pStyle w:val="ListParagraph"/>
              <w:numPr>
                <w:ilvl w:val="0"/>
                <w:numId w:val="33"/>
              </w:numPr>
              <w:rPr>
                <w:sz w:val="15"/>
                <w:szCs w:val="15"/>
              </w:rPr>
            </w:pPr>
            <w:r w:rsidRPr="00080BAD">
              <w:t>Sites are driven by SQL Server Database using ADO connection</w:t>
            </w:r>
          </w:p>
          <w:p w14:paraId="21D4F869" w14:textId="7F0F3817" w:rsidR="00BE2540" w:rsidRPr="00BE2540" w:rsidRDefault="00BE2540" w:rsidP="00BE2540">
            <w:pPr>
              <w:pStyle w:val="ListParagraph"/>
              <w:numPr>
                <w:ilvl w:val="0"/>
                <w:numId w:val="33"/>
              </w:numPr>
              <w:rPr>
                <w:sz w:val="15"/>
                <w:szCs w:val="15"/>
              </w:rPr>
            </w:pPr>
            <w:r w:rsidRPr="00080BAD">
              <w:t xml:space="preserve">SQL commands </w:t>
            </w:r>
            <w:r w:rsidR="003D4477" w:rsidRPr="00080BAD">
              <w:t>most posted</w:t>
            </w:r>
            <w:r w:rsidRPr="00080BAD">
              <w:t xml:space="preserve"> though stored procedures</w:t>
            </w:r>
          </w:p>
          <w:p w14:paraId="6C5E763A" w14:textId="4E9B6C02" w:rsidR="00D81724" w:rsidRDefault="00D81724" w:rsidP="00D81724"/>
          <w:p w14:paraId="7EEA7891" w14:textId="77777777" w:rsidR="00D81724" w:rsidRDefault="00D81724" w:rsidP="00D81724"/>
          <w:p w14:paraId="042054D5" w14:textId="77777777" w:rsidR="00D81724" w:rsidRPr="00CF1A49" w:rsidRDefault="00D81724" w:rsidP="00D81724">
            <w:pPr>
              <w:pStyle w:val="Heading3"/>
              <w:contextualSpacing w:val="0"/>
              <w:outlineLvl w:val="2"/>
            </w:pPr>
            <w:r>
              <w:t>november 2002</w:t>
            </w:r>
            <w:r w:rsidRPr="00CF1A49">
              <w:t xml:space="preserve"> – </w:t>
            </w:r>
            <w:r>
              <w:t>january 2006</w:t>
            </w:r>
          </w:p>
          <w:p w14:paraId="6763101F" w14:textId="77777777" w:rsidR="00D81724" w:rsidRPr="00CF1A49" w:rsidRDefault="00D81724" w:rsidP="00D81724">
            <w:pPr>
              <w:pStyle w:val="Heading2"/>
              <w:contextualSpacing w:val="0"/>
              <w:outlineLvl w:val="1"/>
            </w:pPr>
            <w:r>
              <w:t>owner</w:t>
            </w:r>
            <w:r w:rsidRPr="00CF1A49">
              <w:t xml:space="preserve">, </w:t>
            </w:r>
            <w:r>
              <w:rPr>
                <w:rStyle w:val="SubtleReference"/>
              </w:rPr>
              <w:t>zab-tek</w:t>
            </w:r>
          </w:p>
          <w:p w14:paraId="65132CDB" w14:textId="60B8B3D7" w:rsidR="00DB6602" w:rsidRPr="00DB6602" w:rsidRDefault="00DB6602" w:rsidP="00DB6602">
            <w:pPr>
              <w:pStyle w:val="ListParagraph"/>
              <w:numPr>
                <w:ilvl w:val="0"/>
                <w:numId w:val="35"/>
              </w:numPr>
              <w:rPr>
                <w:sz w:val="15"/>
                <w:szCs w:val="15"/>
              </w:rPr>
            </w:pPr>
            <w:r w:rsidRPr="00080BAD">
              <w:t>Programmed, Developed, and implemented web site for private customers</w:t>
            </w:r>
          </w:p>
          <w:p w14:paraId="2BACB9FB" w14:textId="77777777" w:rsidR="00DB6602" w:rsidRPr="00DB6602" w:rsidRDefault="00DB6602" w:rsidP="00DB6602">
            <w:pPr>
              <w:pStyle w:val="ListParagraph"/>
              <w:numPr>
                <w:ilvl w:val="0"/>
                <w:numId w:val="35"/>
              </w:numPr>
              <w:rPr>
                <w:sz w:val="15"/>
                <w:szCs w:val="15"/>
              </w:rPr>
            </w:pPr>
            <w:r w:rsidRPr="00080BAD">
              <w:t>Primary focus of development has been backend.</w:t>
            </w:r>
          </w:p>
          <w:p w14:paraId="1C67A5A8" w14:textId="77777777" w:rsidR="00DB6602" w:rsidRPr="00DB6602" w:rsidRDefault="00DB6602" w:rsidP="00DB6602">
            <w:pPr>
              <w:pStyle w:val="ListParagraph"/>
              <w:numPr>
                <w:ilvl w:val="0"/>
                <w:numId w:val="35"/>
              </w:numPr>
              <w:rPr>
                <w:sz w:val="15"/>
                <w:szCs w:val="15"/>
              </w:rPr>
            </w:pPr>
            <w:r w:rsidRPr="00080BAD">
              <w:t>Setup and managed design meeting between programmers and customer</w:t>
            </w:r>
          </w:p>
          <w:p w14:paraId="4F4ADED8" w14:textId="77777777" w:rsidR="00DB6602" w:rsidRPr="00DB6602" w:rsidRDefault="00DB6602" w:rsidP="00DB6602">
            <w:pPr>
              <w:pStyle w:val="ListParagraph"/>
              <w:numPr>
                <w:ilvl w:val="0"/>
                <w:numId w:val="35"/>
              </w:numPr>
              <w:rPr>
                <w:sz w:val="15"/>
                <w:szCs w:val="15"/>
              </w:rPr>
            </w:pPr>
            <w:r w:rsidRPr="00080BAD">
              <w:t>Primary tools for development is Dreamweaver MX, Corel 10, Flash MX, FrontPage98+</w:t>
            </w:r>
          </w:p>
          <w:p w14:paraId="0653E2E2" w14:textId="77777777" w:rsidR="00DB6602" w:rsidRPr="00DB6602" w:rsidRDefault="00DB6602" w:rsidP="00DB6602">
            <w:pPr>
              <w:pStyle w:val="ListParagraph"/>
              <w:numPr>
                <w:ilvl w:val="0"/>
                <w:numId w:val="35"/>
              </w:numPr>
              <w:rPr>
                <w:sz w:val="15"/>
                <w:szCs w:val="15"/>
              </w:rPr>
            </w:pPr>
            <w:r w:rsidRPr="00080BAD">
              <w:t>Graphics creation for banners using Photo shop, and Illustrator</w:t>
            </w:r>
          </w:p>
          <w:p w14:paraId="5B33A67B" w14:textId="77777777" w:rsidR="00DB6602" w:rsidRPr="00DB6602" w:rsidRDefault="00DB6602" w:rsidP="00DB6602">
            <w:pPr>
              <w:pStyle w:val="ListParagraph"/>
              <w:numPr>
                <w:ilvl w:val="0"/>
                <w:numId w:val="35"/>
              </w:numPr>
              <w:rPr>
                <w:sz w:val="15"/>
                <w:szCs w:val="15"/>
              </w:rPr>
            </w:pPr>
            <w:r w:rsidRPr="00080BAD">
              <w:t>Into splash pages created using Flash MX and on site requiring further advancement the rest of the macromedia sweet was used. Director, Fireworks, HomeSite, and Freehand</w:t>
            </w:r>
          </w:p>
          <w:p w14:paraId="6786A73B" w14:textId="77777777" w:rsidR="00DB6602" w:rsidRPr="00DB6602" w:rsidRDefault="00DB6602" w:rsidP="00DB6602">
            <w:pPr>
              <w:pStyle w:val="ListParagraph"/>
              <w:numPr>
                <w:ilvl w:val="0"/>
                <w:numId w:val="35"/>
              </w:numPr>
              <w:rPr>
                <w:sz w:val="15"/>
                <w:szCs w:val="15"/>
              </w:rPr>
            </w:pPr>
            <w:r w:rsidRPr="00080BAD">
              <w:t>Utilized XHTML, DHTML, Java, JavaScript, ASP.NET, CSS, PLSQL, XML, XSLT</w:t>
            </w:r>
          </w:p>
          <w:p w14:paraId="33CA6783" w14:textId="77777777" w:rsidR="00DB6602" w:rsidRPr="00DB6602" w:rsidRDefault="00DB6602" w:rsidP="00DB6602">
            <w:pPr>
              <w:pStyle w:val="ListParagraph"/>
              <w:numPr>
                <w:ilvl w:val="0"/>
                <w:numId w:val="35"/>
              </w:numPr>
              <w:rPr>
                <w:sz w:val="15"/>
                <w:szCs w:val="15"/>
              </w:rPr>
            </w:pPr>
            <w:r w:rsidRPr="00080BAD">
              <w:t>Commonly deal with SQL Server and access databases when pulling reports using SQL for the customers.</w:t>
            </w:r>
          </w:p>
          <w:p w14:paraId="5E6E5D8F" w14:textId="1E0C80DF" w:rsidR="00D81724" w:rsidRDefault="00D81724" w:rsidP="00D81724"/>
          <w:p w14:paraId="4B083128" w14:textId="77777777" w:rsidR="00D81724" w:rsidRDefault="00D81724" w:rsidP="00D81724"/>
          <w:p w14:paraId="1452AF30" w14:textId="77777777" w:rsidR="00D81724" w:rsidRPr="00CF1A49" w:rsidRDefault="00A002C6" w:rsidP="00D81724">
            <w:pPr>
              <w:pStyle w:val="Heading3"/>
              <w:contextualSpacing w:val="0"/>
              <w:outlineLvl w:val="2"/>
            </w:pPr>
            <w:r>
              <w:t>November</w:t>
            </w:r>
            <w:r w:rsidR="00D81724">
              <w:t xml:space="preserve"> 20</w:t>
            </w:r>
            <w:r>
              <w:t>0</w:t>
            </w:r>
            <w:r w:rsidR="00D81724">
              <w:t>2</w:t>
            </w:r>
            <w:r w:rsidR="00D81724" w:rsidRPr="00CF1A49">
              <w:t xml:space="preserve"> – </w:t>
            </w:r>
            <w:r w:rsidR="00D81724">
              <w:t>March 20</w:t>
            </w:r>
            <w:r>
              <w:t>03</w:t>
            </w:r>
          </w:p>
          <w:p w14:paraId="43178E3E" w14:textId="77777777" w:rsidR="00D81724" w:rsidRPr="00CF1A49" w:rsidRDefault="00A002C6" w:rsidP="00D81724">
            <w:pPr>
              <w:pStyle w:val="Heading2"/>
              <w:contextualSpacing w:val="0"/>
              <w:outlineLvl w:val="1"/>
            </w:pPr>
            <w:r>
              <w:t>technician</w:t>
            </w:r>
            <w:r w:rsidR="00D81724" w:rsidRPr="00CF1A49">
              <w:t xml:space="preserve">, </w:t>
            </w:r>
            <w:r>
              <w:rPr>
                <w:rStyle w:val="SubtleReference"/>
              </w:rPr>
              <w:t>fuse box electronics</w:t>
            </w:r>
          </w:p>
          <w:p w14:paraId="05BBCD7B" w14:textId="61A43918" w:rsidR="00277D3E" w:rsidRPr="00277D3E" w:rsidRDefault="00277D3E" w:rsidP="00277D3E">
            <w:pPr>
              <w:pStyle w:val="ListParagraph"/>
              <w:numPr>
                <w:ilvl w:val="0"/>
                <w:numId w:val="37"/>
              </w:numPr>
              <w:rPr>
                <w:sz w:val="15"/>
                <w:szCs w:val="15"/>
              </w:rPr>
            </w:pPr>
            <w:r w:rsidRPr="00080BAD">
              <w:t>Designed, implemented, and maintained Windows2000, Windows NT4.0 networks</w:t>
            </w:r>
          </w:p>
          <w:p w14:paraId="10C69B76" w14:textId="77777777" w:rsidR="00277D3E" w:rsidRPr="00277D3E" w:rsidRDefault="00277D3E" w:rsidP="00277D3E">
            <w:pPr>
              <w:pStyle w:val="ListParagraph"/>
              <w:numPr>
                <w:ilvl w:val="0"/>
                <w:numId w:val="37"/>
              </w:numPr>
              <w:rPr>
                <w:sz w:val="15"/>
                <w:szCs w:val="15"/>
              </w:rPr>
            </w:pPr>
            <w:r w:rsidRPr="00080BAD">
              <w:t>Estimated projects and researched equipment that was used</w:t>
            </w:r>
          </w:p>
          <w:p w14:paraId="2E46C50D" w14:textId="77777777" w:rsidR="00277D3E" w:rsidRPr="00277D3E" w:rsidRDefault="00277D3E" w:rsidP="00277D3E">
            <w:pPr>
              <w:pStyle w:val="ListParagraph"/>
              <w:numPr>
                <w:ilvl w:val="0"/>
                <w:numId w:val="37"/>
              </w:numPr>
              <w:rPr>
                <w:sz w:val="15"/>
                <w:szCs w:val="15"/>
              </w:rPr>
            </w:pPr>
            <w:r w:rsidRPr="00080BAD">
              <w:t>This position also entailed database creation for user database using Access 2002</w:t>
            </w:r>
          </w:p>
          <w:p w14:paraId="79B8B723" w14:textId="7EA3814C" w:rsidR="00D81724" w:rsidRDefault="00D81724" w:rsidP="00D81724"/>
          <w:p w14:paraId="3E56B905" w14:textId="77777777" w:rsidR="00A002C6" w:rsidRDefault="00A002C6" w:rsidP="00D81724"/>
          <w:p w14:paraId="2004BFAC" w14:textId="77777777" w:rsidR="00A002C6" w:rsidRPr="00CF1A49" w:rsidRDefault="00A002C6" w:rsidP="00A002C6">
            <w:pPr>
              <w:pStyle w:val="Heading3"/>
              <w:contextualSpacing w:val="0"/>
              <w:outlineLvl w:val="2"/>
            </w:pPr>
            <w:r>
              <w:t>November 1998</w:t>
            </w:r>
            <w:r w:rsidRPr="00CF1A49">
              <w:t xml:space="preserve"> – </w:t>
            </w:r>
            <w:r>
              <w:t>November 2002</w:t>
            </w:r>
          </w:p>
          <w:p w14:paraId="7139EE91" w14:textId="77777777" w:rsidR="00A002C6" w:rsidRPr="00CF1A49" w:rsidRDefault="00A002C6" w:rsidP="00A002C6">
            <w:pPr>
              <w:pStyle w:val="Heading2"/>
              <w:contextualSpacing w:val="0"/>
              <w:outlineLvl w:val="1"/>
            </w:pPr>
            <w:r>
              <w:t>Programmer/analyist</w:t>
            </w:r>
            <w:r w:rsidRPr="00CF1A49">
              <w:t xml:space="preserve">, </w:t>
            </w:r>
            <w:r>
              <w:rPr>
                <w:rStyle w:val="SubtleReference"/>
              </w:rPr>
              <w:t>United States marine corps, DFAS</w:t>
            </w:r>
          </w:p>
          <w:p w14:paraId="24BC169E" w14:textId="77777777" w:rsidR="00356018" w:rsidRPr="00356018" w:rsidRDefault="00356018" w:rsidP="00356018">
            <w:pPr>
              <w:pStyle w:val="ListParagraph"/>
              <w:numPr>
                <w:ilvl w:val="0"/>
                <w:numId w:val="41"/>
              </w:numPr>
              <w:rPr>
                <w:sz w:val="15"/>
                <w:szCs w:val="15"/>
              </w:rPr>
            </w:pPr>
            <w:r w:rsidRPr="00080BAD">
              <w:t>Programmed an online system to connect administrative units in the United States Marine Corps</w:t>
            </w:r>
          </w:p>
          <w:p w14:paraId="5EBC7893" w14:textId="7032D01A" w:rsidR="00356018" w:rsidRPr="00356018" w:rsidRDefault="00356018" w:rsidP="00356018">
            <w:pPr>
              <w:pStyle w:val="ListParagraph"/>
              <w:numPr>
                <w:ilvl w:val="0"/>
                <w:numId w:val="41"/>
              </w:numPr>
              <w:rPr>
                <w:sz w:val="15"/>
                <w:szCs w:val="15"/>
              </w:rPr>
            </w:pPr>
            <w:r w:rsidRPr="00080BAD">
              <w:t>The program uses an oracle 8I database and quires a mainframe environment for some of the information</w:t>
            </w:r>
          </w:p>
          <w:p w14:paraId="7F6A7CAF" w14:textId="35C24FE1" w:rsidR="00356018" w:rsidRPr="00356018" w:rsidRDefault="00356018" w:rsidP="00356018">
            <w:pPr>
              <w:pStyle w:val="ListParagraph"/>
              <w:numPr>
                <w:ilvl w:val="0"/>
                <w:numId w:val="41"/>
              </w:numPr>
              <w:rPr>
                <w:sz w:val="15"/>
                <w:szCs w:val="15"/>
              </w:rPr>
            </w:pPr>
            <w:r w:rsidRPr="00080BAD">
              <w:t>Using PowerBuilder 7.0 and Power</w:t>
            </w:r>
            <w:r w:rsidR="003D4477">
              <w:t>S</w:t>
            </w:r>
            <w:r w:rsidRPr="00080BAD">
              <w:t>ite to program along with a jaguar server system.</w:t>
            </w:r>
          </w:p>
          <w:p w14:paraId="4EFAB85B" w14:textId="10C20785" w:rsidR="00590DB5" w:rsidRPr="00590DB5" w:rsidRDefault="00590DB5" w:rsidP="00590DB5">
            <w:pPr>
              <w:pStyle w:val="ListParagraph"/>
              <w:numPr>
                <w:ilvl w:val="0"/>
                <w:numId w:val="41"/>
              </w:numPr>
              <w:rPr>
                <w:sz w:val="15"/>
                <w:szCs w:val="15"/>
              </w:rPr>
            </w:pPr>
            <w:r w:rsidRPr="00080BAD">
              <w:t>The DMS is a system that maintains documentation that the organization uses along with the ability to pull reports as to the status on a document.  It also allows for administrator login to the site for adding, revision, and deletion on documents.</w:t>
            </w:r>
          </w:p>
          <w:p w14:paraId="333E4B3F" w14:textId="32CBC96A" w:rsidR="00356018" w:rsidRPr="00356018" w:rsidRDefault="00356018" w:rsidP="00356018">
            <w:pPr>
              <w:pStyle w:val="ListParagraph"/>
              <w:numPr>
                <w:ilvl w:val="0"/>
                <w:numId w:val="41"/>
              </w:numPr>
              <w:rPr>
                <w:sz w:val="15"/>
                <w:szCs w:val="15"/>
              </w:rPr>
            </w:pPr>
            <w:r w:rsidRPr="00080BAD">
              <w:t>Coding was done with Dreamweaver MX and PowerSite 7.0</w:t>
            </w:r>
          </w:p>
          <w:p w14:paraId="77D98B85" w14:textId="77777777" w:rsidR="00356018" w:rsidRPr="00356018" w:rsidRDefault="00356018" w:rsidP="00356018">
            <w:pPr>
              <w:pStyle w:val="ListParagraph"/>
              <w:numPr>
                <w:ilvl w:val="0"/>
                <w:numId w:val="41"/>
              </w:numPr>
              <w:rPr>
                <w:sz w:val="15"/>
                <w:szCs w:val="15"/>
              </w:rPr>
            </w:pPr>
            <w:r w:rsidRPr="00080BAD">
              <w:t>All graphics work done with Adobe suit</w:t>
            </w:r>
          </w:p>
          <w:p w14:paraId="6FCA7323" w14:textId="41BFBE82" w:rsidR="00356018" w:rsidRPr="00356018" w:rsidRDefault="00356018" w:rsidP="00356018">
            <w:pPr>
              <w:pStyle w:val="ListParagraph"/>
              <w:numPr>
                <w:ilvl w:val="0"/>
                <w:numId w:val="41"/>
              </w:numPr>
              <w:rPr>
                <w:sz w:val="15"/>
                <w:szCs w:val="15"/>
              </w:rPr>
            </w:pPr>
            <w:r w:rsidRPr="00080BAD">
              <w:t xml:space="preserve">Code used for this project were JavaScript, PowerBuilder, </w:t>
            </w:r>
            <w:r w:rsidR="003D4477" w:rsidRPr="00080BAD">
              <w:t>HTML, CSS</w:t>
            </w:r>
            <w:r w:rsidRPr="00080BAD">
              <w:t>, .ASP, VB, XML, DHTML</w:t>
            </w:r>
          </w:p>
          <w:p w14:paraId="44AFEF70" w14:textId="67C23B9D" w:rsidR="00356018" w:rsidRPr="00356018" w:rsidRDefault="00356018" w:rsidP="00356018">
            <w:pPr>
              <w:pStyle w:val="ListParagraph"/>
              <w:numPr>
                <w:ilvl w:val="0"/>
                <w:numId w:val="41"/>
              </w:numPr>
              <w:rPr>
                <w:sz w:val="15"/>
                <w:szCs w:val="15"/>
              </w:rPr>
            </w:pPr>
            <w:r w:rsidRPr="00EB571A">
              <w:t xml:space="preserve">Designed, programmed, tested, implemented, and maintained Document Management System (DMS) a </w:t>
            </w:r>
            <w:r w:rsidR="003D4477" w:rsidRPr="00EB571A">
              <w:t>web-based</w:t>
            </w:r>
            <w:r w:rsidRPr="00EB571A">
              <w:t xml:space="preserve"> program</w:t>
            </w:r>
          </w:p>
          <w:p w14:paraId="2C8180EB" w14:textId="77777777" w:rsidR="00356018" w:rsidRPr="00356018" w:rsidRDefault="00356018" w:rsidP="00356018">
            <w:pPr>
              <w:pStyle w:val="ListParagraph"/>
              <w:numPr>
                <w:ilvl w:val="0"/>
                <w:numId w:val="41"/>
              </w:numPr>
              <w:rPr>
                <w:sz w:val="15"/>
                <w:szCs w:val="15"/>
              </w:rPr>
            </w:pPr>
            <w:r w:rsidRPr="00080BAD">
              <w:t xml:space="preserve">Created using Dreamweaver, Microsoft Access 2002, Microsoft Word 2002, and TextPad </w:t>
            </w:r>
          </w:p>
          <w:p w14:paraId="7F3B7A0E" w14:textId="77777777" w:rsidR="00356018" w:rsidRPr="00356018" w:rsidRDefault="00356018" w:rsidP="00356018">
            <w:pPr>
              <w:pStyle w:val="ListParagraph"/>
              <w:numPr>
                <w:ilvl w:val="0"/>
                <w:numId w:val="41"/>
              </w:numPr>
              <w:rPr>
                <w:sz w:val="15"/>
                <w:szCs w:val="15"/>
              </w:rPr>
            </w:pPr>
            <w:r w:rsidRPr="00080BAD">
              <w:t>Primary language used VBA, .ASP, JavaScript, HTML, CSS, DHTML, XML and Java</w:t>
            </w:r>
          </w:p>
          <w:p w14:paraId="27C65E41" w14:textId="43497E84" w:rsidR="00356018" w:rsidRPr="00356018" w:rsidRDefault="00356018" w:rsidP="00356018">
            <w:pPr>
              <w:pStyle w:val="ListParagraph"/>
              <w:numPr>
                <w:ilvl w:val="0"/>
                <w:numId w:val="41"/>
              </w:numPr>
              <w:rPr>
                <w:sz w:val="15"/>
                <w:szCs w:val="15"/>
              </w:rPr>
            </w:pPr>
            <w:r w:rsidRPr="00080BAD">
              <w:lastRenderedPageBreak/>
              <w:t xml:space="preserve">Installed and configured IIS5.0, NT 4.0 server (upgraded to 2000 server), used LoadRunner to run load test on the web server </w:t>
            </w:r>
          </w:p>
          <w:p w14:paraId="56821CA5" w14:textId="3E3F7D70" w:rsidR="00A002C6" w:rsidRDefault="00A002C6" w:rsidP="00590DB5">
            <w:pPr>
              <w:pStyle w:val="ListParagraph"/>
            </w:pPr>
          </w:p>
        </w:tc>
      </w:tr>
      <w:tr w:rsidR="0084153A" w:rsidRPr="00CF1A49" w14:paraId="0624CB24" w14:textId="77777777" w:rsidTr="00F61DF9">
        <w:tc>
          <w:tcPr>
            <w:tcW w:w="9355" w:type="dxa"/>
            <w:tcMar>
              <w:top w:w="216" w:type="dxa"/>
            </w:tcMar>
          </w:tcPr>
          <w:p w14:paraId="6EC13BEC" w14:textId="77777777" w:rsidR="0084153A" w:rsidRDefault="0084153A" w:rsidP="00D81724">
            <w:pPr>
              <w:pStyle w:val="Heading3"/>
              <w:outlineLvl w:val="2"/>
            </w:pPr>
          </w:p>
        </w:tc>
      </w:tr>
    </w:tbl>
    <w:sdt>
      <w:sdtPr>
        <w:alias w:val="Education:"/>
        <w:tag w:val="Education:"/>
        <w:id w:val="-1908763273"/>
        <w:placeholder>
          <w:docPart w:val="A70A6BE16D0C44A8AAABA0408CFE43AA"/>
        </w:placeholder>
        <w:temporary/>
        <w:showingPlcHdr/>
        <w15:appearance w15:val="hidden"/>
      </w:sdtPr>
      <w:sdtEndPr/>
      <w:sdtContent>
        <w:p w14:paraId="4C91E80A"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0C1880CF" w14:textId="77777777" w:rsidTr="00D66A52">
        <w:tc>
          <w:tcPr>
            <w:tcW w:w="9355" w:type="dxa"/>
          </w:tcPr>
          <w:p w14:paraId="147F97CF" w14:textId="77777777" w:rsidR="001D0BF1" w:rsidRPr="00CF1A49" w:rsidRDefault="00A002C6" w:rsidP="001D0BF1">
            <w:pPr>
              <w:pStyle w:val="Heading3"/>
              <w:contextualSpacing w:val="0"/>
              <w:outlineLvl w:val="2"/>
            </w:pPr>
            <w:r>
              <w:t>August</w:t>
            </w:r>
            <w:r w:rsidR="001D0BF1" w:rsidRPr="00CF1A49">
              <w:t xml:space="preserve"> </w:t>
            </w:r>
            <w:r>
              <w:t>1999</w:t>
            </w:r>
          </w:p>
          <w:p w14:paraId="7DEFA14F" w14:textId="77777777" w:rsidR="001D0BF1" w:rsidRPr="00CF1A49" w:rsidRDefault="00A002C6" w:rsidP="001D0BF1">
            <w:pPr>
              <w:pStyle w:val="Heading2"/>
              <w:contextualSpacing w:val="0"/>
              <w:outlineLvl w:val="1"/>
            </w:pPr>
            <w:r>
              <w:t>computer specialist</w:t>
            </w:r>
            <w:r w:rsidR="001D0BF1" w:rsidRPr="00CF1A49">
              <w:t xml:space="preserve">, </w:t>
            </w:r>
            <w:r>
              <w:rPr>
                <w:rStyle w:val="SubtleReference"/>
              </w:rPr>
              <w:t>usmc scool of technology</w:t>
            </w:r>
          </w:p>
          <w:p w14:paraId="6D0C4DFB" w14:textId="77777777" w:rsidR="007538DC" w:rsidRPr="00CF1A49" w:rsidRDefault="00A002C6" w:rsidP="007538DC">
            <w:pPr>
              <w:contextualSpacing w:val="0"/>
            </w:pPr>
            <w:r>
              <w:t>This is the equivalent of the college classes for object-oriented computer programming given by USMC in 29 Palms, CA</w:t>
            </w:r>
          </w:p>
        </w:tc>
      </w:tr>
      <w:tr w:rsidR="00F61DF9" w:rsidRPr="00CF1A49" w14:paraId="0FD276F8" w14:textId="77777777" w:rsidTr="00F61DF9">
        <w:tc>
          <w:tcPr>
            <w:tcW w:w="9355" w:type="dxa"/>
            <w:tcMar>
              <w:top w:w="216" w:type="dxa"/>
            </w:tcMar>
          </w:tcPr>
          <w:p w14:paraId="23124AF6" w14:textId="77777777" w:rsidR="00F61DF9" w:rsidRDefault="00F61DF9" w:rsidP="00F61DF9"/>
        </w:tc>
      </w:tr>
    </w:tbl>
    <w:sdt>
      <w:sdtPr>
        <w:alias w:val="Skills:"/>
        <w:tag w:val="Skills:"/>
        <w:id w:val="-1392877668"/>
        <w:placeholder>
          <w:docPart w:val="3071096928094649A4E935BB2B8769D4"/>
        </w:placeholder>
        <w:temporary/>
        <w:showingPlcHdr/>
        <w15:appearance w15:val="hidden"/>
      </w:sdtPr>
      <w:sdtEndPr/>
      <w:sdtContent>
        <w:p w14:paraId="182AB308"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3C0267E5" w14:textId="77777777" w:rsidTr="00FB5E5D">
        <w:tc>
          <w:tcPr>
            <w:tcW w:w="4680" w:type="dxa"/>
          </w:tcPr>
          <w:p w14:paraId="3922F074" w14:textId="26BE4236" w:rsidR="001E3120" w:rsidRPr="00F738E8" w:rsidRDefault="00FB5E5D" w:rsidP="00F738E8">
            <w:pPr>
              <w:pStyle w:val="ListBullet"/>
            </w:pPr>
            <w:r w:rsidRPr="00F738E8">
              <w:t xml:space="preserve">Programming experience and languages: </w:t>
            </w:r>
            <w:r w:rsidR="00F738E8">
              <w:br/>
            </w:r>
            <w:r w:rsidRPr="00F738E8">
              <w:t xml:space="preserve">MVC, XML, ASP.NET, HTML, XSL, XHTML, JavaScript, C#.NET, VB.NET, Visual Basic, C#,.NET core 3.+,  Web API 1.0/2.0, WCF, JSON, REST, DOM, WAP, CSS, </w:t>
            </w:r>
            <w:r w:rsidR="00F738E8">
              <w:t xml:space="preserve">LESS, </w:t>
            </w:r>
            <w:r w:rsidRPr="00F738E8">
              <w:t>AngularJs, Angular 8, Breeze</w:t>
            </w:r>
          </w:p>
          <w:p w14:paraId="0C6F74F9" w14:textId="25C994A3" w:rsidR="001F4E6D" w:rsidRPr="006E1507" w:rsidRDefault="00D427D5" w:rsidP="006E1507">
            <w:pPr>
              <w:pStyle w:val="ListBullet"/>
              <w:contextualSpacing w:val="0"/>
            </w:pPr>
            <w:r>
              <w:t xml:space="preserve">Implement Agile Methodologies </w:t>
            </w:r>
          </w:p>
        </w:tc>
        <w:tc>
          <w:tcPr>
            <w:tcW w:w="4680" w:type="dxa"/>
            <w:tcMar>
              <w:left w:w="360" w:type="dxa"/>
            </w:tcMar>
          </w:tcPr>
          <w:p w14:paraId="2AE73E57" w14:textId="794F722B" w:rsidR="003A0632" w:rsidRPr="006E1507" w:rsidRDefault="00BD188A" w:rsidP="006E1507">
            <w:pPr>
              <w:pStyle w:val="ListBullet"/>
              <w:contextualSpacing w:val="0"/>
            </w:pPr>
            <w:r>
              <w:t>Azure and AWS cloud integrations</w:t>
            </w:r>
          </w:p>
          <w:p w14:paraId="044F46D5" w14:textId="6CE97AC5" w:rsidR="001E3120" w:rsidRPr="006E1507" w:rsidRDefault="00BD188A" w:rsidP="006E1507">
            <w:pPr>
              <w:pStyle w:val="ListBullet"/>
              <w:contextualSpacing w:val="0"/>
            </w:pPr>
            <w:r>
              <w:t>Network configuration and load testing</w:t>
            </w:r>
          </w:p>
          <w:p w14:paraId="28F95EC5" w14:textId="2B9AC790" w:rsidR="001E3120" w:rsidRDefault="000B2FFF" w:rsidP="006E1507">
            <w:pPr>
              <w:pStyle w:val="ListBullet"/>
              <w:contextualSpacing w:val="0"/>
            </w:pPr>
            <w:r>
              <w:t>Software and Network road mapping</w:t>
            </w:r>
          </w:p>
          <w:p w14:paraId="705D07D5" w14:textId="4153B4BD" w:rsidR="000B2FFF" w:rsidRPr="006E1507" w:rsidRDefault="00223D5D" w:rsidP="006E1507">
            <w:pPr>
              <w:pStyle w:val="ListBullet"/>
              <w:contextualSpacing w:val="0"/>
            </w:pPr>
            <w:r>
              <w:t>CDCI implementations through either Jira, Jenkins, or other deployment automation tools</w:t>
            </w:r>
          </w:p>
        </w:tc>
      </w:tr>
    </w:tbl>
    <w:p w14:paraId="3994762A" w14:textId="3ACDDD9C" w:rsidR="00B51D1B" w:rsidRPr="006E1507" w:rsidRDefault="00B51D1B" w:rsidP="00BD188A">
      <w:pPr>
        <w:ind w:left="1560" w:hanging="1440"/>
      </w:pPr>
    </w:p>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22129" w14:textId="77777777" w:rsidR="00961FA3" w:rsidRDefault="00961FA3" w:rsidP="0068194B">
      <w:r>
        <w:separator/>
      </w:r>
    </w:p>
    <w:p w14:paraId="65DEE720" w14:textId="77777777" w:rsidR="00961FA3" w:rsidRDefault="00961FA3"/>
    <w:p w14:paraId="3355B089" w14:textId="77777777" w:rsidR="00961FA3" w:rsidRDefault="00961FA3"/>
  </w:endnote>
  <w:endnote w:type="continuationSeparator" w:id="0">
    <w:p w14:paraId="492CDE83" w14:textId="77777777" w:rsidR="00961FA3" w:rsidRDefault="00961FA3" w:rsidP="0068194B">
      <w:r>
        <w:continuationSeparator/>
      </w:r>
    </w:p>
    <w:p w14:paraId="59611CC8" w14:textId="77777777" w:rsidR="00961FA3" w:rsidRDefault="00961FA3"/>
    <w:p w14:paraId="7D9A12A6" w14:textId="77777777" w:rsidR="00961FA3" w:rsidRDefault="00961F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606279"/>
      <w:docPartObj>
        <w:docPartGallery w:val="Page Numbers (Bottom of Page)"/>
        <w:docPartUnique/>
      </w:docPartObj>
    </w:sdtPr>
    <w:sdtEndPr>
      <w:rPr>
        <w:noProof/>
      </w:rPr>
    </w:sdtEndPr>
    <w:sdtContent>
      <w:p w14:paraId="2B64D8ED"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2D2B80" w14:textId="77777777" w:rsidR="00961FA3" w:rsidRDefault="00961FA3" w:rsidP="0068194B">
      <w:r>
        <w:separator/>
      </w:r>
    </w:p>
    <w:p w14:paraId="57EAA7B6" w14:textId="77777777" w:rsidR="00961FA3" w:rsidRDefault="00961FA3"/>
    <w:p w14:paraId="6030E5A1" w14:textId="77777777" w:rsidR="00961FA3" w:rsidRDefault="00961FA3"/>
  </w:footnote>
  <w:footnote w:type="continuationSeparator" w:id="0">
    <w:p w14:paraId="71B1094F" w14:textId="77777777" w:rsidR="00961FA3" w:rsidRDefault="00961FA3" w:rsidP="0068194B">
      <w:r>
        <w:continuationSeparator/>
      </w:r>
    </w:p>
    <w:p w14:paraId="2FBF2292" w14:textId="77777777" w:rsidR="00961FA3" w:rsidRDefault="00961FA3"/>
    <w:p w14:paraId="529E1314" w14:textId="77777777" w:rsidR="00961FA3" w:rsidRDefault="00961F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1C44C"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69CB481" wp14:editId="64C5812B">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A8FBBD8"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02676135"/>
    <w:multiLevelType w:val="hybridMultilevel"/>
    <w:tmpl w:val="150269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067F633C"/>
    <w:multiLevelType w:val="multilevel"/>
    <w:tmpl w:val="9FF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251DE9"/>
    <w:multiLevelType w:val="hybridMultilevel"/>
    <w:tmpl w:val="5FAE05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08F2547A"/>
    <w:multiLevelType w:val="hybridMultilevel"/>
    <w:tmpl w:val="3F96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4D4247"/>
    <w:multiLevelType w:val="hybridMultilevel"/>
    <w:tmpl w:val="D3CA9B1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0BC40877"/>
    <w:multiLevelType w:val="hybridMultilevel"/>
    <w:tmpl w:val="0480221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0DFD4FC4"/>
    <w:multiLevelType w:val="hybridMultilevel"/>
    <w:tmpl w:val="D2046CB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13474F39"/>
    <w:multiLevelType w:val="hybridMultilevel"/>
    <w:tmpl w:val="1EC6D1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9" w15:restartNumberingAfterBreak="0">
    <w:nsid w:val="1A78307E"/>
    <w:multiLevelType w:val="multilevel"/>
    <w:tmpl w:val="37C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033121"/>
    <w:multiLevelType w:val="hybridMultilevel"/>
    <w:tmpl w:val="EF0E6E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1" w15:restartNumberingAfterBreak="0">
    <w:nsid w:val="1F326923"/>
    <w:multiLevelType w:val="multilevel"/>
    <w:tmpl w:val="5BDC8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520A0A"/>
    <w:multiLevelType w:val="hybridMultilevel"/>
    <w:tmpl w:val="463E1C5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24976BC5"/>
    <w:multiLevelType w:val="hybridMultilevel"/>
    <w:tmpl w:val="ADC27B7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2DA66380"/>
    <w:multiLevelType w:val="hybridMultilevel"/>
    <w:tmpl w:val="EC14562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1F82508"/>
    <w:multiLevelType w:val="multilevel"/>
    <w:tmpl w:val="CE36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046DD0"/>
    <w:multiLevelType w:val="hybridMultilevel"/>
    <w:tmpl w:val="2C2296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6D70208"/>
    <w:multiLevelType w:val="hybridMultilevel"/>
    <w:tmpl w:val="42EA6102"/>
    <w:lvl w:ilvl="0" w:tplc="04090001">
      <w:start w:val="1"/>
      <w:numFmt w:val="bullet"/>
      <w:lvlText w:val=""/>
      <w:lvlJc w:val="left"/>
      <w:pPr>
        <w:ind w:left="765" w:hanging="360"/>
      </w:pPr>
      <w:rPr>
        <w:rFonts w:ascii="Symbol" w:hAnsi="Symbol" w:cs="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cs="Wingdings" w:hint="default"/>
      </w:rPr>
    </w:lvl>
    <w:lvl w:ilvl="3" w:tplc="04090001" w:tentative="1">
      <w:start w:val="1"/>
      <w:numFmt w:val="bullet"/>
      <w:lvlText w:val=""/>
      <w:lvlJc w:val="left"/>
      <w:pPr>
        <w:ind w:left="2925" w:hanging="360"/>
      </w:pPr>
      <w:rPr>
        <w:rFonts w:ascii="Symbol" w:hAnsi="Symbol" w:cs="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cs="Wingdings" w:hint="default"/>
      </w:rPr>
    </w:lvl>
    <w:lvl w:ilvl="6" w:tplc="04090001" w:tentative="1">
      <w:start w:val="1"/>
      <w:numFmt w:val="bullet"/>
      <w:lvlText w:val=""/>
      <w:lvlJc w:val="left"/>
      <w:pPr>
        <w:ind w:left="5085" w:hanging="360"/>
      </w:pPr>
      <w:rPr>
        <w:rFonts w:ascii="Symbol" w:hAnsi="Symbol" w:cs="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cs="Wingdings" w:hint="default"/>
      </w:rPr>
    </w:lvl>
  </w:abstractNum>
  <w:abstractNum w:abstractNumId="29" w15:restartNumberingAfterBreak="0">
    <w:nsid w:val="40053A86"/>
    <w:multiLevelType w:val="multilevel"/>
    <w:tmpl w:val="BE2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483A76"/>
    <w:multiLevelType w:val="hybridMultilevel"/>
    <w:tmpl w:val="FE0806B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4188359F"/>
    <w:multiLevelType w:val="multilevel"/>
    <w:tmpl w:val="864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22433BA"/>
    <w:multiLevelType w:val="hybridMultilevel"/>
    <w:tmpl w:val="112284F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43392F18"/>
    <w:multiLevelType w:val="hybridMultilevel"/>
    <w:tmpl w:val="D8F4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8E1C1C"/>
    <w:multiLevelType w:val="hybridMultilevel"/>
    <w:tmpl w:val="746840C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0CF5575"/>
    <w:multiLevelType w:val="hybridMultilevel"/>
    <w:tmpl w:val="43FE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750826"/>
    <w:multiLevelType w:val="hybridMultilevel"/>
    <w:tmpl w:val="3208BEB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6A616729"/>
    <w:multiLevelType w:val="hybridMultilevel"/>
    <w:tmpl w:val="B8D0A2F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9" w15:restartNumberingAfterBreak="0">
    <w:nsid w:val="77BA6445"/>
    <w:multiLevelType w:val="hybridMultilevel"/>
    <w:tmpl w:val="E9EC9C2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0" w15:restartNumberingAfterBreak="0">
    <w:nsid w:val="7AD05FE8"/>
    <w:multiLevelType w:val="hybridMultilevel"/>
    <w:tmpl w:val="1F0A4A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8"/>
  </w:num>
  <w:num w:numId="6">
    <w:abstractNumId w:val="3"/>
  </w:num>
  <w:num w:numId="7">
    <w:abstractNumId w:val="25"/>
  </w:num>
  <w:num w:numId="8">
    <w:abstractNumId w:val="2"/>
  </w:num>
  <w:num w:numId="9">
    <w:abstractNumId w:val="35"/>
  </w:num>
  <w:num w:numId="10">
    <w:abstractNumId w:val="5"/>
  </w:num>
  <w:num w:numId="11">
    <w:abstractNumId w:val="4"/>
  </w:num>
  <w:num w:numId="12">
    <w:abstractNumId w:val="1"/>
  </w:num>
  <w:num w:numId="13">
    <w:abstractNumId w:val="0"/>
  </w:num>
  <w:num w:numId="14">
    <w:abstractNumId w:val="30"/>
  </w:num>
  <w:num w:numId="15">
    <w:abstractNumId w:val="28"/>
  </w:num>
  <w:num w:numId="16">
    <w:abstractNumId w:val="27"/>
  </w:num>
  <w:num w:numId="17">
    <w:abstractNumId w:val="12"/>
  </w:num>
  <w:num w:numId="18">
    <w:abstractNumId w:val="16"/>
  </w:num>
  <w:num w:numId="19">
    <w:abstractNumId w:val="37"/>
  </w:num>
  <w:num w:numId="20">
    <w:abstractNumId w:val="10"/>
  </w:num>
  <w:num w:numId="21">
    <w:abstractNumId w:val="39"/>
  </w:num>
  <w:num w:numId="22">
    <w:abstractNumId w:val="40"/>
  </w:num>
  <w:num w:numId="23">
    <w:abstractNumId w:val="24"/>
  </w:num>
  <w:num w:numId="24">
    <w:abstractNumId w:val="20"/>
  </w:num>
  <w:num w:numId="25">
    <w:abstractNumId w:val="32"/>
  </w:num>
  <w:num w:numId="26">
    <w:abstractNumId w:val="36"/>
  </w:num>
  <w:num w:numId="27">
    <w:abstractNumId w:val="23"/>
  </w:num>
  <w:num w:numId="28">
    <w:abstractNumId w:val="13"/>
  </w:num>
  <w:num w:numId="29">
    <w:abstractNumId w:val="34"/>
  </w:num>
  <w:num w:numId="30">
    <w:abstractNumId w:val="33"/>
  </w:num>
  <w:num w:numId="31">
    <w:abstractNumId w:val="17"/>
  </w:num>
  <w:num w:numId="32">
    <w:abstractNumId w:val="11"/>
  </w:num>
  <w:num w:numId="33">
    <w:abstractNumId w:val="22"/>
  </w:num>
  <w:num w:numId="34">
    <w:abstractNumId w:val="19"/>
  </w:num>
  <w:num w:numId="35">
    <w:abstractNumId w:val="38"/>
  </w:num>
  <w:num w:numId="36">
    <w:abstractNumId w:val="29"/>
  </w:num>
  <w:num w:numId="37">
    <w:abstractNumId w:val="15"/>
  </w:num>
  <w:num w:numId="38">
    <w:abstractNumId w:val="21"/>
  </w:num>
  <w:num w:numId="39">
    <w:abstractNumId w:val="31"/>
  </w:num>
  <w:num w:numId="40">
    <w:abstractNumId w:val="26"/>
  </w:num>
  <w:num w:numId="41">
    <w:abstractNumId w:val="14"/>
  </w:num>
  <w:num w:numId="42">
    <w:abstractNumId w:val="3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DD"/>
    <w:rsid w:val="000001EF"/>
    <w:rsid w:val="00007322"/>
    <w:rsid w:val="00007728"/>
    <w:rsid w:val="00024584"/>
    <w:rsid w:val="00024730"/>
    <w:rsid w:val="0004095C"/>
    <w:rsid w:val="00055E95"/>
    <w:rsid w:val="00064BDD"/>
    <w:rsid w:val="0007021F"/>
    <w:rsid w:val="000B2BA5"/>
    <w:rsid w:val="000B2FFF"/>
    <w:rsid w:val="000E7934"/>
    <w:rsid w:val="000F2F8C"/>
    <w:rsid w:val="0010006E"/>
    <w:rsid w:val="001045A8"/>
    <w:rsid w:val="00106B45"/>
    <w:rsid w:val="00114A91"/>
    <w:rsid w:val="001427E1"/>
    <w:rsid w:val="00163668"/>
    <w:rsid w:val="00171566"/>
    <w:rsid w:val="00174676"/>
    <w:rsid w:val="001755A8"/>
    <w:rsid w:val="00184014"/>
    <w:rsid w:val="00192008"/>
    <w:rsid w:val="001C0E68"/>
    <w:rsid w:val="001C4B6F"/>
    <w:rsid w:val="001D0BF1"/>
    <w:rsid w:val="001D2466"/>
    <w:rsid w:val="001E3120"/>
    <w:rsid w:val="001E7E0C"/>
    <w:rsid w:val="001F0BB0"/>
    <w:rsid w:val="001F4E6D"/>
    <w:rsid w:val="001F6140"/>
    <w:rsid w:val="00203573"/>
    <w:rsid w:val="0020597D"/>
    <w:rsid w:val="00213B4C"/>
    <w:rsid w:val="00223D5D"/>
    <w:rsid w:val="002253B0"/>
    <w:rsid w:val="00236D54"/>
    <w:rsid w:val="0023754A"/>
    <w:rsid w:val="00241D8C"/>
    <w:rsid w:val="00241FDB"/>
    <w:rsid w:val="0024720C"/>
    <w:rsid w:val="002557B9"/>
    <w:rsid w:val="002617AE"/>
    <w:rsid w:val="002638D0"/>
    <w:rsid w:val="002647D3"/>
    <w:rsid w:val="00275EAE"/>
    <w:rsid w:val="00277D3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439B1"/>
    <w:rsid w:val="003544E1"/>
    <w:rsid w:val="00356018"/>
    <w:rsid w:val="00366398"/>
    <w:rsid w:val="003A0632"/>
    <w:rsid w:val="003A30E5"/>
    <w:rsid w:val="003A6ADF"/>
    <w:rsid w:val="003B5928"/>
    <w:rsid w:val="003D380F"/>
    <w:rsid w:val="003D4477"/>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B6C63"/>
    <w:rsid w:val="004C2D5D"/>
    <w:rsid w:val="004C33E1"/>
    <w:rsid w:val="004E01EB"/>
    <w:rsid w:val="004E2794"/>
    <w:rsid w:val="00510392"/>
    <w:rsid w:val="00513E2A"/>
    <w:rsid w:val="00566A35"/>
    <w:rsid w:val="0056701E"/>
    <w:rsid w:val="005740D7"/>
    <w:rsid w:val="00590DB5"/>
    <w:rsid w:val="005A0F26"/>
    <w:rsid w:val="005A1B10"/>
    <w:rsid w:val="005A6850"/>
    <w:rsid w:val="005B1B1B"/>
    <w:rsid w:val="005C5932"/>
    <w:rsid w:val="005D3CA7"/>
    <w:rsid w:val="005D4CC1"/>
    <w:rsid w:val="005F261A"/>
    <w:rsid w:val="005F4B91"/>
    <w:rsid w:val="005F55D2"/>
    <w:rsid w:val="0062312F"/>
    <w:rsid w:val="00625F2C"/>
    <w:rsid w:val="0066073C"/>
    <w:rsid w:val="00661046"/>
    <w:rsid w:val="006618E9"/>
    <w:rsid w:val="0068194B"/>
    <w:rsid w:val="00692703"/>
    <w:rsid w:val="00696E3B"/>
    <w:rsid w:val="006A1962"/>
    <w:rsid w:val="006B5D48"/>
    <w:rsid w:val="006B7D7B"/>
    <w:rsid w:val="006C1A5E"/>
    <w:rsid w:val="006C7EDD"/>
    <w:rsid w:val="006E1507"/>
    <w:rsid w:val="00712D8B"/>
    <w:rsid w:val="007273B7"/>
    <w:rsid w:val="00733E0A"/>
    <w:rsid w:val="0074403D"/>
    <w:rsid w:val="00746D44"/>
    <w:rsid w:val="007538DC"/>
    <w:rsid w:val="00757803"/>
    <w:rsid w:val="0079206B"/>
    <w:rsid w:val="00796076"/>
    <w:rsid w:val="007C0566"/>
    <w:rsid w:val="007C14BE"/>
    <w:rsid w:val="007C606B"/>
    <w:rsid w:val="007E6A61"/>
    <w:rsid w:val="00801140"/>
    <w:rsid w:val="00803404"/>
    <w:rsid w:val="00834955"/>
    <w:rsid w:val="0084153A"/>
    <w:rsid w:val="00855B59"/>
    <w:rsid w:val="00860461"/>
    <w:rsid w:val="0086487C"/>
    <w:rsid w:val="00870B20"/>
    <w:rsid w:val="008829F8"/>
    <w:rsid w:val="00885897"/>
    <w:rsid w:val="008969D9"/>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1FA3"/>
    <w:rsid w:val="009650EA"/>
    <w:rsid w:val="0097790C"/>
    <w:rsid w:val="0098506E"/>
    <w:rsid w:val="009A44CE"/>
    <w:rsid w:val="009C4DFC"/>
    <w:rsid w:val="009D44F8"/>
    <w:rsid w:val="009E3160"/>
    <w:rsid w:val="009F220C"/>
    <w:rsid w:val="009F3B05"/>
    <w:rsid w:val="009F4931"/>
    <w:rsid w:val="00A002C6"/>
    <w:rsid w:val="00A14534"/>
    <w:rsid w:val="00A16DAA"/>
    <w:rsid w:val="00A24162"/>
    <w:rsid w:val="00A25023"/>
    <w:rsid w:val="00A270EA"/>
    <w:rsid w:val="00A34BA2"/>
    <w:rsid w:val="00A3615C"/>
    <w:rsid w:val="00A36F27"/>
    <w:rsid w:val="00A42E32"/>
    <w:rsid w:val="00A46E63"/>
    <w:rsid w:val="00A51DC5"/>
    <w:rsid w:val="00A53DE1"/>
    <w:rsid w:val="00A615E1"/>
    <w:rsid w:val="00A755E8"/>
    <w:rsid w:val="00A93A5D"/>
    <w:rsid w:val="00AB32F8"/>
    <w:rsid w:val="00AB610B"/>
    <w:rsid w:val="00AC239A"/>
    <w:rsid w:val="00AD360E"/>
    <w:rsid w:val="00AD40FB"/>
    <w:rsid w:val="00AD782D"/>
    <w:rsid w:val="00AE7650"/>
    <w:rsid w:val="00AF33CF"/>
    <w:rsid w:val="00B10EBE"/>
    <w:rsid w:val="00B13BEA"/>
    <w:rsid w:val="00B236F1"/>
    <w:rsid w:val="00B50F99"/>
    <w:rsid w:val="00B51D1B"/>
    <w:rsid w:val="00B540F4"/>
    <w:rsid w:val="00B60FD0"/>
    <w:rsid w:val="00B622DF"/>
    <w:rsid w:val="00B6332A"/>
    <w:rsid w:val="00B81760"/>
    <w:rsid w:val="00B8494C"/>
    <w:rsid w:val="00BA1546"/>
    <w:rsid w:val="00BB4E51"/>
    <w:rsid w:val="00BD188A"/>
    <w:rsid w:val="00BD431F"/>
    <w:rsid w:val="00BE2540"/>
    <w:rsid w:val="00BE423E"/>
    <w:rsid w:val="00BF61AC"/>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427D5"/>
    <w:rsid w:val="00D54703"/>
    <w:rsid w:val="00D66A52"/>
    <w:rsid w:val="00D66EFA"/>
    <w:rsid w:val="00D72A2D"/>
    <w:rsid w:val="00D81724"/>
    <w:rsid w:val="00D84886"/>
    <w:rsid w:val="00D9521A"/>
    <w:rsid w:val="00DA3914"/>
    <w:rsid w:val="00DA59AA"/>
    <w:rsid w:val="00DB6602"/>
    <w:rsid w:val="00DB6915"/>
    <w:rsid w:val="00DB7E1E"/>
    <w:rsid w:val="00DC1B78"/>
    <w:rsid w:val="00DC2A2F"/>
    <w:rsid w:val="00DC600B"/>
    <w:rsid w:val="00DE0FAA"/>
    <w:rsid w:val="00DE136D"/>
    <w:rsid w:val="00DE6534"/>
    <w:rsid w:val="00DF4D6C"/>
    <w:rsid w:val="00E01923"/>
    <w:rsid w:val="00E11B02"/>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D1CF7"/>
    <w:rsid w:val="00EE2CA8"/>
    <w:rsid w:val="00EF17E8"/>
    <w:rsid w:val="00EF51D9"/>
    <w:rsid w:val="00F130DD"/>
    <w:rsid w:val="00F24884"/>
    <w:rsid w:val="00F476C4"/>
    <w:rsid w:val="00F61DF9"/>
    <w:rsid w:val="00F738E8"/>
    <w:rsid w:val="00F81960"/>
    <w:rsid w:val="00F8769D"/>
    <w:rsid w:val="00F9350C"/>
    <w:rsid w:val="00F94EB5"/>
    <w:rsid w:val="00F9624D"/>
    <w:rsid w:val="00FB31C1"/>
    <w:rsid w:val="00FB58F2"/>
    <w:rsid w:val="00FB5E5D"/>
    <w:rsid w:val="00FC6AEA"/>
    <w:rsid w:val="00FD203B"/>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2D5C9"/>
  <w15:chartTrackingRefBased/>
  <w15:docId w15:val="{68C60BEB-923A-41D3-B5B8-D50EA7B7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243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zabe\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A188BC376474DECA75BF07AB5339414"/>
        <w:category>
          <w:name w:val="General"/>
          <w:gallery w:val="placeholder"/>
        </w:category>
        <w:types>
          <w:type w:val="bbPlcHdr"/>
        </w:types>
        <w:behaviors>
          <w:behavior w:val="content"/>
        </w:behaviors>
        <w:guid w:val="{51C3DD82-801F-4582-BD4B-C8731ADF4B72}"/>
      </w:docPartPr>
      <w:docPartBody>
        <w:p w:rsidR="009D3CB7" w:rsidRDefault="000E3498">
          <w:pPr>
            <w:pStyle w:val="FA188BC376474DECA75BF07AB5339414"/>
          </w:pPr>
          <w:r w:rsidRPr="00CF1A49">
            <w:t>·</w:t>
          </w:r>
        </w:p>
      </w:docPartBody>
    </w:docPart>
    <w:docPart>
      <w:docPartPr>
        <w:name w:val="131E13264B594634AC82B7718C794FD8"/>
        <w:category>
          <w:name w:val="General"/>
          <w:gallery w:val="placeholder"/>
        </w:category>
        <w:types>
          <w:type w:val="bbPlcHdr"/>
        </w:types>
        <w:behaviors>
          <w:behavior w:val="content"/>
        </w:behaviors>
        <w:guid w:val="{83045335-D0EC-47FA-81B0-5B06FB23A957}"/>
      </w:docPartPr>
      <w:docPartBody>
        <w:p w:rsidR="009D3CB7" w:rsidRDefault="000E3498">
          <w:pPr>
            <w:pStyle w:val="131E13264B594634AC82B7718C794FD8"/>
          </w:pPr>
          <w:r w:rsidRPr="00CF1A49">
            <w:t>Experience</w:t>
          </w:r>
        </w:p>
      </w:docPartBody>
    </w:docPart>
    <w:docPart>
      <w:docPartPr>
        <w:name w:val="A70A6BE16D0C44A8AAABA0408CFE43AA"/>
        <w:category>
          <w:name w:val="General"/>
          <w:gallery w:val="placeholder"/>
        </w:category>
        <w:types>
          <w:type w:val="bbPlcHdr"/>
        </w:types>
        <w:behaviors>
          <w:behavior w:val="content"/>
        </w:behaviors>
        <w:guid w:val="{F5AA5975-045B-4022-9349-C38893354F41}"/>
      </w:docPartPr>
      <w:docPartBody>
        <w:p w:rsidR="009D3CB7" w:rsidRDefault="000E3498">
          <w:pPr>
            <w:pStyle w:val="A70A6BE16D0C44A8AAABA0408CFE43AA"/>
          </w:pPr>
          <w:r w:rsidRPr="00CF1A49">
            <w:t>Education</w:t>
          </w:r>
        </w:p>
      </w:docPartBody>
    </w:docPart>
    <w:docPart>
      <w:docPartPr>
        <w:name w:val="3071096928094649A4E935BB2B8769D4"/>
        <w:category>
          <w:name w:val="General"/>
          <w:gallery w:val="placeholder"/>
        </w:category>
        <w:types>
          <w:type w:val="bbPlcHdr"/>
        </w:types>
        <w:behaviors>
          <w:behavior w:val="content"/>
        </w:behaviors>
        <w:guid w:val="{82649C9F-4E80-4728-9DDF-2357C4A38778}"/>
      </w:docPartPr>
      <w:docPartBody>
        <w:p w:rsidR="009D3CB7" w:rsidRDefault="000E3498">
          <w:pPr>
            <w:pStyle w:val="3071096928094649A4E935BB2B8769D4"/>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86"/>
    <w:rsid w:val="000E3498"/>
    <w:rsid w:val="009B0686"/>
    <w:rsid w:val="009B71FE"/>
    <w:rsid w:val="009D3CB7"/>
    <w:rsid w:val="00CA6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9810FF5E05487C9D745B0C3AF7EAD2">
    <w:name w:val="0C9810FF5E05487C9D745B0C3AF7EAD2"/>
  </w:style>
  <w:style w:type="character" w:styleId="IntenseEmphasis">
    <w:name w:val="Intense Emphasis"/>
    <w:basedOn w:val="DefaultParagraphFont"/>
    <w:uiPriority w:val="2"/>
    <w:rPr>
      <w:b/>
      <w:iCs/>
      <w:color w:val="262626" w:themeColor="text1" w:themeTint="D9"/>
    </w:rPr>
  </w:style>
  <w:style w:type="paragraph" w:customStyle="1" w:styleId="25F61EFEF6B1403294801E3EE8D86DB5">
    <w:name w:val="25F61EFEF6B1403294801E3EE8D86DB5"/>
  </w:style>
  <w:style w:type="paragraph" w:customStyle="1" w:styleId="77215BA7834D4495AF160E5C6E05C1E2">
    <w:name w:val="77215BA7834D4495AF160E5C6E05C1E2"/>
  </w:style>
  <w:style w:type="paragraph" w:customStyle="1" w:styleId="FA188BC376474DECA75BF07AB5339414">
    <w:name w:val="FA188BC376474DECA75BF07AB5339414"/>
  </w:style>
  <w:style w:type="paragraph" w:customStyle="1" w:styleId="85ABF284488640F1ABCC4C6165204C49">
    <w:name w:val="85ABF284488640F1ABCC4C6165204C49"/>
  </w:style>
  <w:style w:type="paragraph" w:customStyle="1" w:styleId="AF8E03379FA54A3DA4A57DD0BD784281">
    <w:name w:val="AF8E03379FA54A3DA4A57DD0BD784281"/>
  </w:style>
  <w:style w:type="paragraph" w:customStyle="1" w:styleId="4FF0B5CBC88348249A32DADE4290B67B">
    <w:name w:val="4FF0B5CBC88348249A32DADE4290B67B"/>
  </w:style>
  <w:style w:type="paragraph" w:customStyle="1" w:styleId="12814E3B36D94D6888A5187D14A236DD">
    <w:name w:val="12814E3B36D94D6888A5187D14A236DD"/>
  </w:style>
  <w:style w:type="paragraph" w:customStyle="1" w:styleId="BF96A2E873F7404F8C9B979154CB1148">
    <w:name w:val="BF96A2E873F7404F8C9B979154CB1148"/>
  </w:style>
  <w:style w:type="paragraph" w:customStyle="1" w:styleId="584936DB81CF4007987120F734B9C229">
    <w:name w:val="584936DB81CF4007987120F734B9C229"/>
  </w:style>
  <w:style w:type="paragraph" w:customStyle="1" w:styleId="2FCD5F72B66E40D1AE03A0DCBCF52446">
    <w:name w:val="2FCD5F72B66E40D1AE03A0DCBCF52446"/>
  </w:style>
  <w:style w:type="paragraph" w:customStyle="1" w:styleId="131E13264B594634AC82B7718C794FD8">
    <w:name w:val="131E13264B594634AC82B7718C794FD8"/>
  </w:style>
  <w:style w:type="paragraph" w:customStyle="1" w:styleId="6E9EE3DF46EF4747B7E41E1A22612347">
    <w:name w:val="6E9EE3DF46EF4747B7E41E1A22612347"/>
  </w:style>
  <w:style w:type="paragraph" w:customStyle="1" w:styleId="0A2D11EBDB314171A21FD6BD1362285E">
    <w:name w:val="0A2D11EBDB314171A21FD6BD1362285E"/>
  </w:style>
  <w:style w:type="paragraph" w:customStyle="1" w:styleId="0660AB921C15497493680C5B7BF5748B">
    <w:name w:val="0660AB921C15497493680C5B7BF5748B"/>
  </w:style>
  <w:style w:type="character" w:styleId="SubtleReference">
    <w:name w:val="Subtle Reference"/>
    <w:basedOn w:val="DefaultParagraphFont"/>
    <w:uiPriority w:val="10"/>
    <w:qFormat/>
    <w:rPr>
      <w:b/>
      <w:caps w:val="0"/>
      <w:smallCaps/>
      <w:color w:val="595959" w:themeColor="text1" w:themeTint="A6"/>
    </w:rPr>
  </w:style>
  <w:style w:type="paragraph" w:customStyle="1" w:styleId="BCADC43585E149AABA8AEB15732AC32C">
    <w:name w:val="BCADC43585E149AABA8AEB15732AC32C"/>
  </w:style>
  <w:style w:type="paragraph" w:customStyle="1" w:styleId="95E1D9A9971F43B6A9FF50224D7D0726">
    <w:name w:val="95E1D9A9971F43B6A9FF50224D7D0726"/>
  </w:style>
  <w:style w:type="paragraph" w:customStyle="1" w:styleId="3D37CD4EACA3497F9EB49C07B0093A5A">
    <w:name w:val="3D37CD4EACA3497F9EB49C07B0093A5A"/>
  </w:style>
  <w:style w:type="paragraph" w:customStyle="1" w:styleId="CFF852240496493AA7A0CBA90F01543F">
    <w:name w:val="CFF852240496493AA7A0CBA90F01543F"/>
  </w:style>
  <w:style w:type="paragraph" w:customStyle="1" w:styleId="AB9D0C809C1248868DD1371638474C2C">
    <w:name w:val="AB9D0C809C1248868DD1371638474C2C"/>
  </w:style>
  <w:style w:type="paragraph" w:customStyle="1" w:styleId="AC709EFED3C74E5F9CE57025559F8C98">
    <w:name w:val="AC709EFED3C74E5F9CE57025559F8C98"/>
  </w:style>
  <w:style w:type="paragraph" w:customStyle="1" w:styleId="EE9844528B0440DE853DE1508105E2B8">
    <w:name w:val="EE9844528B0440DE853DE1508105E2B8"/>
  </w:style>
  <w:style w:type="paragraph" w:customStyle="1" w:styleId="A70A6BE16D0C44A8AAABA0408CFE43AA">
    <w:name w:val="A70A6BE16D0C44A8AAABA0408CFE43AA"/>
  </w:style>
  <w:style w:type="paragraph" w:customStyle="1" w:styleId="BBBF93A1D303471DAB3E946E07B30B42">
    <w:name w:val="BBBF93A1D303471DAB3E946E07B30B42"/>
  </w:style>
  <w:style w:type="paragraph" w:customStyle="1" w:styleId="361FECB1E61E4BA5B3BDC82750AB988C">
    <w:name w:val="361FECB1E61E4BA5B3BDC82750AB988C"/>
  </w:style>
  <w:style w:type="paragraph" w:customStyle="1" w:styleId="A2302FB68B574409A9B2C6EE6E869092">
    <w:name w:val="A2302FB68B574409A9B2C6EE6E869092"/>
  </w:style>
  <w:style w:type="paragraph" w:customStyle="1" w:styleId="B6DF781535014FA9846474724B312E19">
    <w:name w:val="B6DF781535014FA9846474724B312E19"/>
  </w:style>
  <w:style w:type="paragraph" w:customStyle="1" w:styleId="E9698DA4C158498BA73B6981759F59EA">
    <w:name w:val="E9698DA4C158498BA73B6981759F59EA"/>
  </w:style>
  <w:style w:type="paragraph" w:customStyle="1" w:styleId="8B8D383330674C9B985D8F98A25F94C4">
    <w:name w:val="8B8D383330674C9B985D8F98A25F94C4"/>
  </w:style>
  <w:style w:type="paragraph" w:customStyle="1" w:styleId="38741083009B450B98E47E302181CD5E">
    <w:name w:val="38741083009B450B98E47E302181CD5E"/>
  </w:style>
  <w:style w:type="paragraph" w:customStyle="1" w:styleId="798B374213D0489A9FB987080198E8A2">
    <w:name w:val="798B374213D0489A9FB987080198E8A2"/>
  </w:style>
  <w:style w:type="paragraph" w:customStyle="1" w:styleId="89F58601DC99482BA148EF26F0FAAC47">
    <w:name w:val="89F58601DC99482BA148EF26F0FAAC47"/>
  </w:style>
  <w:style w:type="paragraph" w:customStyle="1" w:styleId="531989F368184C9FBF9DFFB1DCCFC888">
    <w:name w:val="531989F368184C9FBF9DFFB1DCCFC888"/>
  </w:style>
  <w:style w:type="paragraph" w:customStyle="1" w:styleId="3071096928094649A4E935BB2B8769D4">
    <w:name w:val="3071096928094649A4E935BB2B8769D4"/>
  </w:style>
  <w:style w:type="paragraph" w:customStyle="1" w:styleId="8A007B2C315C4356A0B81FEE887E1F51">
    <w:name w:val="8A007B2C315C4356A0B81FEE887E1F51"/>
  </w:style>
  <w:style w:type="paragraph" w:customStyle="1" w:styleId="8686CD5F1AF04570B1AC7C147D310F82">
    <w:name w:val="8686CD5F1AF04570B1AC7C147D310F82"/>
  </w:style>
  <w:style w:type="paragraph" w:customStyle="1" w:styleId="DEB16A31436D47F1B1EB6B200DD2FE1C">
    <w:name w:val="DEB16A31436D47F1B1EB6B200DD2FE1C"/>
  </w:style>
  <w:style w:type="paragraph" w:customStyle="1" w:styleId="E3B0A94B0FF4479BAE368A4BE41E35FB">
    <w:name w:val="E3B0A94B0FF4479BAE368A4BE41E35FB"/>
  </w:style>
  <w:style w:type="paragraph" w:customStyle="1" w:styleId="11F16C5FCBFD424EA6E6FC32DC28DCBB">
    <w:name w:val="11F16C5FCBFD424EA6E6FC32DC28DCBB"/>
  </w:style>
  <w:style w:type="paragraph" w:customStyle="1" w:styleId="CE87A6BE72844E02BDFFA3217E429F45">
    <w:name w:val="CE87A6BE72844E02BDFFA3217E429F45"/>
  </w:style>
  <w:style w:type="paragraph" w:customStyle="1" w:styleId="C252F1AD186F4312B83548EA971C29C5">
    <w:name w:val="C252F1AD186F4312B83548EA971C29C5"/>
  </w:style>
  <w:style w:type="paragraph" w:customStyle="1" w:styleId="CC843F66436447309AE79CF1C65A5400">
    <w:name w:val="CC843F66436447309AE79CF1C65A5400"/>
    <w:rsid w:val="009B0686"/>
  </w:style>
  <w:style w:type="paragraph" w:customStyle="1" w:styleId="0A883887C74241168D99F02626EDD28D">
    <w:name w:val="0A883887C74241168D99F02626EDD28D"/>
    <w:rsid w:val="009B0686"/>
  </w:style>
  <w:style w:type="paragraph" w:customStyle="1" w:styleId="C994332614CD49D5B5F7C23587CD6F8F">
    <w:name w:val="C994332614CD49D5B5F7C23587CD6F8F"/>
    <w:rsid w:val="009B0686"/>
  </w:style>
  <w:style w:type="paragraph" w:customStyle="1" w:styleId="85F2F414C62441AFB7971000928E350E">
    <w:name w:val="85F2F414C62441AFB7971000928E350E"/>
    <w:rsid w:val="009B0686"/>
  </w:style>
  <w:style w:type="paragraph" w:customStyle="1" w:styleId="CE17D1CF1DA242F69BBDDEFA4AE7A76D">
    <w:name w:val="CE17D1CF1DA242F69BBDDEFA4AE7A76D"/>
    <w:rsid w:val="009B0686"/>
  </w:style>
  <w:style w:type="paragraph" w:customStyle="1" w:styleId="E2A6B45C4B594C9EA461D6D5A5F47C48">
    <w:name w:val="E2A6B45C4B594C9EA461D6D5A5F47C48"/>
    <w:rsid w:val="009B0686"/>
  </w:style>
  <w:style w:type="paragraph" w:customStyle="1" w:styleId="025623DDE0D5456690F9E3566EC3E7D9">
    <w:name w:val="025623DDE0D5456690F9E3566EC3E7D9"/>
    <w:rsid w:val="009B0686"/>
  </w:style>
  <w:style w:type="paragraph" w:customStyle="1" w:styleId="C0290ADAF8CE442285E4D5B0FE8C4A9D">
    <w:name w:val="C0290ADAF8CE442285E4D5B0FE8C4A9D"/>
    <w:rsid w:val="009B0686"/>
  </w:style>
  <w:style w:type="paragraph" w:customStyle="1" w:styleId="C7F576ED3F144844B2A9DA2002638A3D">
    <w:name w:val="C7F576ED3F144844B2A9DA2002638A3D"/>
    <w:rsid w:val="009B0686"/>
  </w:style>
  <w:style w:type="paragraph" w:customStyle="1" w:styleId="72A7BD9ABCFA48FDA0F29890F0FD238C">
    <w:name w:val="72A7BD9ABCFA48FDA0F29890F0FD238C"/>
    <w:rsid w:val="009B06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132</TotalTime>
  <Pages>5</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Zabenco</dc:creator>
  <cp:keywords/>
  <dc:description/>
  <cp:lastModifiedBy>Nick Zabenco</cp:lastModifiedBy>
  <cp:revision>32</cp:revision>
  <dcterms:created xsi:type="dcterms:W3CDTF">2020-04-22T16:05:00Z</dcterms:created>
  <dcterms:modified xsi:type="dcterms:W3CDTF">2020-05-25T13:42:00Z</dcterms:modified>
  <cp:category/>
</cp:coreProperties>
</file>