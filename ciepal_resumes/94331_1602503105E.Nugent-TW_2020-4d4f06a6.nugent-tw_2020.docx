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60" w:type="dxa"/>
        <w:tblInd w:w="4170" w:type="dxa"/>
        <w:tblLook w:val="0000" w:firstRow="0" w:lastRow="0" w:firstColumn="0" w:lastColumn="0" w:noHBand="0" w:noVBand="0"/>
      </w:tblPr>
      <w:tblGrid>
        <w:gridCol w:w="2305"/>
        <w:gridCol w:w="3155"/>
      </w:tblGrid>
      <w:tr w:rsidR="002B0F10" w14:paraId="3CCDE9B7" w14:textId="77777777" w:rsidTr="003918ED">
        <w:trPr>
          <w:trHeight w:val="484"/>
        </w:trPr>
        <w:tc>
          <w:tcPr>
            <w:tcW w:w="2305" w:type="dxa"/>
          </w:tcPr>
          <w:p w14:paraId="2C994540" w14:textId="77777777" w:rsidR="002B0F10" w:rsidRDefault="002B0F10">
            <w:pPr>
              <w:pStyle w:val="Address2"/>
            </w:pPr>
            <w:r>
              <w:t>Woodbridge, VA 22192</w:t>
            </w:r>
          </w:p>
        </w:tc>
        <w:tc>
          <w:tcPr>
            <w:tcW w:w="3155" w:type="dxa"/>
          </w:tcPr>
          <w:p w14:paraId="0F026159" w14:textId="77777777" w:rsidR="002B0F10" w:rsidRDefault="002B0F10">
            <w:pPr>
              <w:pStyle w:val="Address1"/>
            </w:pPr>
            <w:r>
              <w:t xml:space="preserve">Tel: (703) </w:t>
            </w:r>
            <w:r w:rsidR="004E40FE">
              <w:t>618-6286</w:t>
            </w:r>
          </w:p>
          <w:p w14:paraId="695D568A" w14:textId="77777777" w:rsidR="002B0F10" w:rsidRDefault="002B0F10" w:rsidP="002830FB">
            <w:pPr>
              <w:pStyle w:val="Address1"/>
            </w:pPr>
            <w:r>
              <w:t xml:space="preserve">E-mail: </w:t>
            </w:r>
            <w:r w:rsidR="005D6CE8">
              <w:t>elena.b.nugent@gmail.com</w:t>
            </w:r>
          </w:p>
        </w:tc>
      </w:tr>
    </w:tbl>
    <w:p w14:paraId="428BD571" w14:textId="77777777" w:rsidR="002B0F10" w:rsidRDefault="002B0F10">
      <w:pPr>
        <w:pStyle w:val="Name"/>
      </w:pPr>
      <w:r>
        <w:t>Elena Nugent</w:t>
      </w:r>
    </w:p>
    <w:tbl>
      <w:tblPr>
        <w:tblW w:w="10890" w:type="dxa"/>
        <w:tblInd w:w="-1175" w:type="dxa"/>
        <w:tblLayout w:type="fixed"/>
        <w:tblLook w:val="0000" w:firstRow="0" w:lastRow="0" w:firstColumn="0" w:lastColumn="0" w:noHBand="0" w:noVBand="0"/>
      </w:tblPr>
      <w:tblGrid>
        <w:gridCol w:w="1620"/>
        <w:gridCol w:w="9270"/>
      </w:tblGrid>
      <w:tr w:rsidR="00EA7B13" w14:paraId="7407C2E5" w14:textId="77777777" w:rsidTr="00E42705">
        <w:tc>
          <w:tcPr>
            <w:tcW w:w="1620" w:type="dxa"/>
          </w:tcPr>
          <w:p w14:paraId="0988203A" w14:textId="77777777" w:rsidR="00EA7B13" w:rsidRDefault="00EA7B13" w:rsidP="00EA7B13">
            <w:pPr>
              <w:pStyle w:val="SectionTitle"/>
            </w:pPr>
            <w:r>
              <w:t>Qualifications</w:t>
            </w:r>
          </w:p>
          <w:p w14:paraId="4649122F" w14:textId="77777777" w:rsidR="00EA7B13" w:rsidRDefault="00EA7B13">
            <w:pPr>
              <w:pStyle w:val="SectionTitle"/>
            </w:pPr>
          </w:p>
        </w:tc>
        <w:tc>
          <w:tcPr>
            <w:tcW w:w="9270" w:type="dxa"/>
          </w:tcPr>
          <w:p w14:paraId="5A3A4914" w14:textId="0B9226BB" w:rsidR="003678B7" w:rsidRPr="00441BF1" w:rsidRDefault="00846226" w:rsidP="00421A6C">
            <w:pPr>
              <w:pStyle w:val="CompanyNameOne"/>
            </w:pPr>
            <w:r w:rsidRPr="00441BF1">
              <w:t>Over t</w:t>
            </w:r>
            <w:r w:rsidR="001E6018" w:rsidRPr="00441BF1">
              <w:t>wenty</w:t>
            </w:r>
            <w:r w:rsidR="00B21C6B" w:rsidRPr="00441BF1">
              <w:t xml:space="preserve"> years</w:t>
            </w:r>
            <w:r w:rsidR="00EA7B13" w:rsidRPr="00441BF1">
              <w:t xml:space="preserve"> experience in </w:t>
            </w:r>
            <w:r w:rsidR="006F4B5D">
              <w:t>T</w:t>
            </w:r>
            <w:r w:rsidR="001267E5" w:rsidRPr="00441BF1">
              <w:t xml:space="preserve">echnical </w:t>
            </w:r>
            <w:r w:rsidR="006F4B5D">
              <w:t>W</w:t>
            </w:r>
            <w:r w:rsidR="001267E5" w:rsidRPr="00441BF1">
              <w:t xml:space="preserve">riting / </w:t>
            </w:r>
            <w:r w:rsidR="006F4B5D">
              <w:t>E</w:t>
            </w:r>
            <w:r w:rsidR="001267E5" w:rsidRPr="00441BF1">
              <w:t xml:space="preserve">diting, </w:t>
            </w:r>
            <w:r w:rsidR="002F6BC3" w:rsidRPr="00441BF1">
              <w:t xml:space="preserve">graphic design, </w:t>
            </w:r>
            <w:r w:rsidR="00F3059C" w:rsidRPr="00441BF1">
              <w:t>proposal writing</w:t>
            </w:r>
            <w:r w:rsidR="001267E5" w:rsidRPr="00441BF1">
              <w:t>,</w:t>
            </w:r>
            <w:r w:rsidR="00F3059C" w:rsidRPr="00441BF1">
              <w:t xml:space="preserve"> </w:t>
            </w:r>
            <w:r w:rsidR="001267E5" w:rsidRPr="00441BF1">
              <w:t xml:space="preserve">strategic communications, </w:t>
            </w:r>
            <w:r w:rsidR="00F3059C" w:rsidRPr="00441BF1">
              <w:t xml:space="preserve">business development, </w:t>
            </w:r>
            <w:r w:rsidR="00761235">
              <w:t xml:space="preserve">digital marketing, </w:t>
            </w:r>
            <w:r w:rsidR="001267E5" w:rsidRPr="00441BF1">
              <w:t xml:space="preserve">and </w:t>
            </w:r>
            <w:r w:rsidR="001E6018" w:rsidRPr="00441BF1">
              <w:t>project management</w:t>
            </w:r>
            <w:r w:rsidR="001267E5" w:rsidRPr="00441BF1">
              <w:t>.</w:t>
            </w:r>
            <w:r w:rsidR="006833B5" w:rsidRPr="00441BF1">
              <w:t xml:space="preserve"> </w:t>
            </w:r>
          </w:p>
          <w:p w14:paraId="1C36542C" w14:textId="27310AE9" w:rsidR="00850109" w:rsidRDefault="00850109" w:rsidP="00441BF1">
            <w:pPr>
              <w:numPr>
                <w:ilvl w:val="0"/>
                <w:numId w:val="32"/>
              </w:numPr>
              <w:ind w:left="274" w:hanging="274"/>
            </w:pPr>
            <w:r>
              <w:t>System Development Lifecycle (SDLC) documentation, Technical White Papers, Technical Analyses</w:t>
            </w:r>
            <w:r w:rsidR="00310A56">
              <w:t xml:space="preserve"> documents</w:t>
            </w:r>
            <w:r>
              <w:t xml:space="preserve">, Concepts of Operations (CONOPS), System Security Plans (SSP), Technical Integration Guides, </w:t>
            </w:r>
            <w:r w:rsidR="003B1C00">
              <w:t xml:space="preserve">Policies and Procedures, Manuals, How-To Documents, </w:t>
            </w:r>
            <w:r w:rsidR="0014170F">
              <w:t xml:space="preserve">Configuration Management Plans (CMPs), Project Management Plans (PMPs), </w:t>
            </w:r>
            <w:r w:rsidR="007D7C43">
              <w:t xml:space="preserve">Training Documents, Online Help documents, </w:t>
            </w:r>
            <w:r>
              <w:t xml:space="preserve">and </w:t>
            </w:r>
            <w:r w:rsidR="00310A56">
              <w:t>others</w:t>
            </w:r>
            <w:r>
              <w:t>.</w:t>
            </w:r>
          </w:p>
          <w:p w14:paraId="613FF3C9" w14:textId="08523FCD" w:rsidR="00CF6A68" w:rsidRDefault="00CF6A68" w:rsidP="00441BF1">
            <w:pPr>
              <w:numPr>
                <w:ilvl w:val="0"/>
                <w:numId w:val="32"/>
              </w:numPr>
              <w:ind w:left="274" w:hanging="274"/>
            </w:pPr>
            <w:r>
              <w:t xml:space="preserve">Executive Summaries and meeting minutes from technical meetings, summits, conferences, symposia, and Webinars. </w:t>
            </w:r>
          </w:p>
          <w:p w14:paraId="566649C7" w14:textId="6FFEEE96" w:rsidR="007A78D9" w:rsidRDefault="007A78D9" w:rsidP="00441BF1">
            <w:pPr>
              <w:numPr>
                <w:ilvl w:val="0"/>
                <w:numId w:val="32"/>
              </w:numPr>
              <w:ind w:left="274" w:hanging="274"/>
            </w:pPr>
            <w:r>
              <w:t>Article writing.</w:t>
            </w:r>
          </w:p>
          <w:p w14:paraId="2213EE4D" w14:textId="4A9A61CC" w:rsidR="007A78D9" w:rsidRDefault="007A78D9" w:rsidP="00441BF1">
            <w:pPr>
              <w:numPr>
                <w:ilvl w:val="0"/>
                <w:numId w:val="32"/>
              </w:numPr>
              <w:ind w:left="274" w:hanging="274"/>
            </w:pPr>
            <w:r>
              <w:t>Content management.</w:t>
            </w:r>
          </w:p>
          <w:p w14:paraId="235BC1FD" w14:textId="19E1410D" w:rsidR="00F96B41" w:rsidRDefault="00F96B41" w:rsidP="00441BF1">
            <w:pPr>
              <w:numPr>
                <w:ilvl w:val="0"/>
                <w:numId w:val="32"/>
              </w:numPr>
              <w:ind w:left="274" w:hanging="274"/>
            </w:pPr>
            <w:r>
              <w:t xml:space="preserve">Preparation of written documents (Memoranda, </w:t>
            </w:r>
            <w:r w:rsidR="00FF4C28">
              <w:t>o</w:t>
            </w:r>
            <w:r>
              <w:t xml:space="preserve">utreach documents, briefings, </w:t>
            </w:r>
            <w:r w:rsidR="00FF4C28">
              <w:t>Program Management Reviews (PMRs)</w:t>
            </w:r>
            <w:r>
              <w:t>, newsletters, and communication tools</w:t>
            </w:r>
            <w:r w:rsidR="00AF210B">
              <w:t>)</w:t>
            </w:r>
            <w:r>
              <w:t>.</w:t>
            </w:r>
          </w:p>
          <w:p w14:paraId="736CE1E2" w14:textId="2BAFD176" w:rsidR="00E63848" w:rsidRDefault="00E63848" w:rsidP="00441BF1">
            <w:pPr>
              <w:numPr>
                <w:ilvl w:val="0"/>
                <w:numId w:val="32"/>
              </w:numPr>
              <w:ind w:left="274" w:hanging="274"/>
            </w:pPr>
            <w:r>
              <w:t>Executive level presentations</w:t>
            </w:r>
            <w:r w:rsidR="00591EBC">
              <w:t>,</w:t>
            </w:r>
            <w:r>
              <w:t xml:space="preserve"> speech writing</w:t>
            </w:r>
            <w:r w:rsidR="00591EBC">
              <w:t>, and briefings preparation</w:t>
            </w:r>
            <w:r>
              <w:t>.</w:t>
            </w:r>
          </w:p>
          <w:p w14:paraId="73035C63" w14:textId="3966CA5D" w:rsidR="00E63848" w:rsidRDefault="00E63848" w:rsidP="00441BF1">
            <w:pPr>
              <w:numPr>
                <w:ilvl w:val="0"/>
                <w:numId w:val="32"/>
              </w:numPr>
              <w:ind w:left="274" w:hanging="274"/>
            </w:pPr>
            <w:r>
              <w:t>Executive level event planning and management.</w:t>
            </w:r>
            <w:r w:rsidR="00591EBC">
              <w:t xml:space="preserve"> Vendor </w:t>
            </w:r>
            <w:r w:rsidR="00EA1478">
              <w:t xml:space="preserve">and attendee </w:t>
            </w:r>
            <w:r w:rsidR="00591EBC">
              <w:t>management and coordination.</w:t>
            </w:r>
          </w:p>
          <w:p w14:paraId="376E2C99" w14:textId="2CBBB2B8" w:rsidR="00310A56" w:rsidRPr="00441BF1" w:rsidRDefault="00310A56" w:rsidP="00441BF1">
            <w:pPr>
              <w:numPr>
                <w:ilvl w:val="0"/>
                <w:numId w:val="32"/>
              </w:numPr>
              <w:ind w:left="274" w:hanging="274"/>
            </w:pPr>
            <w:r>
              <w:t>Digital Marketing</w:t>
            </w:r>
            <w:r w:rsidR="00F67ADC">
              <w:t xml:space="preserve"> / eCommerce</w:t>
            </w:r>
            <w:r>
              <w:t xml:space="preserve">: </w:t>
            </w:r>
            <w:r w:rsidR="00F67ADC">
              <w:t>Facebook Ads, Search Engine Optimization (SEO), Google Analytics, Push Notification Marketing, YouTube Advertising, Google Ads, LinkedIn Marketing, Reddit Marketing, MailChimp Marketing, and others.</w:t>
            </w:r>
          </w:p>
          <w:p w14:paraId="4CFD4D21" w14:textId="77777777" w:rsidR="006C7925" w:rsidRDefault="006C7925" w:rsidP="006C7925">
            <w:pPr>
              <w:numPr>
                <w:ilvl w:val="0"/>
                <w:numId w:val="32"/>
              </w:numPr>
              <w:ind w:left="274" w:hanging="274"/>
            </w:pPr>
            <w:r>
              <w:t>Research and analytical ability.</w:t>
            </w:r>
          </w:p>
          <w:p w14:paraId="50E73650" w14:textId="1B2F24BC" w:rsidR="00166C26" w:rsidRPr="008C102F" w:rsidRDefault="008D1CF8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 w:rsidRPr="00441BF1">
              <w:t>F</w:t>
            </w:r>
            <w:r w:rsidR="006833B5" w:rsidRPr="00441BF1">
              <w:t xml:space="preserve">amiliar with the </w:t>
            </w:r>
            <w:r w:rsidR="00247CAB" w:rsidRPr="00441BF1">
              <w:t>Federal Acquisition Regulation (FAR)</w:t>
            </w:r>
            <w:r w:rsidR="00337F9C" w:rsidRPr="00441BF1">
              <w:t>;</w:t>
            </w:r>
            <w:r w:rsidR="00EC6CD3" w:rsidRPr="00441BF1">
              <w:t xml:space="preserve"> </w:t>
            </w:r>
            <w:r w:rsidR="001612E8" w:rsidRPr="00441BF1">
              <w:t xml:space="preserve">federal </w:t>
            </w:r>
            <w:r w:rsidR="00805B83" w:rsidRPr="00441BF1">
              <w:t>government contracting</w:t>
            </w:r>
            <w:r w:rsidR="00166C26">
              <w:t>.</w:t>
            </w:r>
          </w:p>
          <w:p w14:paraId="7AA0F904" w14:textId="762F9A54" w:rsidR="008C102F" w:rsidRPr="00EE0D04" w:rsidRDefault="008C102F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>
              <w:t xml:space="preserve">Familiar with the Department of Veterans Affairs (VA) Acquisition Program Management Framework (APMF) Procedures (Handbook 7402). </w:t>
            </w:r>
          </w:p>
          <w:p w14:paraId="1B40892C" w14:textId="47EFF444" w:rsidR="00EE0D04" w:rsidRPr="00166C26" w:rsidRDefault="00EE0D04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>
              <w:t>VA Mentor-Protégé Trained.</w:t>
            </w:r>
          </w:p>
          <w:p w14:paraId="4EB051C2" w14:textId="5BC38405" w:rsidR="00166C26" w:rsidRPr="00166C26" w:rsidRDefault="00166C26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>
              <w:t>F</w:t>
            </w:r>
            <w:r w:rsidR="00EA7B13" w:rsidRPr="00441BF1">
              <w:t xml:space="preserve">oreign languages ability (Russian; Uzbek, </w:t>
            </w:r>
            <w:r w:rsidR="001507E0">
              <w:t xml:space="preserve">and </w:t>
            </w:r>
            <w:r w:rsidR="00EA7B13" w:rsidRPr="00441BF1">
              <w:t>Arabic)</w:t>
            </w:r>
            <w:r>
              <w:t>.</w:t>
            </w:r>
          </w:p>
          <w:p w14:paraId="58183A06" w14:textId="77777777" w:rsidR="00166C26" w:rsidRPr="00166C26" w:rsidRDefault="00EA7B13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 w:rsidRPr="00441BF1">
              <w:t>Lockheed Martin LM21 Lean Leadership trained</w:t>
            </w:r>
            <w:r w:rsidR="00166C26">
              <w:t>.</w:t>
            </w:r>
          </w:p>
          <w:p w14:paraId="7C4B68FE" w14:textId="0F227118" w:rsidR="00EA7B13" w:rsidRDefault="00166C26" w:rsidP="00441BF1">
            <w:pPr>
              <w:numPr>
                <w:ilvl w:val="0"/>
                <w:numId w:val="32"/>
              </w:numPr>
              <w:ind w:left="274" w:hanging="274"/>
              <w:rPr>
                <w:rFonts w:cs="Arial"/>
                <w:color w:val="000000"/>
              </w:rPr>
            </w:pPr>
            <w:r>
              <w:t>E</w:t>
            </w:r>
            <w:r w:rsidR="00EA7B13" w:rsidRPr="00441BF1">
              <w:t>xperience working at Capability Maturity Model Integration (CMMI) Level 3.</w:t>
            </w:r>
          </w:p>
        </w:tc>
      </w:tr>
      <w:tr w:rsidR="002B0F10" w14:paraId="4EC63517" w14:textId="77777777" w:rsidTr="00E42705">
        <w:tc>
          <w:tcPr>
            <w:tcW w:w="1620" w:type="dxa"/>
          </w:tcPr>
          <w:p w14:paraId="68CCB750" w14:textId="77777777" w:rsidR="001A2868" w:rsidRPr="001A2868" w:rsidRDefault="00000304" w:rsidP="00D3148B">
            <w:pPr>
              <w:pStyle w:val="SectionTitle"/>
            </w:pPr>
            <w:r>
              <w:t xml:space="preserve">Technical </w:t>
            </w:r>
            <w:r w:rsidR="001A2868" w:rsidRPr="001A2868">
              <w:t>Skills</w:t>
            </w:r>
            <w:r w:rsidR="00FD33B2">
              <w:t xml:space="preserve"> / Training</w:t>
            </w:r>
          </w:p>
          <w:p w14:paraId="10A1561A" w14:textId="77777777" w:rsidR="001A2868" w:rsidRDefault="001A2868" w:rsidP="001A2868"/>
          <w:p w14:paraId="1870D55A" w14:textId="77777777" w:rsidR="001A2868" w:rsidRDefault="001A2868" w:rsidP="001A2868"/>
          <w:p w14:paraId="3BB5901F" w14:textId="77777777" w:rsidR="001A2868" w:rsidRDefault="001A2868" w:rsidP="001A2868"/>
          <w:p w14:paraId="3F66D878" w14:textId="77777777" w:rsidR="00C1553F" w:rsidRPr="001A2868" w:rsidRDefault="00C1553F" w:rsidP="001A2868"/>
        </w:tc>
        <w:tc>
          <w:tcPr>
            <w:tcW w:w="9270" w:type="dxa"/>
          </w:tcPr>
          <w:p w14:paraId="678B39F3" w14:textId="09365F28" w:rsidR="00044586" w:rsidRDefault="00C738A4" w:rsidP="00421A6C">
            <w:pPr>
              <w:pStyle w:val="CompanyNameOne"/>
            </w:pPr>
            <w:r>
              <w:t xml:space="preserve">MS Suite, </w:t>
            </w:r>
            <w:r w:rsidR="00C2569D">
              <w:t xml:space="preserve">MS </w:t>
            </w:r>
            <w:r w:rsidR="005E17FD">
              <w:t>SharePoint Design,</w:t>
            </w:r>
            <w:r w:rsidR="00DF64E8">
              <w:t xml:space="preserve"> </w:t>
            </w:r>
            <w:r w:rsidR="00E1022F">
              <w:t xml:space="preserve">Confluence, JIRA, </w:t>
            </w:r>
            <w:r w:rsidR="00C43696">
              <w:t>FAA Knowledge Services Network (KSN) site design and maintenance</w:t>
            </w:r>
            <w:r w:rsidR="005F318E">
              <w:t>;</w:t>
            </w:r>
            <w:r w:rsidR="00C43696">
              <w:t xml:space="preserve"> </w:t>
            </w:r>
            <w:r w:rsidR="00DF64E8">
              <w:t>MS Office</w:t>
            </w:r>
            <w:r w:rsidR="005F318E">
              <w:t>;</w:t>
            </w:r>
            <w:r w:rsidR="00DF64E8">
              <w:t xml:space="preserve"> </w:t>
            </w:r>
            <w:r w:rsidR="001852E1">
              <w:t>Prism (</w:t>
            </w:r>
            <w:r w:rsidR="004761BE">
              <w:t>Jive</w:t>
            </w:r>
            <w:r w:rsidR="005F318E">
              <w:t xml:space="preserve"> Technology</w:t>
            </w:r>
            <w:r w:rsidR="001852E1">
              <w:t>)</w:t>
            </w:r>
            <w:r w:rsidR="005F318E">
              <w:t>;</w:t>
            </w:r>
            <w:r w:rsidR="004761BE">
              <w:t xml:space="preserve"> </w:t>
            </w:r>
            <w:r w:rsidR="00EF6E14">
              <w:t>ViSiO</w:t>
            </w:r>
            <w:r w:rsidR="00FD33B2">
              <w:t>;</w:t>
            </w:r>
            <w:r w:rsidR="00EF6E14">
              <w:t xml:space="preserve"> </w:t>
            </w:r>
            <w:r w:rsidR="005D2DE0">
              <w:t>MS Project</w:t>
            </w:r>
            <w:r w:rsidR="00FD33B2">
              <w:t>;</w:t>
            </w:r>
            <w:r w:rsidR="005D2DE0">
              <w:t xml:space="preserve"> </w:t>
            </w:r>
            <w:r w:rsidR="002772EC">
              <w:t xml:space="preserve">Subversion, </w:t>
            </w:r>
            <w:r w:rsidR="0008679F">
              <w:t>Adobe Connect Online</w:t>
            </w:r>
            <w:r w:rsidR="00224020">
              <w:t xml:space="preserve">, </w:t>
            </w:r>
            <w:r w:rsidR="008A3881">
              <w:t xml:space="preserve">various virtual conferencing platforms, </w:t>
            </w:r>
            <w:r w:rsidR="00AE6364">
              <w:t>CQ5</w:t>
            </w:r>
            <w:r w:rsidR="00FD33B2">
              <w:t>;</w:t>
            </w:r>
            <w:r w:rsidR="00AE6364">
              <w:t xml:space="preserve"> AEM</w:t>
            </w:r>
            <w:r w:rsidR="00FD33B2">
              <w:t>;</w:t>
            </w:r>
            <w:r w:rsidR="00AE6364">
              <w:t xml:space="preserve"> </w:t>
            </w:r>
            <w:r w:rsidR="00EF6E14">
              <w:t>Adobe Macromedia RoboHelp</w:t>
            </w:r>
            <w:r w:rsidR="00FD33B2">
              <w:t>;</w:t>
            </w:r>
            <w:r w:rsidR="00EF6E14">
              <w:t xml:space="preserve"> </w:t>
            </w:r>
            <w:r w:rsidR="002F6BC3">
              <w:t>Adobe Photoshop</w:t>
            </w:r>
            <w:r w:rsidR="00FD33B2">
              <w:t>;</w:t>
            </w:r>
            <w:r w:rsidR="00EF6E14">
              <w:t xml:space="preserve"> HTML</w:t>
            </w:r>
            <w:r w:rsidR="00FD33B2">
              <w:t>;</w:t>
            </w:r>
            <w:r w:rsidR="00EF6E14">
              <w:t xml:space="preserve"> </w:t>
            </w:r>
            <w:r w:rsidR="006A5A92">
              <w:t>United States Government Printing</w:t>
            </w:r>
            <w:r w:rsidR="00FD33B2">
              <w:t xml:space="preserve"> Office (GPO) Style Manual;</w:t>
            </w:r>
            <w:r w:rsidR="006A5A92">
              <w:t xml:space="preserve"> </w:t>
            </w:r>
            <w:r w:rsidR="005C7632">
              <w:t xml:space="preserve">the </w:t>
            </w:r>
            <w:r w:rsidR="006A5A92">
              <w:t>Chicago Manual of Style</w:t>
            </w:r>
            <w:r w:rsidR="00FD33B2">
              <w:t xml:space="preserve">; </w:t>
            </w:r>
            <w:r w:rsidR="006A5A92">
              <w:t>the Associated Press (AP) Stylebook, the Office of the Director of National Intelligence (ODNI) Writing Standards</w:t>
            </w:r>
            <w:r w:rsidR="00FD4CF4">
              <w:t xml:space="preserve">; </w:t>
            </w:r>
            <w:r w:rsidR="0013678D">
              <w:t>FAA Plain Language Program</w:t>
            </w:r>
            <w:r w:rsidR="00CC0868">
              <w:t>.</w:t>
            </w:r>
            <w:r w:rsidR="001C06AD">
              <w:t xml:space="preserve"> </w:t>
            </w:r>
          </w:p>
          <w:p w14:paraId="02DE009A" w14:textId="77777777" w:rsidR="00030AB3" w:rsidRPr="00030AB3" w:rsidRDefault="00030AB3" w:rsidP="00030AB3"/>
          <w:p w14:paraId="021C466B" w14:textId="128DCCD7" w:rsidR="00846226" w:rsidRDefault="00846226" w:rsidP="00B769D5">
            <w:pPr>
              <w:numPr>
                <w:ilvl w:val="0"/>
                <w:numId w:val="32"/>
              </w:numPr>
              <w:ind w:left="274" w:hanging="274"/>
            </w:pPr>
            <w:r>
              <w:t>Agile PM 402-Enterprise-Level Agile Project Management, 2020.</w:t>
            </w:r>
          </w:p>
          <w:p w14:paraId="64F8179D" w14:textId="64371F6C" w:rsidR="00AF743F" w:rsidRDefault="00AF743F" w:rsidP="00B769D5">
            <w:pPr>
              <w:numPr>
                <w:ilvl w:val="0"/>
                <w:numId w:val="32"/>
              </w:numPr>
              <w:ind w:left="274" w:hanging="274"/>
            </w:pPr>
            <w:r>
              <w:t>eCommerce Domination; Amazon SEO/Sales, 2020.</w:t>
            </w:r>
          </w:p>
          <w:p w14:paraId="31BD4E9F" w14:textId="25BBF224" w:rsidR="00D15475" w:rsidRDefault="00D15475" w:rsidP="00B769D5">
            <w:pPr>
              <w:numPr>
                <w:ilvl w:val="0"/>
                <w:numId w:val="32"/>
              </w:numPr>
              <w:ind w:left="274" w:hanging="274"/>
            </w:pPr>
            <w:r>
              <w:t>Facebook Ads Mastery, 2020.</w:t>
            </w:r>
          </w:p>
          <w:p w14:paraId="364514FD" w14:textId="424D400D" w:rsidR="00D15475" w:rsidRDefault="00D15475" w:rsidP="00B769D5">
            <w:pPr>
              <w:numPr>
                <w:ilvl w:val="0"/>
                <w:numId w:val="32"/>
              </w:numPr>
              <w:ind w:left="274" w:hanging="274"/>
            </w:pPr>
            <w:r>
              <w:t>The Ultimate MailChimp E-Mail Marketing Course, 2020.</w:t>
            </w:r>
          </w:p>
          <w:p w14:paraId="289F0FC9" w14:textId="0C4A0085" w:rsidR="00D15475" w:rsidRDefault="00D15475" w:rsidP="00B769D5">
            <w:pPr>
              <w:numPr>
                <w:ilvl w:val="0"/>
                <w:numId w:val="32"/>
              </w:numPr>
              <w:ind w:left="274" w:hanging="274"/>
            </w:pPr>
            <w:r>
              <w:t>LinkedIn Marketing and Sales Generation, 2020.</w:t>
            </w:r>
          </w:p>
          <w:p w14:paraId="0E02A04C" w14:textId="19A550CB" w:rsidR="0046788A" w:rsidRDefault="0046788A" w:rsidP="00B769D5">
            <w:pPr>
              <w:numPr>
                <w:ilvl w:val="0"/>
                <w:numId w:val="32"/>
              </w:numPr>
              <w:ind w:left="274" w:hanging="274"/>
            </w:pPr>
            <w:r>
              <w:t>YouTube Marketing, 2020.</w:t>
            </w:r>
          </w:p>
          <w:p w14:paraId="1CEB6246" w14:textId="1DC69352" w:rsidR="00D15475" w:rsidRDefault="008D29C9" w:rsidP="00B769D5">
            <w:pPr>
              <w:numPr>
                <w:ilvl w:val="0"/>
                <w:numId w:val="32"/>
              </w:numPr>
              <w:ind w:left="274" w:hanging="274"/>
            </w:pPr>
            <w:r>
              <w:t>Advanced SEO Keyword Search, 2020.</w:t>
            </w:r>
          </w:p>
          <w:p w14:paraId="660E63BD" w14:textId="3F852785" w:rsidR="008D29C9" w:rsidRDefault="008D29C9" w:rsidP="00B769D5">
            <w:pPr>
              <w:numPr>
                <w:ilvl w:val="0"/>
                <w:numId w:val="32"/>
              </w:numPr>
              <w:ind w:left="274" w:hanging="274"/>
            </w:pPr>
            <w:r>
              <w:t>Google Analytics, 2020.</w:t>
            </w:r>
          </w:p>
          <w:p w14:paraId="199D578D" w14:textId="766E5769" w:rsidR="00233860" w:rsidRDefault="00A6550E" w:rsidP="00B769D5">
            <w:pPr>
              <w:numPr>
                <w:ilvl w:val="0"/>
                <w:numId w:val="32"/>
              </w:numPr>
              <w:ind w:left="274" w:hanging="274"/>
            </w:pPr>
            <w:r>
              <w:t>Linux Security and Hardening. The Practical Security Guide, 2019.</w:t>
            </w:r>
          </w:p>
          <w:p w14:paraId="55ED5C3C" w14:textId="17EF0FE4" w:rsidR="00A6550E" w:rsidRDefault="006D666D" w:rsidP="00B769D5">
            <w:pPr>
              <w:numPr>
                <w:ilvl w:val="0"/>
                <w:numId w:val="32"/>
              </w:numPr>
              <w:ind w:left="274" w:hanging="274"/>
            </w:pPr>
            <w:r>
              <w:t>AWS Certified Cloud Practitioner, 2019.</w:t>
            </w:r>
          </w:p>
          <w:p w14:paraId="49414DDB" w14:textId="7A81F8F1" w:rsidR="006D666D" w:rsidRDefault="006D666D" w:rsidP="00B769D5">
            <w:pPr>
              <w:numPr>
                <w:ilvl w:val="0"/>
                <w:numId w:val="32"/>
              </w:numPr>
              <w:ind w:left="274" w:hanging="274"/>
            </w:pPr>
            <w:r>
              <w:t>AWS Essentials, 2019.</w:t>
            </w:r>
          </w:p>
          <w:p w14:paraId="67383F7E" w14:textId="239F4C82" w:rsidR="006D666D" w:rsidRDefault="006D666D" w:rsidP="00B769D5">
            <w:pPr>
              <w:numPr>
                <w:ilvl w:val="0"/>
                <w:numId w:val="32"/>
              </w:numPr>
              <w:ind w:left="274" w:hanging="274"/>
            </w:pPr>
            <w:r>
              <w:t>AWS Concepts, 2019.</w:t>
            </w:r>
          </w:p>
          <w:p w14:paraId="3146D199" w14:textId="21AB83BD" w:rsidR="006D666D" w:rsidRDefault="006D666D" w:rsidP="00B769D5">
            <w:pPr>
              <w:numPr>
                <w:ilvl w:val="0"/>
                <w:numId w:val="32"/>
              </w:numPr>
              <w:ind w:left="274" w:hanging="274"/>
            </w:pPr>
            <w:r>
              <w:lastRenderedPageBreak/>
              <w:t>The Absolute Beginners Guide to Cybersecurity, 2019.</w:t>
            </w:r>
          </w:p>
          <w:p w14:paraId="633B0E9E" w14:textId="332A78C0" w:rsidR="00037B12" w:rsidRDefault="00037B12" w:rsidP="00B769D5">
            <w:pPr>
              <w:numPr>
                <w:ilvl w:val="0"/>
                <w:numId w:val="32"/>
              </w:numPr>
              <w:ind w:left="274" w:hanging="274"/>
            </w:pPr>
            <w:r>
              <w:t>Effective Proposal Writing, General Dynamics Information Technology, 2017</w:t>
            </w:r>
            <w:r w:rsidR="006D666D">
              <w:t>.</w:t>
            </w:r>
          </w:p>
          <w:p w14:paraId="6BACC074" w14:textId="23DFCA91" w:rsidR="00B024FF" w:rsidRDefault="00B024FF" w:rsidP="00B769D5">
            <w:pPr>
              <w:numPr>
                <w:ilvl w:val="0"/>
                <w:numId w:val="32"/>
              </w:numPr>
              <w:ind w:left="274" w:hanging="274"/>
            </w:pPr>
            <w:r>
              <w:t>Writing Better Proposals, Lockheed Martin Proposal Operations, 2013</w:t>
            </w:r>
            <w:r w:rsidR="008C3ECB">
              <w:t>.</w:t>
            </w:r>
          </w:p>
          <w:p w14:paraId="5D60020C" w14:textId="77777777" w:rsidR="00B769D5" w:rsidRPr="006317FB" w:rsidRDefault="00B769D5" w:rsidP="00B769D5">
            <w:pPr>
              <w:numPr>
                <w:ilvl w:val="0"/>
                <w:numId w:val="32"/>
              </w:numPr>
              <w:ind w:left="274" w:hanging="274"/>
            </w:pPr>
            <w:r w:rsidRPr="006317FB">
              <w:t>Master Certificate, Federal Government Contract Management, Villanova University, 2010.</w:t>
            </w:r>
          </w:p>
          <w:p w14:paraId="473B7361" w14:textId="2EE1D8B1" w:rsidR="00C11CC4" w:rsidRPr="00C11CC4" w:rsidRDefault="008A55E7" w:rsidP="005E614E">
            <w:pPr>
              <w:numPr>
                <w:ilvl w:val="0"/>
                <w:numId w:val="32"/>
              </w:numPr>
              <w:ind w:left="274" w:hanging="274"/>
            </w:pPr>
            <w:r>
              <w:t>Proposal Writing for Technical Staff, Advantage Consulting, Inc., 2006</w:t>
            </w:r>
            <w:r w:rsidR="00030AB3">
              <w:t>.</w:t>
            </w:r>
          </w:p>
        </w:tc>
      </w:tr>
      <w:tr w:rsidR="002B0F10" w14:paraId="58ABBAE7" w14:textId="77777777" w:rsidTr="00E42705">
        <w:tc>
          <w:tcPr>
            <w:tcW w:w="1620" w:type="dxa"/>
          </w:tcPr>
          <w:p w14:paraId="24EF9FEE" w14:textId="77777777" w:rsidR="002B0F10" w:rsidRDefault="002B0F10" w:rsidP="00861F1E">
            <w:pPr>
              <w:pStyle w:val="SectionTitle"/>
            </w:pPr>
            <w:r>
              <w:lastRenderedPageBreak/>
              <w:t xml:space="preserve">Professional </w:t>
            </w:r>
            <w:r w:rsidR="00394EF6">
              <w:t>Associations</w:t>
            </w:r>
          </w:p>
        </w:tc>
        <w:tc>
          <w:tcPr>
            <w:tcW w:w="9270" w:type="dxa"/>
          </w:tcPr>
          <w:p w14:paraId="17D72882" w14:textId="77777777" w:rsidR="00124E7F" w:rsidRDefault="00124E7F" w:rsidP="00124E7F"/>
          <w:p w14:paraId="3439BBCC" w14:textId="2E00A662" w:rsidR="00C1594D" w:rsidRDefault="00C1594D" w:rsidP="00257873">
            <w:pPr>
              <w:numPr>
                <w:ilvl w:val="0"/>
                <w:numId w:val="32"/>
              </w:numPr>
              <w:ind w:left="274" w:hanging="274"/>
            </w:pPr>
            <w:r>
              <w:rPr>
                <w:lang w:val="en"/>
              </w:rPr>
              <w:t>The Association of Record for Bid, Proposal, Business Development, Capture, and Graphics Professionals</w:t>
            </w:r>
            <w:r w:rsidR="000A0C70">
              <w:rPr>
                <w:lang w:val="en"/>
              </w:rPr>
              <w:t xml:space="preserve"> (APMP)</w:t>
            </w:r>
            <w:r w:rsidR="00637EA1">
              <w:rPr>
                <w:lang w:val="en"/>
              </w:rPr>
              <w:t>.</w:t>
            </w:r>
          </w:p>
          <w:p w14:paraId="25E66045" w14:textId="5CA75BF0" w:rsidR="00515954" w:rsidRDefault="008A44D6" w:rsidP="00257873">
            <w:pPr>
              <w:numPr>
                <w:ilvl w:val="0"/>
                <w:numId w:val="32"/>
              </w:numPr>
              <w:ind w:left="274" w:hanging="274"/>
            </w:pPr>
            <w:r w:rsidRPr="008A44D6">
              <w:t>National Language Service Corps (NLSC)</w:t>
            </w:r>
            <w:r w:rsidR="00EC70C4">
              <w:t>.</w:t>
            </w:r>
          </w:p>
          <w:p w14:paraId="120804C5" w14:textId="77777777" w:rsidR="006317FB" w:rsidRDefault="006317FB" w:rsidP="006317FB"/>
        </w:tc>
      </w:tr>
      <w:tr w:rsidR="002B0F10" w14:paraId="213FBB16" w14:textId="77777777" w:rsidTr="00E42705">
        <w:tc>
          <w:tcPr>
            <w:tcW w:w="1620" w:type="dxa"/>
          </w:tcPr>
          <w:p w14:paraId="4F2E18BE" w14:textId="77777777" w:rsidR="002B0F10" w:rsidRDefault="002B0F10">
            <w:pPr>
              <w:pStyle w:val="SectionTitle"/>
            </w:pPr>
            <w:r>
              <w:t>Education</w:t>
            </w:r>
          </w:p>
        </w:tc>
        <w:tc>
          <w:tcPr>
            <w:tcW w:w="9270" w:type="dxa"/>
          </w:tcPr>
          <w:p w14:paraId="36780F49" w14:textId="77777777" w:rsidR="00124E7F" w:rsidRDefault="00124E7F" w:rsidP="00124E7F"/>
          <w:p w14:paraId="36EF2A54" w14:textId="77777777" w:rsidR="002B0F10" w:rsidRPr="006317FB" w:rsidRDefault="002B0F10" w:rsidP="006317FB">
            <w:pPr>
              <w:numPr>
                <w:ilvl w:val="0"/>
                <w:numId w:val="32"/>
              </w:numPr>
              <w:ind w:left="274" w:hanging="274"/>
            </w:pPr>
            <w:r w:rsidRPr="006317FB">
              <w:t>M.S.</w:t>
            </w:r>
            <w:r w:rsidR="00151837" w:rsidRPr="006317FB">
              <w:t>,</w:t>
            </w:r>
            <w:r w:rsidRPr="006317FB">
              <w:t xml:space="preserve"> Business Management, Colorado Technical University, 2005. 4.0 GPA.</w:t>
            </w:r>
          </w:p>
          <w:p w14:paraId="1037A4F2" w14:textId="77777777" w:rsidR="002B0F10" w:rsidRPr="006317FB" w:rsidRDefault="001567A1" w:rsidP="006317FB">
            <w:pPr>
              <w:numPr>
                <w:ilvl w:val="0"/>
                <w:numId w:val="32"/>
              </w:numPr>
              <w:ind w:left="274" w:hanging="274"/>
            </w:pPr>
            <w:r w:rsidRPr="006317FB">
              <w:t>M.A., Simultaneous (Conference) Interpreting, Moscow Linguistic University</w:t>
            </w:r>
            <w:r w:rsidR="002B0F10" w:rsidRPr="006317FB">
              <w:t xml:space="preserve">. </w:t>
            </w:r>
            <w:r w:rsidR="00A61B22" w:rsidRPr="006317FB">
              <w:t>4.0 GPA.</w:t>
            </w:r>
          </w:p>
          <w:p w14:paraId="41BF95E1" w14:textId="77777777" w:rsidR="002B0F10" w:rsidRPr="006317FB" w:rsidRDefault="002B0F10" w:rsidP="006317FB">
            <w:pPr>
              <w:numPr>
                <w:ilvl w:val="0"/>
                <w:numId w:val="32"/>
              </w:numPr>
              <w:ind w:left="274" w:hanging="274"/>
            </w:pPr>
            <w:r w:rsidRPr="006317FB">
              <w:t>M.A.</w:t>
            </w:r>
            <w:r w:rsidR="00BE7974" w:rsidRPr="006317FB">
              <w:t>,</w:t>
            </w:r>
            <w:r w:rsidRPr="006317FB">
              <w:t xml:space="preserve"> English</w:t>
            </w:r>
            <w:r w:rsidR="00BE7974" w:rsidRPr="006317FB">
              <w:t xml:space="preserve"> / Arabic</w:t>
            </w:r>
            <w:r w:rsidRPr="006317FB">
              <w:t>, Tashkent University of World Languages, 1985. 4.0 GPA</w:t>
            </w:r>
            <w:r w:rsidR="001B0D5C" w:rsidRPr="006317FB">
              <w:t>.</w:t>
            </w:r>
          </w:p>
          <w:p w14:paraId="6DE5BAE4" w14:textId="77777777" w:rsidR="002B0F10" w:rsidRDefault="002B0F10"/>
        </w:tc>
      </w:tr>
      <w:tr w:rsidR="00E84215" w14:paraId="6A49A76B" w14:textId="77777777" w:rsidTr="00E42705">
        <w:tc>
          <w:tcPr>
            <w:tcW w:w="1620" w:type="dxa"/>
          </w:tcPr>
          <w:p w14:paraId="24F8F104" w14:textId="77777777" w:rsidR="00E84215" w:rsidRDefault="00E84215">
            <w:pPr>
              <w:pStyle w:val="SectionTitle"/>
            </w:pPr>
            <w:r>
              <w:t>Languages</w:t>
            </w:r>
          </w:p>
        </w:tc>
        <w:tc>
          <w:tcPr>
            <w:tcW w:w="9270" w:type="dxa"/>
          </w:tcPr>
          <w:p w14:paraId="7D42FEDD" w14:textId="77777777" w:rsidR="00124E7F" w:rsidRDefault="00124E7F" w:rsidP="00124E7F"/>
          <w:p w14:paraId="0E387161" w14:textId="77777777" w:rsidR="00E84215" w:rsidRDefault="00E84215" w:rsidP="00CE41B2">
            <w:pPr>
              <w:numPr>
                <w:ilvl w:val="0"/>
                <w:numId w:val="32"/>
              </w:numPr>
              <w:ind w:left="274" w:hanging="274"/>
            </w:pPr>
            <w:r>
              <w:t>Russian (native fluency)</w:t>
            </w:r>
          </w:p>
          <w:p w14:paraId="26624AEA" w14:textId="77777777" w:rsidR="00E84215" w:rsidRDefault="00E84215" w:rsidP="00CE41B2">
            <w:pPr>
              <w:numPr>
                <w:ilvl w:val="0"/>
                <w:numId w:val="32"/>
              </w:numPr>
              <w:ind w:left="274" w:hanging="274"/>
            </w:pPr>
            <w:r>
              <w:t>Arabic (basic)</w:t>
            </w:r>
          </w:p>
          <w:p w14:paraId="23E0C116" w14:textId="07AC2988" w:rsidR="00E84215" w:rsidRDefault="00E84215" w:rsidP="00CE41B2">
            <w:pPr>
              <w:numPr>
                <w:ilvl w:val="0"/>
                <w:numId w:val="32"/>
              </w:numPr>
              <w:ind w:left="274" w:hanging="274"/>
            </w:pPr>
            <w:r>
              <w:t>Uzbek (basic)</w:t>
            </w:r>
            <w:r w:rsidR="0080226A">
              <w:t>.</w:t>
            </w:r>
          </w:p>
          <w:p w14:paraId="005C26D0" w14:textId="77777777" w:rsidR="00E84215" w:rsidRDefault="00E84215" w:rsidP="00E84215"/>
        </w:tc>
      </w:tr>
      <w:tr w:rsidR="002B0F10" w14:paraId="315C497C" w14:textId="77777777" w:rsidTr="00E42705">
        <w:tc>
          <w:tcPr>
            <w:tcW w:w="1620" w:type="dxa"/>
          </w:tcPr>
          <w:p w14:paraId="26A89402" w14:textId="77777777" w:rsidR="002B0F10" w:rsidRDefault="002B0F10">
            <w:pPr>
              <w:pStyle w:val="SectionTitle"/>
            </w:pPr>
            <w:r>
              <w:t>Clearance</w:t>
            </w:r>
          </w:p>
        </w:tc>
        <w:tc>
          <w:tcPr>
            <w:tcW w:w="9270" w:type="dxa"/>
          </w:tcPr>
          <w:p w14:paraId="200354CA" w14:textId="77777777" w:rsidR="00270173" w:rsidRDefault="00270173" w:rsidP="00270173"/>
          <w:p w14:paraId="702AABDD" w14:textId="515409A8" w:rsidR="00FB4EE8" w:rsidRDefault="00FB4EE8" w:rsidP="00CE41B2">
            <w:pPr>
              <w:numPr>
                <w:ilvl w:val="0"/>
                <w:numId w:val="32"/>
              </w:numPr>
              <w:ind w:left="274" w:hanging="274"/>
            </w:pPr>
            <w:r>
              <w:t>Department of the Navy</w:t>
            </w:r>
            <w:r w:rsidR="001F7286">
              <w:t xml:space="preserve"> (DON)</w:t>
            </w:r>
            <w:r>
              <w:t>, Interim Secret, 2020</w:t>
            </w:r>
          </w:p>
          <w:p w14:paraId="1AD7D4C3" w14:textId="29CE3698" w:rsidR="00995E7E" w:rsidRDefault="001F7286" w:rsidP="00CE41B2">
            <w:pPr>
              <w:numPr>
                <w:ilvl w:val="0"/>
                <w:numId w:val="32"/>
              </w:numPr>
              <w:ind w:left="274" w:hanging="274"/>
            </w:pPr>
            <w:r>
              <w:t>Federal Aviation Administration (</w:t>
            </w:r>
            <w:r w:rsidR="00113D4D">
              <w:t>FAA</w:t>
            </w:r>
            <w:r>
              <w:t>)</w:t>
            </w:r>
            <w:r w:rsidR="00113D4D">
              <w:t>, Public Trust, 2009</w:t>
            </w:r>
          </w:p>
          <w:p w14:paraId="6509EC31" w14:textId="475929D2" w:rsidR="00113D4D" w:rsidRPr="00113D4D" w:rsidRDefault="001F7286" w:rsidP="00CE41B2">
            <w:pPr>
              <w:numPr>
                <w:ilvl w:val="0"/>
                <w:numId w:val="32"/>
              </w:numPr>
              <w:ind w:left="274" w:hanging="274"/>
            </w:pPr>
            <w:r>
              <w:t>Environmental Protection Agency (</w:t>
            </w:r>
            <w:r w:rsidR="00113D4D">
              <w:t>EPA</w:t>
            </w:r>
            <w:r>
              <w:t>)</w:t>
            </w:r>
            <w:r w:rsidR="00113D4D">
              <w:t>, Public Trust, 2006</w:t>
            </w:r>
          </w:p>
          <w:p w14:paraId="48B70C36" w14:textId="676A8044" w:rsidR="002B0F10" w:rsidRDefault="001F7286" w:rsidP="00CB0C69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United States Postal Service (</w:t>
            </w:r>
            <w:r w:rsidR="00732F35">
              <w:t>USPS</w:t>
            </w:r>
            <w:r>
              <w:t>)</w:t>
            </w:r>
            <w:r w:rsidR="00732F35">
              <w:t>,</w:t>
            </w:r>
            <w:r w:rsidR="004948F9">
              <w:t xml:space="preserve"> Public Trust,</w:t>
            </w:r>
            <w:r w:rsidR="00732F35">
              <w:t xml:space="preserve"> 2001</w:t>
            </w:r>
            <w:r>
              <w:t>.</w:t>
            </w:r>
            <w:r w:rsidR="002B0F10">
              <w:t xml:space="preserve"> </w:t>
            </w:r>
          </w:p>
        </w:tc>
      </w:tr>
      <w:tr w:rsidR="002B0F10" w14:paraId="241F32C6" w14:textId="77777777" w:rsidTr="00E42705">
        <w:tc>
          <w:tcPr>
            <w:tcW w:w="1620" w:type="dxa"/>
          </w:tcPr>
          <w:p w14:paraId="3C7BFA08" w14:textId="77777777" w:rsidR="002B0F10" w:rsidRDefault="002B0F10">
            <w:pPr>
              <w:pStyle w:val="SectionTitle"/>
            </w:pPr>
            <w:r>
              <w:t>Experience</w:t>
            </w:r>
          </w:p>
        </w:tc>
        <w:tc>
          <w:tcPr>
            <w:tcW w:w="9270" w:type="dxa"/>
          </w:tcPr>
          <w:p w14:paraId="3446DBA4" w14:textId="27696DCD" w:rsidR="0022020D" w:rsidRDefault="00D90A36" w:rsidP="00421A6C">
            <w:pPr>
              <w:pStyle w:val="CompanyNameOne"/>
            </w:pPr>
            <w:r>
              <w:t>June</w:t>
            </w:r>
            <w:r w:rsidR="0022020D">
              <w:t xml:space="preserve"> 20</w:t>
            </w:r>
            <w:r w:rsidR="00EC70C4">
              <w:t>20</w:t>
            </w:r>
            <w:r w:rsidR="0022020D">
              <w:t xml:space="preserve"> to Present - Ridgewood Technology Partners</w:t>
            </w:r>
            <w:r>
              <w:t>,</w:t>
            </w:r>
            <w:r w:rsidR="004D303F">
              <w:t xml:space="preserve"> supporting</w:t>
            </w:r>
            <w:r w:rsidR="0022020D">
              <w:t xml:space="preserve"> </w:t>
            </w:r>
            <w:r w:rsidR="00E31D25">
              <w:t xml:space="preserve">the </w:t>
            </w:r>
            <w:r>
              <w:t xml:space="preserve">Department of Veterans Affairs (VA) </w:t>
            </w:r>
            <w:r w:rsidR="00435AE6">
              <w:t>C</w:t>
            </w:r>
            <w:r>
              <w:t>ontract</w:t>
            </w:r>
            <w:r w:rsidR="003F7736">
              <w:t>, Reston, VA.</w:t>
            </w:r>
          </w:p>
          <w:p w14:paraId="737DB0CD" w14:textId="3AE4C93D" w:rsidR="0022020D" w:rsidRDefault="0022020D" w:rsidP="0022020D">
            <w:pPr>
              <w:rPr>
                <w:b/>
                <w:bCs/>
              </w:rPr>
            </w:pPr>
            <w:r w:rsidRPr="0022020D">
              <w:rPr>
                <w:b/>
                <w:bCs/>
              </w:rPr>
              <w:t>Technical Writer IV</w:t>
            </w:r>
            <w:r w:rsidR="00065D92">
              <w:rPr>
                <w:b/>
                <w:bCs/>
              </w:rPr>
              <w:t xml:space="preserve"> / Acquisition Specialist</w:t>
            </w:r>
          </w:p>
          <w:p w14:paraId="6492FE31" w14:textId="77777777" w:rsidR="00AA1D3A" w:rsidRDefault="006D0287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Develop Technical White Papers, Concept of Operations (CONOPS), </w:t>
            </w:r>
            <w:r w:rsidR="009A10A5">
              <w:t xml:space="preserve">Technical Integration Guides, Technical Analyses, </w:t>
            </w:r>
            <w:r>
              <w:t xml:space="preserve">and </w:t>
            </w:r>
            <w:r w:rsidR="009A10A5">
              <w:t>al</w:t>
            </w:r>
            <w:r>
              <w:t>l related System Development Lifecycle (SDLC) documentation</w:t>
            </w:r>
            <w:r w:rsidR="00AA1D3A">
              <w:t>, How To Guides, Policies and Procedures documentation.</w:t>
            </w:r>
          </w:p>
          <w:p w14:paraId="5310F1CA" w14:textId="4D26FAF2" w:rsidR="000E0601" w:rsidRDefault="000E0601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Act as Admin</w:t>
            </w:r>
            <w:r w:rsidR="004658DB">
              <w:t>istrators</w:t>
            </w:r>
            <w:r w:rsidR="00C94681">
              <w:t xml:space="preserve"> / Content Manager</w:t>
            </w:r>
            <w:r>
              <w:t xml:space="preserve"> for the Team Knowledge Management System (KMS)</w:t>
            </w:r>
            <w:r w:rsidR="0002391F">
              <w:t>.</w:t>
            </w:r>
          </w:p>
          <w:p w14:paraId="6B75E184" w14:textId="39FE7221" w:rsidR="00A53B0B" w:rsidRDefault="00A53B0B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Set up and managed the team’s SharePoint site.</w:t>
            </w:r>
          </w:p>
          <w:p w14:paraId="2F419EE0" w14:textId="26968CE8" w:rsidR="0022020D" w:rsidRDefault="006B2081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Support </w:t>
            </w:r>
            <w:r w:rsidR="00C00188">
              <w:t>Team reporting</w:t>
            </w:r>
            <w:r w:rsidR="0002391F">
              <w:t>.</w:t>
            </w:r>
          </w:p>
          <w:p w14:paraId="07AA9977" w14:textId="6489719F" w:rsidR="006B2081" w:rsidRDefault="006B2081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 document templates</w:t>
            </w:r>
            <w:r w:rsidR="00EE273B">
              <w:t>.</w:t>
            </w:r>
          </w:p>
          <w:p w14:paraId="3E22A81B" w14:textId="1C079621" w:rsidR="00846210" w:rsidRDefault="00846210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Support the Cloud Center of Excellence (COE).</w:t>
            </w:r>
          </w:p>
          <w:p w14:paraId="580CAB83" w14:textId="73E1FC93" w:rsidR="00B848B4" w:rsidRDefault="00B848B4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Support </w:t>
            </w:r>
            <w:r w:rsidR="00E01B01">
              <w:t>customer acquisition activities: Requests for Information (RFIs), Market Research (MR), and others.</w:t>
            </w:r>
          </w:p>
          <w:p w14:paraId="25729E1B" w14:textId="66E6E6F6" w:rsidR="00E61388" w:rsidRDefault="00E61388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Develop marketing media such as brochures, flyers, flags, to promote team’s capabilities to existing and future customers. </w:t>
            </w:r>
          </w:p>
          <w:p w14:paraId="433765BA" w14:textId="461D0B56" w:rsidR="00846210" w:rsidRDefault="00846210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Develop team’s branding. </w:t>
            </w:r>
          </w:p>
          <w:p w14:paraId="7CE1F57D" w14:textId="1A15A614" w:rsidR="00682153" w:rsidRDefault="00682153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Track Team’s training</w:t>
            </w:r>
            <w:r w:rsidR="00A9694D">
              <w:t xml:space="preserve"> and certifications</w:t>
            </w:r>
            <w:r w:rsidR="0002391F">
              <w:t>.</w:t>
            </w:r>
            <w:r>
              <w:t xml:space="preserve"> </w:t>
            </w:r>
          </w:p>
          <w:p w14:paraId="7A9ABB07" w14:textId="15492FB6" w:rsidR="00A856E4" w:rsidRDefault="00A9694D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 and m</w:t>
            </w:r>
            <w:r w:rsidR="00A856E4">
              <w:t>aintain Acronym list</w:t>
            </w:r>
            <w:r w:rsidR="0002391F">
              <w:t>.</w:t>
            </w:r>
          </w:p>
          <w:p w14:paraId="6C0ADACB" w14:textId="0155E8E4" w:rsidR="00FD4CB1" w:rsidRDefault="00FD4CB1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 meeting notes</w:t>
            </w:r>
            <w:r w:rsidR="0002391F">
              <w:t>.</w:t>
            </w:r>
          </w:p>
          <w:p w14:paraId="314A98B9" w14:textId="6C26AF49" w:rsidR="006B2081" w:rsidRDefault="00F33D32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Support </w:t>
            </w:r>
            <w:r w:rsidR="009A10A5">
              <w:t xml:space="preserve">company’s </w:t>
            </w:r>
            <w:r>
              <w:t>proposals and business development activities</w:t>
            </w:r>
            <w:r w:rsidR="0002391F">
              <w:t>.</w:t>
            </w:r>
          </w:p>
          <w:p w14:paraId="7FA4C339" w14:textId="51731B54" w:rsidR="003A5421" w:rsidRDefault="00B63D7A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Promote Team’s branding to the customer through Team’s logo, consistent marketing messaging, etc.</w:t>
            </w:r>
          </w:p>
          <w:p w14:paraId="47EC4EF1" w14:textId="3B39DA43" w:rsidR="00357730" w:rsidRPr="00365A7F" w:rsidRDefault="00B110CF" w:rsidP="00637EA1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O</w:t>
            </w:r>
            <w:r w:rsidR="00357730">
              <w:t>ther duties</w:t>
            </w:r>
            <w:r>
              <w:t>, as assigned by the Team’s PM</w:t>
            </w:r>
            <w:r w:rsidR="00357730">
              <w:t>.</w:t>
            </w:r>
          </w:p>
          <w:p w14:paraId="7B33D287" w14:textId="05F3AD52" w:rsidR="0039514F" w:rsidRDefault="0039514F" w:rsidP="00421A6C">
            <w:pPr>
              <w:pStyle w:val="CompanyNameOne"/>
            </w:pPr>
            <w:r>
              <w:t>March 20</w:t>
            </w:r>
            <w:r w:rsidR="007025AB">
              <w:t>1</w:t>
            </w:r>
            <w:r w:rsidR="00E84178">
              <w:t>9</w:t>
            </w:r>
            <w:r>
              <w:t xml:space="preserve"> to </w:t>
            </w:r>
            <w:r w:rsidR="00C555D3">
              <w:t xml:space="preserve">June </w:t>
            </w:r>
            <w:r w:rsidR="00EC70C4">
              <w:t>2020</w:t>
            </w:r>
            <w:r>
              <w:t xml:space="preserve"> –Ridgewood Technology Partners, supporting </w:t>
            </w:r>
            <w:r w:rsidR="00D64EB7">
              <w:t xml:space="preserve">the </w:t>
            </w:r>
            <w:r w:rsidR="00F36F7B">
              <w:t>Department of the Navy (</w:t>
            </w:r>
            <w:r w:rsidR="00D64EB7">
              <w:t>DON</w:t>
            </w:r>
            <w:r w:rsidR="00F36F7B">
              <w:t>)</w:t>
            </w:r>
            <w:r w:rsidR="00451B2D">
              <w:t>, U.S. Marine Corps (USMC)</w:t>
            </w:r>
            <w:r w:rsidR="006C6A2B">
              <w:t xml:space="preserve"> Contract</w:t>
            </w:r>
            <w:r>
              <w:t>, Arlington, VA</w:t>
            </w:r>
          </w:p>
          <w:p w14:paraId="0E208C24" w14:textId="77777777" w:rsidR="0039514F" w:rsidRPr="0039514F" w:rsidRDefault="00DF10D7" w:rsidP="0039514F">
            <w:pPr>
              <w:rPr>
                <w:b/>
              </w:rPr>
            </w:pPr>
            <w:r>
              <w:rPr>
                <w:b/>
              </w:rPr>
              <w:t xml:space="preserve">Sr. </w:t>
            </w:r>
            <w:r w:rsidR="0039514F" w:rsidRPr="0039514F">
              <w:rPr>
                <w:b/>
              </w:rPr>
              <w:t>Technical Publications</w:t>
            </w:r>
            <w:r>
              <w:rPr>
                <w:b/>
              </w:rPr>
              <w:t xml:space="preserve"> Specialist</w:t>
            </w:r>
          </w:p>
          <w:p w14:paraId="11AD07BD" w14:textId="515C7D7B" w:rsidR="0039514F" w:rsidRDefault="002750F3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</w:t>
            </w:r>
            <w:r w:rsidR="00451B2D">
              <w:t>ed</w:t>
            </w:r>
            <w:r>
              <w:t xml:space="preserve"> governance documentation, processes, and procedures. </w:t>
            </w:r>
          </w:p>
          <w:p w14:paraId="6446CB39" w14:textId="1C975CAB" w:rsidR="00451B2D" w:rsidRDefault="00451B2D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Developed </w:t>
            </w:r>
            <w:r w:rsidR="00D96E1D">
              <w:t xml:space="preserve">the </w:t>
            </w:r>
            <w:r>
              <w:t>CMP and other program documentation.</w:t>
            </w:r>
          </w:p>
          <w:p w14:paraId="360E9C27" w14:textId="77777777" w:rsidR="00A87153" w:rsidRPr="0039514F" w:rsidRDefault="00A87153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Branding, communication.</w:t>
            </w:r>
          </w:p>
          <w:p w14:paraId="69894A60" w14:textId="77777777" w:rsidR="002750F3" w:rsidRDefault="002750F3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User Training support.</w:t>
            </w:r>
          </w:p>
          <w:p w14:paraId="52F72648" w14:textId="77777777" w:rsidR="001322D9" w:rsidRDefault="00B751FD" w:rsidP="00421A6C">
            <w:pPr>
              <w:pStyle w:val="CompanyNameOne"/>
            </w:pPr>
            <w:r>
              <w:lastRenderedPageBreak/>
              <w:t xml:space="preserve">March 2018 to </w:t>
            </w:r>
            <w:r w:rsidR="00D57493">
              <w:t>February 2019</w:t>
            </w:r>
            <w:r>
              <w:t xml:space="preserve"> – General Dynamics Information Technology, Fairfax, VA</w:t>
            </w:r>
          </w:p>
          <w:p w14:paraId="6E847716" w14:textId="77777777" w:rsidR="00B751FD" w:rsidRPr="007059B0" w:rsidRDefault="00B751FD" w:rsidP="00B751FD">
            <w:pPr>
              <w:rPr>
                <w:b/>
              </w:rPr>
            </w:pPr>
            <w:r w:rsidRPr="007059B0">
              <w:rPr>
                <w:b/>
              </w:rPr>
              <w:t>Communications Manager</w:t>
            </w:r>
          </w:p>
          <w:p w14:paraId="6AD98C83" w14:textId="1E6AE5A1" w:rsidR="00277F25" w:rsidRDefault="00277F25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Supervise</w:t>
            </w:r>
            <w:r w:rsidR="005939E0">
              <w:t>d</w:t>
            </w:r>
            <w:r w:rsidR="004B00A1">
              <w:t xml:space="preserve"> and train</w:t>
            </w:r>
            <w:r w:rsidR="00180C89">
              <w:t>ed</w:t>
            </w:r>
            <w:r>
              <w:t xml:space="preserve"> </w:t>
            </w:r>
            <w:r w:rsidR="005627ED">
              <w:t xml:space="preserve">Proposal </w:t>
            </w:r>
            <w:r>
              <w:t>Technical Writers</w:t>
            </w:r>
            <w:r w:rsidR="00350EBC">
              <w:t>.</w:t>
            </w:r>
          </w:p>
          <w:p w14:paraId="36F071CE" w14:textId="77777777" w:rsidR="000F694F" w:rsidRDefault="00492301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Support</w:t>
            </w:r>
            <w:r w:rsidR="005939E0">
              <w:t>ed</w:t>
            </w:r>
            <w:r>
              <w:t xml:space="preserve"> proposal development and writing</w:t>
            </w:r>
            <w:r w:rsidR="00350EBC">
              <w:t>.</w:t>
            </w:r>
          </w:p>
          <w:p w14:paraId="414ABB2F" w14:textId="77777777" w:rsidR="00277F25" w:rsidRDefault="00D645D0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Work</w:t>
            </w:r>
            <w:r w:rsidR="005939E0">
              <w:t>ed</w:t>
            </w:r>
            <w:r>
              <w:t xml:space="preserve"> with the Subject Matter Experts (SMEs) to </w:t>
            </w:r>
            <w:r w:rsidR="00AA0158">
              <w:t>transform technical solutions into compelling proposal language</w:t>
            </w:r>
            <w:r w:rsidR="00350EBC">
              <w:t>.</w:t>
            </w:r>
          </w:p>
          <w:p w14:paraId="6AFBE19F" w14:textId="77777777" w:rsidR="00672D14" w:rsidRDefault="008920D0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Review</w:t>
            </w:r>
            <w:r w:rsidR="005939E0">
              <w:t>ed</w:t>
            </w:r>
            <w:r>
              <w:t>, analyze</w:t>
            </w:r>
            <w:r w:rsidR="005939E0">
              <w:t>d</w:t>
            </w:r>
            <w:r>
              <w:t>, and interpret</w:t>
            </w:r>
            <w:r w:rsidR="005939E0">
              <w:t>ed</w:t>
            </w:r>
            <w:r>
              <w:t xml:space="preserve"> technical requirements provided in Requests for Information (RFIs) and Requests for Proposals (RFPs)</w:t>
            </w:r>
            <w:r w:rsidR="00411985">
              <w:t>.</w:t>
            </w:r>
          </w:p>
          <w:p w14:paraId="5C0B9203" w14:textId="77777777" w:rsidR="000D2680" w:rsidRDefault="000D2680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Participate</w:t>
            </w:r>
            <w:r w:rsidR="004B3737">
              <w:t>d</w:t>
            </w:r>
            <w:r>
              <w:t xml:space="preserve"> in proposal reviews</w:t>
            </w:r>
            <w:r w:rsidR="00411985">
              <w:t>.</w:t>
            </w:r>
          </w:p>
          <w:p w14:paraId="42ED63AB" w14:textId="77777777" w:rsidR="00A6139F" w:rsidRDefault="009020CB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Collaborate</w:t>
            </w:r>
            <w:r w:rsidR="004B3737">
              <w:t>d</w:t>
            </w:r>
            <w:r>
              <w:t xml:space="preserve"> with Proposal Managers and Capture Managers on structuring, developing, editing, and formatting winning proposals</w:t>
            </w:r>
            <w:r w:rsidR="00411985">
              <w:t>.</w:t>
            </w:r>
          </w:p>
          <w:p w14:paraId="28156426" w14:textId="5FDCE3FA" w:rsidR="008618B7" w:rsidRPr="00B751FD" w:rsidRDefault="00736C82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Created the</w:t>
            </w:r>
            <w:r w:rsidR="008618B7">
              <w:t xml:space="preserve"> </w:t>
            </w:r>
            <w:r w:rsidR="0076052E">
              <w:t>company</w:t>
            </w:r>
            <w:r>
              <w:t>’s</w:t>
            </w:r>
            <w:r w:rsidR="009B2704">
              <w:t xml:space="preserve"> </w:t>
            </w:r>
            <w:r w:rsidR="008618B7">
              <w:t>Center of Excellence (C</w:t>
            </w:r>
            <w:r w:rsidR="005E4978">
              <w:t>O</w:t>
            </w:r>
            <w:r w:rsidR="008618B7">
              <w:t xml:space="preserve">E) </w:t>
            </w:r>
            <w:r w:rsidR="005627ED">
              <w:t xml:space="preserve">activities </w:t>
            </w:r>
            <w:r w:rsidR="008618B7">
              <w:t xml:space="preserve">for </w:t>
            </w:r>
            <w:r w:rsidR="005627ED">
              <w:t xml:space="preserve">the </w:t>
            </w:r>
            <w:r w:rsidR="008618B7">
              <w:t>Proposal Technical Writers</w:t>
            </w:r>
            <w:r w:rsidR="00411985">
              <w:t>.</w:t>
            </w:r>
          </w:p>
          <w:p w14:paraId="57AFD527" w14:textId="77777777" w:rsidR="00CB2397" w:rsidRDefault="00CB2397" w:rsidP="00421A6C">
            <w:pPr>
              <w:pStyle w:val="CompanyNameOne"/>
            </w:pPr>
            <w:r>
              <w:t xml:space="preserve">June 2017 to </w:t>
            </w:r>
            <w:r w:rsidR="00F131FD">
              <w:t>March 2018</w:t>
            </w:r>
            <w:r>
              <w:t xml:space="preserve"> – General Dynamics Information Technology, Fairfax, VA</w:t>
            </w:r>
          </w:p>
          <w:p w14:paraId="0F9120B9" w14:textId="77777777" w:rsidR="00CB2397" w:rsidRPr="00CB2397" w:rsidRDefault="00CB2397" w:rsidP="00CB2397">
            <w:pPr>
              <w:rPr>
                <w:b/>
              </w:rPr>
            </w:pPr>
            <w:r>
              <w:rPr>
                <w:b/>
              </w:rPr>
              <w:t xml:space="preserve">Sr. </w:t>
            </w:r>
            <w:r w:rsidRPr="00CB2397">
              <w:rPr>
                <w:b/>
              </w:rPr>
              <w:t>Communications Specialist</w:t>
            </w:r>
          </w:p>
          <w:p w14:paraId="4DA10DBB" w14:textId="77777777" w:rsidR="00CB2397" w:rsidRPr="00CB2397" w:rsidRDefault="0034587B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Wrote</w:t>
            </w:r>
            <w:r w:rsidR="00CB2397" w:rsidRPr="00CB2397">
              <w:t xml:space="preserve"> to RFPs, RFIs, </w:t>
            </w:r>
            <w:r w:rsidR="00434EED">
              <w:t>and others</w:t>
            </w:r>
            <w:r w:rsidR="00CB2397" w:rsidRPr="00CB2397">
              <w:t>, based on input from technical</w:t>
            </w:r>
            <w:r w:rsidR="00434EED">
              <w:t xml:space="preserve"> </w:t>
            </w:r>
            <w:r w:rsidR="00CB2397" w:rsidRPr="00CB2397">
              <w:t>/</w:t>
            </w:r>
            <w:r w:rsidR="00434EED">
              <w:t xml:space="preserve"> </w:t>
            </w:r>
            <w:r w:rsidR="00CB2397" w:rsidRPr="00CB2397">
              <w:t>solutions team</w:t>
            </w:r>
            <w:r w:rsidR="000517FF">
              <w:t>.</w:t>
            </w:r>
          </w:p>
          <w:p w14:paraId="3698A570" w14:textId="77777777" w:rsidR="00CB2397" w:rsidRPr="00CB2397" w:rsidRDefault="00CB2397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 w:rsidRPr="00CB2397">
              <w:t>Assist</w:t>
            </w:r>
            <w:r w:rsidR="0034587B">
              <w:t>ed</w:t>
            </w:r>
            <w:r w:rsidRPr="00CB2397">
              <w:t xml:space="preserve"> in the preparation of responses to RFPs</w:t>
            </w:r>
            <w:r w:rsidR="0070723B">
              <w:t xml:space="preserve"> </w:t>
            </w:r>
            <w:r w:rsidRPr="00CB2397">
              <w:t>/</w:t>
            </w:r>
            <w:r w:rsidR="0070723B">
              <w:t xml:space="preserve"> </w:t>
            </w:r>
            <w:r w:rsidRPr="00CB2397">
              <w:t>RFIs, and other bid opportunities</w:t>
            </w:r>
            <w:r w:rsidR="000517FF">
              <w:t>.</w:t>
            </w:r>
          </w:p>
          <w:p w14:paraId="190F7FC0" w14:textId="77777777" w:rsidR="00CB2397" w:rsidRPr="00CB2397" w:rsidRDefault="0034587B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Was r</w:t>
            </w:r>
            <w:r w:rsidR="00CB2397" w:rsidRPr="00CB2397">
              <w:t>esponsible for quality assurance</w:t>
            </w:r>
            <w:r w:rsidR="0070723B">
              <w:t xml:space="preserve"> </w:t>
            </w:r>
            <w:r w:rsidR="00CB2397" w:rsidRPr="00CB2397">
              <w:t>/</w:t>
            </w:r>
            <w:r w:rsidR="0070723B">
              <w:t xml:space="preserve"> </w:t>
            </w:r>
            <w:r w:rsidR="00CB2397" w:rsidRPr="00CB2397">
              <w:t>checks for all proposal department artifacts</w:t>
            </w:r>
            <w:r w:rsidR="000517FF">
              <w:t>.</w:t>
            </w:r>
          </w:p>
          <w:p w14:paraId="02A495DC" w14:textId="77777777" w:rsidR="00CB2397" w:rsidRPr="00CB2397" w:rsidRDefault="00CB2397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 w:rsidRPr="00CB2397">
              <w:t>Work</w:t>
            </w:r>
            <w:r w:rsidR="0034587B">
              <w:t>ed</w:t>
            </w:r>
            <w:r w:rsidRPr="00CB2397">
              <w:t xml:space="preserve"> with technical team to capture technical approach</w:t>
            </w:r>
            <w:r w:rsidR="00F6733D">
              <w:t xml:space="preserve"> </w:t>
            </w:r>
            <w:r w:rsidRPr="00CB2397">
              <w:t>/</w:t>
            </w:r>
            <w:r w:rsidR="00F6733D">
              <w:t xml:space="preserve"> </w:t>
            </w:r>
            <w:r w:rsidRPr="00CB2397">
              <w:t>capabilities to write to RFPs/RFIs</w:t>
            </w:r>
            <w:r w:rsidR="000517FF">
              <w:t>.</w:t>
            </w:r>
          </w:p>
          <w:p w14:paraId="7F15D9BB" w14:textId="77777777" w:rsidR="00CB2397" w:rsidRPr="00CB2397" w:rsidRDefault="00CB2397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 w:rsidRPr="00CB2397">
              <w:t>Conduct</w:t>
            </w:r>
            <w:r w:rsidR="00E506B6">
              <w:t>ed</w:t>
            </w:r>
            <w:r w:rsidRPr="00CB2397">
              <w:t xml:space="preserve"> opportunity research (using tools such as GovWin and FedBizOpps) and assessment, using pre-defined criteria</w:t>
            </w:r>
            <w:r w:rsidR="000517FF">
              <w:t>.</w:t>
            </w:r>
          </w:p>
          <w:p w14:paraId="044EDFB6" w14:textId="77777777" w:rsidR="00EB707B" w:rsidRDefault="00CB5B90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Participate</w:t>
            </w:r>
            <w:r w:rsidR="00E506B6">
              <w:t>d</w:t>
            </w:r>
            <w:r>
              <w:t xml:space="preserve"> in s</w:t>
            </w:r>
            <w:r w:rsidR="0047764D">
              <w:t>trategy solutioning</w:t>
            </w:r>
            <w:r w:rsidR="00383894">
              <w:t xml:space="preserve"> sessions</w:t>
            </w:r>
            <w:r w:rsidR="000517FF">
              <w:t>.</w:t>
            </w:r>
          </w:p>
          <w:p w14:paraId="18AC87B3" w14:textId="77777777" w:rsidR="00421A6C" w:rsidRDefault="00421A6C" w:rsidP="00421A6C"/>
          <w:p w14:paraId="60E90E93" w14:textId="46CF4590" w:rsidR="00353259" w:rsidRDefault="00353259" w:rsidP="00421A6C">
            <w:r>
              <w:t xml:space="preserve">September 2011 to </w:t>
            </w:r>
            <w:r w:rsidR="005356B8">
              <w:t>June 2017</w:t>
            </w:r>
            <w:r>
              <w:t xml:space="preserve"> </w:t>
            </w:r>
            <w:r w:rsidR="000D4124">
              <w:t>–</w:t>
            </w:r>
            <w:r w:rsidR="00975CE2">
              <w:t xml:space="preserve"> </w:t>
            </w:r>
            <w:r w:rsidR="00385E69">
              <w:t>Leidos</w:t>
            </w:r>
            <w:r w:rsidR="002D1624">
              <w:t>-Civil</w:t>
            </w:r>
            <w:r w:rsidR="000D4124">
              <w:t xml:space="preserve"> </w:t>
            </w:r>
            <w:r w:rsidR="002D1624">
              <w:t xml:space="preserve">(formerly Lockheed Martin Information Systems &amp; Government Solutions (LM IS&amp;GS) </w:t>
            </w:r>
            <w:r w:rsidR="00E853E6">
              <w:t xml:space="preserve">National Airspace </w:t>
            </w:r>
            <w:r w:rsidR="00975CE2">
              <w:t xml:space="preserve">System </w:t>
            </w:r>
            <w:r w:rsidR="00E853E6">
              <w:t>Integration Support Contract (NISC)</w:t>
            </w:r>
            <w:r w:rsidR="00294CA7">
              <w:t xml:space="preserve"> supporting the </w:t>
            </w:r>
            <w:r w:rsidR="006C4996">
              <w:t>Federal Aviation Administration (</w:t>
            </w:r>
            <w:r w:rsidR="00294CA7">
              <w:t>FAA</w:t>
            </w:r>
            <w:r w:rsidR="006C4996">
              <w:t>)</w:t>
            </w:r>
            <w:r w:rsidR="00A40EDE">
              <w:t xml:space="preserve">, </w:t>
            </w:r>
            <w:r w:rsidR="00E853E6">
              <w:t>Washington, D.C</w:t>
            </w:r>
            <w:r w:rsidR="001302FB">
              <w:t>.</w:t>
            </w:r>
            <w:r w:rsidR="00E853E6">
              <w:t xml:space="preserve"> </w:t>
            </w:r>
          </w:p>
          <w:p w14:paraId="67E105DA" w14:textId="77777777" w:rsidR="00E853E6" w:rsidRPr="007907FF" w:rsidRDefault="00E853E6" w:rsidP="00E853E6">
            <w:pPr>
              <w:rPr>
                <w:b/>
              </w:rPr>
            </w:pPr>
            <w:r w:rsidRPr="007907FF">
              <w:rPr>
                <w:b/>
              </w:rPr>
              <w:t>Communications Manager</w:t>
            </w:r>
          </w:p>
          <w:p w14:paraId="3EAA5DFA" w14:textId="77777777" w:rsidR="00E448C8" w:rsidRDefault="00FD6F52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Was r</w:t>
            </w:r>
            <w:r w:rsidR="00DA33B3">
              <w:t xml:space="preserve">esponsible for all facets of communications for </w:t>
            </w:r>
            <w:r w:rsidR="006B56EE">
              <w:t xml:space="preserve">a </w:t>
            </w:r>
            <w:r w:rsidR="00DA33B3">
              <w:t xml:space="preserve">$1.4 billion contract supporting the FAA. </w:t>
            </w:r>
          </w:p>
          <w:p w14:paraId="28E41B3C" w14:textId="77777777" w:rsidR="0006474C" w:rsidRDefault="00C431CF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Was a m</w:t>
            </w:r>
            <w:r w:rsidR="0006474C">
              <w:t xml:space="preserve">ember of a </w:t>
            </w:r>
            <w:r w:rsidR="00EC6EAF">
              <w:t>six</w:t>
            </w:r>
            <w:r w:rsidR="0006474C">
              <w:t>-person senior leadership team.</w:t>
            </w:r>
          </w:p>
          <w:p w14:paraId="51F5975A" w14:textId="77777777" w:rsidR="00FE44EA" w:rsidRDefault="00837F70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Developed and successfully implemented the NISC Communications Plan</w:t>
            </w:r>
            <w:r w:rsidR="003E4A20">
              <w:t xml:space="preserve"> that includ</w:t>
            </w:r>
            <w:r w:rsidR="00F21F5B">
              <w:t>es</w:t>
            </w:r>
            <w:r w:rsidR="003E4A20">
              <w:t xml:space="preserve"> strategic communications, employee communications, marketing and promotion, social media</w:t>
            </w:r>
            <w:r w:rsidR="00AD0BF4">
              <w:t xml:space="preserve"> strategy and tactics, media relations, and executive communications.</w:t>
            </w:r>
          </w:p>
          <w:p w14:paraId="55BC2745" w14:textId="77777777" w:rsidR="000F2871" w:rsidRDefault="000F2871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Provided input, leadership, and guidance to function in all aspects of communications including reputation and issues management, crisis communications, internal communications, and marketing.</w:t>
            </w:r>
          </w:p>
          <w:p w14:paraId="2E3B5829" w14:textId="77777777" w:rsidR="00DD4482" w:rsidRDefault="007B343C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Directly contributed to the NISC 100</w:t>
            </w:r>
            <w:r w:rsidR="00734FCD">
              <w:t xml:space="preserve"> percent</w:t>
            </w:r>
            <w:r>
              <w:t xml:space="preserve"> Award Fee </w:t>
            </w:r>
            <w:r w:rsidR="00414C04">
              <w:t>p</w:t>
            </w:r>
            <w:r>
              <w:t xml:space="preserve">erformance </w:t>
            </w:r>
            <w:r w:rsidR="00414C04">
              <w:t>s</w:t>
            </w:r>
            <w:r>
              <w:t xml:space="preserve">core as a result of the implementation of the highly successful communications strategy among others. </w:t>
            </w:r>
          </w:p>
          <w:p w14:paraId="35B1EB6C" w14:textId="77777777" w:rsidR="008931F3" w:rsidRDefault="00652DDF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Set annual strategic direction for communications and marketing focusing on business priorities to ensure overall contract growth.</w:t>
            </w:r>
          </w:p>
          <w:p w14:paraId="05A14F80" w14:textId="25031910" w:rsidR="000B7F8E" w:rsidRDefault="000B7F8E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Ensured consistent messaging and maximum visibility of NISC solutions and leaders within the FAA.</w:t>
            </w:r>
          </w:p>
          <w:p w14:paraId="18739CFF" w14:textId="77777777" w:rsidR="009B3A53" w:rsidRDefault="009B3A53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 w:rsidRPr="009B3A53">
              <w:t>Developed and enhanced communications-related performance metrics to measure effectiveness, progress, and business impact. </w:t>
            </w:r>
          </w:p>
          <w:p w14:paraId="265A9EA8" w14:textId="77777777" w:rsidR="001E4B83" w:rsidRDefault="001E4B83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Provided advice and counsel in communications issues to senior leadership team.</w:t>
            </w:r>
          </w:p>
          <w:p w14:paraId="7D855976" w14:textId="77777777" w:rsidR="0006474C" w:rsidRDefault="00D72AD4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Successfully developed and seamlessly </w:t>
            </w:r>
            <w:r w:rsidR="00E83C5D">
              <w:t>executed</w:t>
            </w:r>
            <w:r>
              <w:t xml:space="preserve"> five FAA </w:t>
            </w:r>
            <w:r w:rsidR="00C276F2">
              <w:t xml:space="preserve">annual </w:t>
            </w:r>
            <w:r w:rsidR="00542225">
              <w:t>executive</w:t>
            </w:r>
            <w:r>
              <w:t xml:space="preserve"> </w:t>
            </w:r>
            <w:r w:rsidR="00E749D6">
              <w:t>events</w:t>
            </w:r>
            <w:r>
              <w:t>.</w:t>
            </w:r>
          </w:p>
          <w:p w14:paraId="7FC5FA2D" w14:textId="77777777" w:rsidR="00493772" w:rsidRDefault="00493772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Developed the NISC Employee Community on Leidos Prism platform</w:t>
            </w:r>
            <w:r w:rsidR="00BA592F">
              <w:t>.</w:t>
            </w:r>
          </w:p>
          <w:p w14:paraId="691B895B" w14:textId="77777777" w:rsidR="00BA592F" w:rsidRDefault="00BA592F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Developed the NISC hub on Prism.</w:t>
            </w:r>
          </w:p>
          <w:p w14:paraId="60714F62" w14:textId="77777777" w:rsidR="00021598" w:rsidRDefault="00021598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Developed the FAA NISC Web site using the latest Content Management System (CMS) technology.</w:t>
            </w:r>
          </w:p>
          <w:p w14:paraId="75FF4EF2" w14:textId="28B3B107" w:rsidR="00042FF4" w:rsidRDefault="00042FF4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Designed</w:t>
            </w:r>
            <w:r w:rsidR="003248F8">
              <w:t xml:space="preserve"> and maintained</w:t>
            </w:r>
            <w:r>
              <w:t xml:space="preserve"> the FAA NISC KSN site for the FAA NISC Program Management Office (PMO).</w:t>
            </w:r>
          </w:p>
          <w:p w14:paraId="5E848CC7" w14:textId="77777777" w:rsidR="001910DE" w:rsidRDefault="001910DE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>Authored eight articles for the FAA online publications highlighting NISC technical success.</w:t>
            </w:r>
          </w:p>
          <w:p w14:paraId="1E1999AB" w14:textId="77777777" w:rsidR="004B7BA5" w:rsidRDefault="004B7BA5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>
              <w:t xml:space="preserve">Produced the monthly NISC newsletter designed to promote NISC technical success </w:t>
            </w:r>
            <w:r w:rsidR="0026391C">
              <w:t>to</w:t>
            </w:r>
            <w:r>
              <w:t xml:space="preserve"> the FAA existing and potential customers.</w:t>
            </w:r>
          </w:p>
          <w:p w14:paraId="5728F3C3" w14:textId="77777777" w:rsidR="008F101F" w:rsidRDefault="008F101F" w:rsidP="00C6615D">
            <w:pPr>
              <w:numPr>
                <w:ilvl w:val="0"/>
                <w:numId w:val="32"/>
              </w:numPr>
              <w:tabs>
                <w:tab w:val="num" w:pos="264"/>
              </w:tabs>
              <w:ind w:left="274" w:hanging="274"/>
            </w:pPr>
            <w:r w:rsidRPr="008F101F">
              <w:t>Direct</w:t>
            </w:r>
            <w:r>
              <w:t>ed</w:t>
            </w:r>
            <w:r w:rsidRPr="008F101F">
              <w:t xml:space="preserve"> and manage</w:t>
            </w:r>
            <w:r>
              <w:t>d</w:t>
            </w:r>
            <w:r w:rsidRPr="008F101F">
              <w:t xml:space="preserve"> the creation of sales and marketing collateral (brochures, application bulletins, </w:t>
            </w:r>
            <w:r w:rsidR="0099187B">
              <w:t>fact</w:t>
            </w:r>
            <w:r w:rsidRPr="008F101F">
              <w:t xml:space="preserve"> sheets,</w:t>
            </w:r>
            <w:r w:rsidR="008B5CA2">
              <w:t xml:space="preserve"> </w:t>
            </w:r>
            <w:r w:rsidR="002E5A16">
              <w:t xml:space="preserve">collages, </w:t>
            </w:r>
            <w:r w:rsidR="008B5CA2">
              <w:t>posters,</w:t>
            </w:r>
            <w:r w:rsidR="00A04BD6">
              <w:t xml:space="preserve"> and</w:t>
            </w:r>
            <w:r w:rsidRPr="008F101F">
              <w:t xml:space="preserve"> presentations).</w:t>
            </w:r>
          </w:p>
          <w:p w14:paraId="591C53FC" w14:textId="77777777" w:rsidR="008F101F" w:rsidRDefault="008F101F" w:rsidP="00B03D45">
            <w:pPr>
              <w:numPr>
                <w:ilvl w:val="0"/>
                <w:numId w:val="33"/>
              </w:numPr>
              <w:ind w:left="349" w:hanging="270"/>
            </w:pPr>
            <w:r w:rsidRPr="008F101F">
              <w:lastRenderedPageBreak/>
              <w:t>Collaborate</w:t>
            </w:r>
            <w:r w:rsidR="00AD54DD">
              <w:t>d</w:t>
            </w:r>
            <w:r w:rsidRPr="008F101F">
              <w:t xml:space="preserve"> with </w:t>
            </w:r>
            <w:r w:rsidR="002D1624">
              <w:t xml:space="preserve">Leidos </w:t>
            </w:r>
            <w:r>
              <w:t>Creative Group</w:t>
            </w:r>
            <w:r w:rsidRPr="008F101F">
              <w:t xml:space="preserve"> on development and execution</w:t>
            </w:r>
            <w:r w:rsidR="00CF3B37">
              <w:t xml:space="preserve"> </w:t>
            </w:r>
            <w:r w:rsidRPr="008F101F">
              <w:t>of content specifically for</w:t>
            </w:r>
            <w:r w:rsidR="00A04BD6">
              <w:t xml:space="preserve"> the NISC</w:t>
            </w:r>
            <w:r w:rsidRPr="008F101F">
              <w:t xml:space="preserve"> </w:t>
            </w:r>
            <w:r w:rsidR="009D7545">
              <w:t>public relations</w:t>
            </w:r>
            <w:r w:rsidRPr="008F101F">
              <w:t xml:space="preserve"> use.</w:t>
            </w:r>
          </w:p>
          <w:p w14:paraId="2ECEC3B7" w14:textId="2A295E17" w:rsidR="00590FEC" w:rsidRDefault="00590FEC" w:rsidP="00B03D45">
            <w:pPr>
              <w:numPr>
                <w:ilvl w:val="0"/>
                <w:numId w:val="33"/>
              </w:numPr>
              <w:ind w:left="349" w:hanging="270"/>
            </w:pPr>
            <w:r>
              <w:t xml:space="preserve">Wrote scripts for two FAA NISC </w:t>
            </w:r>
            <w:r w:rsidR="003A3F6A">
              <w:t xml:space="preserve">promotional </w:t>
            </w:r>
            <w:r>
              <w:t>movies.</w:t>
            </w:r>
          </w:p>
          <w:p w14:paraId="4D36FCCD" w14:textId="77777777" w:rsidR="009B3669" w:rsidRDefault="009B3669" w:rsidP="00B03D45">
            <w:pPr>
              <w:numPr>
                <w:ilvl w:val="0"/>
                <w:numId w:val="33"/>
              </w:numPr>
              <w:ind w:left="349" w:hanging="270"/>
            </w:pPr>
            <w:r>
              <w:t>Served as a liaison with the executive FAA NISC management.</w:t>
            </w:r>
          </w:p>
          <w:p w14:paraId="518D1C96" w14:textId="77777777" w:rsidR="00EB134F" w:rsidRDefault="00EB134F" w:rsidP="00B03D45">
            <w:pPr>
              <w:numPr>
                <w:ilvl w:val="0"/>
                <w:numId w:val="33"/>
              </w:numPr>
              <w:ind w:left="349" w:hanging="270"/>
            </w:pPr>
            <w:r>
              <w:t>Built three (3) company Web sites.</w:t>
            </w:r>
          </w:p>
          <w:p w14:paraId="2D8E97B6" w14:textId="77777777" w:rsidR="003527F4" w:rsidRDefault="003527F4" w:rsidP="00B03D45">
            <w:pPr>
              <w:numPr>
                <w:ilvl w:val="0"/>
                <w:numId w:val="33"/>
              </w:numPr>
              <w:ind w:left="349" w:hanging="270"/>
            </w:pPr>
            <w:r>
              <w:t>Corporate reporting.</w:t>
            </w:r>
          </w:p>
          <w:p w14:paraId="525EE633" w14:textId="77777777" w:rsidR="003527F4" w:rsidRDefault="003527F4" w:rsidP="00B03D45">
            <w:pPr>
              <w:numPr>
                <w:ilvl w:val="0"/>
                <w:numId w:val="33"/>
              </w:numPr>
              <w:ind w:left="349" w:hanging="270"/>
            </w:pPr>
            <w:r>
              <w:t xml:space="preserve">Briefings and presentations for Lockheed Martin </w:t>
            </w:r>
            <w:r w:rsidR="00DA4D31">
              <w:t xml:space="preserve">and Leidos </w:t>
            </w:r>
            <w:r>
              <w:t>executive management.</w:t>
            </w:r>
          </w:p>
          <w:p w14:paraId="1DB21E80" w14:textId="77777777" w:rsidR="000477FC" w:rsidRPr="00F7425D" w:rsidRDefault="000477FC" w:rsidP="00B03D45">
            <w:pPr>
              <w:numPr>
                <w:ilvl w:val="0"/>
                <w:numId w:val="33"/>
              </w:numPr>
              <w:ind w:left="349" w:hanging="270"/>
            </w:pPr>
            <w:r>
              <w:t xml:space="preserve">Introduced and implemented </w:t>
            </w:r>
            <w:r w:rsidR="007A2846">
              <w:t>approximately</w:t>
            </w:r>
            <w:r>
              <w:t xml:space="preserve"> </w:t>
            </w:r>
            <w:r w:rsidR="00771409">
              <w:t xml:space="preserve">ten process improvements aimed at </w:t>
            </w:r>
            <w:r w:rsidR="0076681D">
              <w:t>perfecting</w:t>
            </w:r>
            <w:r w:rsidR="00771409">
              <w:t xml:space="preserve"> communications within the NISC Program.</w:t>
            </w:r>
          </w:p>
          <w:p w14:paraId="5548E486" w14:textId="77777777" w:rsidR="006F5C5A" w:rsidRDefault="006F5C5A" w:rsidP="00421A6C">
            <w:pPr>
              <w:pStyle w:val="CompanyNameOne"/>
            </w:pPr>
            <w:r>
              <w:t xml:space="preserve">July 2009 to </w:t>
            </w:r>
            <w:r w:rsidR="00281249">
              <w:t>September 2011</w:t>
            </w:r>
            <w:r w:rsidR="004C4E23">
              <w:t xml:space="preserve"> </w:t>
            </w:r>
            <w:r w:rsidR="003A6441">
              <w:t>–</w:t>
            </w:r>
            <w:r w:rsidR="004C4E23">
              <w:t xml:space="preserve"> </w:t>
            </w:r>
            <w:r w:rsidR="00E5091E">
              <w:t>Lockheed Martin</w:t>
            </w:r>
            <w:r w:rsidR="00DB5645">
              <w:t xml:space="preserve"> IS&amp;GS</w:t>
            </w:r>
            <w:r w:rsidR="00071296">
              <w:t xml:space="preserve">, </w:t>
            </w:r>
            <w:r>
              <w:t>NISC</w:t>
            </w:r>
            <w:r w:rsidR="008216B2">
              <w:t xml:space="preserve"> Program</w:t>
            </w:r>
            <w:r w:rsidR="00574E20">
              <w:t xml:space="preserve"> supporting FAA</w:t>
            </w:r>
            <w:r w:rsidR="00071296">
              <w:t>,</w:t>
            </w:r>
            <w:r>
              <w:t xml:space="preserve"> Washington, D.C.</w:t>
            </w:r>
          </w:p>
          <w:p w14:paraId="6873C238" w14:textId="77777777" w:rsidR="006F5C5A" w:rsidRPr="00AC2215" w:rsidRDefault="00B6436C" w:rsidP="006F5C5A">
            <w:pPr>
              <w:rPr>
                <w:b/>
              </w:rPr>
            </w:pPr>
            <w:r w:rsidRPr="00AC2215">
              <w:rPr>
                <w:b/>
              </w:rPr>
              <w:t xml:space="preserve">Technical Publications </w:t>
            </w:r>
            <w:r w:rsidR="009C4F61" w:rsidRPr="00AC2215">
              <w:rPr>
                <w:b/>
              </w:rPr>
              <w:t>Specialist</w:t>
            </w:r>
            <w:r w:rsidR="00814DDD">
              <w:rPr>
                <w:b/>
              </w:rPr>
              <w:t>,</w:t>
            </w:r>
            <w:r w:rsidR="00614467">
              <w:rPr>
                <w:b/>
              </w:rPr>
              <w:t xml:space="preserve"> Staff</w:t>
            </w:r>
          </w:p>
          <w:p w14:paraId="3BEEBA82" w14:textId="77777777" w:rsidR="001470C9" w:rsidRDefault="00C95FD4" w:rsidP="007F1847">
            <w:pPr>
              <w:numPr>
                <w:ilvl w:val="0"/>
                <w:numId w:val="33"/>
              </w:numPr>
              <w:ind w:left="349" w:hanging="270"/>
            </w:pPr>
            <w:r>
              <w:t>W</w:t>
            </w:r>
            <w:r w:rsidR="002100BD">
              <w:t>rote</w:t>
            </w:r>
            <w:r w:rsidR="00AF22B7">
              <w:t xml:space="preserve"> and edit</w:t>
            </w:r>
            <w:r w:rsidR="002100BD">
              <w:t>ed</w:t>
            </w:r>
            <w:r w:rsidR="00A21EAE">
              <w:t xml:space="preserve"> System Development Lifecycle Documentation (</w:t>
            </w:r>
            <w:r w:rsidR="00AF22B7">
              <w:t>SDLC</w:t>
            </w:r>
            <w:r w:rsidR="00A21EAE">
              <w:t>)</w:t>
            </w:r>
            <w:r w:rsidR="00AF22B7">
              <w:t xml:space="preserve"> </w:t>
            </w:r>
            <w:r w:rsidR="001470C9">
              <w:t>documentation</w:t>
            </w:r>
            <w:r w:rsidR="00AF22B7">
              <w:t xml:space="preserve"> </w:t>
            </w:r>
            <w:r w:rsidR="00A63F0C">
              <w:t>in support of</w:t>
            </w:r>
            <w:r w:rsidR="00AF22B7">
              <w:t xml:space="preserve"> the FAA Aviation Safety Knowledge Management Environment (ASKME) Program</w:t>
            </w:r>
            <w:r w:rsidR="004C5485">
              <w:t xml:space="preserve"> for the FAA Office of Aviation Safety (AVS)</w:t>
            </w:r>
            <w:r w:rsidR="00AF22B7">
              <w:t>.</w:t>
            </w:r>
            <w:r w:rsidR="008E0CEC">
              <w:t xml:space="preserve"> </w:t>
            </w:r>
            <w:r w:rsidR="00D5376B">
              <w:t>These included the Concepts of Operations</w:t>
            </w:r>
            <w:r w:rsidR="00B05330">
              <w:t xml:space="preserve"> (CONOP</w:t>
            </w:r>
            <w:r w:rsidR="00B156AD">
              <w:t>S</w:t>
            </w:r>
            <w:r w:rsidR="00B05330">
              <w:t>)</w:t>
            </w:r>
            <w:r w:rsidR="00D5376B">
              <w:t>, Program Management Plans</w:t>
            </w:r>
            <w:r w:rsidR="00B05330">
              <w:t xml:space="preserve"> (PMP)</w:t>
            </w:r>
            <w:r w:rsidR="00D5376B">
              <w:t>, requirements documents, and others.</w:t>
            </w:r>
          </w:p>
          <w:p w14:paraId="5075D0BC" w14:textId="77777777" w:rsidR="00EA349D" w:rsidRDefault="00EA349D" w:rsidP="007F1847">
            <w:pPr>
              <w:numPr>
                <w:ilvl w:val="0"/>
                <w:numId w:val="33"/>
              </w:numPr>
              <w:ind w:left="349" w:hanging="270"/>
            </w:pPr>
            <w:r>
              <w:t>Developed and maintained the ASKME Acquisition Management System (AMS) baseline documents such as the Investment Analysis Plan (IAP) and others.</w:t>
            </w:r>
          </w:p>
          <w:p w14:paraId="52D5AF63" w14:textId="77777777" w:rsidR="00532EF2" w:rsidRDefault="00532EF2" w:rsidP="007F1847">
            <w:pPr>
              <w:numPr>
                <w:ilvl w:val="0"/>
                <w:numId w:val="33"/>
              </w:numPr>
              <w:ind w:left="349" w:hanging="270"/>
            </w:pPr>
            <w:r>
              <w:t>Supported the ASKME Joint Resources Council (JRC) activities.</w:t>
            </w:r>
          </w:p>
          <w:p w14:paraId="6AB642CD" w14:textId="77777777" w:rsidR="00801A84" w:rsidRDefault="00EB535E" w:rsidP="007F1847">
            <w:pPr>
              <w:numPr>
                <w:ilvl w:val="0"/>
                <w:numId w:val="33"/>
              </w:numPr>
              <w:ind w:left="349" w:hanging="270"/>
            </w:pPr>
            <w:r>
              <w:t>S</w:t>
            </w:r>
            <w:r w:rsidR="00F40AFB">
              <w:t>upport</w:t>
            </w:r>
            <w:r w:rsidR="002100BD">
              <w:t>ed</w:t>
            </w:r>
            <w:r w:rsidR="00F40AFB">
              <w:t xml:space="preserve"> </w:t>
            </w:r>
            <w:r w:rsidR="006F5C5A">
              <w:t>the</w:t>
            </w:r>
            <w:r w:rsidR="00F40AFB">
              <w:t xml:space="preserve"> ASKME</w:t>
            </w:r>
            <w:r w:rsidR="006F5C5A">
              <w:t xml:space="preserve"> Program Management Office </w:t>
            </w:r>
            <w:r w:rsidR="00F40AFB">
              <w:t xml:space="preserve">(PMO) </w:t>
            </w:r>
            <w:r w:rsidR="006F5C5A">
              <w:t>operations</w:t>
            </w:r>
            <w:r w:rsidR="009A48FA">
              <w:t>. These include</w:t>
            </w:r>
            <w:r w:rsidR="00210789">
              <w:t>d</w:t>
            </w:r>
            <w:r w:rsidR="009A48FA">
              <w:t xml:space="preserve"> meeting </w:t>
            </w:r>
            <w:r w:rsidR="00461036">
              <w:t xml:space="preserve">and training </w:t>
            </w:r>
            <w:r w:rsidR="009A48FA">
              <w:t xml:space="preserve">facilitation, </w:t>
            </w:r>
            <w:r w:rsidR="00461036">
              <w:t>preparation of</w:t>
            </w:r>
            <w:r w:rsidR="001148FF">
              <w:t xml:space="preserve"> </w:t>
            </w:r>
            <w:r w:rsidR="00332428">
              <w:t xml:space="preserve">briefings </w:t>
            </w:r>
            <w:r w:rsidR="001148FF">
              <w:t>and presentations</w:t>
            </w:r>
            <w:r w:rsidR="00F805AD">
              <w:t xml:space="preserve">; logistical support, </w:t>
            </w:r>
            <w:r w:rsidR="004572C4">
              <w:t xml:space="preserve">cost estimates; </w:t>
            </w:r>
            <w:r w:rsidR="00997ECE">
              <w:t>working</w:t>
            </w:r>
            <w:r w:rsidR="00F805AD">
              <w:t xml:space="preserve"> with the vendors</w:t>
            </w:r>
            <w:r w:rsidR="004572C4">
              <w:t>.</w:t>
            </w:r>
            <w:r w:rsidR="008F621C">
              <w:t xml:space="preserve"> </w:t>
            </w:r>
          </w:p>
          <w:p w14:paraId="6D2DAA81" w14:textId="77777777" w:rsidR="00927DDF" w:rsidRDefault="006A7DD2" w:rsidP="007F1847">
            <w:pPr>
              <w:numPr>
                <w:ilvl w:val="0"/>
                <w:numId w:val="33"/>
              </w:numPr>
              <w:ind w:left="349" w:hanging="270"/>
            </w:pPr>
            <w:r>
              <w:t>I</w:t>
            </w:r>
            <w:r w:rsidR="00904D90">
              <w:t>nitiated the requirements gathering and launch of the ASKME Document Management System (ADMS)</w:t>
            </w:r>
            <w:r w:rsidR="00706871">
              <w:t xml:space="preserve">, which </w:t>
            </w:r>
            <w:r w:rsidR="00794584">
              <w:t>was well-received by the customer</w:t>
            </w:r>
            <w:r w:rsidR="00953299">
              <w:t>.</w:t>
            </w:r>
          </w:p>
          <w:p w14:paraId="0BF3169F" w14:textId="77777777" w:rsidR="006D1A61" w:rsidRDefault="006D1A61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Initiated </w:t>
            </w:r>
            <w:r w:rsidR="00C95A0A">
              <w:t xml:space="preserve">and assisted in </w:t>
            </w:r>
            <w:r w:rsidR="0092315C">
              <w:t>launching</w:t>
            </w:r>
            <w:r>
              <w:t xml:space="preserve"> the ASKME Lessons Learned </w:t>
            </w:r>
            <w:r w:rsidR="008E2C0D">
              <w:t>E</w:t>
            </w:r>
            <w:r w:rsidR="00C95A0A">
              <w:t>nvironment</w:t>
            </w:r>
            <w:r w:rsidR="00F36A39">
              <w:t xml:space="preserve"> (ALLE)</w:t>
            </w:r>
            <w:r w:rsidR="00AC5125">
              <w:t xml:space="preserve"> tool, which was well-received by the customer.</w:t>
            </w:r>
            <w:r w:rsidR="00F36A39">
              <w:t xml:space="preserve"> </w:t>
            </w:r>
          </w:p>
          <w:p w14:paraId="07B779B4" w14:textId="77777777" w:rsidR="00343B60" w:rsidRDefault="00343B60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Hosted and facilitated the </w:t>
            </w:r>
            <w:r w:rsidR="00517FA8">
              <w:t>two</w:t>
            </w:r>
            <w:r w:rsidR="0092315C">
              <w:t xml:space="preserve"> </w:t>
            </w:r>
            <w:r w:rsidR="00234E9D">
              <w:t xml:space="preserve">National </w:t>
            </w:r>
            <w:r>
              <w:t xml:space="preserve">ASKME </w:t>
            </w:r>
            <w:r w:rsidR="00234E9D">
              <w:t xml:space="preserve">Annual </w:t>
            </w:r>
            <w:r>
              <w:t>IT Project Managers meeting</w:t>
            </w:r>
            <w:r w:rsidR="0092315C">
              <w:t>s</w:t>
            </w:r>
            <w:r>
              <w:t>.</w:t>
            </w:r>
          </w:p>
          <w:p w14:paraId="24C49AC0" w14:textId="77777777" w:rsidR="00FF7A26" w:rsidRDefault="006F5E31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Provided logistical support and </w:t>
            </w:r>
            <w:r w:rsidR="00FF7A26">
              <w:t>training materials for the NISC 1</w:t>
            </w:r>
            <w:r w:rsidR="00EE6DEA" w:rsidRPr="00070313">
              <w:t>st</w:t>
            </w:r>
            <w:r w:rsidR="00EE6DEA">
              <w:t xml:space="preserve"> </w:t>
            </w:r>
            <w:r w:rsidR="00FF7A26">
              <w:t>Earned Value Management (EVM) training for the FAA managers.</w:t>
            </w:r>
          </w:p>
          <w:p w14:paraId="25717F9C" w14:textId="77777777" w:rsidR="00FB45D2" w:rsidRDefault="00FB45D2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Initiated the creation of the </w:t>
            </w:r>
            <w:r w:rsidR="002C45A7">
              <w:t>ASKME</w:t>
            </w:r>
            <w:r>
              <w:t xml:space="preserve"> Organizational Assets Library.</w:t>
            </w:r>
          </w:p>
          <w:p w14:paraId="0E393E92" w14:textId="77777777" w:rsidR="007B7471" w:rsidRDefault="00333317" w:rsidP="007F1847">
            <w:pPr>
              <w:numPr>
                <w:ilvl w:val="0"/>
                <w:numId w:val="33"/>
              </w:numPr>
              <w:ind w:left="349" w:hanging="270"/>
            </w:pPr>
            <w:r>
              <w:t>D</w:t>
            </w:r>
            <w:r w:rsidR="006F5C5A">
              <w:t xml:space="preserve">eveloped </w:t>
            </w:r>
            <w:r w:rsidR="00FB45D2">
              <w:t>numerous</w:t>
            </w:r>
            <w:r w:rsidR="006F5C5A">
              <w:t xml:space="preserve"> documentation templates including those for the PMP, System Boundary Document (SBD), Monthly Progress Report (MPR), CONOPS</w:t>
            </w:r>
            <w:r w:rsidR="00D7276B">
              <w:t>, and Functional Requirements Document (FRD).</w:t>
            </w:r>
          </w:p>
          <w:p w14:paraId="452211AC" w14:textId="77777777" w:rsidR="006F5C5A" w:rsidRPr="00132301" w:rsidRDefault="007B7471" w:rsidP="007F1847">
            <w:pPr>
              <w:numPr>
                <w:ilvl w:val="0"/>
                <w:numId w:val="33"/>
              </w:numPr>
              <w:ind w:left="349" w:hanging="270"/>
            </w:pPr>
            <w:r>
              <w:t>D</w:t>
            </w:r>
            <w:r w:rsidR="006F5C5A">
              <w:t xml:space="preserve">eveloped </w:t>
            </w:r>
            <w:r w:rsidR="00B64C6D">
              <w:t xml:space="preserve">the </w:t>
            </w:r>
            <w:r w:rsidR="00D7276B">
              <w:t>ASKME</w:t>
            </w:r>
            <w:r w:rsidR="00B64C6D">
              <w:t xml:space="preserve"> </w:t>
            </w:r>
            <w:r w:rsidR="006F5C5A">
              <w:t>Service Level Agreement (SLA) for document review to enable more effective and efficient document review process.</w:t>
            </w:r>
          </w:p>
          <w:p w14:paraId="470CDAE3" w14:textId="77777777" w:rsidR="002B0F10" w:rsidRDefault="006A4300" w:rsidP="00421A6C">
            <w:pPr>
              <w:pStyle w:val="CompanyNameOne"/>
            </w:pPr>
            <w:r>
              <w:t xml:space="preserve">March </w:t>
            </w:r>
            <w:r w:rsidR="002B0F10">
              <w:t xml:space="preserve">2006 to </w:t>
            </w:r>
            <w:r>
              <w:t>July 2009</w:t>
            </w:r>
            <w:r w:rsidR="007E5EAC">
              <w:t xml:space="preserve"> </w:t>
            </w:r>
            <w:r w:rsidR="004C4E23">
              <w:t>-</w:t>
            </w:r>
            <w:r w:rsidR="007E5EAC">
              <w:t xml:space="preserve"> </w:t>
            </w:r>
            <w:r w:rsidR="002B0F10">
              <w:t>Lockheed Martin</w:t>
            </w:r>
            <w:r w:rsidR="002A0A0B">
              <w:t xml:space="preserve"> IS&amp;GS,</w:t>
            </w:r>
            <w:r w:rsidR="002B0F10">
              <w:t xml:space="preserve"> Information Technology Solutions-Environmental System</w:t>
            </w:r>
            <w:r w:rsidR="009F1FAD">
              <w:t>s Engineering (ITS-ESE) Program supporting the U.S. Environmental Agency (U.S. EPA),</w:t>
            </w:r>
            <w:r w:rsidR="002B0F10">
              <w:t xml:space="preserve"> Arlington, VA </w:t>
            </w:r>
          </w:p>
          <w:p w14:paraId="5336036A" w14:textId="77777777" w:rsidR="002B0F10" w:rsidRPr="00AC2215" w:rsidRDefault="002B0F10">
            <w:pPr>
              <w:rPr>
                <w:b/>
              </w:rPr>
            </w:pPr>
            <w:r w:rsidRPr="00AC2215">
              <w:rPr>
                <w:b/>
              </w:rPr>
              <w:t xml:space="preserve">Technical Publications </w:t>
            </w:r>
            <w:r w:rsidR="000146A4" w:rsidRPr="00AC2215">
              <w:rPr>
                <w:b/>
              </w:rPr>
              <w:t>Manager</w:t>
            </w:r>
          </w:p>
          <w:p w14:paraId="5A2DE840" w14:textId="77777777" w:rsidR="005F025C" w:rsidRDefault="005F025C" w:rsidP="007F1847">
            <w:pPr>
              <w:numPr>
                <w:ilvl w:val="0"/>
                <w:numId w:val="33"/>
              </w:numPr>
              <w:ind w:left="349" w:hanging="270"/>
            </w:pPr>
            <w:r>
              <w:t>Supported proposal development.</w:t>
            </w:r>
          </w:p>
          <w:p w14:paraId="2E33CAEC" w14:textId="77777777" w:rsidR="00F700C3" w:rsidRDefault="00E40564" w:rsidP="007F1847">
            <w:pPr>
              <w:numPr>
                <w:ilvl w:val="0"/>
                <w:numId w:val="33"/>
              </w:numPr>
              <w:ind w:left="349" w:hanging="270"/>
            </w:pPr>
            <w:r>
              <w:t>Responsible for all aspects of</w:t>
            </w:r>
            <w:r w:rsidR="002B0F10">
              <w:t xml:space="preserve"> technical documentation</w:t>
            </w:r>
            <w:r w:rsidR="00F700C3">
              <w:t xml:space="preserve"> and</w:t>
            </w:r>
            <w:r w:rsidR="00546252">
              <w:t xml:space="preserve"> </w:t>
            </w:r>
            <w:r w:rsidR="002B0F10">
              <w:t>publications</w:t>
            </w:r>
            <w:r w:rsidR="00F700C3">
              <w:t>.</w:t>
            </w:r>
          </w:p>
          <w:p w14:paraId="13FC9A40" w14:textId="054C3AF8" w:rsidR="008D6791" w:rsidRDefault="008D6791" w:rsidP="007F1847">
            <w:pPr>
              <w:numPr>
                <w:ilvl w:val="0"/>
                <w:numId w:val="33"/>
              </w:numPr>
              <w:ind w:left="349" w:hanging="270"/>
            </w:pPr>
            <w:r>
              <w:t>Managed all types of SDLC documentation.</w:t>
            </w:r>
          </w:p>
          <w:p w14:paraId="587EDD83" w14:textId="12FEF05E" w:rsidR="00F20100" w:rsidRDefault="00F20100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Developed </w:t>
            </w:r>
            <w:r w:rsidR="00E12248">
              <w:t xml:space="preserve">the </w:t>
            </w:r>
            <w:r>
              <w:t xml:space="preserve">system </w:t>
            </w:r>
            <w:r w:rsidR="002F1D40">
              <w:t xml:space="preserve">and information </w:t>
            </w:r>
            <w:r>
              <w:t xml:space="preserve">security documentation. </w:t>
            </w:r>
          </w:p>
          <w:p w14:paraId="5CB64CE9" w14:textId="77777777" w:rsidR="00F87DC0" w:rsidRDefault="00F700C3" w:rsidP="007F1847">
            <w:pPr>
              <w:numPr>
                <w:ilvl w:val="0"/>
                <w:numId w:val="33"/>
              </w:numPr>
              <w:ind w:left="349" w:hanging="270"/>
            </w:pPr>
            <w:r>
              <w:t>P</w:t>
            </w:r>
            <w:r w:rsidR="00DA0176">
              <w:t xml:space="preserve">rogram performance reporting </w:t>
            </w:r>
            <w:r w:rsidR="00546252">
              <w:t>and program communication</w:t>
            </w:r>
            <w:r w:rsidR="002B0F10">
              <w:t xml:space="preserve"> including, but not limited to, </w:t>
            </w:r>
            <w:r w:rsidR="00CC4E2B">
              <w:t>proposals, marketing materials, executive event management, etc</w:t>
            </w:r>
            <w:r w:rsidR="00F87DC0">
              <w:t>.</w:t>
            </w:r>
            <w:r w:rsidR="003B5764">
              <w:t xml:space="preserve"> </w:t>
            </w:r>
          </w:p>
          <w:p w14:paraId="58B1614E" w14:textId="77777777" w:rsidR="005C01D6" w:rsidRDefault="005C01D6" w:rsidP="007F1847">
            <w:pPr>
              <w:numPr>
                <w:ilvl w:val="0"/>
                <w:numId w:val="33"/>
              </w:numPr>
              <w:ind w:left="349" w:hanging="270"/>
            </w:pPr>
            <w:r>
              <w:t>Developed and implemented the ITS-ESE Program Communications Plan.</w:t>
            </w:r>
          </w:p>
          <w:p w14:paraId="27EEE54C" w14:textId="77777777" w:rsidR="005C01D6" w:rsidRDefault="005C01D6" w:rsidP="007F1847">
            <w:pPr>
              <w:numPr>
                <w:ilvl w:val="0"/>
                <w:numId w:val="33"/>
              </w:numPr>
              <w:ind w:left="349" w:hanging="270"/>
            </w:pPr>
            <w:r>
              <w:t>Strategic Communications aimed at promoting the ITS-ESE technical capabilities.</w:t>
            </w:r>
          </w:p>
          <w:p w14:paraId="12DF6709" w14:textId="77777777" w:rsidR="00F13E8A" w:rsidRDefault="00F13E8A" w:rsidP="007F1847">
            <w:pPr>
              <w:numPr>
                <w:ilvl w:val="0"/>
                <w:numId w:val="33"/>
              </w:numPr>
              <w:ind w:left="349" w:hanging="270"/>
            </w:pPr>
            <w:r>
              <w:t>Communications process improvements.</w:t>
            </w:r>
          </w:p>
          <w:p w14:paraId="1F807041" w14:textId="77777777" w:rsidR="00F13E8A" w:rsidRDefault="00D170F6" w:rsidP="007F1847">
            <w:pPr>
              <w:numPr>
                <w:ilvl w:val="0"/>
                <w:numId w:val="33"/>
              </w:numPr>
              <w:ind w:left="349" w:hanging="270"/>
            </w:pPr>
            <w:r>
              <w:t>Developed the Technical Publications metrics collection tool.</w:t>
            </w:r>
          </w:p>
          <w:p w14:paraId="1D5F38FE" w14:textId="77777777" w:rsidR="00D170F6" w:rsidRDefault="00D170F6" w:rsidP="007F1847">
            <w:pPr>
              <w:numPr>
                <w:ilvl w:val="0"/>
                <w:numId w:val="33"/>
              </w:numPr>
              <w:ind w:left="349" w:hanging="270"/>
            </w:pPr>
            <w:r>
              <w:t>Developed the ITS-ESE Manual of Style.</w:t>
            </w:r>
          </w:p>
          <w:p w14:paraId="691A37C5" w14:textId="77777777" w:rsidR="00D170F6" w:rsidRDefault="00D170F6" w:rsidP="007F1847">
            <w:pPr>
              <w:numPr>
                <w:ilvl w:val="0"/>
                <w:numId w:val="33"/>
              </w:numPr>
              <w:ind w:left="349" w:hanging="270"/>
            </w:pPr>
            <w:r>
              <w:t>Developed the ITS-ESE Glossary of Terms.</w:t>
            </w:r>
          </w:p>
          <w:p w14:paraId="2DDA760E" w14:textId="77777777" w:rsidR="00D170F6" w:rsidRDefault="00D170F6" w:rsidP="007F1847">
            <w:pPr>
              <w:numPr>
                <w:ilvl w:val="0"/>
                <w:numId w:val="33"/>
              </w:numPr>
              <w:ind w:left="349" w:hanging="270"/>
            </w:pPr>
            <w:r>
              <w:t xml:space="preserve">Developed the ITS-ESE Technical Publications Procedures and Checklists. </w:t>
            </w:r>
          </w:p>
          <w:p w14:paraId="30EFC9BC" w14:textId="77777777" w:rsidR="00BB3535" w:rsidRDefault="00B0580E" w:rsidP="007F1847">
            <w:pPr>
              <w:numPr>
                <w:ilvl w:val="0"/>
                <w:numId w:val="33"/>
              </w:numPr>
              <w:ind w:left="349" w:hanging="270"/>
            </w:pPr>
            <w:r>
              <w:t>P</w:t>
            </w:r>
            <w:r w:rsidR="002B0F10">
              <w:t xml:space="preserve">rocured a variety of graphic design tools </w:t>
            </w:r>
            <w:r w:rsidR="00BB3535">
              <w:t>for the program</w:t>
            </w:r>
            <w:r w:rsidR="002B0F10">
              <w:t>, which has enabled</w:t>
            </w:r>
            <w:r w:rsidR="00BB3535">
              <w:t xml:space="preserve"> </w:t>
            </w:r>
            <w:r w:rsidR="002B0F10">
              <w:t>to produce better-</w:t>
            </w:r>
            <w:r w:rsidR="00BB3535">
              <w:t xml:space="preserve">quality </w:t>
            </w:r>
            <w:r w:rsidR="002B0F10">
              <w:t xml:space="preserve">marketing </w:t>
            </w:r>
            <w:r w:rsidR="00BB3535">
              <w:t xml:space="preserve">media. </w:t>
            </w:r>
          </w:p>
          <w:p w14:paraId="7A1AF22E" w14:textId="77777777" w:rsidR="002B0F10" w:rsidRDefault="002B0F10" w:rsidP="007F1847">
            <w:pPr>
              <w:numPr>
                <w:ilvl w:val="0"/>
                <w:numId w:val="33"/>
              </w:numPr>
              <w:ind w:left="349" w:hanging="270"/>
            </w:pPr>
            <w:r>
              <w:t>Other duties, as assigned by senior management.</w:t>
            </w:r>
          </w:p>
          <w:p w14:paraId="76C9DA73" w14:textId="77777777" w:rsidR="002B0F10" w:rsidRDefault="00DF78D3" w:rsidP="00421A6C">
            <w:pPr>
              <w:pStyle w:val="CompanyNameOne"/>
            </w:pPr>
            <w:r>
              <w:lastRenderedPageBreak/>
              <w:t xml:space="preserve">January </w:t>
            </w:r>
            <w:r w:rsidR="002B0F10">
              <w:t>2001</w:t>
            </w:r>
            <w:r w:rsidR="0054199E">
              <w:t xml:space="preserve"> to</w:t>
            </w:r>
            <w:r w:rsidR="002B0F10">
              <w:t xml:space="preserve"> </w:t>
            </w:r>
            <w:r w:rsidR="00A62101">
              <w:t>March</w:t>
            </w:r>
            <w:r w:rsidR="006456B6">
              <w:t xml:space="preserve"> </w:t>
            </w:r>
            <w:r w:rsidR="002B0F10">
              <w:t>2006</w:t>
            </w:r>
            <w:r w:rsidR="00995797">
              <w:t xml:space="preserve"> -</w:t>
            </w:r>
            <w:r w:rsidR="002B0F10">
              <w:tab/>
            </w:r>
            <w:r w:rsidR="00A62101">
              <w:t xml:space="preserve"> </w:t>
            </w:r>
            <w:r w:rsidR="002B0F10">
              <w:t>Lockheed Martin, Computerized On-site Data Entry Systems (CODES) Program</w:t>
            </w:r>
            <w:r w:rsidR="007E2ABD">
              <w:t xml:space="preserve"> supporting USPS,</w:t>
            </w:r>
            <w:r w:rsidR="002B0F10">
              <w:t xml:space="preserve"> Arlington, VA </w:t>
            </w:r>
          </w:p>
          <w:p w14:paraId="38CE64D7" w14:textId="77777777" w:rsidR="002B0F10" w:rsidRPr="00352A60" w:rsidRDefault="00EF24FC" w:rsidP="00352A60">
            <w:pPr>
              <w:rPr>
                <w:b/>
              </w:rPr>
            </w:pPr>
            <w:r>
              <w:rPr>
                <w:b/>
              </w:rPr>
              <w:t xml:space="preserve">Technical </w:t>
            </w:r>
            <w:r w:rsidR="002B0F10" w:rsidRPr="00352A60">
              <w:rPr>
                <w:b/>
              </w:rPr>
              <w:t>Documentation Team Lead</w:t>
            </w:r>
          </w:p>
          <w:p w14:paraId="60FF57B5" w14:textId="70E7DA09" w:rsidR="00934DDC" w:rsidRDefault="00521B1F" w:rsidP="00253928">
            <w:pPr>
              <w:numPr>
                <w:ilvl w:val="0"/>
                <w:numId w:val="33"/>
              </w:numPr>
              <w:ind w:left="349" w:hanging="270"/>
            </w:pPr>
            <w:r>
              <w:t xml:space="preserve">Developed the CODES </w:t>
            </w:r>
            <w:r w:rsidR="00B43731">
              <w:t>Software Design Lifecycle Documentation (</w:t>
            </w:r>
            <w:r>
              <w:t>SDLD</w:t>
            </w:r>
            <w:r w:rsidR="00B43731">
              <w:t>)</w:t>
            </w:r>
            <w:r>
              <w:t>.</w:t>
            </w:r>
          </w:p>
          <w:p w14:paraId="3ED49F29" w14:textId="77777777" w:rsidR="002B0F10" w:rsidRPr="00EA2A84" w:rsidRDefault="0012020B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 xml:space="preserve">Provided </w:t>
            </w:r>
            <w:r w:rsidR="005919FF" w:rsidRPr="00EA2A84">
              <w:t>o</w:t>
            </w:r>
            <w:r w:rsidR="002B0F10" w:rsidRPr="00EA2A84">
              <w:t xml:space="preserve">verall supervision of all project documentation activities such as production of quarterly software release notes and installation instructions; User manuals; </w:t>
            </w:r>
            <w:r w:rsidR="005919FF" w:rsidRPr="00EA2A84">
              <w:t xml:space="preserve">development of </w:t>
            </w:r>
            <w:r w:rsidR="002B0F10" w:rsidRPr="00EA2A84">
              <w:t xml:space="preserve">online customer satisfaction surveys; Web content management. </w:t>
            </w:r>
          </w:p>
          <w:p w14:paraId="7DEAAAA7" w14:textId="77777777" w:rsidR="00B70DA3" w:rsidRDefault="002B0F10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 xml:space="preserve">Performed Web Content management </w:t>
            </w:r>
            <w:r w:rsidR="00B70DA3">
              <w:t>for four Web sites.</w:t>
            </w:r>
            <w:r w:rsidRPr="00EA2A84">
              <w:t xml:space="preserve"> </w:t>
            </w:r>
          </w:p>
          <w:p w14:paraId="2EA1C2CD" w14:textId="77777777" w:rsidR="0075587E" w:rsidRDefault="00AC7938" w:rsidP="00253928">
            <w:pPr>
              <w:numPr>
                <w:ilvl w:val="0"/>
                <w:numId w:val="33"/>
              </w:numPr>
              <w:ind w:left="349" w:hanging="270"/>
            </w:pPr>
            <w:r>
              <w:t>C</w:t>
            </w:r>
            <w:r w:rsidR="002B0F10" w:rsidRPr="00EA2A84">
              <w:t xml:space="preserve">reated ten User </w:t>
            </w:r>
            <w:r w:rsidR="003618B0">
              <w:t>M</w:t>
            </w:r>
            <w:r w:rsidR="002B0F10" w:rsidRPr="00EA2A84">
              <w:t>anuals</w:t>
            </w:r>
            <w:r w:rsidR="0075587E">
              <w:t xml:space="preserve"> and</w:t>
            </w:r>
            <w:r w:rsidR="002B0F10" w:rsidRPr="00EA2A84">
              <w:t xml:space="preserve"> numerous "How-To" documents</w:t>
            </w:r>
            <w:r w:rsidR="0075587E">
              <w:t>.</w:t>
            </w:r>
          </w:p>
          <w:p w14:paraId="0EBB0F50" w14:textId="7B8CC643" w:rsidR="002B0F10" w:rsidRPr="00EA2A84" w:rsidRDefault="002B0F10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 xml:space="preserve">Prepared </w:t>
            </w:r>
            <w:r w:rsidR="00BA7397">
              <w:t xml:space="preserve">over </w:t>
            </w:r>
            <w:r w:rsidRPr="00EA2A84">
              <w:t xml:space="preserve">5,000 pages </w:t>
            </w:r>
            <w:r w:rsidR="00BA7037">
              <w:t xml:space="preserve">worth </w:t>
            </w:r>
            <w:r w:rsidRPr="00EA2A84">
              <w:t xml:space="preserve">of documentation for four Postal rate case submissions. </w:t>
            </w:r>
          </w:p>
          <w:p w14:paraId="39472590" w14:textId="77777777" w:rsidR="002B0F10" w:rsidRPr="00EA2A84" w:rsidRDefault="002B0F10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 xml:space="preserve">Supervised, trained, assigned, and reviewed the work of the team members.  </w:t>
            </w:r>
          </w:p>
          <w:p w14:paraId="7978D34F" w14:textId="6823CFA6" w:rsidR="00754CA0" w:rsidRDefault="002B0F10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>As a member of Software Engineering Process Group (SEPG), participated in the company's process improvement</w:t>
            </w:r>
            <w:r w:rsidR="00BC532F">
              <w:t>s</w:t>
            </w:r>
            <w:r w:rsidRPr="00EA2A84">
              <w:t xml:space="preserve">. </w:t>
            </w:r>
          </w:p>
          <w:p w14:paraId="2B4F8146" w14:textId="77777777" w:rsidR="002B0F10" w:rsidRPr="00EA2A84" w:rsidRDefault="002B0F10" w:rsidP="00253928">
            <w:pPr>
              <w:numPr>
                <w:ilvl w:val="0"/>
                <w:numId w:val="33"/>
              </w:numPr>
              <w:ind w:left="349" w:hanging="270"/>
            </w:pPr>
            <w:r w:rsidRPr="00EA2A84">
              <w:t xml:space="preserve">Developed the In-House Style Manual and Glossary of Usage, Documentation Review Checklists, and other organizational assets. </w:t>
            </w:r>
          </w:p>
        </w:tc>
      </w:tr>
      <w:tr w:rsidR="002B0F10" w14:paraId="78E16C5E" w14:textId="77777777" w:rsidTr="00E42705">
        <w:tc>
          <w:tcPr>
            <w:tcW w:w="1620" w:type="dxa"/>
          </w:tcPr>
          <w:p w14:paraId="5BEB8F53" w14:textId="77777777" w:rsidR="002B0F10" w:rsidRDefault="002B0F10"/>
        </w:tc>
        <w:tc>
          <w:tcPr>
            <w:tcW w:w="9270" w:type="dxa"/>
          </w:tcPr>
          <w:p w14:paraId="76E6423C" w14:textId="77777777" w:rsidR="002B0F10" w:rsidRDefault="003B09BB">
            <w:pPr>
              <w:pStyle w:val="CompanyName"/>
            </w:pPr>
            <w:r>
              <w:t xml:space="preserve">January </w:t>
            </w:r>
            <w:r w:rsidR="002B0F10">
              <w:t>1998</w:t>
            </w:r>
            <w:r w:rsidR="008D1055">
              <w:t xml:space="preserve"> to </w:t>
            </w:r>
            <w:r>
              <w:t xml:space="preserve">January </w:t>
            </w:r>
            <w:r w:rsidR="002B0F10">
              <w:t>2001</w:t>
            </w:r>
            <w:r>
              <w:t xml:space="preserve"> </w:t>
            </w:r>
            <w:r w:rsidR="002B0F10">
              <w:t xml:space="preserve">RLS, Inc. Arlington, VA </w:t>
            </w:r>
          </w:p>
          <w:p w14:paraId="7A87E4E4" w14:textId="77777777" w:rsidR="002B0F10" w:rsidRPr="00430545" w:rsidRDefault="002B0F10">
            <w:pPr>
              <w:pStyle w:val="JobTitle"/>
              <w:rPr>
                <w:rFonts w:ascii="Arial" w:hAnsi="Arial"/>
                <w:b/>
                <w:spacing w:val="0"/>
              </w:rPr>
            </w:pPr>
            <w:r w:rsidRPr="00430545">
              <w:rPr>
                <w:rFonts w:ascii="Arial" w:hAnsi="Arial"/>
                <w:b/>
                <w:spacing w:val="0"/>
              </w:rPr>
              <w:t>Project Manager</w:t>
            </w:r>
          </w:p>
          <w:p w14:paraId="4A64EAA6" w14:textId="77777777" w:rsidR="00774723" w:rsidRDefault="002B0F10" w:rsidP="00774723">
            <w:pPr>
              <w:pStyle w:val="Achievement"/>
              <w:rPr>
                <w:spacing w:val="0"/>
              </w:rPr>
            </w:pPr>
            <w:r w:rsidRPr="00EA2A84">
              <w:rPr>
                <w:spacing w:val="0"/>
              </w:rPr>
              <w:t xml:space="preserve">Project Manager for the translation </w:t>
            </w:r>
            <w:r w:rsidR="008A74D8">
              <w:rPr>
                <w:spacing w:val="0"/>
              </w:rPr>
              <w:t xml:space="preserve">and localization </w:t>
            </w:r>
            <w:r w:rsidRPr="00EA2A84">
              <w:rPr>
                <w:spacing w:val="0"/>
              </w:rPr>
              <w:t>agency responsible for federal government and private</w:t>
            </w:r>
            <w:r w:rsidR="00B711BC" w:rsidRPr="00EA2A84">
              <w:rPr>
                <w:spacing w:val="0"/>
              </w:rPr>
              <w:t>,</w:t>
            </w:r>
            <w:r w:rsidRPr="00EA2A84">
              <w:rPr>
                <w:spacing w:val="0"/>
              </w:rPr>
              <w:t xml:space="preserve"> commercial accounts. </w:t>
            </w:r>
          </w:p>
          <w:p w14:paraId="1C8ACAD5" w14:textId="77777777" w:rsidR="002B0F10" w:rsidRPr="00EA2A84" w:rsidRDefault="002B0F10" w:rsidP="00774723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 xml:space="preserve">Developed winning proposals for such clients as U.S. Department of Commerce, U.S. Department of Agriculture, U.S.-Russia Business Council, U.S. Energy Association, National Democratic Institute, Civilian R&amp;D Foundation, and many others. </w:t>
            </w:r>
          </w:p>
          <w:p w14:paraId="13940FC5" w14:textId="77777777" w:rsidR="005070EF" w:rsidRPr="00EA2A84" w:rsidRDefault="00B711BC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>Assisted</w:t>
            </w:r>
            <w:r w:rsidR="004576FB" w:rsidRPr="00EA2A84">
              <w:rPr>
                <w:spacing w:val="0"/>
              </w:rPr>
              <w:t xml:space="preserve"> </w:t>
            </w:r>
            <w:r w:rsidR="00FE7F97" w:rsidRPr="00EA2A84">
              <w:rPr>
                <w:spacing w:val="0"/>
              </w:rPr>
              <w:t>technical</w:t>
            </w:r>
            <w:r w:rsidR="004576FB" w:rsidRPr="00EA2A84">
              <w:rPr>
                <w:spacing w:val="0"/>
              </w:rPr>
              <w:t xml:space="preserve"> staff and administrators in contract proposal development and submission to Federal</w:t>
            </w:r>
            <w:r w:rsidR="00FE7F97" w:rsidRPr="00EA2A84">
              <w:rPr>
                <w:spacing w:val="0"/>
              </w:rPr>
              <w:t xml:space="preserve"> and</w:t>
            </w:r>
            <w:r w:rsidR="004576FB" w:rsidRPr="00EA2A84">
              <w:rPr>
                <w:spacing w:val="0"/>
              </w:rPr>
              <w:t xml:space="preserve"> private </w:t>
            </w:r>
            <w:r w:rsidR="00FE7F97" w:rsidRPr="00EA2A84">
              <w:rPr>
                <w:spacing w:val="0"/>
              </w:rPr>
              <w:t>clients.</w:t>
            </w:r>
          </w:p>
          <w:p w14:paraId="322DA97F" w14:textId="77777777" w:rsidR="002B0F10" w:rsidRPr="00EA2A84" w:rsidRDefault="002B0F10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 xml:space="preserve">Initiated, planned, controlled, monitored, and reported upon all phases of project activity. </w:t>
            </w:r>
          </w:p>
          <w:p w14:paraId="1CCC3811" w14:textId="77777777" w:rsidR="002B0F10" w:rsidRPr="00EA2A84" w:rsidRDefault="002B0F10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>Was responsible for project budgets, scheduling, and cost control. In this capacity, I achieved strong and sustainable revenue for the company through demonstrated knowledge of financial and products</w:t>
            </w:r>
            <w:r w:rsidR="00174928" w:rsidRPr="00EA2A84">
              <w:rPr>
                <w:spacing w:val="0"/>
              </w:rPr>
              <w:t xml:space="preserve"> </w:t>
            </w:r>
            <w:r w:rsidRPr="00EA2A84">
              <w:rPr>
                <w:spacing w:val="0"/>
              </w:rPr>
              <w:t>/</w:t>
            </w:r>
            <w:r w:rsidR="00174928" w:rsidRPr="00EA2A84">
              <w:rPr>
                <w:spacing w:val="0"/>
              </w:rPr>
              <w:t xml:space="preserve"> </w:t>
            </w:r>
            <w:r w:rsidRPr="00EA2A84">
              <w:rPr>
                <w:spacing w:val="0"/>
              </w:rPr>
              <w:t xml:space="preserve">services management practices. Expertly determined long-range objectives and managed projects within or below established budgets. </w:t>
            </w:r>
          </w:p>
          <w:p w14:paraId="618FB03A" w14:textId="77777777" w:rsidR="002B0F10" w:rsidRPr="00EA2A84" w:rsidRDefault="002B0F10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 xml:space="preserve">Planned </w:t>
            </w:r>
            <w:r w:rsidR="00863792">
              <w:rPr>
                <w:spacing w:val="0"/>
              </w:rPr>
              <w:t xml:space="preserve">and managed executive </w:t>
            </w:r>
            <w:r w:rsidRPr="00EA2A84">
              <w:rPr>
                <w:spacing w:val="0"/>
              </w:rPr>
              <w:t xml:space="preserve">events. Competent expertise in successful event planning for high-profile international conferences and symposia.  </w:t>
            </w:r>
          </w:p>
          <w:p w14:paraId="606888EB" w14:textId="77777777" w:rsidR="002B0F10" w:rsidRPr="00EA2A84" w:rsidRDefault="002B0F10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 xml:space="preserve">Managed contractors and subcontractors domestically and overseas.  Maintained an extensive database of vendors by using Access.  Expanded vendor sourcing that has resulted in cost reductions. </w:t>
            </w:r>
          </w:p>
          <w:p w14:paraId="25599622" w14:textId="77777777" w:rsidR="002B0F10" w:rsidRPr="00EA2A84" w:rsidRDefault="002B0F10" w:rsidP="00DF674E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EA2A84">
              <w:rPr>
                <w:spacing w:val="0"/>
              </w:rPr>
              <w:t xml:space="preserve">Monitored competitors – gathered and analyzed competitive market intelligence and determined competitive trends within the market. </w:t>
            </w:r>
          </w:p>
        </w:tc>
      </w:tr>
      <w:tr w:rsidR="002B0F10" w14:paraId="5918E7BF" w14:textId="77777777" w:rsidTr="00E42705">
        <w:tc>
          <w:tcPr>
            <w:tcW w:w="1620" w:type="dxa"/>
          </w:tcPr>
          <w:p w14:paraId="7B074011" w14:textId="77777777" w:rsidR="002B0F10" w:rsidRDefault="002B0F10">
            <w:pPr>
              <w:pStyle w:val="SectionTitle"/>
            </w:pPr>
            <w:r>
              <w:t>Awards</w:t>
            </w:r>
          </w:p>
        </w:tc>
        <w:tc>
          <w:tcPr>
            <w:tcW w:w="9270" w:type="dxa"/>
          </w:tcPr>
          <w:p w14:paraId="6031B7FF" w14:textId="77777777" w:rsidR="00516E22" w:rsidRDefault="00516E22" w:rsidP="00516E22">
            <w:pPr>
              <w:pStyle w:val="Achievement"/>
              <w:rPr>
                <w:spacing w:val="0"/>
              </w:rPr>
            </w:pPr>
          </w:p>
          <w:p w14:paraId="6E6C9A29" w14:textId="77777777" w:rsidR="002B2BF1" w:rsidRDefault="002B2BF1" w:rsidP="00516E2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>
              <w:rPr>
                <w:spacing w:val="0"/>
              </w:rPr>
              <w:t>Leidos Employee Resource Group (ERG) Innovation</w:t>
            </w:r>
            <w:r w:rsidR="004E3578">
              <w:rPr>
                <w:spacing w:val="0"/>
              </w:rPr>
              <w:t xml:space="preserve"> Award</w:t>
            </w:r>
            <w:r>
              <w:rPr>
                <w:spacing w:val="0"/>
              </w:rPr>
              <w:t>, 2017</w:t>
            </w:r>
          </w:p>
          <w:p w14:paraId="5762FFA5" w14:textId="77777777" w:rsidR="00516E22" w:rsidRPr="00AC6A02" w:rsidRDefault="00516E22" w:rsidP="00516E2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>Lockheed Martin Special Recognition Award (SRA)</w:t>
            </w:r>
            <w:r>
              <w:rPr>
                <w:spacing w:val="0"/>
              </w:rPr>
              <w:t>, 2016</w:t>
            </w:r>
          </w:p>
          <w:p w14:paraId="0BF63463" w14:textId="77777777" w:rsidR="00AC6A02" w:rsidRPr="00AC6A02" w:rsidRDefault="00AC6A02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>Lockheed Martin Special Recognition Award (SRA)</w:t>
            </w:r>
            <w:r w:rsidR="006A78C3">
              <w:rPr>
                <w:spacing w:val="0"/>
              </w:rPr>
              <w:t>, 2015</w:t>
            </w:r>
          </w:p>
          <w:p w14:paraId="7F446C77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Spot Award for Technical Excellence &amp; Innovation</w:t>
            </w:r>
            <w:r w:rsidR="006A78C3">
              <w:rPr>
                <w:spacing w:val="0"/>
              </w:rPr>
              <w:t>, 2014</w:t>
            </w:r>
          </w:p>
          <w:p w14:paraId="7F01FB66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Spot Award for Technical Excellence &amp; Innovation</w:t>
            </w:r>
            <w:r w:rsidR="006A78C3">
              <w:rPr>
                <w:spacing w:val="0"/>
              </w:rPr>
              <w:t>, 2013</w:t>
            </w:r>
          </w:p>
          <w:p w14:paraId="0A168719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Special Recognition Award</w:t>
            </w:r>
            <w:r w:rsidR="006A78C3">
              <w:rPr>
                <w:spacing w:val="0"/>
              </w:rPr>
              <w:t>, 2012</w:t>
            </w:r>
          </w:p>
          <w:p w14:paraId="1D49741F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Special Recognition Award</w:t>
            </w:r>
            <w:r w:rsidR="006A78C3">
              <w:rPr>
                <w:spacing w:val="0"/>
              </w:rPr>
              <w:t>, 2011</w:t>
            </w:r>
          </w:p>
          <w:p w14:paraId="25F878EB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Spot Award</w:t>
            </w:r>
            <w:r w:rsidR="002F77D9">
              <w:rPr>
                <w:spacing w:val="0"/>
              </w:rPr>
              <w:t>, 2009</w:t>
            </w:r>
          </w:p>
          <w:p w14:paraId="484396ED" w14:textId="77777777" w:rsidR="00AC6A02" w:rsidRPr="00AC6A02" w:rsidRDefault="00DB6491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 xml:space="preserve">Lockheed Martin </w:t>
            </w:r>
            <w:r w:rsidR="00AC6A02" w:rsidRPr="00AC6A02">
              <w:rPr>
                <w:spacing w:val="0"/>
              </w:rPr>
              <w:t>CMMI Level 3 Team Award</w:t>
            </w:r>
            <w:r w:rsidR="002F77D9">
              <w:rPr>
                <w:spacing w:val="0"/>
              </w:rPr>
              <w:t>, 2007</w:t>
            </w:r>
          </w:p>
          <w:p w14:paraId="6401EDD8" w14:textId="77777777" w:rsidR="00AC6A02" w:rsidRPr="00AC6A02" w:rsidRDefault="00AC6A02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>ACS Premier Service Award</w:t>
            </w:r>
            <w:r w:rsidR="002F77D9">
              <w:rPr>
                <w:spacing w:val="0"/>
              </w:rPr>
              <w:t>, 2002</w:t>
            </w:r>
          </w:p>
          <w:p w14:paraId="390E58F4" w14:textId="77777777" w:rsidR="00AC6A02" w:rsidRPr="00AC6A02" w:rsidRDefault="00AC6A02" w:rsidP="00AC6A02">
            <w:pPr>
              <w:pStyle w:val="Achievement"/>
              <w:numPr>
                <w:ilvl w:val="0"/>
                <w:numId w:val="34"/>
              </w:numPr>
              <w:ind w:left="270" w:hanging="270"/>
              <w:rPr>
                <w:spacing w:val="0"/>
              </w:rPr>
            </w:pPr>
            <w:r w:rsidRPr="00AC6A02">
              <w:rPr>
                <w:spacing w:val="0"/>
              </w:rPr>
              <w:t>ACS Quarterly Postal Service Award</w:t>
            </w:r>
            <w:r w:rsidR="002F77D9">
              <w:rPr>
                <w:spacing w:val="0"/>
              </w:rPr>
              <w:t>, 2001</w:t>
            </w:r>
          </w:p>
          <w:p w14:paraId="7677482D" w14:textId="77777777" w:rsidR="00F11F0A" w:rsidRDefault="008647C5" w:rsidP="00A91342">
            <w:pPr>
              <w:pStyle w:val="Achievement"/>
              <w:numPr>
                <w:ilvl w:val="0"/>
                <w:numId w:val="34"/>
              </w:numPr>
              <w:ind w:left="270" w:hanging="270"/>
            </w:pPr>
            <w:r>
              <w:rPr>
                <w:spacing w:val="0"/>
              </w:rPr>
              <w:t xml:space="preserve">ACS </w:t>
            </w:r>
            <w:r w:rsidR="00AC6A02" w:rsidRPr="00AC6A02">
              <w:rPr>
                <w:spacing w:val="0"/>
              </w:rPr>
              <w:t xml:space="preserve">Technical Excellence and </w:t>
            </w:r>
            <w:r w:rsidR="002F77D9">
              <w:rPr>
                <w:spacing w:val="0"/>
              </w:rPr>
              <w:t>Innovation, 2001</w:t>
            </w:r>
          </w:p>
        </w:tc>
      </w:tr>
      <w:tr w:rsidR="002B0F10" w14:paraId="4D0A517D" w14:textId="77777777" w:rsidTr="00E42705">
        <w:tc>
          <w:tcPr>
            <w:tcW w:w="1620" w:type="dxa"/>
          </w:tcPr>
          <w:p w14:paraId="2B7F7EE7" w14:textId="3E619EE8" w:rsidR="002B0F10" w:rsidRDefault="00383209">
            <w:pPr>
              <w:pStyle w:val="SectionTitle"/>
            </w:pPr>
            <w:r>
              <w:lastRenderedPageBreak/>
              <w:t>Citizenship</w:t>
            </w:r>
          </w:p>
        </w:tc>
        <w:tc>
          <w:tcPr>
            <w:tcW w:w="9270" w:type="dxa"/>
          </w:tcPr>
          <w:p w14:paraId="553428B4" w14:textId="310DBFB4" w:rsidR="002B0F10" w:rsidRDefault="00383209">
            <w:pPr>
              <w:pStyle w:val="Institution"/>
            </w:pPr>
            <w:r>
              <w:t>U.S. Citizen</w:t>
            </w:r>
          </w:p>
        </w:tc>
      </w:tr>
      <w:tr w:rsidR="00383209" w14:paraId="6864DF07" w14:textId="77777777" w:rsidTr="00E42705">
        <w:tc>
          <w:tcPr>
            <w:tcW w:w="1620" w:type="dxa"/>
          </w:tcPr>
          <w:p w14:paraId="18751192" w14:textId="120BEF77" w:rsidR="00383209" w:rsidRDefault="00383209" w:rsidP="00383209">
            <w:pPr>
              <w:pStyle w:val="SectionTitle"/>
            </w:pPr>
            <w:r>
              <w:t>References</w:t>
            </w:r>
          </w:p>
        </w:tc>
        <w:tc>
          <w:tcPr>
            <w:tcW w:w="9270" w:type="dxa"/>
          </w:tcPr>
          <w:p w14:paraId="5E2FBCA5" w14:textId="4CB93877" w:rsidR="00383209" w:rsidRDefault="00383209" w:rsidP="00383209">
            <w:pPr>
              <w:pStyle w:val="Institution"/>
            </w:pPr>
            <w:r>
              <w:t>Available upon request</w:t>
            </w:r>
          </w:p>
        </w:tc>
      </w:tr>
    </w:tbl>
    <w:p w14:paraId="1FE508EC" w14:textId="77777777" w:rsidR="002B0F10" w:rsidRDefault="002B0F10" w:rsidP="003E3628"/>
    <w:sectPr w:rsidR="002B0F10" w:rsidSect="00766BD6">
      <w:headerReference w:type="first" r:id="rId8"/>
      <w:pgSz w:w="12240" w:h="15840"/>
      <w:pgMar w:top="993" w:right="1800" w:bottom="1152" w:left="1800" w:header="965" w:footer="410" w:gutter="0"/>
      <w:cols w:space="720"/>
      <w:titlePg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40D95C" w14:textId="77777777" w:rsidR="00836C5C" w:rsidRDefault="00836C5C">
      <w:r>
        <w:separator/>
      </w:r>
    </w:p>
  </w:endnote>
  <w:endnote w:type="continuationSeparator" w:id="0">
    <w:p w14:paraId="34798CF5" w14:textId="77777777" w:rsidR="00836C5C" w:rsidRDefault="0083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D09026" w14:textId="77777777" w:rsidR="00836C5C" w:rsidRDefault="00836C5C">
      <w:r>
        <w:separator/>
      </w:r>
    </w:p>
  </w:footnote>
  <w:footnote w:type="continuationSeparator" w:id="0">
    <w:p w14:paraId="3501FEAE" w14:textId="77777777" w:rsidR="00836C5C" w:rsidRDefault="00836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0843D" w14:textId="77777777" w:rsidR="002B0F10" w:rsidRDefault="002B0F1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21E004EE"/>
    <w:lvl w:ilvl="0">
      <w:numFmt w:val="bullet"/>
      <w:lvlText w:val="*"/>
      <w:lvlJc w:val="left"/>
    </w:lvl>
  </w:abstractNum>
  <w:abstractNum w:abstractNumId="1" w15:restartNumberingAfterBreak="0">
    <w:nsid w:val="01C1787E"/>
    <w:multiLevelType w:val="hybridMultilevel"/>
    <w:tmpl w:val="8152C17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4FE0"/>
    <w:multiLevelType w:val="hybridMultilevel"/>
    <w:tmpl w:val="BAA4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CD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390"/>
    <w:multiLevelType w:val="hybridMultilevel"/>
    <w:tmpl w:val="1092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83AD8"/>
    <w:multiLevelType w:val="hybridMultilevel"/>
    <w:tmpl w:val="026EB154"/>
    <w:lvl w:ilvl="0" w:tplc="F41ECF9A">
      <w:start w:val="198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360CE"/>
    <w:multiLevelType w:val="multilevel"/>
    <w:tmpl w:val="37F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1326F"/>
    <w:multiLevelType w:val="hybridMultilevel"/>
    <w:tmpl w:val="F3303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040C7"/>
    <w:multiLevelType w:val="hybridMultilevel"/>
    <w:tmpl w:val="8C8EAB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828CB"/>
    <w:multiLevelType w:val="hybridMultilevel"/>
    <w:tmpl w:val="B2C6E9F4"/>
    <w:lvl w:ilvl="0" w:tplc="EBBC44FA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B0579"/>
    <w:multiLevelType w:val="hybridMultilevel"/>
    <w:tmpl w:val="831064BA"/>
    <w:lvl w:ilvl="0" w:tplc="14CEA376">
      <w:start w:val="2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973E7"/>
    <w:multiLevelType w:val="hybridMultilevel"/>
    <w:tmpl w:val="17D6C6BC"/>
    <w:lvl w:ilvl="0" w:tplc="8ECA70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13F9"/>
    <w:multiLevelType w:val="hybridMultilevel"/>
    <w:tmpl w:val="E2BA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80945"/>
    <w:multiLevelType w:val="hybridMultilevel"/>
    <w:tmpl w:val="9FDE8640"/>
    <w:lvl w:ilvl="0" w:tplc="AF480404">
      <w:start w:val="1"/>
      <w:numFmt w:val="bullet"/>
      <w:lvlText w:val="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72130"/>
    <w:multiLevelType w:val="hybridMultilevel"/>
    <w:tmpl w:val="C5E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12933"/>
    <w:multiLevelType w:val="hybridMultilevel"/>
    <w:tmpl w:val="9B489E9C"/>
    <w:lvl w:ilvl="0" w:tplc="BE64B2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61B2F"/>
    <w:multiLevelType w:val="hybridMultilevel"/>
    <w:tmpl w:val="179279F0"/>
    <w:lvl w:ilvl="0" w:tplc="00842F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54436"/>
    <w:multiLevelType w:val="singleLevel"/>
    <w:tmpl w:val="1240A1D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58F87406"/>
    <w:multiLevelType w:val="hybridMultilevel"/>
    <w:tmpl w:val="D0D2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15E2D"/>
    <w:multiLevelType w:val="hybridMultilevel"/>
    <w:tmpl w:val="F3C43DDE"/>
    <w:lvl w:ilvl="0" w:tplc="CCFC68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E50C8"/>
    <w:multiLevelType w:val="hybridMultilevel"/>
    <w:tmpl w:val="D4B23702"/>
    <w:lvl w:ilvl="0" w:tplc="BE64B2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0C4D55"/>
    <w:multiLevelType w:val="hybridMultilevel"/>
    <w:tmpl w:val="FA8C8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430A2"/>
    <w:multiLevelType w:val="hybridMultilevel"/>
    <w:tmpl w:val="4D6A4A24"/>
    <w:lvl w:ilvl="0" w:tplc="9D8C70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3" w15:restartNumberingAfterBreak="0">
    <w:nsid w:val="7E9450BC"/>
    <w:multiLevelType w:val="hybridMultilevel"/>
    <w:tmpl w:val="12AA6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12"/>
  </w:num>
  <w:num w:numId="4">
    <w:abstractNumId w:val="22"/>
  </w:num>
  <w:num w:numId="5">
    <w:abstractNumId w:val="18"/>
  </w:num>
  <w:num w:numId="6">
    <w:abstractNumId w:val="18"/>
  </w:num>
  <w:num w:numId="7">
    <w:abstractNumId w:val="18"/>
  </w:num>
  <w:num w:numId="8">
    <w:abstractNumId w:val="18"/>
  </w:num>
  <w:num w:numId="9">
    <w:abstractNumId w:val="18"/>
  </w:num>
  <w:num w:numId="10">
    <w:abstractNumId w:val="18"/>
  </w:num>
  <w:num w:numId="11">
    <w:abstractNumId w:val="10"/>
  </w:num>
  <w:num w:numId="12">
    <w:abstractNumId w:val="16"/>
  </w:num>
  <w:num w:numId="13">
    <w:abstractNumId w:val="8"/>
  </w:num>
  <w:num w:numId="14">
    <w:abstractNumId w:val="7"/>
  </w:num>
  <w:num w:numId="15">
    <w:abstractNumId w:val="15"/>
  </w:num>
  <w:num w:numId="16">
    <w:abstractNumId w:val="22"/>
  </w:num>
  <w:num w:numId="17">
    <w:abstractNumId w:val="22"/>
  </w:num>
  <w:num w:numId="18">
    <w:abstractNumId w:val="22"/>
  </w:num>
  <w:num w:numId="19">
    <w:abstractNumId w:val="22"/>
  </w:num>
  <w:num w:numId="20">
    <w:abstractNumId w:val="22"/>
  </w:num>
  <w:num w:numId="21">
    <w:abstractNumId w:val="22"/>
  </w:num>
  <w:num w:numId="22">
    <w:abstractNumId w:val="19"/>
  </w:num>
  <w:num w:numId="23">
    <w:abstractNumId w:val="14"/>
  </w:num>
  <w:num w:numId="24">
    <w:abstractNumId w:val="1"/>
  </w:num>
  <w:num w:numId="25">
    <w:abstractNumId w:val="21"/>
  </w:num>
  <w:num w:numId="26">
    <w:abstractNumId w:val="22"/>
  </w:num>
  <w:num w:numId="27">
    <w:abstractNumId w:val="22"/>
  </w:num>
  <w:num w:numId="28">
    <w:abstractNumId w:val="22"/>
  </w:num>
  <w:num w:numId="29">
    <w:abstractNumId w:val="11"/>
  </w:num>
  <w:num w:numId="30">
    <w:abstractNumId w:val="22"/>
  </w:num>
  <w:num w:numId="31">
    <w:abstractNumId w:val="6"/>
  </w:num>
  <w:num w:numId="32">
    <w:abstractNumId w:val="2"/>
  </w:num>
  <w:num w:numId="33">
    <w:abstractNumId w:val="13"/>
  </w:num>
  <w:num w:numId="34">
    <w:abstractNumId w:val="23"/>
  </w:num>
  <w:num w:numId="35">
    <w:abstractNumId w:val="4"/>
  </w:num>
  <w:num w:numId="36">
    <w:abstractNumId w:val="0"/>
    <w:lvlOverride w:ilvl="0">
      <w:lvl w:ilvl="0">
        <w:start w:val="1"/>
        <w:numFmt w:val="bulle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37">
    <w:abstractNumId w:val="0"/>
    <w:lvlOverride w:ilvl="0">
      <w:lvl w:ilvl="0">
        <w:start w:val="1"/>
        <w:numFmt w:val="bullet"/>
        <w:lvlText w:val="o"/>
        <w:legacy w:legacy="1" w:legacySpace="120" w:legacyIndent="360"/>
        <w:lvlJc w:val="left"/>
        <w:pPr>
          <w:ind w:left="1080" w:hanging="360"/>
        </w:pPr>
        <w:rPr>
          <w:rFonts w:ascii="Courier New" w:hAnsi="Courier New" w:cs="Courier New" w:hint="default"/>
        </w:rPr>
      </w:lvl>
    </w:lvlOverride>
  </w:num>
  <w:num w:numId="38">
    <w:abstractNumId w:val="20"/>
  </w:num>
  <w:num w:numId="39">
    <w:abstractNumId w:val="5"/>
  </w:num>
  <w:num w:numId="40">
    <w:abstractNumId w:val="17"/>
  </w:num>
  <w:num w:numId="41">
    <w:abstractNumId w:val="9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en-US" w:vendorID="8" w:dllVersion="513" w:checkStyle="0"/>
  <w:attachedTemplate r:id="rId1"/>
  <w:defaultTabStop w:val="720"/>
  <w:drawingGridHorizontalSpacing w:val="24"/>
  <w:drawingGridVerticalSpacing w:val="6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7D9"/>
    <w:rsid w:val="00000304"/>
    <w:rsid w:val="00000380"/>
    <w:rsid w:val="0000118C"/>
    <w:rsid w:val="00001914"/>
    <w:rsid w:val="00003E7B"/>
    <w:rsid w:val="000057FF"/>
    <w:rsid w:val="0000650B"/>
    <w:rsid w:val="000066A9"/>
    <w:rsid w:val="0001040F"/>
    <w:rsid w:val="000146A4"/>
    <w:rsid w:val="00021598"/>
    <w:rsid w:val="00022813"/>
    <w:rsid w:val="0002391F"/>
    <w:rsid w:val="0002436A"/>
    <w:rsid w:val="00026EB7"/>
    <w:rsid w:val="00030440"/>
    <w:rsid w:val="00030AB3"/>
    <w:rsid w:val="00032071"/>
    <w:rsid w:val="00032539"/>
    <w:rsid w:val="00037B12"/>
    <w:rsid w:val="00040609"/>
    <w:rsid w:val="00040B3C"/>
    <w:rsid w:val="00042D89"/>
    <w:rsid w:val="00042FF4"/>
    <w:rsid w:val="00044299"/>
    <w:rsid w:val="00044586"/>
    <w:rsid w:val="0004511C"/>
    <w:rsid w:val="00045B8C"/>
    <w:rsid w:val="000477FC"/>
    <w:rsid w:val="00050724"/>
    <w:rsid w:val="00050B0E"/>
    <w:rsid w:val="000517FF"/>
    <w:rsid w:val="00055C6F"/>
    <w:rsid w:val="000630BE"/>
    <w:rsid w:val="0006474C"/>
    <w:rsid w:val="00065D92"/>
    <w:rsid w:val="00070313"/>
    <w:rsid w:val="00071296"/>
    <w:rsid w:val="000731CC"/>
    <w:rsid w:val="00077023"/>
    <w:rsid w:val="000815FF"/>
    <w:rsid w:val="000861D4"/>
    <w:rsid w:val="000866A1"/>
    <w:rsid w:val="0008679F"/>
    <w:rsid w:val="00086F46"/>
    <w:rsid w:val="000927DA"/>
    <w:rsid w:val="00092B06"/>
    <w:rsid w:val="0009452A"/>
    <w:rsid w:val="000968A7"/>
    <w:rsid w:val="00097783"/>
    <w:rsid w:val="000A0C70"/>
    <w:rsid w:val="000A3078"/>
    <w:rsid w:val="000A5306"/>
    <w:rsid w:val="000A742A"/>
    <w:rsid w:val="000B0E3D"/>
    <w:rsid w:val="000B3B16"/>
    <w:rsid w:val="000B4B78"/>
    <w:rsid w:val="000B6F5C"/>
    <w:rsid w:val="000B70EF"/>
    <w:rsid w:val="000B7F8E"/>
    <w:rsid w:val="000C0BCD"/>
    <w:rsid w:val="000C0D3E"/>
    <w:rsid w:val="000D139C"/>
    <w:rsid w:val="000D196F"/>
    <w:rsid w:val="000D2680"/>
    <w:rsid w:val="000D4124"/>
    <w:rsid w:val="000E0601"/>
    <w:rsid w:val="000E081E"/>
    <w:rsid w:val="000E3B5D"/>
    <w:rsid w:val="000E5893"/>
    <w:rsid w:val="000F02E6"/>
    <w:rsid w:val="000F0FD9"/>
    <w:rsid w:val="000F1051"/>
    <w:rsid w:val="000F202F"/>
    <w:rsid w:val="000F27F1"/>
    <w:rsid w:val="000F2871"/>
    <w:rsid w:val="000F6357"/>
    <w:rsid w:val="000F694F"/>
    <w:rsid w:val="0010079D"/>
    <w:rsid w:val="00100BDC"/>
    <w:rsid w:val="001037EB"/>
    <w:rsid w:val="00105FB8"/>
    <w:rsid w:val="00106866"/>
    <w:rsid w:val="0010693A"/>
    <w:rsid w:val="00112337"/>
    <w:rsid w:val="0011300B"/>
    <w:rsid w:val="00113D4D"/>
    <w:rsid w:val="001148FF"/>
    <w:rsid w:val="00114F22"/>
    <w:rsid w:val="0012020B"/>
    <w:rsid w:val="00122567"/>
    <w:rsid w:val="00124E7F"/>
    <w:rsid w:val="00125A3D"/>
    <w:rsid w:val="001267E5"/>
    <w:rsid w:val="00126BA9"/>
    <w:rsid w:val="001302FB"/>
    <w:rsid w:val="001322D9"/>
    <w:rsid w:val="00132C4A"/>
    <w:rsid w:val="001350A5"/>
    <w:rsid w:val="001350AB"/>
    <w:rsid w:val="001357AB"/>
    <w:rsid w:val="0013592C"/>
    <w:rsid w:val="00136479"/>
    <w:rsid w:val="0013678D"/>
    <w:rsid w:val="00137BD4"/>
    <w:rsid w:val="0014170F"/>
    <w:rsid w:val="001470C9"/>
    <w:rsid w:val="00147954"/>
    <w:rsid w:val="001507E0"/>
    <w:rsid w:val="00151837"/>
    <w:rsid w:val="00152B21"/>
    <w:rsid w:val="001533FD"/>
    <w:rsid w:val="00154F06"/>
    <w:rsid w:val="00155CE7"/>
    <w:rsid w:val="001567A1"/>
    <w:rsid w:val="001612E8"/>
    <w:rsid w:val="00166C26"/>
    <w:rsid w:val="00174928"/>
    <w:rsid w:val="00175A93"/>
    <w:rsid w:val="00176F42"/>
    <w:rsid w:val="00180C89"/>
    <w:rsid w:val="00183428"/>
    <w:rsid w:val="001852E1"/>
    <w:rsid w:val="00185761"/>
    <w:rsid w:val="00185EDC"/>
    <w:rsid w:val="00187149"/>
    <w:rsid w:val="00187488"/>
    <w:rsid w:val="001910DE"/>
    <w:rsid w:val="001911EA"/>
    <w:rsid w:val="001924EF"/>
    <w:rsid w:val="00196A7A"/>
    <w:rsid w:val="001A0E97"/>
    <w:rsid w:val="001A1D22"/>
    <w:rsid w:val="001A2868"/>
    <w:rsid w:val="001A2B4C"/>
    <w:rsid w:val="001A3510"/>
    <w:rsid w:val="001A5A21"/>
    <w:rsid w:val="001A5E98"/>
    <w:rsid w:val="001B0AEB"/>
    <w:rsid w:val="001B0D5C"/>
    <w:rsid w:val="001B6493"/>
    <w:rsid w:val="001C06AD"/>
    <w:rsid w:val="001C165E"/>
    <w:rsid w:val="001C2E5A"/>
    <w:rsid w:val="001C45BB"/>
    <w:rsid w:val="001C730E"/>
    <w:rsid w:val="001D14C2"/>
    <w:rsid w:val="001D5DA6"/>
    <w:rsid w:val="001D5E83"/>
    <w:rsid w:val="001D625B"/>
    <w:rsid w:val="001D6711"/>
    <w:rsid w:val="001E4B83"/>
    <w:rsid w:val="001E5FE6"/>
    <w:rsid w:val="001E6018"/>
    <w:rsid w:val="001E70AF"/>
    <w:rsid w:val="001F2CEA"/>
    <w:rsid w:val="001F7286"/>
    <w:rsid w:val="002008A6"/>
    <w:rsid w:val="002100BD"/>
    <w:rsid w:val="00210789"/>
    <w:rsid w:val="00211786"/>
    <w:rsid w:val="00216254"/>
    <w:rsid w:val="00217CA1"/>
    <w:rsid w:val="0022020D"/>
    <w:rsid w:val="00224020"/>
    <w:rsid w:val="00226362"/>
    <w:rsid w:val="00233860"/>
    <w:rsid w:val="00234E9D"/>
    <w:rsid w:val="002351BE"/>
    <w:rsid w:val="00244E7E"/>
    <w:rsid w:val="00247CAB"/>
    <w:rsid w:val="0025071B"/>
    <w:rsid w:val="00250A0E"/>
    <w:rsid w:val="00251055"/>
    <w:rsid w:val="002533F3"/>
    <w:rsid w:val="00253928"/>
    <w:rsid w:val="00256385"/>
    <w:rsid w:val="00257873"/>
    <w:rsid w:val="00262678"/>
    <w:rsid w:val="0026391C"/>
    <w:rsid w:val="00267B81"/>
    <w:rsid w:val="00270173"/>
    <w:rsid w:val="002713F4"/>
    <w:rsid w:val="002750F3"/>
    <w:rsid w:val="00275573"/>
    <w:rsid w:val="002772EC"/>
    <w:rsid w:val="00277CE6"/>
    <w:rsid w:val="00277F25"/>
    <w:rsid w:val="002810BC"/>
    <w:rsid w:val="00281249"/>
    <w:rsid w:val="00282BBC"/>
    <w:rsid w:val="002830FB"/>
    <w:rsid w:val="00290BBC"/>
    <w:rsid w:val="00291BEC"/>
    <w:rsid w:val="002949A2"/>
    <w:rsid w:val="00294CA7"/>
    <w:rsid w:val="0029783C"/>
    <w:rsid w:val="002A0A0B"/>
    <w:rsid w:val="002A3EF5"/>
    <w:rsid w:val="002B0F10"/>
    <w:rsid w:val="002B1104"/>
    <w:rsid w:val="002B2BF1"/>
    <w:rsid w:val="002B5ECA"/>
    <w:rsid w:val="002B69A6"/>
    <w:rsid w:val="002C3B57"/>
    <w:rsid w:val="002C45A7"/>
    <w:rsid w:val="002C5DA6"/>
    <w:rsid w:val="002D0368"/>
    <w:rsid w:val="002D1624"/>
    <w:rsid w:val="002D3287"/>
    <w:rsid w:val="002D6815"/>
    <w:rsid w:val="002E5306"/>
    <w:rsid w:val="002E5A16"/>
    <w:rsid w:val="002E6B17"/>
    <w:rsid w:val="002F1D40"/>
    <w:rsid w:val="002F38F7"/>
    <w:rsid w:val="002F6BC3"/>
    <w:rsid w:val="002F77D9"/>
    <w:rsid w:val="00304320"/>
    <w:rsid w:val="00310A56"/>
    <w:rsid w:val="00311AC7"/>
    <w:rsid w:val="00313AB1"/>
    <w:rsid w:val="00316786"/>
    <w:rsid w:val="00317FEE"/>
    <w:rsid w:val="00320578"/>
    <w:rsid w:val="00323CF5"/>
    <w:rsid w:val="00324560"/>
    <w:rsid w:val="003248F8"/>
    <w:rsid w:val="0032701C"/>
    <w:rsid w:val="00330425"/>
    <w:rsid w:val="0033094B"/>
    <w:rsid w:val="00332428"/>
    <w:rsid w:val="00333317"/>
    <w:rsid w:val="0033535B"/>
    <w:rsid w:val="00337F9C"/>
    <w:rsid w:val="003413E8"/>
    <w:rsid w:val="00343B60"/>
    <w:rsid w:val="0034587B"/>
    <w:rsid w:val="00350EBC"/>
    <w:rsid w:val="003527F4"/>
    <w:rsid w:val="00352A60"/>
    <w:rsid w:val="00353259"/>
    <w:rsid w:val="00354365"/>
    <w:rsid w:val="0035519E"/>
    <w:rsid w:val="0035552B"/>
    <w:rsid w:val="00356D68"/>
    <w:rsid w:val="00357730"/>
    <w:rsid w:val="003618B0"/>
    <w:rsid w:val="00365A7F"/>
    <w:rsid w:val="0036641A"/>
    <w:rsid w:val="00366975"/>
    <w:rsid w:val="003678B7"/>
    <w:rsid w:val="00377657"/>
    <w:rsid w:val="00377D58"/>
    <w:rsid w:val="00383209"/>
    <w:rsid w:val="0038376B"/>
    <w:rsid w:val="00383894"/>
    <w:rsid w:val="0038423A"/>
    <w:rsid w:val="00385E69"/>
    <w:rsid w:val="0038697D"/>
    <w:rsid w:val="00390DB5"/>
    <w:rsid w:val="003918ED"/>
    <w:rsid w:val="00392704"/>
    <w:rsid w:val="00394D5C"/>
    <w:rsid w:val="00394EF6"/>
    <w:rsid w:val="0039514F"/>
    <w:rsid w:val="00396485"/>
    <w:rsid w:val="003A1437"/>
    <w:rsid w:val="003A3F6A"/>
    <w:rsid w:val="003A5421"/>
    <w:rsid w:val="003A6441"/>
    <w:rsid w:val="003B09BB"/>
    <w:rsid w:val="003B1C00"/>
    <w:rsid w:val="003B255E"/>
    <w:rsid w:val="003B2A01"/>
    <w:rsid w:val="003B3B20"/>
    <w:rsid w:val="003B5764"/>
    <w:rsid w:val="003B6264"/>
    <w:rsid w:val="003B6310"/>
    <w:rsid w:val="003B6C7F"/>
    <w:rsid w:val="003B727A"/>
    <w:rsid w:val="003B7EEA"/>
    <w:rsid w:val="003C1141"/>
    <w:rsid w:val="003C4910"/>
    <w:rsid w:val="003C5119"/>
    <w:rsid w:val="003C5720"/>
    <w:rsid w:val="003C7149"/>
    <w:rsid w:val="003C7338"/>
    <w:rsid w:val="003D0B9F"/>
    <w:rsid w:val="003D19A8"/>
    <w:rsid w:val="003D3E0D"/>
    <w:rsid w:val="003E01CD"/>
    <w:rsid w:val="003E0566"/>
    <w:rsid w:val="003E0EC2"/>
    <w:rsid w:val="003E2000"/>
    <w:rsid w:val="003E2F50"/>
    <w:rsid w:val="003E3628"/>
    <w:rsid w:val="003E3A83"/>
    <w:rsid w:val="003E4A20"/>
    <w:rsid w:val="003F05FE"/>
    <w:rsid w:val="003F34DC"/>
    <w:rsid w:val="003F4FBA"/>
    <w:rsid w:val="003F7736"/>
    <w:rsid w:val="00401C0F"/>
    <w:rsid w:val="00401D42"/>
    <w:rsid w:val="00403515"/>
    <w:rsid w:val="00406D85"/>
    <w:rsid w:val="00410664"/>
    <w:rsid w:val="00411985"/>
    <w:rsid w:val="0041292A"/>
    <w:rsid w:val="004142B3"/>
    <w:rsid w:val="00414C04"/>
    <w:rsid w:val="00416CC3"/>
    <w:rsid w:val="004173FC"/>
    <w:rsid w:val="00420DBC"/>
    <w:rsid w:val="00421A6C"/>
    <w:rsid w:val="004246D8"/>
    <w:rsid w:val="004247F0"/>
    <w:rsid w:val="00424D3E"/>
    <w:rsid w:val="00427A44"/>
    <w:rsid w:val="00430545"/>
    <w:rsid w:val="00430C1A"/>
    <w:rsid w:val="00431BF7"/>
    <w:rsid w:val="00434EED"/>
    <w:rsid w:val="00435AE6"/>
    <w:rsid w:val="00435E55"/>
    <w:rsid w:val="00435FD9"/>
    <w:rsid w:val="0043775A"/>
    <w:rsid w:val="00441BF1"/>
    <w:rsid w:val="00443DF8"/>
    <w:rsid w:val="00450793"/>
    <w:rsid w:val="00451B2D"/>
    <w:rsid w:val="00453E29"/>
    <w:rsid w:val="00456A34"/>
    <w:rsid w:val="004572C4"/>
    <w:rsid w:val="004576FB"/>
    <w:rsid w:val="00457D03"/>
    <w:rsid w:val="00457D22"/>
    <w:rsid w:val="00461036"/>
    <w:rsid w:val="004658DB"/>
    <w:rsid w:val="0046788A"/>
    <w:rsid w:val="004702F5"/>
    <w:rsid w:val="00473CDB"/>
    <w:rsid w:val="004761BE"/>
    <w:rsid w:val="0047681B"/>
    <w:rsid w:val="0047724D"/>
    <w:rsid w:val="0047764D"/>
    <w:rsid w:val="00485149"/>
    <w:rsid w:val="0048738B"/>
    <w:rsid w:val="00492301"/>
    <w:rsid w:val="00492887"/>
    <w:rsid w:val="00493772"/>
    <w:rsid w:val="004948F9"/>
    <w:rsid w:val="004A5CBF"/>
    <w:rsid w:val="004B00A1"/>
    <w:rsid w:val="004B22B3"/>
    <w:rsid w:val="004B2954"/>
    <w:rsid w:val="004B3737"/>
    <w:rsid w:val="004B6774"/>
    <w:rsid w:val="004B7BA5"/>
    <w:rsid w:val="004B7DAE"/>
    <w:rsid w:val="004C0D4A"/>
    <w:rsid w:val="004C4E23"/>
    <w:rsid w:val="004C5485"/>
    <w:rsid w:val="004C5E6D"/>
    <w:rsid w:val="004D303F"/>
    <w:rsid w:val="004E3578"/>
    <w:rsid w:val="004E40FE"/>
    <w:rsid w:val="004E635D"/>
    <w:rsid w:val="004F1560"/>
    <w:rsid w:val="004F4FE3"/>
    <w:rsid w:val="004F6DF6"/>
    <w:rsid w:val="004F7D3C"/>
    <w:rsid w:val="00500522"/>
    <w:rsid w:val="005011FA"/>
    <w:rsid w:val="00502E30"/>
    <w:rsid w:val="005070EF"/>
    <w:rsid w:val="00511443"/>
    <w:rsid w:val="00515459"/>
    <w:rsid w:val="00515954"/>
    <w:rsid w:val="00516CA1"/>
    <w:rsid w:val="00516E22"/>
    <w:rsid w:val="00517EB6"/>
    <w:rsid w:val="00517FA8"/>
    <w:rsid w:val="00521B1F"/>
    <w:rsid w:val="00522981"/>
    <w:rsid w:val="00526A10"/>
    <w:rsid w:val="00527480"/>
    <w:rsid w:val="00531237"/>
    <w:rsid w:val="00532EF2"/>
    <w:rsid w:val="00533990"/>
    <w:rsid w:val="005356B8"/>
    <w:rsid w:val="0053706C"/>
    <w:rsid w:val="005403A1"/>
    <w:rsid w:val="0054199E"/>
    <w:rsid w:val="00542225"/>
    <w:rsid w:val="00543F28"/>
    <w:rsid w:val="00546252"/>
    <w:rsid w:val="005471B9"/>
    <w:rsid w:val="00553C64"/>
    <w:rsid w:val="00557188"/>
    <w:rsid w:val="00561D25"/>
    <w:rsid w:val="005627ED"/>
    <w:rsid w:val="00564050"/>
    <w:rsid w:val="005706E4"/>
    <w:rsid w:val="00574E20"/>
    <w:rsid w:val="00580D4C"/>
    <w:rsid w:val="005844B8"/>
    <w:rsid w:val="00586957"/>
    <w:rsid w:val="00590FEC"/>
    <w:rsid w:val="005912C3"/>
    <w:rsid w:val="005919FF"/>
    <w:rsid w:val="00591EBC"/>
    <w:rsid w:val="005939E0"/>
    <w:rsid w:val="005948C2"/>
    <w:rsid w:val="00594F13"/>
    <w:rsid w:val="005A0512"/>
    <w:rsid w:val="005A1DEA"/>
    <w:rsid w:val="005A34B8"/>
    <w:rsid w:val="005A42C1"/>
    <w:rsid w:val="005A5C84"/>
    <w:rsid w:val="005A7AEA"/>
    <w:rsid w:val="005B6000"/>
    <w:rsid w:val="005C01D6"/>
    <w:rsid w:val="005C3ACF"/>
    <w:rsid w:val="005C5B3D"/>
    <w:rsid w:val="005C7632"/>
    <w:rsid w:val="005D1851"/>
    <w:rsid w:val="005D18C5"/>
    <w:rsid w:val="005D2086"/>
    <w:rsid w:val="005D2DE0"/>
    <w:rsid w:val="005D4621"/>
    <w:rsid w:val="005D6CE8"/>
    <w:rsid w:val="005E044E"/>
    <w:rsid w:val="005E17FD"/>
    <w:rsid w:val="005E2170"/>
    <w:rsid w:val="005E26F5"/>
    <w:rsid w:val="005E4978"/>
    <w:rsid w:val="005E614E"/>
    <w:rsid w:val="005E7DB2"/>
    <w:rsid w:val="005F025C"/>
    <w:rsid w:val="005F318E"/>
    <w:rsid w:val="005F323E"/>
    <w:rsid w:val="005F3FB0"/>
    <w:rsid w:val="005F4D4D"/>
    <w:rsid w:val="00605134"/>
    <w:rsid w:val="00605344"/>
    <w:rsid w:val="006053DB"/>
    <w:rsid w:val="006077C6"/>
    <w:rsid w:val="00612272"/>
    <w:rsid w:val="006122E8"/>
    <w:rsid w:val="00612F5C"/>
    <w:rsid w:val="00614467"/>
    <w:rsid w:val="00615977"/>
    <w:rsid w:val="0062731C"/>
    <w:rsid w:val="00630599"/>
    <w:rsid w:val="006317FB"/>
    <w:rsid w:val="0063299A"/>
    <w:rsid w:val="006338E0"/>
    <w:rsid w:val="00637EA1"/>
    <w:rsid w:val="006456B6"/>
    <w:rsid w:val="00645CC9"/>
    <w:rsid w:val="00647C18"/>
    <w:rsid w:val="00647D91"/>
    <w:rsid w:val="00651329"/>
    <w:rsid w:val="006515A3"/>
    <w:rsid w:val="00652A0D"/>
    <w:rsid w:val="00652DDF"/>
    <w:rsid w:val="00661A8A"/>
    <w:rsid w:val="00661CF0"/>
    <w:rsid w:val="00662D0B"/>
    <w:rsid w:val="00665445"/>
    <w:rsid w:val="00671CBE"/>
    <w:rsid w:val="0067250B"/>
    <w:rsid w:val="00672D14"/>
    <w:rsid w:val="006816E6"/>
    <w:rsid w:val="00682153"/>
    <w:rsid w:val="006833B5"/>
    <w:rsid w:val="00694F09"/>
    <w:rsid w:val="006966D4"/>
    <w:rsid w:val="006A1D2E"/>
    <w:rsid w:val="006A4300"/>
    <w:rsid w:val="006A5A92"/>
    <w:rsid w:val="006A5F7E"/>
    <w:rsid w:val="006A696B"/>
    <w:rsid w:val="006A78C3"/>
    <w:rsid w:val="006A7DD2"/>
    <w:rsid w:val="006B2081"/>
    <w:rsid w:val="006B3CD9"/>
    <w:rsid w:val="006B47BE"/>
    <w:rsid w:val="006B56EE"/>
    <w:rsid w:val="006B68C6"/>
    <w:rsid w:val="006B7F04"/>
    <w:rsid w:val="006C1F11"/>
    <w:rsid w:val="006C3477"/>
    <w:rsid w:val="006C4996"/>
    <w:rsid w:val="006C4B56"/>
    <w:rsid w:val="006C5F92"/>
    <w:rsid w:val="006C6A2B"/>
    <w:rsid w:val="006C7925"/>
    <w:rsid w:val="006D0287"/>
    <w:rsid w:val="006D03C3"/>
    <w:rsid w:val="006D1A61"/>
    <w:rsid w:val="006D1AEE"/>
    <w:rsid w:val="006D3FA7"/>
    <w:rsid w:val="006D666D"/>
    <w:rsid w:val="006E5B96"/>
    <w:rsid w:val="006F2EF2"/>
    <w:rsid w:val="006F4B5D"/>
    <w:rsid w:val="006F5C5A"/>
    <w:rsid w:val="006F5E31"/>
    <w:rsid w:val="00700021"/>
    <w:rsid w:val="00701FE3"/>
    <w:rsid w:val="007025AB"/>
    <w:rsid w:val="007059B0"/>
    <w:rsid w:val="00706871"/>
    <w:rsid w:val="0070723B"/>
    <w:rsid w:val="007102BD"/>
    <w:rsid w:val="007212AA"/>
    <w:rsid w:val="00724DF7"/>
    <w:rsid w:val="00732F35"/>
    <w:rsid w:val="00732FFE"/>
    <w:rsid w:val="00734FCD"/>
    <w:rsid w:val="007353E3"/>
    <w:rsid w:val="00736C82"/>
    <w:rsid w:val="0074180A"/>
    <w:rsid w:val="00741EC9"/>
    <w:rsid w:val="00745002"/>
    <w:rsid w:val="007462FF"/>
    <w:rsid w:val="00753812"/>
    <w:rsid w:val="00754CA0"/>
    <w:rsid w:val="0075587E"/>
    <w:rsid w:val="007569E6"/>
    <w:rsid w:val="00757AAF"/>
    <w:rsid w:val="0076052E"/>
    <w:rsid w:val="00761235"/>
    <w:rsid w:val="007615FA"/>
    <w:rsid w:val="00762940"/>
    <w:rsid w:val="007658B7"/>
    <w:rsid w:val="0076653F"/>
    <w:rsid w:val="0076681D"/>
    <w:rsid w:val="007668A3"/>
    <w:rsid w:val="00766BD6"/>
    <w:rsid w:val="00771409"/>
    <w:rsid w:val="00774723"/>
    <w:rsid w:val="00777957"/>
    <w:rsid w:val="00781DA1"/>
    <w:rsid w:val="00783FB3"/>
    <w:rsid w:val="0079072D"/>
    <w:rsid w:val="007907FF"/>
    <w:rsid w:val="00790EEE"/>
    <w:rsid w:val="007937A2"/>
    <w:rsid w:val="00794584"/>
    <w:rsid w:val="007957AA"/>
    <w:rsid w:val="007A0DDD"/>
    <w:rsid w:val="007A2846"/>
    <w:rsid w:val="007A73F0"/>
    <w:rsid w:val="007A78D9"/>
    <w:rsid w:val="007B2C9E"/>
    <w:rsid w:val="007B343C"/>
    <w:rsid w:val="007B3A6E"/>
    <w:rsid w:val="007B6345"/>
    <w:rsid w:val="007B7471"/>
    <w:rsid w:val="007C1928"/>
    <w:rsid w:val="007C3EE0"/>
    <w:rsid w:val="007C6B14"/>
    <w:rsid w:val="007D5F81"/>
    <w:rsid w:val="007D7379"/>
    <w:rsid w:val="007D7C43"/>
    <w:rsid w:val="007E12B9"/>
    <w:rsid w:val="007E1F2C"/>
    <w:rsid w:val="007E2ABD"/>
    <w:rsid w:val="007E3756"/>
    <w:rsid w:val="007E4B67"/>
    <w:rsid w:val="007E5EAC"/>
    <w:rsid w:val="007F1847"/>
    <w:rsid w:val="007F2CF7"/>
    <w:rsid w:val="007F3EDB"/>
    <w:rsid w:val="007F5279"/>
    <w:rsid w:val="007F6BFC"/>
    <w:rsid w:val="007F7F23"/>
    <w:rsid w:val="00801A84"/>
    <w:rsid w:val="0080226A"/>
    <w:rsid w:val="00803284"/>
    <w:rsid w:val="008037E7"/>
    <w:rsid w:val="00803CF4"/>
    <w:rsid w:val="00804F7F"/>
    <w:rsid w:val="00805B83"/>
    <w:rsid w:val="00812311"/>
    <w:rsid w:val="00814BE7"/>
    <w:rsid w:val="00814DDD"/>
    <w:rsid w:val="008216B2"/>
    <w:rsid w:val="00830C6A"/>
    <w:rsid w:val="008310EA"/>
    <w:rsid w:val="0083136C"/>
    <w:rsid w:val="008354F7"/>
    <w:rsid w:val="00836C5C"/>
    <w:rsid w:val="00837F70"/>
    <w:rsid w:val="00840095"/>
    <w:rsid w:val="008418C2"/>
    <w:rsid w:val="00845388"/>
    <w:rsid w:val="00846210"/>
    <w:rsid w:val="00846226"/>
    <w:rsid w:val="00850109"/>
    <w:rsid w:val="00851309"/>
    <w:rsid w:val="00851DDE"/>
    <w:rsid w:val="00852998"/>
    <w:rsid w:val="0085475C"/>
    <w:rsid w:val="008618B7"/>
    <w:rsid w:val="0086197E"/>
    <w:rsid w:val="00861F1E"/>
    <w:rsid w:val="00863792"/>
    <w:rsid w:val="00864433"/>
    <w:rsid w:val="008647C5"/>
    <w:rsid w:val="00864C7A"/>
    <w:rsid w:val="008656CF"/>
    <w:rsid w:val="008710F7"/>
    <w:rsid w:val="00875775"/>
    <w:rsid w:val="00875E52"/>
    <w:rsid w:val="00881D9B"/>
    <w:rsid w:val="008824AB"/>
    <w:rsid w:val="00883B74"/>
    <w:rsid w:val="0088424E"/>
    <w:rsid w:val="0088562C"/>
    <w:rsid w:val="00890918"/>
    <w:rsid w:val="008920D0"/>
    <w:rsid w:val="008931F3"/>
    <w:rsid w:val="0089415B"/>
    <w:rsid w:val="008945CC"/>
    <w:rsid w:val="0089726F"/>
    <w:rsid w:val="008975F5"/>
    <w:rsid w:val="00897927"/>
    <w:rsid w:val="008A0700"/>
    <w:rsid w:val="008A0FA8"/>
    <w:rsid w:val="008A10AD"/>
    <w:rsid w:val="008A2ADE"/>
    <w:rsid w:val="008A3881"/>
    <w:rsid w:val="008A3B16"/>
    <w:rsid w:val="008A44D6"/>
    <w:rsid w:val="008A55E7"/>
    <w:rsid w:val="008A57F9"/>
    <w:rsid w:val="008A74D8"/>
    <w:rsid w:val="008B0615"/>
    <w:rsid w:val="008B339D"/>
    <w:rsid w:val="008B5C36"/>
    <w:rsid w:val="008B5CA2"/>
    <w:rsid w:val="008B6D8B"/>
    <w:rsid w:val="008B6DC3"/>
    <w:rsid w:val="008C102F"/>
    <w:rsid w:val="008C2476"/>
    <w:rsid w:val="008C261E"/>
    <w:rsid w:val="008C3ECB"/>
    <w:rsid w:val="008C61DC"/>
    <w:rsid w:val="008D1055"/>
    <w:rsid w:val="008D1CF8"/>
    <w:rsid w:val="008D29C9"/>
    <w:rsid w:val="008D6791"/>
    <w:rsid w:val="008E0CEC"/>
    <w:rsid w:val="008E2C0D"/>
    <w:rsid w:val="008E47E4"/>
    <w:rsid w:val="008E6F61"/>
    <w:rsid w:val="008F101F"/>
    <w:rsid w:val="008F20B8"/>
    <w:rsid w:val="008F269C"/>
    <w:rsid w:val="008F2E99"/>
    <w:rsid w:val="008F457B"/>
    <w:rsid w:val="008F4939"/>
    <w:rsid w:val="008F621C"/>
    <w:rsid w:val="00900512"/>
    <w:rsid w:val="00901437"/>
    <w:rsid w:val="00901C3C"/>
    <w:rsid w:val="009020CB"/>
    <w:rsid w:val="00904D90"/>
    <w:rsid w:val="00921FC7"/>
    <w:rsid w:val="0092212C"/>
    <w:rsid w:val="009225FE"/>
    <w:rsid w:val="0092315C"/>
    <w:rsid w:val="0092694E"/>
    <w:rsid w:val="00927DDF"/>
    <w:rsid w:val="00927F04"/>
    <w:rsid w:val="00930C6A"/>
    <w:rsid w:val="00932607"/>
    <w:rsid w:val="009339EF"/>
    <w:rsid w:val="00934387"/>
    <w:rsid w:val="009343E8"/>
    <w:rsid w:val="00934DDC"/>
    <w:rsid w:val="00936154"/>
    <w:rsid w:val="00936706"/>
    <w:rsid w:val="00937015"/>
    <w:rsid w:val="009478FA"/>
    <w:rsid w:val="00951AAC"/>
    <w:rsid w:val="00952995"/>
    <w:rsid w:val="00953299"/>
    <w:rsid w:val="00954A28"/>
    <w:rsid w:val="0095585E"/>
    <w:rsid w:val="00957830"/>
    <w:rsid w:val="009604DD"/>
    <w:rsid w:val="00961DBD"/>
    <w:rsid w:val="00970587"/>
    <w:rsid w:val="00975208"/>
    <w:rsid w:val="00975CE2"/>
    <w:rsid w:val="00976DF5"/>
    <w:rsid w:val="009807D1"/>
    <w:rsid w:val="00980ECA"/>
    <w:rsid w:val="00981796"/>
    <w:rsid w:val="00986376"/>
    <w:rsid w:val="0099187B"/>
    <w:rsid w:val="0099214F"/>
    <w:rsid w:val="009945E4"/>
    <w:rsid w:val="00995797"/>
    <w:rsid w:val="00995A9A"/>
    <w:rsid w:val="00995E7E"/>
    <w:rsid w:val="00996517"/>
    <w:rsid w:val="00997ECE"/>
    <w:rsid w:val="009A10A5"/>
    <w:rsid w:val="009A23D4"/>
    <w:rsid w:val="009A48FA"/>
    <w:rsid w:val="009A4F4B"/>
    <w:rsid w:val="009B2704"/>
    <w:rsid w:val="009B2ED5"/>
    <w:rsid w:val="009B3669"/>
    <w:rsid w:val="009B3A53"/>
    <w:rsid w:val="009B47D9"/>
    <w:rsid w:val="009C374B"/>
    <w:rsid w:val="009C3924"/>
    <w:rsid w:val="009C4F61"/>
    <w:rsid w:val="009C5719"/>
    <w:rsid w:val="009D1241"/>
    <w:rsid w:val="009D5E38"/>
    <w:rsid w:val="009D6CD2"/>
    <w:rsid w:val="009D7545"/>
    <w:rsid w:val="009D7793"/>
    <w:rsid w:val="009E0FDF"/>
    <w:rsid w:val="009E3737"/>
    <w:rsid w:val="009E47ED"/>
    <w:rsid w:val="009E4E8A"/>
    <w:rsid w:val="009E5FF4"/>
    <w:rsid w:val="009F1FAD"/>
    <w:rsid w:val="009F6656"/>
    <w:rsid w:val="00A04BD6"/>
    <w:rsid w:val="00A05DF2"/>
    <w:rsid w:val="00A06E9C"/>
    <w:rsid w:val="00A12780"/>
    <w:rsid w:val="00A162EE"/>
    <w:rsid w:val="00A16AF8"/>
    <w:rsid w:val="00A17E36"/>
    <w:rsid w:val="00A21EAE"/>
    <w:rsid w:val="00A23292"/>
    <w:rsid w:val="00A3005E"/>
    <w:rsid w:val="00A31271"/>
    <w:rsid w:val="00A3566E"/>
    <w:rsid w:val="00A37F1D"/>
    <w:rsid w:val="00A40EDE"/>
    <w:rsid w:val="00A42144"/>
    <w:rsid w:val="00A52300"/>
    <w:rsid w:val="00A53B0B"/>
    <w:rsid w:val="00A53C94"/>
    <w:rsid w:val="00A54B73"/>
    <w:rsid w:val="00A57666"/>
    <w:rsid w:val="00A6139F"/>
    <w:rsid w:val="00A61B22"/>
    <w:rsid w:val="00A62101"/>
    <w:rsid w:val="00A63843"/>
    <w:rsid w:val="00A63F0C"/>
    <w:rsid w:val="00A6550E"/>
    <w:rsid w:val="00A674DA"/>
    <w:rsid w:val="00A67A48"/>
    <w:rsid w:val="00A71495"/>
    <w:rsid w:val="00A8022B"/>
    <w:rsid w:val="00A856E4"/>
    <w:rsid w:val="00A87153"/>
    <w:rsid w:val="00A91342"/>
    <w:rsid w:val="00A946BA"/>
    <w:rsid w:val="00A9694D"/>
    <w:rsid w:val="00A971DC"/>
    <w:rsid w:val="00A97212"/>
    <w:rsid w:val="00A9771B"/>
    <w:rsid w:val="00AA0158"/>
    <w:rsid w:val="00AA1AC9"/>
    <w:rsid w:val="00AA1D3A"/>
    <w:rsid w:val="00AA34AF"/>
    <w:rsid w:val="00AA3E2F"/>
    <w:rsid w:val="00AA62D1"/>
    <w:rsid w:val="00AA7869"/>
    <w:rsid w:val="00AB104A"/>
    <w:rsid w:val="00AB6DC1"/>
    <w:rsid w:val="00AC1DC6"/>
    <w:rsid w:val="00AC2215"/>
    <w:rsid w:val="00AC5125"/>
    <w:rsid w:val="00AC5D3E"/>
    <w:rsid w:val="00AC6A02"/>
    <w:rsid w:val="00AC7938"/>
    <w:rsid w:val="00AD0BF4"/>
    <w:rsid w:val="00AD3899"/>
    <w:rsid w:val="00AD54DD"/>
    <w:rsid w:val="00AE3073"/>
    <w:rsid w:val="00AE62A6"/>
    <w:rsid w:val="00AE6364"/>
    <w:rsid w:val="00AE761E"/>
    <w:rsid w:val="00AF001E"/>
    <w:rsid w:val="00AF069E"/>
    <w:rsid w:val="00AF16DB"/>
    <w:rsid w:val="00AF210B"/>
    <w:rsid w:val="00AF22B7"/>
    <w:rsid w:val="00AF29F5"/>
    <w:rsid w:val="00AF3D97"/>
    <w:rsid w:val="00AF45F3"/>
    <w:rsid w:val="00AF5E69"/>
    <w:rsid w:val="00AF7077"/>
    <w:rsid w:val="00AF743F"/>
    <w:rsid w:val="00AF7E0D"/>
    <w:rsid w:val="00B024FF"/>
    <w:rsid w:val="00B03505"/>
    <w:rsid w:val="00B03D45"/>
    <w:rsid w:val="00B05330"/>
    <w:rsid w:val="00B0580E"/>
    <w:rsid w:val="00B110CF"/>
    <w:rsid w:val="00B126CB"/>
    <w:rsid w:val="00B13583"/>
    <w:rsid w:val="00B156AD"/>
    <w:rsid w:val="00B1584F"/>
    <w:rsid w:val="00B21C6B"/>
    <w:rsid w:val="00B2664E"/>
    <w:rsid w:val="00B272CC"/>
    <w:rsid w:val="00B27ECF"/>
    <w:rsid w:val="00B310B5"/>
    <w:rsid w:val="00B369C0"/>
    <w:rsid w:val="00B37B9D"/>
    <w:rsid w:val="00B43731"/>
    <w:rsid w:val="00B43C81"/>
    <w:rsid w:val="00B44067"/>
    <w:rsid w:val="00B44C7D"/>
    <w:rsid w:val="00B458F7"/>
    <w:rsid w:val="00B45AB1"/>
    <w:rsid w:val="00B50312"/>
    <w:rsid w:val="00B524E6"/>
    <w:rsid w:val="00B53C41"/>
    <w:rsid w:val="00B5677E"/>
    <w:rsid w:val="00B57B92"/>
    <w:rsid w:val="00B6374F"/>
    <w:rsid w:val="00B63D7A"/>
    <w:rsid w:val="00B6436C"/>
    <w:rsid w:val="00B6482F"/>
    <w:rsid w:val="00B64C6D"/>
    <w:rsid w:val="00B655EE"/>
    <w:rsid w:val="00B65799"/>
    <w:rsid w:val="00B66357"/>
    <w:rsid w:val="00B70320"/>
    <w:rsid w:val="00B70DA3"/>
    <w:rsid w:val="00B711BC"/>
    <w:rsid w:val="00B751FD"/>
    <w:rsid w:val="00B769D5"/>
    <w:rsid w:val="00B80A2C"/>
    <w:rsid w:val="00B819C0"/>
    <w:rsid w:val="00B82D26"/>
    <w:rsid w:val="00B848B4"/>
    <w:rsid w:val="00B909CE"/>
    <w:rsid w:val="00B92557"/>
    <w:rsid w:val="00B931AC"/>
    <w:rsid w:val="00B9338E"/>
    <w:rsid w:val="00B93CD6"/>
    <w:rsid w:val="00B95850"/>
    <w:rsid w:val="00B97B48"/>
    <w:rsid w:val="00B97EA2"/>
    <w:rsid w:val="00BA1481"/>
    <w:rsid w:val="00BA3333"/>
    <w:rsid w:val="00BA3E5F"/>
    <w:rsid w:val="00BA592F"/>
    <w:rsid w:val="00BA5958"/>
    <w:rsid w:val="00BA7037"/>
    <w:rsid w:val="00BA7397"/>
    <w:rsid w:val="00BB32D9"/>
    <w:rsid w:val="00BB3535"/>
    <w:rsid w:val="00BC42E3"/>
    <w:rsid w:val="00BC532F"/>
    <w:rsid w:val="00BD41FB"/>
    <w:rsid w:val="00BD5E87"/>
    <w:rsid w:val="00BE5E25"/>
    <w:rsid w:val="00BE6891"/>
    <w:rsid w:val="00BE7974"/>
    <w:rsid w:val="00BF00F7"/>
    <w:rsid w:val="00BF07E5"/>
    <w:rsid w:val="00BF3B29"/>
    <w:rsid w:val="00C00188"/>
    <w:rsid w:val="00C03E5D"/>
    <w:rsid w:val="00C04737"/>
    <w:rsid w:val="00C07791"/>
    <w:rsid w:val="00C11CC4"/>
    <w:rsid w:val="00C12686"/>
    <w:rsid w:val="00C136F8"/>
    <w:rsid w:val="00C15305"/>
    <w:rsid w:val="00C1553F"/>
    <w:rsid w:val="00C155B0"/>
    <w:rsid w:val="00C1594D"/>
    <w:rsid w:val="00C16EB4"/>
    <w:rsid w:val="00C17BBD"/>
    <w:rsid w:val="00C201A4"/>
    <w:rsid w:val="00C2569D"/>
    <w:rsid w:val="00C276F2"/>
    <w:rsid w:val="00C300C7"/>
    <w:rsid w:val="00C31568"/>
    <w:rsid w:val="00C33441"/>
    <w:rsid w:val="00C337D5"/>
    <w:rsid w:val="00C33D34"/>
    <w:rsid w:val="00C36231"/>
    <w:rsid w:val="00C368CC"/>
    <w:rsid w:val="00C431CF"/>
    <w:rsid w:val="00C43696"/>
    <w:rsid w:val="00C4386C"/>
    <w:rsid w:val="00C46557"/>
    <w:rsid w:val="00C53E5B"/>
    <w:rsid w:val="00C5434E"/>
    <w:rsid w:val="00C555D3"/>
    <w:rsid w:val="00C55B24"/>
    <w:rsid w:val="00C56666"/>
    <w:rsid w:val="00C6028C"/>
    <w:rsid w:val="00C64E91"/>
    <w:rsid w:val="00C6615D"/>
    <w:rsid w:val="00C66615"/>
    <w:rsid w:val="00C6769B"/>
    <w:rsid w:val="00C72466"/>
    <w:rsid w:val="00C738A4"/>
    <w:rsid w:val="00C86A45"/>
    <w:rsid w:val="00C90E60"/>
    <w:rsid w:val="00C93313"/>
    <w:rsid w:val="00C93F6B"/>
    <w:rsid w:val="00C94681"/>
    <w:rsid w:val="00C95A0A"/>
    <w:rsid w:val="00C95FD4"/>
    <w:rsid w:val="00CB0040"/>
    <w:rsid w:val="00CB0C69"/>
    <w:rsid w:val="00CB1229"/>
    <w:rsid w:val="00CB1F3A"/>
    <w:rsid w:val="00CB2397"/>
    <w:rsid w:val="00CB3BBC"/>
    <w:rsid w:val="00CB41B6"/>
    <w:rsid w:val="00CB4425"/>
    <w:rsid w:val="00CB5B90"/>
    <w:rsid w:val="00CC0143"/>
    <w:rsid w:val="00CC0868"/>
    <w:rsid w:val="00CC2D8D"/>
    <w:rsid w:val="00CC2FDE"/>
    <w:rsid w:val="00CC40B7"/>
    <w:rsid w:val="00CC4E2B"/>
    <w:rsid w:val="00CC7DF0"/>
    <w:rsid w:val="00CD1506"/>
    <w:rsid w:val="00CD1813"/>
    <w:rsid w:val="00CD2026"/>
    <w:rsid w:val="00CD6879"/>
    <w:rsid w:val="00CE057F"/>
    <w:rsid w:val="00CE41B2"/>
    <w:rsid w:val="00CE5225"/>
    <w:rsid w:val="00CE70C6"/>
    <w:rsid w:val="00CE7BD8"/>
    <w:rsid w:val="00CF155A"/>
    <w:rsid w:val="00CF3053"/>
    <w:rsid w:val="00CF3B37"/>
    <w:rsid w:val="00CF6A68"/>
    <w:rsid w:val="00CF7EA2"/>
    <w:rsid w:val="00D021D0"/>
    <w:rsid w:val="00D144B2"/>
    <w:rsid w:val="00D15475"/>
    <w:rsid w:val="00D170F6"/>
    <w:rsid w:val="00D22159"/>
    <w:rsid w:val="00D24B3C"/>
    <w:rsid w:val="00D25EB4"/>
    <w:rsid w:val="00D3148B"/>
    <w:rsid w:val="00D31FCA"/>
    <w:rsid w:val="00D32931"/>
    <w:rsid w:val="00D33775"/>
    <w:rsid w:val="00D33E4F"/>
    <w:rsid w:val="00D36291"/>
    <w:rsid w:val="00D37D11"/>
    <w:rsid w:val="00D413EA"/>
    <w:rsid w:val="00D456F1"/>
    <w:rsid w:val="00D5054B"/>
    <w:rsid w:val="00D51D09"/>
    <w:rsid w:val="00D5376B"/>
    <w:rsid w:val="00D54898"/>
    <w:rsid w:val="00D566CC"/>
    <w:rsid w:val="00D57202"/>
    <w:rsid w:val="00D57493"/>
    <w:rsid w:val="00D645D0"/>
    <w:rsid w:val="00D64EB7"/>
    <w:rsid w:val="00D70186"/>
    <w:rsid w:val="00D70BB4"/>
    <w:rsid w:val="00D7276B"/>
    <w:rsid w:val="00D72AD4"/>
    <w:rsid w:val="00D741FE"/>
    <w:rsid w:val="00D75267"/>
    <w:rsid w:val="00D75BF7"/>
    <w:rsid w:val="00D77740"/>
    <w:rsid w:val="00D82552"/>
    <w:rsid w:val="00D84225"/>
    <w:rsid w:val="00D900FA"/>
    <w:rsid w:val="00D90A36"/>
    <w:rsid w:val="00D91F84"/>
    <w:rsid w:val="00D93C83"/>
    <w:rsid w:val="00D96E1D"/>
    <w:rsid w:val="00DA0176"/>
    <w:rsid w:val="00DA172D"/>
    <w:rsid w:val="00DA33B3"/>
    <w:rsid w:val="00DA4D31"/>
    <w:rsid w:val="00DA7292"/>
    <w:rsid w:val="00DB0EF2"/>
    <w:rsid w:val="00DB2E6D"/>
    <w:rsid w:val="00DB50C7"/>
    <w:rsid w:val="00DB5645"/>
    <w:rsid w:val="00DB6491"/>
    <w:rsid w:val="00DB66A1"/>
    <w:rsid w:val="00DB7104"/>
    <w:rsid w:val="00DB786C"/>
    <w:rsid w:val="00DC3F1A"/>
    <w:rsid w:val="00DC4E85"/>
    <w:rsid w:val="00DC7798"/>
    <w:rsid w:val="00DD1375"/>
    <w:rsid w:val="00DD4482"/>
    <w:rsid w:val="00DE1DB5"/>
    <w:rsid w:val="00DE3841"/>
    <w:rsid w:val="00DE40F6"/>
    <w:rsid w:val="00DE4728"/>
    <w:rsid w:val="00DE6C50"/>
    <w:rsid w:val="00DE6D2A"/>
    <w:rsid w:val="00DE71A5"/>
    <w:rsid w:val="00DE726A"/>
    <w:rsid w:val="00DE7C6C"/>
    <w:rsid w:val="00DF0F7F"/>
    <w:rsid w:val="00DF10D7"/>
    <w:rsid w:val="00DF20DA"/>
    <w:rsid w:val="00DF64E8"/>
    <w:rsid w:val="00DF674E"/>
    <w:rsid w:val="00DF6E2F"/>
    <w:rsid w:val="00DF78D3"/>
    <w:rsid w:val="00E01B01"/>
    <w:rsid w:val="00E03D3D"/>
    <w:rsid w:val="00E05E0C"/>
    <w:rsid w:val="00E07C5E"/>
    <w:rsid w:val="00E07D9F"/>
    <w:rsid w:val="00E1022F"/>
    <w:rsid w:val="00E1082C"/>
    <w:rsid w:val="00E11351"/>
    <w:rsid w:val="00E11C98"/>
    <w:rsid w:val="00E12248"/>
    <w:rsid w:val="00E131A1"/>
    <w:rsid w:val="00E17F26"/>
    <w:rsid w:val="00E31D25"/>
    <w:rsid w:val="00E32DB4"/>
    <w:rsid w:val="00E34EFF"/>
    <w:rsid w:val="00E3680D"/>
    <w:rsid w:val="00E40564"/>
    <w:rsid w:val="00E42564"/>
    <w:rsid w:val="00E42705"/>
    <w:rsid w:val="00E448C8"/>
    <w:rsid w:val="00E44C93"/>
    <w:rsid w:val="00E45781"/>
    <w:rsid w:val="00E506B6"/>
    <w:rsid w:val="00E5091E"/>
    <w:rsid w:val="00E600B5"/>
    <w:rsid w:val="00E61388"/>
    <w:rsid w:val="00E61B7A"/>
    <w:rsid w:val="00E61FA3"/>
    <w:rsid w:val="00E63848"/>
    <w:rsid w:val="00E66685"/>
    <w:rsid w:val="00E700FD"/>
    <w:rsid w:val="00E71ECE"/>
    <w:rsid w:val="00E7218D"/>
    <w:rsid w:val="00E72947"/>
    <w:rsid w:val="00E72E72"/>
    <w:rsid w:val="00E744FC"/>
    <w:rsid w:val="00E7450E"/>
    <w:rsid w:val="00E74571"/>
    <w:rsid w:val="00E749D6"/>
    <w:rsid w:val="00E76CD8"/>
    <w:rsid w:val="00E83C5D"/>
    <w:rsid w:val="00E84178"/>
    <w:rsid w:val="00E84215"/>
    <w:rsid w:val="00E853E6"/>
    <w:rsid w:val="00E86414"/>
    <w:rsid w:val="00E8643E"/>
    <w:rsid w:val="00E90EE0"/>
    <w:rsid w:val="00E9711F"/>
    <w:rsid w:val="00EA1478"/>
    <w:rsid w:val="00EA264A"/>
    <w:rsid w:val="00EA2A84"/>
    <w:rsid w:val="00EA32C2"/>
    <w:rsid w:val="00EA349D"/>
    <w:rsid w:val="00EA4733"/>
    <w:rsid w:val="00EA56E0"/>
    <w:rsid w:val="00EA7B13"/>
    <w:rsid w:val="00EB134F"/>
    <w:rsid w:val="00EB1FD1"/>
    <w:rsid w:val="00EB3200"/>
    <w:rsid w:val="00EB535E"/>
    <w:rsid w:val="00EB5815"/>
    <w:rsid w:val="00EB707B"/>
    <w:rsid w:val="00EC3137"/>
    <w:rsid w:val="00EC31C1"/>
    <w:rsid w:val="00EC6CD3"/>
    <w:rsid w:val="00EC6EAF"/>
    <w:rsid w:val="00EC70C4"/>
    <w:rsid w:val="00ED4A44"/>
    <w:rsid w:val="00EE0D04"/>
    <w:rsid w:val="00EE142F"/>
    <w:rsid w:val="00EE273B"/>
    <w:rsid w:val="00EE4BC4"/>
    <w:rsid w:val="00EE5A9C"/>
    <w:rsid w:val="00EE6DEA"/>
    <w:rsid w:val="00EE7936"/>
    <w:rsid w:val="00EF0665"/>
    <w:rsid w:val="00EF12C6"/>
    <w:rsid w:val="00EF1D1A"/>
    <w:rsid w:val="00EF24FC"/>
    <w:rsid w:val="00EF3591"/>
    <w:rsid w:val="00EF6E14"/>
    <w:rsid w:val="00F026AA"/>
    <w:rsid w:val="00F02FDD"/>
    <w:rsid w:val="00F11F0A"/>
    <w:rsid w:val="00F1218B"/>
    <w:rsid w:val="00F131FD"/>
    <w:rsid w:val="00F13E8A"/>
    <w:rsid w:val="00F1663D"/>
    <w:rsid w:val="00F16661"/>
    <w:rsid w:val="00F20100"/>
    <w:rsid w:val="00F21124"/>
    <w:rsid w:val="00F21F5B"/>
    <w:rsid w:val="00F24E81"/>
    <w:rsid w:val="00F25D13"/>
    <w:rsid w:val="00F3059C"/>
    <w:rsid w:val="00F3139D"/>
    <w:rsid w:val="00F323B9"/>
    <w:rsid w:val="00F33D32"/>
    <w:rsid w:val="00F36A39"/>
    <w:rsid w:val="00F36F7B"/>
    <w:rsid w:val="00F40AFB"/>
    <w:rsid w:val="00F438C9"/>
    <w:rsid w:val="00F4455E"/>
    <w:rsid w:val="00F505F1"/>
    <w:rsid w:val="00F5206A"/>
    <w:rsid w:val="00F52618"/>
    <w:rsid w:val="00F54E5E"/>
    <w:rsid w:val="00F55C16"/>
    <w:rsid w:val="00F55CE1"/>
    <w:rsid w:val="00F55E5E"/>
    <w:rsid w:val="00F64803"/>
    <w:rsid w:val="00F6733D"/>
    <w:rsid w:val="00F67ADC"/>
    <w:rsid w:val="00F700C3"/>
    <w:rsid w:val="00F70370"/>
    <w:rsid w:val="00F7425D"/>
    <w:rsid w:val="00F754F2"/>
    <w:rsid w:val="00F805AD"/>
    <w:rsid w:val="00F83B20"/>
    <w:rsid w:val="00F83C2A"/>
    <w:rsid w:val="00F862BD"/>
    <w:rsid w:val="00F87207"/>
    <w:rsid w:val="00F87DC0"/>
    <w:rsid w:val="00F96471"/>
    <w:rsid w:val="00F9647B"/>
    <w:rsid w:val="00F96B41"/>
    <w:rsid w:val="00F97DBC"/>
    <w:rsid w:val="00FA104B"/>
    <w:rsid w:val="00FA41BE"/>
    <w:rsid w:val="00FA5B8A"/>
    <w:rsid w:val="00FA6852"/>
    <w:rsid w:val="00FB001D"/>
    <w:rsid w:val="00FB0708"/>
    <w:rsid w:val="00FB45D2"/>
    <w:rsid w:val="00FB4EE8"/>
    <w:rsid w:val="00FC6883"/>
    <w:rsid w:val="00FC78E9"/>
    <w:rsid w:val="00FD33B2"/>
    <w:rsid w:val="00FD48FE"/>
    <w:rsid w:val="00FD4CB1"/>
    <w:rsid w:val="00FD4CF4"/>
    <w:rsid w:val="00FD6BD8"/>
    <w:rsid w:val="00FD6F52"/>
    <w:rsid w:val="00FD7C1D"/>
    <w:rsid w:val="00FE223C"/>
    <w:rsid w:val="00FE44EA"/>
    <w:rsid w:val="00FE7F97"/>
    <w:rsid w:val="00FF2976"/>
    <w:rsid w:val="00FF2A3C"/>
    <w:rsid w:val="00FF4C28"/>
    <w:rsid w:val="00FF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FCC41"/>
  <w15:docId w15:val="{0510FCBF-4ECF-4DFB-A387-E715586F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564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E42564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E42564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E4256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E42564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E42564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E42564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E42564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E42564"/>
    <w:pPr>
      <w:spacing w:after="60"/>
    </w:pPr>
  </w:style>
  <w:style w:type="paragraph" w:customStyle="1" w:styleId="Address1">
    <w:name w:val="Address 1"/>
    <w:basedOn w:val="Normal"/>
    <w:rsid w:val="00E42564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42564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semiHidden/>
    <w:rsid w:val="00E42564"/>
    <w:pPr>
      <w:ind w:left="720"/>
    </w:pPr>
  </w:style>
  <w:style w:type="paragraph" w:customStyle="1" w:styleId="CityState">
    <w:name w:val="City/State"/>
    <w:basedOn w:val="BodyText"/>
    <w:next w:val="BodyText"/>
    <w:rsid w:val="00E42564"/>
    <w:pPr>
      <w:keepNext/>
    </w:pPr>
  </w:style>
  <w:style w:type="paragraph" w:customStyle="1" w:styleId="CompanyName">
    <w:name w:val="Company Name"/>
    <w:basedOn w:val="Normal"/>
    <w:next w:val="Normal"/>
    <w:autoRedefine/>
    <w:rsid w:val="00E42564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421A6C"/>
    <w:pPr>
      <w:tabs>
        <w:tab w:val="clear" w:pos="2160"/>
        <w:tab w:val="left" w:pos="1464"/>
      </w:tabs>
      <w:ind w:left="-17"/>
    </w:pPr>
  </w:style>
  <w:style w:type="paragraph" w:styleId="Date">
    <w:name w:val="Date"/>
    <w:basedOn w:val="BodyText"/>
    <w:semiHidden/>
    <w:rsid w:val="00E42564"/>
    <w:pPr>
      <w:keepNext/>
    </w:pPr>
  </w:style>
  <w:style w:type="paragraph" w:customStyle="1" w:styleId="DocumentLabel">
    <w:name w:val="Document Label"/>
    <w:basedOn w:val="Normal"/>
    <w:next w:val="Normal"/>
    <w:rsid w:val="00E42564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E42564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E42564"/>
    <w:pPr>
      <w:jc w:val="both"/>
    </w:pPr>
  </w:style>
  <w:style w:type="paragraph" w:styleId="Footer">
    <w:name w:val="footer"/>
    <w:basedOn w:val="HeaderBase"/>
    <w:semiHidden/>
    <w:rsid w:val="00E42564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semiHidden/>
    <w:rsid w:val="00E42564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E42564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E42564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E42564"/>
  </w:style>
  <w:style w:type="paragraph" w:customStyle="1" w:styleId="JobTitle">
    <w:name w:val="Job Title"/>
    <w:next w:val="Achievement"/>
    <w:rsid w:val="00E42564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E42564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E42564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E42564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E42564"/>
  </w:style>
  <w:style w:type="paragraph" w:customStyle="1" w:styleId="Objective">
    <w:name w:val="Objective"/>
    <w:basedOn w:val="Normal"/>
    <w:next w:val="BodyText"/>
    <w:rsid w:val="00E42564"/>
    <w:pPr>
      <w:spacing w:before="240" w:after="220" w:line="220" w:lineRule="atLeast"/>
    </w:pPr>
  </w:style>
  <w:style w:type="character" w:styleId="PageNumber">
    <w:name w:val="page number"/>
    <w:semiHidden/>
    <w:rsid w:val="00E42564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E42564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E42564"/>
    <w:p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E42564"/>
    <w:rPr>
      <w:b/>
      <w:spacing w:val="0"/>
    </w:rPr>
  </w:style>
  <w:style w:type="paragraph" w:styleId="NormalWeb">
    <w:name w:val="Normal (Web)"/>
    <w:basedOn w:val="Normal"/>
    <w:semiHidden/>
    <w:rsid w:val="00E42564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semiHidden/>
    <w:rsid w:val="00E42564"/>
    <w:rPr>
      <w:color w:val="0000FF"/>
      <w:u w:val="single"/>
    </w:rPr>
  </w:style>
  <w:style w:type="character" w:styleId="FollowedHyperlink">
    <w:name w:val="FollowedHyperlink"/>
    <w:semiHidden/>
    <w:rsid w:val="00E42564"/>
    <w:rPr>
      <w:color w:val="800080"/>
      <w:u w:val="single"/>
    </w:rPr>
  </w:style>
  <w:style w:type="character" w:customStyle="1" w:styleId="apple-converted-space">
    <w:name w:val="apple-converted-space"/>
    <w:rsid w:val="009B3A53"/>
  </w:style>
  <w:style w:type="character" w:customStyle="1" w:styleId="honors-date">
    <w:name w:val="honors-date"/>
    <w:rsid w:val="00AC6A02"/>
  </w:style>
  <w:style w:type="paragraph" w:customStyle="1" w:styleId="description">
    <w:name w:val="description"/>
    <w:basedOn w:val="Normal"/>
    <w:rsid w:val="00AC6A0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0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30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2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5362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0542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4085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869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6507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4439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4598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3767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20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2AB95-2FF7-44F1-812E-B7298B43A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55</TotalTime>
  <Pages>6</Pages>
  <Words>2333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</Company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Elena</dc:creator>
  <cp:lastModifiedBy>Elena Nugent</cp:lastModifiedBy>
  <cp:revision>25</cp:revision>
  <cp:lastPrinted>2007-07-10T02:33:00Z</cp:lastPrinted>
  <dcterms:created xsi:type="dcterms:W3CDTF">2020-08-14T19:46:00Z</dcterms:created>
  <dcterms:modified xsi:type="dcterms:W3CDTF">2020-08-27T00:58:00Z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