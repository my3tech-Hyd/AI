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70D34" w14:textId="77777777" w:rsidR="00815F0F" w:rsidRDefault="00815F0F" w:rsidP="00815F0F">
      <w:pPr>
        <w:pStyle w:val="Name"/>
      </w:pPr>
      <w:r>
        <w:t>Amit K</w:t>
      </w:r>
      <w:r w:rsidR="00EF5889">
        <w:t>umar</w:t>
      </w:r>
      <w:r>
        <w:t xml:space="preserve"> Garg </w:t>
      </w:r>
    </w:p>
    <w:p w14:paraId="61A268AB" w14:textId="77777777" w:rsidR="000B1FD6" w:rsidRDefault="000B1FD6" w:rsidP="000B1FD6">
      <w:pPr>
        <w:pStyle w:val="Heading2"/>
      </w:pPr>
      <w:r>
        <w:t>Education</w:t>
      </w:r>
    </w:p>
    <w:p w14:paraId="2E964DCD" w14:textId="77777777" w:rsidR="001A5D35" w:rsidRDefault="001A5D35" w:rsidP="001A5D35">
      <w:pPr>
        <w:rPr>
          <w:b/>
        </w:rPr>
      </w:pPr>
    </w:p>
    <w:p w14:paraId="5733779B" w14:textId="77777777" w:rsidR="008967CB" w:rsidRDefault="00C10431" w:rsidP="00C10431">
      <w:r>
        <w:t>Engineering degree in Computer Sciences</w:t>
      </w:r>
      <w:r w:rsidR="008967CB">
        <w:t xml:space="preserve"> and Technology</w:t>
      </w:r>
      <w:r w:rsidR="00EE4A02">
        <w:t xml:space="preserve"> - 1994</w:t>
      </w:r>
      <w:r>
        <w:t xml:space="preserve"> </w:t>
      </w:r>
      <w:r w:rsidR="00CC0622">
        <w:t xml:space="preserve"> </w:t>
      </w:r>
    </w:p>
    <w:p w14:paraId="11803572" w14:textId="77777777" w:rsidR="006421D1" w:rsidRDefault="006421D1" w:rsidP="006421D1">
      <w:r w:rsidRPr="00CB12E5">
        <w:rPr>
          <w:b/>
        </w:rPr>
        <w:t>PMP</w:t>
      </w:r>
      <w:r>
        <w:t xml:space="preserve"> Certification from PMI Organization in April, 2011</w:t>
      </w:r>
    </w:p>
    <w:p w14:paraId="513EB8B5" w14:textId="77777777" w:rsidR="000B1FD6" w:rsidRDefault="000B1FD6" w:rsidP="000B1FD6">
      <w:pPr>
        <w:pStyle w:val="Heading2"/>
      </w:pPr>
      <w:r>
        <w:t>Employment history</w:t>
      </w:r>
    </w:p>
    <w:p w14:paraId="6E40C59A" w14:textId="77777777" w:rsidR="008D1BC8" w:rsidRDefault="008D1BC8" w:rsidP="000B1FD6"/>
    <w:p w14:paraId="45E99A95" w14:textId="53D64A72" w:rsidR="008D1BC8" w:rsidRDefault="009133DE" w:rsidP="000B1FD6">
      <w:r>
        <w:rPr>
          <w:b/>
        </w:rPr>
        <w:t>Commonwealth of Massachusetts - ANF-IT</w:t>
      </w:r>
      <w:r w:rsidR="008D1BC8" w:rsidRPr="008D1BC8">
        <w:rPr>
          <w:b/>
        </w:rPr>
        <w:t>, Chelsea, MA</w:t>
      </w:r>
      <w:r w:rsidR="008D1BC8">
        <w:t xml:space="preserve"> –</w:t>
      </w:r>
      <w:r w:rsidR="009B1BE3">
        <w:t xml:space="preserve">Systems Programmer/Systems </w:t>
      </w:r>
      <w:r>
        <w:t>Supervisor (</w:t>
      </w:r>
      <w:r w:rsidR="009B1BE3">
        <w:t>Dec</w:t>
      </w:r>
      <w:r w:rsidR="00B05023">
        <w:t xml:space="preserve"> 2011</w:t>
      </w:r>
      <w:r w:rsidR="00BC7CC6">
        <w:t xml:space="preserve"> </w:t>
      </w:r>
      <w:r>
        <w:t>– Till date</w:t>
      </w:r>
      <w:r w:rsidR="006C2D92">
        <w:t>).</w:t>
      </w:r>
      <w:r>
        <w:t xml:space="preserve"> </w:t>
      </w:r>
      <w:r w:rsidR="006C2D92">
        <w:t>Currently working as Application Development Team Lead for Financial Application since 2016</w:t>
      </w:r>
      <w:r w:rsidR="00CB12E5">
        <w:t xml:space="preserve"> </w:t>
      </w:r>
    </w:p>
    <w:p w14:paraId="71CBB2DD" w14:textId="77777777" w:rsidR="000B1FD6" w:rsidRDefault="000B1FD6" w:rsidP="000B1FD6">
      <w:r w:rsidRPr="008D1BC8">
        <w:rPr>
          <w:b/>
        </w:rPr>
        <w:t>KEANE INC.,</w:t>
      </w:r>
      <w:r>
        <w:t xml:space="preserve"> Boston, MA, USA (An NTT Data Company) as Principal</w:t>
      </w:r>
      <w:r w:rsidR="000014EF">
        <w:t xml:space="preserve"> Consultant (2007-</w:t>
      </w:r>
      <w:r w:rsidR="00136A22">
        <w:t>2011</w:t>
      </w:r>
      <w:r w:rsidR="000014EF">
        <w:t xml:space="preserve">) </w:t>
      </w:r>
      <w:r>
        <w:t xml:space="preserve"> </w:t>
      </w:r>
    </w:p>
    <w:p w14:paraId="5D486E2C" w14:textId="77777777" w:rsidR="000B1FD6" w:rsidRDefault="000B1FD6" w:rsidP="000B1FD6">
      <w:r w:rsidRPr="008D1BC8">
        <w:rPr>
          <w:b/>
        </w:rPr>
        <w:t>Tata Consultancy Service Limited</w:t>
      </w:r>
      <w:r w:rsidR="00EB3A5B">
        <w:t xml:space="preserve"> A</w:t>
      </w:r>
      <w:r>
        <w:t xml:space="preserve">ssistant Consultant </w:t>
      </w:r>
      <w:r w:rsidR="00EB3A5B">
        <w:t>((1997-2007)</w:t>
      </w:r>
    </w:p>
    <w:p w14:paraId="1F3622E2" w14:textId="77777777" w:rsidR="00815F0F" w:rsidRPr="000014EF" w:rsidRDefault="004B76C8" w:rsidP="00815F0F">
      <w:pPr>
        <w:pStyle w:val="Heading1"/>
        <w:rPr>
          <w:u w:val="single"/>
        </w:rPr>
      </w:pPr>
      <w:r w:rsidRPr="000014EF">
        <w:rPr>
          <w:u w:val="single"/>
        </w:rPr>
        <w:t>experience</w:t>
      </w:r>
    </w:p>
    <w:p w14:paraId="3F1F510B" w14:textId="77777777" w:rsidR="00815F0F" w:rsidRDefault="00815F0F" w:rsidP="00815F0F">
      <w:pPr>
        <w:jc w:val="both"/>
      </w:pPr>
      <w:r>
        <w:t>A</w:t>
      </w:r>
      <w:r w:rsidR="00A92E74">
        <w:t xml:space="preserve">n </w:t>
      </w:r>
      <w:r w:rsidR="008D1BC8">
        <w:t>IT professional with experience</w:t>
      </w:r>
      <w:r>
        <w:t xml:space="preserve"> in various technologies on </w:t>
      </w:r>
      <w:r w:rsidR="00F4262C">
        <w:t xml:space="preserve">Project's </w:t>
      </w:r>
      <w:r>
        <w:t>Migration, Integration, Application design, Development, Solution designing, Application support</w:t>
      </w:r>
      <w:r w:rsidR="004A417C">
        <w:t xml:space="preserve"> in all phases of SDLC</w:t>
      </w:r>
      <w:r>
        <w:t xml:space="preserve">. </w:t>
      </w:r>
      <w:r w:rsidRPr="00C50EA4">
        <w:t>Proven expertise in</w:t>
      </w:r>
      <w:r>
        <w:t xml:space="preserve"> </w:t>
      </w:r>
      <w:r w:rsidR="00F4262C">
        <w:t xml:space="preserve">all of </w:t>
      </w:r>
      <w:r>
        <w:t xml:space="preserve">roles </w:t>
      </w:r>
      <w:r w:rsidR="008D1BC8">
        <w:t xml:space="preserve">Technical/Project Management, </w:t>
      </w:r>
      <w:r w:rsidRPr="00C50EA4">
        <w:t>requirement gathering, analysis</w:t>
      </w:r>
      <w:r>
        <w:t>,</w:t>
      </w:r>
      <w:r w:rsidRPr="00C50EA4">
        <w:t xml:space="preserve"> design </w:t>
      </w:r>
      <w:r>
        <w:t xml:space="preserve">and development </w:t>
      </w:r>
      <w:r w:rsidRPr="00C50EA4">
        <w:t xml:space="preserve">of software solutions to support the business needs of </w:t>
      </w:r>
      <w:r>
        <w:t>State Government</w:t>
      </w:r>
      <w:r w:rsidRPr="00C50EA4">
        <w:t xml:space="preserve">.  </w:t>
      </w:r>
    </w:p>
    <w:p w14:paraId="2F74F7C7" w14:textId="77777777" w:rsidR="00815F0F" w:rsidRDefault="00815F0F" w:rsidP="00815F0F">
      <w:pPr>
        <w:jc w:val="both"/>
      </w:pPr>
    </w:p>
    <w:p w14:paraId="39803E0B" w14:textId="77777777" w:rsidR="009133DE" w:rsidRDefault="00B37001" w:rsidP="009133DE">
      <w:pPr>
        <w:numPr>
          <w:ilvl w:val="0"/>
          <w:numId w:val="29"/>
        </w:numPr>
        <w:jc w:val="both"/>
      </w:pPr>
      <w:r>
        <w:t>Over 20</w:t>
      </w:r>
      <w:r w:rsidR="008D1BC8">
        <w:t xml:space="preserve"> </w:t>
      </w:r>
      <w:r w:rsidR="00D0336D">
        <w:t>years’</w:t>
      </w:r>
      <w:r w:rsidR="008D1BC8">
        <w:t xml:space="preserve"> </w:t>
      </w:r>
      <w:r w:rsidR="00D0336D">
        <w:t xml:space="preserve">work experience of </w:t>
      </w:r>
      <w:r w:rsidR="00FC048D">
        <w:t xml:space="preserve">System </w:t>
      </w:r>
      <w:r w:rsidR="004B6D0B">
        <w:t>Analysis, Design</w:t>
      </w:r>
      <w:r w:rsidR="00D0336D">
        <w:t>, Development,</w:t>
      </w:r>
      <w:r w:rsidR="00FC048D">
        <w:t xml:space="preserve"> Technical Specifications development,</w:t>
      </w:r>
      <w:r w:rsidR="00D0336D">
        <w:t xml:space="preserve"> Integration test, System Test and end-to-end Implementation, Production </w:t>
      </w:r>
      <w:r w:rsidR="004B6D0B">
        <w:t>Support with</w:t>
      </w:r>
      <w:r w:rsidR="008D1BC8">
        <w:t xml:space="preserve"> </w:t>
      </w:r>
      <w:r w:rsidR="008D1BC8">
        <w:rPr>
          <w:b/>
        </w:rPr>
        <w:t>State Government Projects</w:t>
      </w:r>
      <w:r w:rsidR="008D1BC8" w:rsidRPr="002246BA">
        <w:rPr>
          <w:b/>
        </w:rPr>
        <w:t xml:space="preserve"> – </w:t>
      </w:r>
      <w:r w:rsidR="00022149">
        <w:rPr>
          <w:b/>
        </w:rPr>
        <w:t xml:space="preserve">COMETS HD, Comets FM and </w:t>
      </w:r>
      <w:r w:rsidR="008D1BC8">
        <w:rPr>
          <w:b/>
        </w:rPr>
        <w:t>COMETS</w:t>
      </w:r>
    </w:p>
    <w:p w14:paraId="38B9BDA3" w14:textId="15471F79" w:rsidR="009E49A6" w:rsidRDefault="001B22D3" w:rsidP="00022149">
      <w:pPr>
        <w:numPr>
          <w:ilvl w:val="0"/>
          <w:numId w:val="29"/>
        </w:numPr>
        <w:jc w:val="both"/>
      </w:pPr>
      <w:r>
        <w:t xml:space="preserve">3 years’ experience working as </w:t>
      </w:r>
      <w:r w:rsidR="009E49A6">
        <w:t xml:space="preserve">Application Development Lead </w:t>
      </w:r>
      <w:r>
        <w:t xml:space="preserve">on a J2EE based Child Support Application Financial Module with the responsibilities of </w:t>
      </w:r>
      <w:r w:rsidR="009E49A6">
        <w:t>mentoring team members, perform code reviews, unit</w:t>
      </w:r>
      <w:r>
        <w:t>/</w:t>
      </w:r>
      <w:r w:rsidR="009E49A6">
        <w:t>integration testing</w:t>
      </w:r>
      <w:r>
        <w:t xml:space="preserve">, applying best software engineering practices and contribution to continuous process improvements. </w:t>
      </w:r>
      <w:r w:rsidR="009E49A6">
        <w:t xml:space="preserve"> </w:t>
      </w:r>
    </w:p>
    <w:p w14:paraId="3A64C962" w14:textId="6DF7CA24" w:rsidR="000859EC" w:rsidRDefault="00B37001" w:rsidP="00022149">
      <w:pPr>
        <w:numPr>
          <w:ilvl w:val="0"/>
          <w:numId w:val="29"/>
        </w:numPr>
        <w:jc w:val="both"/>
      </w:pPr>
      <w:r>
        <w:t>5</w:t>
      </w:r>
      <w:r w:rsidR="000859EC">
        <w:t xml:space="preserve"> years of experience </w:t>
      </w:r>
      <w:r w:rsidR="00F432D0">
        <w:t>developing Commonwealth of Massachusetts Enforcement – HD system on</w:t>
      </w:r>
      <w:r w:rsidR="000859EC">
        <w:t xml:space="preserve"> </w:t>
      </w:r>
      <w:r w:rsidR="009D2F11" w:rsidRPr="009D2F11">
        <w:rPr>
          <w:b/>
        </w:rPr>
        <w:t>Full Stack Java</w:t>
      </w:r>
      <w:r w:rsidR="009D2F11">
        <w:t xml:space="preserve"> Development using </w:t>
      </w:r>
      <w:r w:rsidR="000859EC" w:rsidRPr="00F432D0">
        <w:rPr>
          <w:b/>
        </w:rPr>
        <w:t>Java/J</w:t>
      </w:r>
      <w:r w:rsidR="00F432D0" w:rsidRPr="00F432D0">
        <w:rPr>
          <w:b/>
        </w:rPr>
        <w:t>2</w:t>
      </w:r>
      <w:r w:rsidR="004B6D0B" w:rsidRPr="00F432D0">
        <w:rPr>
          <w:b/>
        </w:rPr>
        <w:t>EE</w:t>
      </w:r>
      <w:r w:rsidR="004B6D0B">
        <w:rPr>
          <w:b/>
        </w:rPr>
        <w:t>,</w:t>
      </w:r>
      <w:r w:rsidR="000859EC">
        <w:t xml:space="preserve"> JPQL, </w:t>
      </w:r>
      <w:r w:rsidR="000859EC" w:rsidRPr="00F432D0">
        <w:rPr>
          <w:b/>
        </w:rPr>
        <w:t>Spring/Hibernate</w:t>
      </w:r>
      <w:r w:rsidR="00F432D0" w:rsidRPr="00F432D0">
        <w:rPr>
          <w:b/>
        </w:rPr>
        <w:t xml:space="preserve"> 3.0</w:t>
      </w:r>
      <w:r w:rsidR="000859EC">
        <w:t>,</w:t>
      </w:r>
      <w:r w:rsidR="0033445E">
        <w:t xml:space="preserve"> Spring/MVC</w:t>
      </w:r>
      <w:r w:rsidR="009133DE">
        <w:t xml:space="preserve"> Framework</w:t>
      </w:r>
      <w:r w:rsidR="0033445E">
        <w:t>,</w:t>
      </w:r>
      <w:r w:rsidR="000859EC">
        <w:t xml:space="preserve"> Spring Batch </w:t>
      </w:r>
      <w:r w:rsidR="00F432D0">
        <w:t xml:space="preserve">3.0 </w:t>
      </w:r>
      <w:r w:rsidR="000859EC">
        <w:t>using IBM/R</w:t>
      </w:r>
      <w:r w:rsidR="00F432D0">
        <w:t>ational Software Architect (</w:t>
      </w:r>
      <w:r w:rsidR="00F432D0" w:rsidRPr="00F432D0">
        <w:rPr>
          <w:b/>
        </w:rPr>
        <w:t>R</w:t>
      </w:r>
      <w:r w:rsidR="000859EC" w:rsidRPr="00F432D0">
        <w:rPr>
          <w:b/>
        </w:rPr>
        <w:t>SA</w:t>
      </w:r>
      <w:r w:rsidR="00F432D0">
        <w:t xml:space="preserve">) </w:t>
      </w:r>
      <w:r w:rsidR="00855DFB">
        <w:t>9.5,</w:t>
      </w:r>
      <w:r w:rsidR="006C2D92">
        <w:t xml:space="preserve"> POM based MAVEN process</w:t>
      </w:r>
      <w:r w:rsidR="009E49A6">
        <w:t xml:space="preserve"> and </w:t>
      </w:r>
      <w:r w:rsidR="00855DFB">
        <w:t>Sonar.</w:t>
      </w:r>
    </w:p>
    <w:p w14:paraId="444E8776" w14:textId="77777777" w:rsidR="0033445E" w:rsidRDefault="003A142D" w:rsidP="00022149">
      <w:pPr>
        <w:numPr>
          <w:ilvl w:val="0"/>
          <w:numId w:val="29"/>
        </w:numPr>
        <w:jc w:val="both"/>
      </w:pPr>
      <w:r>
        <w:t>5</w:t>
      </w:r>
      <w:r w:rsidR="0033445E">
        <w:t xml:space="preserve"> years’ experience</w:t>
      </w:r>
      <w:r w:rsidR="00E7579E">
        <w:t xml:space="preserve"> working on the Implementation of </w:t>
      </w:r>
      <w:r w:rsidR="0033445E">
        <w:t xml:space="preserve">Data Access Objects (DAO), Batches – Readers/Processors/Writers, </w:t>
      </w:r>
      <w:r w:rsidR="004B6D0B">
        <w:t>Services,</w:t>
      </w:r>
      <w:r w:rsidR="0033445E">
        <w:t xml:space="preserve"> </w:t>
      </w:r>
      <w:r w:rsidR="00E80B2B">
        <w:t>Controllers,</w:t>
      </w:r>
      <w:r>
        <w:t xml:space="preserve"> Service Adapters.</w:t>
      </w:r>
    </w:p>
    <w:p w14:paraId="6B694BE9" w14:textId="261E2F4B" w:rsidR="009133DE" w:rsidRDefault="009133DE" w:rsidP="00022149">
      <w:pPr>
        <w:numPr>
          <w:ilvl w:val="0"/>
          <w:numId w:val="29"/>
        </w:numPr>
        <w:jc w:val="both"/>
      </w:pPr>
      <w:r>
        <w:t xml:space="preserve">5 years of experience in IBM WebSphere Application Server and Portal Server. </w:t>
      </w:r>
    </w:p>
    <w:p w14:paraId="18B85C17" w14:textId="3DE64A23" w:rsidR="009E4A91" w:rsidRDefault="009E49A6" w:rsidP="009E4A91">
      <w:pPr>
        <w:numPr>
          <w:ilvl w:val="0"/>
          <w:numId w:val="29"/>
        </w:numPr>
        <w:jc w:val="both"/>
      </w:pPr>
      <w:r>
        <w:t xml:space="preserve">5 years of experience in developing applications/defect fixes/ DCWR’s in multiple development streams through integration </w:t>
      </w:r>
    </w:p>
    <w:p w14:paraId="46B704BE" w14:textId="6220CBCA" w:rsidR="009E4A91" w:rsidRDefault="009E4A91" w:rsidP="009E4A91">
      <w:pPr>
        <w:numPr>
          <w:ilvl w:val="0"/>
          <w:numId w:val="29"/>
        </w:numPr>
        <w:jc w:val="both"/>
      </w:pPr>
      <w:r>
        <w:t xml:space="preserve">5 years of work experience in JUNIT </w:t>
      </w:r>
      <w:bookmarkStart w:id="0" w:name="_GoBack"/>
      <w:bookmarkEnd w:id="0"/>
    </w:p>
    <w:p w14:paraId="478A40A8" w14:textId="178EBF63" w:rsidR="009133DE" w:rsidRDefault="006C2D92" w:rsidP="00022149">
      <w:pPr>
        <w:numPr>
          <w:ilvl w:val="0"/>
          <w:numId w:val="29"/>
        </w:numPr>
        <w:jc w:val="both"/>
      </w:pPr>
      <w:r>
        <w:t xml:space="preserve">2 years of experience in reviewing DBCR’s from technical aspects. </w:t>
      </w:r>
    </w:p>
    <w:p w14:paraId="13AF9FB3" w14:textId="64680E22" w:rsidR="00022149" w:rsidRDefault="00B37001" w:rsidP="00022149">
      <w:pPr>
        <w:numPr>
          <w:ilvl w:val="0"/>
          <w:numId w:val="29"/>
        </w:numPr>
        <w:jc w:val="both"/>
      </w:pPr>
      <w:r>
        <w:t>9</w:t>
      </w:r>
      <w:r w:rsidR="00022149">
        <w:t xml:space="preserve"> years of experience working with </w:t>
      </w:r>
      <w:r w:rsidR="00022149" w:rsidRPr="00BD6173">
        <w:rPr>
          <w:b/>
        </w:rPr>
        <w:t>Oracle</w:t>
      </w:r>
      <w:r w:rsidR="00022149">
        <w:t xml:space="preserve"> 1</w:t>
      </w:r>
      <w:r w:rsidR="000C0E63">
        <w:t>1</w:t>
      </w:r>
      <w:r w:rsidR="00022149">
        <w:t>g</w:t>
      </w:r>
      <w:r w:rsidR="000C0E63">
        <w:t>/10g</w:t>
      </w:r>
      <w:r w:rsidR="00022149">
        <w:t xml:space="preserve"> developer suite including </w:t>
      </w:r>
      <w:r w:rsidR="00D0336D">
        <w:rPr>
          <w:b/>
        </w:rPr>
        <w:t xml:space="preserve">writing stored procedures in PL/SQL, </w:t>
      </w:r>
      <w:r w:rsidR="00FC048D">
        <w:rPr>
          <w:b/>
        </w:rPr>
        <w:t>SQL writing, p</w:t>
      </w:r>
      <w:r w:rsidR="00022149">
        <w:t>erformance tuning, and Database analysis</w:t>
      </w:r>
      <w:r w:rsidR="00FC048D">
        <w:t xml:space="preserve"> using </w:t>
      </w:r>
      <w:r w:rsidR="00FC048D" w:rsidRPr="00FC048D">
        <w:rPr>
          <w:b/>
        </w:rPr>
        <w:t>Toad</w:t>
      </w:r>
      <w:r w:rsidR="00FC048D">
        <w:rPr>
          <w:b/>
        </w:rPr>
        <w:t xml:space="preserve"> for Oracle</w:t>
      </w:r>
      <w:r w:rsidR="00022149">
        <w:t xml:space="preserve">. </w:t>
      </w:r>
    </w:p>
    <w:p w14:paraId="403259B9" w14:textId="1C5274A3" w:rsidR="009133DE" w:rsidRDefault="009133DE" w:rsidP="008D1BC8">
      <w:pPr>
        <w:numPr>
          <w:ilvl w:val="0"/>
          <w:numId w:val="29"/>
        </w:numPr>
        <w:jc w:val="both"/>
      </w:pPr>
      <w:r>
        <w:t>Exposure to SOAP/</w:t>
      </w:r>
      <w:r w:rsidR="006C2D92">
        <w:t>WSDL Webservices</w:t>
      </w:r>
      <w:r>
        <w:t xml:space="preserve">. </w:t>
      </w:r>
    </w:p>
    <w:p w14:paraId="538E43BC" w14:textId="21AE8BB5" w:rsidR="00022149" w:rsidRDefault="003A142D" w:rsidP="008D1BC8">
      <w:pPr>
        <w:numPr>
          <w:ilvl w:val="0"/>
          <w:numId w:val="29"/>
        </w:numPr>
        <w:jc w:val="both"/>
      </w:pPr>
      <w:r>
        <w:t>7</w:t>
      </w:r>
      <w:r w:rsidR="005243FF">
        <w:t xml:space="preserve"> y</w:t>
      </w:r>
      <w:r w:rsidR="00022149">
        <w:t xml:space="preserve">ears of </w:t>
      </w:r>
      <w:r w:rsidR="005243FF">
        <w:t xml:space="preserve">experience with IBM Jazz </w:t>
      </w:r>
      <w:r w:rsidR="005243FF" w:rsidRPr="00FC048D">
        <w:rPr>
          <w:b/>
        </w:rPr>
        <w:t>Rational tools</w:t>
      </w:r>
      <w:r w:rsidR="005243FF">
        <w:t xml:space="preserve"> – RRC, RTC, RSA,</w:t>
      </w:r>
      <w:r w:rsidR="004B6D0B">
        <w:t xml:space="preserve"> </w:t>
      </w:r>
      <w:r w:rsidR="00E80B2B">
        <w:t>TWS.</w:t>
      </w:r>
    </w:p>
    <w:p w14:paraId="13C9557F" w14:textId="77777777" w:rsidR="005243FF" w:rsidRDefault="00F432D0" w:rsidP="008D1BC8">
      <w:pPr>
        <w:numPr>
          <w:ilvl w:val="0"/>
          <w:numId w:val="29"/>
        </w:numPr>
        <w:jc w:val="both"/>
      </w:pPr>
      <w:r>
        <w:t>6</w:t>
      </w:r>
      <w:r w:rsidR="005243FF">
        <w:t xml:space="preserve"> years of experience </w:t>
      </w:r>
      <w:r w:rsidR="00D0336D">
        <w:t xml:space="preserve">developing various SDLC Artifacts like - </w:t>
      </w:r>
      <w:r w:rsidR="005243FF">
        <w:t>Requirement gathering, elaborating gathered requirements, use case writing,</w:t>
      </w:r>
      <w:r w:rsidR="00D0336D">
        <w:t xml:space="preserve"> designing Interface definitions HTML pages and designing Batch run books.</w:t>
      </w:r>
    </w:p>
    <w:p w14:paraId="2DE1A694" w14:textId="77777777" w:rsidR="005243FF" w:rsidRDefault="003A142D" w:rsidP="00FC048D">
      <w:pPr>
        <w:numPr>
          <w:ilvl w:val="0"/>
          <w:numId w:val="29"/>
        </w:numPr>
        <w:jc w:val="both"/>
      </w:pPr>
      <w:r>
        <w:t>6 years of w</w:t>
      </w:r>
      <w:r w:rsidR="008D1BC8">
        <w:t>ork</w:t>
      </w:r>
      <w:r w:rsidR="008967CB">
        <w:t>ing</w:t>
      </w:r>
      <w:r w:rsidR="008D1BC8">
        <w:t xml:space="preserve"> experience in Agile </w:t>
      </w:r>
      <w:r>
        <w:t>m</w:t>
      </w:r>
      <w:r w:rsidR="008D1BC8">
        <w:t>ethodologies</w:t>
      </w:r>
      <w:r w:rsidR="005243FF">
        <w:t>.</w:t>
      </w:r>
      <w:r w:rsidR="005243FF" w:rsidRPr="000432F2">
        <w:t xml:space="preserve"> </w:t>
      </w:r>
    </w:p>
    <w:p w14:paraId="44C05382" w14:textId="2AC507F9" w:rsidR="00BD6173" w:rsidRDefault="000014EF" w:rsidP="00BD6173">
      <w:pPr>
        <w:numPr>
          <w:ilvl w:val="0"/>
          <w:numId w:val="29"/>
        </w:numPr>
        <w:jc w:val="both"/>
      </w:pPr>
      <w:r>
        <w:t>9</w:t>
      </w:r>
      <w:r w:rsidR="00BD6173">
        <w:t xml:space="preserve"> years of programming </w:t>
      </w:r>
      <w:r w:rsidR="00815F0F">
        <w:t xml:space="preserve">experience </w:t>
      </w:r>
      <w:r w:rsidR="00BD6173">
        <w:t xml:space="preserve">Unisys </w:t>
      </w:r>
      <w:r w:rsidR="00815F0F" w:rsidRPr="00BD6173">
        <w:rPr>
          <w:b/>
        </w:rPr>
        <w:t>COBOL</w:t>
      </w:r>
      <w:r w:rsidR="00BD6173" w:rsidRPr="00BD6173">
        <w:rPr>
          <w:b/>
        </w:rPr>
        <w:t xml:space="preserve">, </w:t>
      </w:r>
      <w:r w:rsidR="00BD6173">
        <w:rPr>
          <w:b/>
        </w:rPr>
        <w:t xml:space="preserve">Mapper, </w:t>
      </w:r>
      <w:r w:rsidR="006C2D92" w:rsidRPr="00BD6173">
        <w:rPr>
          <w:b/>
        </w:rPr>
        <w:t>ECL</w:t>
      </w:r>
      <w:r w:rsidR="006C2D92">
        <w:t>,</w:t>
      </w:r>
      <w:r w:rsidR="00BD6173">
        <w:t xml:space="preserve"> workbench</w:t>
      </w:r>
    </w:p>
    <w:p w14:paraId="2150709B" w14:textId="77777777" w:rsidR="00D0336D" w:rsidRDefault="00D0336D" w:rsidP="00D0336D">
      <w:pPr>
        <w:numPr>
          <w:ilvl w:val="0"/>
          <w:numId w:val="29"/>
        </w:numPr>
        <w:jc w:val="both"/>
      </w:pPr>
      <w:r>
        <w:t xml:space="preserve">2 years of System administration experience on </w:t>
      </w:r>
      <w:r w:rsidRPr="00BD6173">
        <w:rPr>
          <w:b/>
        </w:rPr>
        <w:t>Unix</w:t>
      </w:r>
      <w:r>
        <w:t xml:space="preserve"> 2.5 years of </w:t>
      </w:r>
      <w:r w:rsidRPr="00D0336D">
        <w:rPr>
          <w:b/>
        </w:rPr>
        <w:t>Unix shell scripting</w:t>
      </w:r>
      <w:r>
        <w:t xml:space="preserve"> experience for executing batch process on Unix OS</w:t>
      </w:r>
    </w:p>
    <w:p w14:paraId="25FC9DA3" w14:textId="6C27B3FD" w:rsidR="00091B49" w:rsidRDefault="000432F2" w:rsidP="000432F2">
      <w:pPr>
        <w:numPr>
          <w:ilvl w:val="0"/>
          <w:numId w:val="29"/>
        </w:numPr>
        <w:jc w:val="both"/>
      </w:pPr>
      <w:r>
        <w:lastRenderedPageBreak/>
        <w:t>Worked on various relational database systems including Oracle1</w:t>
      </w:r>
      <w:r w:rsidR="000C0E63">
        <w:t>1</w:t>
      </w:r>
      <w:r>
        <w:t>g</w:t>
      </w:r>
      <w:r w:rsidR="000C0E63">
        <w:t xml:space="preserve"> and Oracle10g</w:t>
      </w:r>
      <w:r>
        <w:t>, DMS1100</w:t>
      </w:r>
      <w:r w:rsidR="00BD75B2">
        <w:t>, DB2</w:t>
      </w:r>
      <w:r>
        <w:t xml:space="preserve">, DB400, </w:t>
      </w:r>
      <w:r w:rsidR="00BD75B2">
        <w:t>and Unify.</w:t>
      </w:r>
    </w:p>
    <w:sectPr w:rsidR="00091B49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800" w:right="1080" w:bottom="10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178892" w14:textId="77777777" w:rsidR="004B7003" w:rsidRDefault="004B7003">
      <w:r>
        <w:separator/>
      </w:r>
    </w:p>
  </w:endnote>
  <w:endnote w:type="continuationSeparator" w:id="0">
    <w:p w14:paraId="00023228" w14:textId="77777777" w:rsidR="004B7003" w:rsidRDefault="004B7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E3695" w14:textId="77777777" w:rsidR="0069412A" w:rsidRDefault="00F97217">
    <w:pPr>
      <w:pStyle w:val="Footer"/>
      <w:jc w:val="right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14E3EA" wp14:editId="307836D7">
              <wp:simplePos x="0" y="0"/>
              <wp:positionH relativeFrom="column">
                <wp:posOffset>342900</wp:posOffset>
              </wp:positionH>
              <wp:positionV relativeFrom="paragraph">
                <wp:posOffset>-12065</wp:posOffset>
              </wp:positionV>
              <wp:extent cx="5143500" cy="22860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7D873" w14:textId="77777777" w:rsidR="0069412A" w:rsidRDefault="0069412A">
                          <w:pPr>
                            <w:pStyle w:val="Footer"/>
                            <w:jc w:val="center"/>
                            <w:rPr>
                              <w:b/>
                              <w:color w:val="808080"/>
                              <w:sz w:val="18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18"/>
                            </w:rPr>
                            <w:t xml:space="preserve">  </w:t>
                          </w:r>
                        </w:p>
                        <w:p w14:paraId="44F79A0E" w14:textId="77777777" w:rsidR="0069412A" w:rsidRDefault="0069412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14E3E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7pt;margin-top:-.95pt;width:405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" o:allowincell="f" filled="f" stroked="f">
              <v:textbox>
                <w:txbxContent>
                  <w:p w14:paraId="41B7D873" w14:textId="77777777" w:rsidR="0069412A" w:rsidRDefault="0069412A">
                    <w:pPr>
                      <w:pStyle w:val="Footer"/>
                      <w:jc w:val="center"/>
                      <w:rPr>
                        <w:b/>
                        <w:color w:val="808080"/>
                        <w:sz w:val="18"/>
                      </w:rPr>
                    </w:pPr>
                    <w:r>
                      <w:rPr>
                        <w:b/>
                        <w:color w:val="808080"/>
                        <w:sz w:val="18"/>
                      </w:rPr>
                      <w:t xml:space="preserve">  </w:t>
                    </w:r>
                  </w:p>
                  <w:p w14:paraId="44F79A0E" w14:textId="77777777" w:rsidR="0069412A" w:rsidRDefault="0069412A"/>
                </w:txbxContent>
              </v:textbox>
            </v:shape>
          </w:pict>
        </mc:Fallback>
      </mc:AlternateContent>
    </w:r>
    <w:r w:rsidR="0069412A">
      <w:rPr>
        <w:sz w:val="14"/>
      </w:rPr>
      <w:t xml:space="preserve">Page </w:t>
    </w:r>
    <w:r w:rsidR="0069412A">
      <w:rPr>
        <w:sz w:val="14"/>
      </w:rPr>
      <w:fldChar w:fldCharType="begin"/>
    </w:r>
    <w:r w:rsidR="0069412A">
      <w:rPr>
        <w:sz w:val="14"/>
      </w:rPr>
      <w:instrText xml:space="preserve"> PAGE </w:instrText>
    </w:r>
    <w:r w:rsidR="0069412A">
      <w:rPr>
        <w:sz w:val="14"/>
      </w:rPr>
      <w:fldChar w:fldCharType="separate"/>
    </w:r>
    <w:r w:rsidR="003A142D">
      <w:rPr>
        <w:noProof/>
        <w:sz w:val="14"/>
      </w:rPr>
      <w:t>4</w:t>
    </w:r>
    <w:r w:rsidR="0069412A">
      <w:rPr>
        <w:sz w:val="14"/>
      </w:rPr>
      <w:fldChar w:fldCharType="end"/>
    </w:r>
    <w:r w:rsidR="0069412A">
      <w:rPr>
        <w:sz w:val="14"/>
      </w:rPr>
      <w:t xml:space="preserve"> of </w:t>
    </w:r>
    <w:r w:rsidR="0069412A">
      <w:rPr>
        <w:sz w:val="14"/>
      </w:rPr>
      <w:fldChar w:fldCharType="begin"/>
    </w:r>
    <w:r w:rsidR="0069412A">
      <w:rPr>
        <w:sz w:val="14"/>
      </w:rPr>
      <w:instrText xml:space="preserve"> NUMPAGES </w:instrText>
    </w:r>
    <w:r w:rsidR="0069412A">
      <w:rPr>
        <w:sz w:val="14"/>
      </w:rPr>
      <w:fldChar w:fldCharType="separate"/>
    </w:r>
    <w:r w:rsidR="003A142D">
      <w:rPr>
        <w:noProof/>
        <w:sz w:val="14"/>
      </w:rPr>
      <w:t>4</w:t>
    </w:r>
    <w:r w:rsidR="0069412A">
      <w:rPr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9A4C3" w14:textId="77777777" w:rsidR="0069412A" w:rsidRDefault="00F972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EDC9DBE" wp14:editId="409C2803">
              <wp:simplePos x="0" y="0"/>
              <wp:positionH relativeFrom="column">
                <wp:posOffset>228600</wp:posOffset>
              </wp:positionH>
              <wp:positionV relativeFrom="paragraph">
                <wp:posOffset>31750</wp:posOffset>
              </wp:positionV>
              <wp:extent cx="5143500" cy="2286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B0DC8" w14:textId="77777777" w:rsidR="0069412A" w:rsidRDefault="0069412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DC9DB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18pt;margin-top:2.5pt;width:40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" o:allowincell="f" filled="f" stroked="f">
              <v:textbox>
                <w:txbxContent>
                  <w:p w14:paraId="004B0DC8" w14:textId="77777777" w:rsidR="0069412A" w:rsidRDefault="0069412A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33800" w14:textId="77777777" w:rsidR="004B7003" w:rsidRDefault="004B7003">
      <w:r>
        <w:separator/>
      </w:r>
    </w:p>
  </w:footnote>
  <w:footnote w:type="continuationSeparator" w:id="0">
    <w:p w14:paraId="0D6AC87C" w14:textId="77777777" w:rsidR="004B7003" w:rsidRDefault="004B7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A4C1" w14:textId="77777777" w:rsidR="0069412A" w:rsidRDefault="0069412A" w:rsidP="00C055E1">
    <w:pPr>
      <w:pStyle w:val="Header"/>
    </w:pPr>
  </w:p>
  <w:p w14:paraId="41237B72" w14:textId="77777777" w:rsidR="0069412A" w:rsidRDefault="00F97217">
    <w:pPr>
      <w:pStyle w:val="ResumeTableHeadingTitle"/>
      <w:spacing w:before="8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65645BF" wp14:editId="76BE782A">
              <wp:simplePos x="0" y="0"/>
              <wp:positionH relativeFrom="column">
                <wp:posOffset>-685800</wp:posOffset>
              </wp:positionH>
              <wp:positionV relativeFrom="paragraph">
                <wp:posOffset>278765</wp:posOffset>
              </wp:positionV>
              <wp:extent cx="6743700" cy="0"/>
              <wp:effectExtent l="0" t="0" r="0" b="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44CD3" id="Line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21.95pt" to="47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" o:allowincell="f" strokeweight="3pt"/>
          </w:pict>
        </mc:Fallback>
      </mc:AlternateContent>
    </w:r>
    <w:r w:rsidR="00D62151">
      <w:t xml:space="preserve">amit k </w:t>
    </w:r>
    <w:r w:rsidR="00DA35B4">
      <w:t>GARG (</w:t>
    </w:r>
    <w:r w:rsidR="007B01F8">
      <w:t>amit_garg73@yahoo.com)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F8D8" w14:textId="77777777" w:rsidR="00DA35B4" w:rsidRDefault="00FF1350">
    <w:pPr>
      <w:pStyle w:val="Header"/>
    </w:pPr>
    <w:r>
      <w:t>31 Sylvanus Wood Lane</w:t>
    </w:r>
  </w:p>
  <w:p w14:paraId="238C5614" w14:textId="77777777" w:rsidR="00DA35B4" w:rsidRDefault="00DA35B4">
    <w:pPr>
      <w:pStyle w:val="Header"/>
    </w:pPr>
    <w:r>
      <w:t>Woburn, MA 01801 (</w:t>
    </w:r>
    <w:hyperlink r:id="rId1" w:history="1">
      <w:r w:rsidRPr="00D92174">
        <w:rPr>
          <w:rStyle w:val="Hyperlink"/>
        </w:rPr>
        <w:t>amit_garg73@yahoo.com</w:t>
      </w:r>
    </w:hyperlink>
    <w:r w:rsidR="00852F4C">
      <w:t>);</w:t>
    </w:r>
    <w:r w:rsidR="00C0217B">
      <w:t xml:space="preserve"> garga@dor.state.ma.us</w:t>
    </w:r>
  </w:p>
  <w:p w14:paraId="59CF0E69" w14:textId="77777777" w:rsidR="00DA35B4" w:rsidRDefault="00DA35B4">
    <w:pPr>
      <w:pStyle w:val="Header"/>
    </w:pPr>
    <w:r>
      <w:t>781-521-9986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B2"/>
      </v:shape>
    </w:pict>
  </w:numPicBullet>
  <w:abstractNum w:abstractNumId="0" w15:restartNumberingAfterBreak="0">
    <w:nsid w:val="FFFFFFFB"/>
    <w:multiLevelType w:val="multilevel"/>
    <w:tmpl w:val="DC9CF802"/>
    <w:lvl w:ilvl="0">
      <w:start w:val="1"/>
      <w:numFmt w:val="decimal"/>
      <w:pStyle w:val="CAWN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CAWN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lex6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cawn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1842A4"/>
    <w:multiLevelType w:val="hybridMultilevel"/>
    <w:tmpl w:val="B1186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E7958"/>
    <w:multiLevelType w:val="hybridMultilevel"/>
    <w:tmpl w:val="F5EE56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5417D"/>
    <w:multiLevelType w:val="hybridMultilevel"/>
    <w:tmpl w:val="58A4E54E"/>
    <w:lvl w:ilvl="0" w:tplc="696493D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C5F75"/>
    <w:multiLevelType w:val="multilevel"/>
    <w:tmpl w:val="DEF2747E"/>
    <w:lvl w:ilvl="0">
      <w:start w:val="1"/>
      <w:numFmt w:val="bullet"/>
      <w:pStyle w:val="Resume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D495FF7"/>
    <w:multiLevelType w:val="hybridMultilevel"/>
    <w:tmpl w:val="CF0813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910F0D"/>
    <w:multiLevelType w:val="hybridMultilevel"/>
    <w:tmpl w:val="B1AED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F4F7A"/>
    <w:multiLevelType w:val="hybridMultilevel"/>
    <w:tmpl w:val="A4F4AB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74FD2"/>
    <w:multiLevelType w:val="hybridMultilevel"/>
    <w:tmpl w:val="C576F22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547748F"/>
    <w:multiLevelType w:val="singleLevel"/>
    <w:tmpl w:val="DFB26E1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16113443"/>
    <w:multiLevelType w:val="hybridMultilevel"/>
    <w:tmpl w:val="6860C7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3A19C6"/>
    <w:multiLevelType w:val="hybridMultilevel"/>
    <w:tmpl w:val="9FE46E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CBC348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CE54FC68">
      <w:start w:val="4"/>
      <w:numFmt w:val="decimal"/>
      <w:lvlText w:val="%3"/>
      <w:lvlJc w:val="left"/>
      <w:pPr>
        <w:tabs>
          <w:tab w:val="num" w:pos="2130"/>
        </w:tabs>
        <w:ind w:left="2130" w:hanging="510"/>
      </w:pPr>
      <w:rPr>
        <w:rFonts w:hint="default"/>
      </w:rPr>
    </w:lvl>
    <w:lvl w:ilvl="3" w:tplc="C1A44DCE">
      <w:start w:val="4"/>
      <w:numFmt w:val="decimal"/>
      <w:lvlText w:val="%4"/>
      <w:lvlJc w:val="left"/>
      <w:pPr>
        <w:tabs>
          <w:tab w:val="num" w:pos="2670"/>
        </w:tabs>
        <w:ind w:left="2670" w:hanging="510"/>
      </w:pPr>
      <w:rPr>
        <w:rFonts w:hint="default"/>
      </w:rPr>
    </w:lvl>
    <w:lvl w:ilvl="4" w:tplc="A7C25932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DA75059"/>
    <w:multiLevelType w:val="hybridMultilevel"/>
    <w:tmpl w:val="4D32D7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033A6"/>
    <w:multiLevelType w:val="hybridMultilevel"/>
    <w:tmpl w:val="C3ECB2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12DFE"/>
    <w:multiLevelType w:val="hybridMultilevel"/>
    <w:tmpl w:val="3D0EA6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3313ED"/>
    <w:multiLevelType w:val="hybridMultilevel"/>
    <w:tmpl w:val="476088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E4C06"/>
    <w:multiLevelType w:val="hybridMultilevel"/>
    <w:tmpl w:val="91B420F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0D1829"/>
    <w:multiLevelType w:val="hybridMultilevel"/>
    <w:tmpl w:val="20EA08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62C0C"/>
    <w:multiLevelType w:val="hybridMultilevel"/>
    <w:tmpl w:val="3B7451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36C86"/>
    <w:multiLevelType w:val="multilevel"/>
    <w:tmpl w:val="43AC76E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3CD5284"/>
    <w:multiLevelType w:val="hybridMultilevel"/>
    <w:tmpl w:val="B96838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55351"/>
    <w:multiLevelType w:val="hybridMultilevel"/>
    <w:tmpl w:val="3312856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B174C4"/>
    <w:multiLevelType w:val="hybridMultilevel"/>
    <w:tmpl w:val="75B63F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86B08"/>
    <w:multiLevelType w:val="hybridMultilevel"/>
    <w:tmpl w:val="0DE2E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527EB"/>
    <w:multiLevelType w:val="hybridMultilevel"/>
    <w:tmpl w:val="4198B1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402A7"/>
    <w:multiLevelType w:val="hybridMultilevel"/>
    <w:tmpl w:val="CD5262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370A07"/>
    <w:multiLevelType w:val="hybridMultilevel"/>
    <w:tmpl w:val="DA5CB1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882C54"/>
    <w:multiLevelType w:val="hybridMultilevel"/>
    <w:tmpl w:val="A27632A0"/>
    <w:lvl w:ilvl="0" w:tplc="696493D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C14C5"/>
    <w:multiLevelType w:val="hybridMultilevel"/>
    <w:tmpl w:val="57E0AD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B6AF9"/>
    <w:multiLevelType w:val="hybridMultilevel"/>
    <w:tmpl w:val="2E5E16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46199"/>
    <w:multiLevelType w:val="hybridMultilevel"/>
    <w:tmpl w:val="DB18C0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67D4E"/>
    <w:multiLevelType w:val="hybridMultilevel"/>
    <w:tmpl w:val="2A00B5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B5142"/>
    <w:multiLevelType w:val="hybridMultilevel"/>
    <w:tmpl w:val="4DF29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5F37CC"/>
    <w:multiLevelType w:val="hybridMultilevel"/>
    <w:tmpl w:val="93EAF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A7AB0"/>
    <w:multiLevelType w:val="hybridMultilevel"/>
    <w:tmpl w:val="6EFE85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036FC"/>
    <w:multiLevelType w:val="hybridMultilevel"/>
    <w:tmpl w:val="ADC633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214054"/>
    <w:multiLevelType w:val="hybridMultilevel"/>
    <w:tmpl w:val="192A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D5BDA"/>
    <w:multiLevelType w:val="hybridMultilevel"/>
    <w:tmpl w:val="EB1063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F01138"/>
    <w:multiLevelType w:val="hybridMultilevel"/>
    <w:tmpl w:val="7F5E9F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D71D4E"/>
    <w:multiLevelType w:val="hybridMultilevel"/>
    <w:tmpl w:val="E4122E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6"/>
  </w:num>
  <w:num w:numId="4">
    <w:abstractNumId w:val="27"/>
  </w:num>
  <w:num w:numId="5">
    <w:abstractNumId w:val="17"/>
  </w:num>
  <w:num w:numId="6">
    <w:abstractNumId w:val="9"/>
  </w:num>
  <w:num w:numId="7">
    <w:abstractNumId w:val="15"/>
  </w:num>
  <w:num w:numId="8">
    <w:abstractNumId w:val="38"/>
  </w:num>
  <w:num w:numId="9">
    <w:abstractNumId w:val="0"/>
  </w:num>
  <w:num w:numId="10">
    <w:abstractNumId w:val="12"/>
  </w:num>
  <w:num w:numId="11">
    <w:abstractNumId w:val="39"/>
  </w:num>
  <w:num w:numId="12">
    <w:abstractNumId w:val="10"/>
  </w:num>
  <w:num w:numId="13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576" w:hanging="216"/>
        </w:pPr>
        <w:rPr>
          <w:rFonts w:ascii="Symbol" w:hAnsi="Symbol" w:hint="default"/>
          <w:sz w:val="18"/>
        </w:rPr>
      </w:lvl>
    </w:lvlOverride>
  </w:num>
  <w:num w:numId="14">
    <w:abstractNumId w:val="24"/>
  </w:num>
  <w:num w:numId="15">
    <w:abstractNumId w:val="31"/>
  </w:num>
  <w:num w:numId="16">
    <w:abstractNumId w:val="23"/>
  </w:num>
  <w:num w:numId="17">
    <w:abstractNumId w:val="7"/>
  </w:num>
  <w:num w:numId="18">
    <w:abstractNumId w:val="8"/>
  </w:num>
  <w:num w:numId="19">
    <w:abstractNumId w:val="16"/>
  </w:num>
  <w:num w:numId="20">
    <w:abstractNumId w:val="3"/>
  </w:num>
  <w:num w:numId="21">
    <w:abstractNumId w:val="33"/>
  </w:num>
  <w:num w:numId="22">
    <w:abstractNumId w:val="19"/>
  </w:num>
  <w:num w:numId="23">
    <w:abstractNumId w:val="29"/>
  </w:num>
  <w:num w:numId="24">
    <w:abstractNumId w:val="14"/>
  </w:num>
  <w:num w:numId="25">
    <w:abstractNumId w:val="2"/>
  </w:num>
  <w:num w:numId="26">
    <w:abstractNumId w:val="18"/>
  </w:num>
  <w:num w:numId="27">
    <w:abstractNumId w:val="32"/>
  </w:num>
  <w:num w:numId="28">
    <w:abstractNumId w:val="11"/>
  </w:num>
  <w:num w:numId="29">
    <w:abstractNumId w:val="40"/>
  </w:num>
  <w:num w:numId="30">
    <w:abstractNumId w:val="35"/>
  </w:num>
  <w:num w:numId="31">
    <w:abstractNumId w:val="30"/>
  </w:num>
  <w:num w:numId="32">
    <w:abstractNumId w:val="36"/>
  </w:num>
  <w:num w:numId="33">
    <w:abstractNumId w:val="13"/>
  </w:num>
  <w:num w:numId="34">
    <w:abstractNumId w:val="25"/>
  </w:num>
  <w:num w:numId="35">
    <w:abstractNumId w:val="26"/>
  </w:num>
  <w:num w:numId="36">
    <w:abstractNumId w:val="4"/>
  </w:num>
  <w:num w:numId="37">
    <w:abstractNumId w:val="28"/>
  </w:num>
  <w:num w:numId="38">
    <w:abstractNumId w:val="21"/>
  </w:num>
  <w:num w:numId="39">
    <w:abstractNumId w:val="22"/>
  </w:num>
  <w:num w:numId="40">
    <w:abstractNumId w:val="34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B7"/>
    <w:rsid w:val="000014EF"/>
    <w:rsid w:val="00002584"/>
    <w:rsid w:val="0000521C"/>
    <w:rsid w:val="00017A9A"/>
    <w:rsid w:val="00022149"/>
    <w:rsid w:val="000279D0"/>
    <w:rsid w:val="0003112A"/>
    <w:rsid w:val="00031367"/>
    <w:rsid w:val="000432F2"/>
    <w:rsid w:val="00046153"/>
    <w:rsid w:val="00056BCF"/>
    <w:rsid w:val="00060509"/>
    <w:rsid w:val="000608F8"/>
    <w:rsid w:val="000763D9"/>
    <w:rsid w:val="000859EC"/>
    <w:rsid w:val="000863E4"/>
    <w:rsid w:val="00091B49"/>
    <w:rsid w:val="0009705B"/>
    <w:rsid w:val="000A39BB"/>
    <w:rsid w:val="000B1FD6"/>
    <w:rsid w:val="000C0E63"/>
    <w:rsid w:val="000C7746"/>
    <w:rsid w:val="000D58B8"/>
    <w:rsid w:val="000F0867"/>
    <w:rsid w:val="00101061"/>
    <w:rsid w:val="0010400A"/>
    <w:rsid w:val="00105726"/>
    <w:rsid w:val="00105A6F"/>
    <w:rsid w:val="00113EC7"/>
    <w:rsid w:val="001176DC"/>
    <w:rsid w:val="00132AD9"/>
    <w:rsid w:val="00136A22"/>
    <w:rsid w:val="001436CB"/>
    <w:rsid w:val="0014504E"/>
    <w:rsid w:val="00171F55"/>
    <w:rsid w:val="00174FF3"/>
    <w:rsid w:val="00177092"/>
    <w:rsid w:val="0019210F"/>
    <w:rsid w:val="001A2208"/>
    <w:rsid w:val="001A5D35"/>
    <w:rsid w:val="001A7F2F"/>
    <w:rsid w:val="001B22D3"/>
    <w:rsid w:val="001B4BF3"/>
    <w:rsid w:val="001B7247"/>
    <w:rsid w:val="001C2D53"/>
    <w:rsid w:val="001D1083"/>
    <w:rsid w:val="001E4B58"/>
    <w:rsid w:val="001F1B99"/>
    <w:rsid w:val="002109A9"/>
    <w:rsid w:val="0021391B"/>
    <w:rsid w:val="0021539A"/>
    <w:rsid w:val="00217463"/>
    <w:rsid w:val="002246BA"/>
    <w:rsid w:val="002321BA"/>
    <w:rsid w:val="002334CB"/>
    <w:rsid w:val="00236CBC"/>
    <w:rsid w:val="002448AA"/>
    <w:rsid w:val="0026179C"/>
    <w:rsid w:val="00262E1C"/>
    <w:rsid w:val="00276F3B"/>
    <w:rsid w:val="00294C0D"/>
    <w:rsid w:val="0029757D"/>
    <w:rsid w:val="002B079D"/>
    <w:rsid w:val="002C16FA"/>
    <w:rsid w:val="002C7040"/>
    <w:rsid w:val="002F4A0E"/>
    <w:rsid w:val="00302C5C"/>
    <w:rsid w:val="0032143D"/>
    <w:rsid w:val="00330433"/>
    <w:rsid w:val="00331363"/>
    <w:rsid w:val="0033445E"/>
    <w:rsid w:val="00335D06"/>
    <w:rsid w:val="0034123C"/>
    <w:rsid w:val="0035061A"/>
    <w:rsid w:val="003651FD"/>
    <w:rsid w:val="00372934"/>
    <w:rsid w:val="00374FDB"/>
    <w:rsid w:val="003907CE"/>
    <w:rsid w:val="00394639"/>
    <w:rsid w:val="003A142D"/>
    <w:rsid w:val="003B4F53"/>
    <w:rsid w:val="003C051C"/>
    <w:rsid w:val="003E463C"/>
    <w:rsid w:val="00423C5E"/>
    <w:rsid w:val="00434159"/>
    <w:rsid w:val="00440953"/>
    <w:rsid w:val="00443C7B"/>
    <w:rsid w:val="00445387"/>
    <w:rsid w:val="00445E7C"/>
    <w:rsid w:val="00451D5B"/>
    <w:rsid w:val="00461049"/>
    <w:rsid w:val="00461F22"/>
    <w:rsid w:val="004662F4"/>
    <w:rsid w:val="0049115F"/>
    <w:rsid w:val="00494AF7"/>
    <w:rsid w:val="0049588D"/>
    <w:rsid w:val="004A417C"/>
    <w:rsid w:val="004B60AA"/>
    <w:rsid w:val="004B6D0B"/>
    <w:rsid w:val="004B7003"/>
    <w:rsid w:val="004B76C8"/>
    <w:rsid w:val="004C196C"/>
    <w:rsid w:val="004D1916"/>
    <w:rsid w:val="004D4C6A"/>
    <w:rsid w:val="00512767"/>
    <w:rsid w:val="00512E4C"/>
    <w:rsid w:val="005146FA"/>
    <w:rsid w:val="005243FF"/>
    <w:rsid w:val="0054064E"/>
    <w:rsid w:val="00540F1A"/>
    <w:rsid w:val="005438F9"/>
    <w:rsid w:val="00544D77"/>
    <w:rsid w:val="005459CC"/>
    <w:rsid w:val="00550BC8"/>
    <w:rsid w:val="0055156B"/>
    <w:rsid w:val="00556E0B"/>
    <w:rsid w:val="00564020"/>
    <w:rsid w:val="00582BD1"/>
    <w:rsid w:val="00591DC3"/>
    <w:rsid w:val="005A5D48"/>
    <w:rsid w:val="005A78E3"/>
    <w:rsid w:val="005C503D"/>
    <w:rsid w:val="005D1D04"/>
    <w:rsid w:val="005E01E3"/>
    <w:rsid w:val="005E5DF3"/>
    <w:rsid w:val="00620A75"/>
    <w:rsid w:val="006302B1"/>
    <w:rsid w:val="00632CA0"/>
    <w:rsid w:val="00632CDE"/>
    <w:rsid w:val="006421D1"/>
    <w:rsid w:val="0065457F"/>
    <w:rsid w:val="0066742E"/>
    <w:rsid w:val="00670D6A"/>
    <w:rsid w:val="00672814"/>
    <w:rsid w:val="00672F7D"/>
    <w:rsid w:val="006829B5"/>
    <w:rsid w:val="0069412A"/>
    <w:rsid w:val="006B1599"/>
    <w:rsid w:val="006B382A"/>
    <w:rsid w:val="006B753F"/>
    <w:rsid w:val="006C2D92"/>
    <w:rsid w:val="006D52DD"/>
    <w:rsid w:val="006D58D4"/>
    <w:rsid w:val="006D798C"/>
    <w:rsid w:val="006E6951"/>
    <w:rsid w:val="00704BF7"/>
    <w:rsid w:val="00711005"/>
    <w:rsid w:val="007270A9"/>
    <w:rsid w:val="007808EB"/>
    <w:rsid w:val="00780FF0"/>
    <w:rsid w:val="007846F4"/>
    <w:rsid w:val="007A6213"/>
    <w:rsid w:val="007B01F8"/>
    <w:rsid w:val="007B0D3C"/>
    <w:rsid w:val="007B484B"/>
    <w:rsid w:val="007B5DC2"/>
    <w:rsid w:val="007B7E5D"/>
    <w:rsid w:val="007C1665"/>
    <w:rsid w:val="007C235F"/>
    <w:rsid w:val="007C393B"/>
    <w:rsid w:val="007D4FAC"/>
    <w:rsid w:val="007F31B7"/>
    <w:rsid w:val="008009E3"/>
    <w:rsid w:val="0081366A"/>
    <w:rsid w:val="00815F0F"/>
    <w:rsid w:val="00844A34"/>
    <w:rsid w:val="00851191"/>
    <w:rsid w:val="00852F4C"/>
    <w:rsid w:val="00855DFB"/>
    <w:rsid w:val="0085731C"/>
    <w:rsid w:val="00866C61"/>
    <w:rsid w:val="00876BB1"/>
    <w:rsid w:val="00877E60"/>
    <w:rsid w:val="00882C87"/>
    <w:rsid w:val="008967CB"/>
    <w:rsid w:val="008A113E"/>
    <w:rsid w:val="008A1B43"/>
    <w:rsid w:val="008B18F9"/>
    <w:rsid w:val="008C2C21"/>
    <w:rsid w:val="008C5910"/>
    <w:rsid w:val="008D1BC8"/>
    <w:rsid w:val="008E3286"/>
    <w:rsid w:val="00900AB7"/>
    <w:rsid w:val="00907FBF"/>
    <w:rsid w:val="009133DE"/>
    <w:rsid w:val="00925BCB"/>
    <w:rsid w:val="0094007D"/>
    <w:rsid w:val="009412ED"/>
    <w:rsid w:val="00946D55"/>
    <w:rsid w:val="00953000"/>
    <w:rsid w:val="009636D1"/>
    <w:rsid w:val="009716CB"/>
    <w:rsid w:val="00977BF3"/>
    <w:rsid w:val="00983534"/>
    <w:rsid w:val="00986F14"/>
    <w:rsid w:val="009900BE"/>
    <w:rsid w:val="00990803"/>
    <w:rsid w:val="00997234"/>
    <w:rsid w:val="009A044C"/>
    <w:rsid w:val="009B1BE3"/>
    <w:rsid w:val="009B26EF"/>
    <w:rsid w:val="009C2B78"/>
    <w:rsid w:val="009C404F"/>
    <w:rsid w:val="009D2F11"/>
    <w:rsid w:val="009D473E"/>
    <w:rsid w:val="009E02B4"/>
    <w:rsid w:val="009E49A6"/>
    <w:rsid w:val="009E4A91"/>
    <w:rsid w:val="009F5D0C"/>
    <w:rsid w:val="00A06015"/>
    <w:rsid w:val="00A11434"/>
    <w:rsid w:val="00A23317"/>
    <w:rsid w:val="00A24A0F"/>
    <w:rsid w:val="00A41D17"/>
    <w:rsid w:val="00A54B95"/>
    <w:rsid w:val="00A612EC"/>
    <w:rsid w:val="00A71CA5"/>
    <w:rsid w:val="00A92E74"/>
    <w:rsid w:val="00A969FD"/>
    <w:rsid w:val="00A97A3A"/>
    <w:rsid w:val="00AB46AC"/>
    <w:rsid w:val="00AC0F89"/>
    <w:rsid w:val="00AC4477"/>
    <w:rsid w:val="00AD11A9"/>
    <w:rsid w:val="00AE003E"/>
    <w:rsid w:val="00AE0308"/>
    <w:rsid w:val="00AE20E7"/>
    <w:rsid w:val="00AE2670"/>
    <w:rsid w:val="00AE62E0"/>
    <w:rsid w:val="00AF18C1"/>
    <w:rsid w:val="00B05023"/>
    <w:rsid w:val="00B10FBC"/>
    <w:rsid w:val="00B22945"/>
    <w:rsid w:val="00B23403"/>
    <w:rsid w:val="00B322E5"/>
    <w:rsid w:val="00B32DA1"/>
    <w:rsid w:val="00B37001"/>
    <w:rsid w:val="00B527F0"/>
    <w:rsid w:val="00B778A0"/>
    <w:rsid w:val="00B81D0B"/>
    <w:rsid w:val="00B878AC"/>
    <w:rsid w:val="00BC2375"/>
    <w:rsid w:val="00BC2493"/>
    <w:rsid w:val="00BC7CC6"/>
    <w:rsid w:val="00BD6173"/>
    <w:rsid w:val="00BD75B2"/>
    <w:rsid w:val="00BF0A58"/>
    <w:rsid w:val="00C0217B"/>
    <w:rsid w:val="00C03834"/>
    <w:rsid w:val="00C055E1"/>
    <w:rsid w:val="00C10431"/>
    <w:rsid w:val="00C129DB"/>
    <w:rsid w:val="00C27E26"/>
    <w:rsid w:val="00C4215B"/>
    <w:rsid w:val="00C43DBB"/>
    <w:rsid w:val="00C53384"/>
    <w:rsid w:val="00C55BC7"/>
    <w:rsid w:val="00C57480"/>
    <w:rsid w:val="00C665EC"/>
    <w:rsid w:val="00C741B0"/>
    <w:rsid w:val="00C75F93"/>
    <w:rsid w:val="00C821C8"/>
    <w:rsid w:val="00C940CE"/>
    <w:rsid w:val="00CB12E5"/>
    <w:rsid w:val="00CB194C"/>
    <w:rsid w:val="00CB2E8F"/>
    <w:rsid w:val="00CC025F"/>
    <w:rsid w:val="00CC0622"/>
    <w:rsid w:val="00CC2E03"/>
    <w:rsid w:val="00CD7574"/>
    <w:rsid w:val="00CE3F78"/>
    <w:rsid w:val="00CF3E7C"/>
    <w:rsid w:val="00CF40A2"/>
    <w:rsid w:val="00D019B6"/>
    <w:rsid w:val="00D0336D"/>
    <w:rsid w:val="00D3704D"/>
    <w:rsid w:val="00D411B1"/>
    <w:rsid w:val="00D475A3"/>
    <w:rsid w:val="00D62151"/>
    <w:rsid w:val="00D67E93"/>
    <w:rsid w:val="00D81043"/>
    <w:rsid w:val="00D9298D"/>
    <w:rsid w:val="00DA35B4"/>
    <w:rsid w:val="00DA48E9"/>
    <w:rsid w:val="00DB16E9"/>
    <w:rsid w:val="00DB7549"/>
    <w:rsid w:val="00DD0F18"/>
    <w:rsid w:val="00DF6FA2"/>
    <w:rsid w:val="00E10C76"/>
    <w:rsid w:val="00E202CB"/>
    <w:rsid w:val="00E36FB1"/>
    <w:rsid w:val="00E457B0"/>
    <w:rsid w:val="00E5592C"/>
    <w:rsid w:val="00E70172"/>
    <w:rsid w:val="00E7579E"/>
    <w:rsid w:val="00E80B2B"/>
    <w:rsid w:val="00E816E5"/>
    <w:rsid w:val="00E84D29"/>
    <w:rsid w:val="00E96604"/>
    <w:rsid w:val="00E96B1B"/>
    <w:rsid w:val="00EA25AA"/>
    <w:rsid w:val="00EB3A5B"/>
    <w:rsid w:val="00EC02AE"/>
    <w:rsid w:val="00EE4A02"/>
    <w:rsid w:val="00EF5889"/>
    <w:rsid w:val="00F01FC0"/>
    <w:rsid w:val="00F02468"/>
    <w:rsid w:val="00F0624E"/>
    <w:rsid w:val="00F12342"/>
    <w:rsid w:val="00F4262C"/>
    <w:rsid w:val="00F432D0"/>
    <w:rsid w:val="00F86575"/>
    <w:rsid w:val="00F94C49"/>
    <w:rsid w:val="00F97217"/>
    <w:rsid w:val="00FA43A0"/>
    <w:rsid w:val="00FA4892"/>
    <w:rsid w:val="00FB0616"/>
    <w:rsid w:val="00FC048D"/>
    <w:rsid w:val="00FC3CAA"/>
    <w:rsid w:val="00FD33BA"/>
    <w:rsid w:val="00FE3CF7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C2BD7C"/>
  <w15:docId w15:val="{8C8B6DE9-3F56-48B6-8BD9-002C4BB2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BCB"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outlineLvl w:val="0"/>
    </w:pPr>
    <w:rPr>
      <w:rFonts w:ascii="Tahoma" w:hAnsi="Tahoma"/>
      <w:b/>
      <w:caps/>
      <w:color w:val="000000"/>
      <w:sz w:val="24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rFonts w:ascii="Tahoma" w:hAnsi="Tahoma"/>
      <w:b/>
      <w:smallCaps/>
      <w:color w:val="000000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 Bold" w:hAnsi="Arial Bold"/>
      <w:b/>
      <w:smallCaps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Pr>
      <w:sz w:val="16"/>
    </w:rPr>
  </w:style>
  <w:style w:type="paragraph" w:customStyle="1" w:styleId="Name">
    <w:name w:val="Name"/>
    <w:basedOn w:val="Normal"/>
    <w:pPr>
      <w:spacing w:after="400"/>
      <w:ind w:left="360" w:right="360"/>
      <w:jc w:val="center"/>
    </w:pPr>
    <w:rPr>
      <w:rFonts w:ascii="Tahoma" w:hAnsi="Tahoma"/>
      <w:b/>
      <w:color w:val="000000"/>
      <w:sz w:val="32"/>
    </w:rPr>
  </w:style>
  <w:style w:type="paragraph" w:styleId="CommentText">
    <w:name w:val="annotation text"/>
    <w:basedOn w:val="Normal"/>
    <w:semiHidden/>
  </w:style>
  <w:style w:type="character" w:styleId="Hyperlink">
    <w:name w:val="Hyperlink"/>
    <w:rPr>
      <w:color w:val="0000FF"/>
      <w:u w:val="single"/>
    </w:rPr>
  </w:style>
  <w:style w:type="paragraph" w:customStyle="1" w:styleId="ResumeBodyText">
    <w:name w:val="Resume Body Text"/>
    <w:basedOn w:val="Normal"/>
    <w:pPr>
      <w:spacing w:before="60" w:after="60"/>
      <w:ind w:left="216" w:right="216"/>
      <w:jc w:val="both"/>
    </w:pPr>
  </w:style>
  <w:style w:type="paragraph" w:customStyle="1" w:styleId="ResumeTableHeadingr">
    <w:name w:val="Resume Table Heading (r)"/>
    <w:basedOn w:val="Normal"/>
    <w:pPr>
      <w:spacing w:before="40" w:after="120"/>
      <w:jc w:val="right"/>
    </w:pPr>
    <w:rPr>
      <w:rFonts w:ascii="Tahoma" w:hAnsi="Tahoma"/>
      <w:b/>
      <w:color w:val="000000"/>
      <w:sz w:val="18"/>
    </w:rPr>
  </w:style>
  <w:style w:type="paragraph" w:customStyle="1" w:styleId="ResumeTableBody">
    <w:name w:val="Resume Table Body"/>
    <w:basedOn w:val="Normal"/>
    <w:pPr>
      <w:spacing w:before="40" w:after="40"/>
      <w:jc w:val="both"/>
    </w:pPr>
    <w:rPr>
      <w:sz w:val="18"/>
    </w:rPr>
  </w:style>
  <w:style w:type="paragraph" w:customStyle="1" w:styleId="ResumeTableHeadingTitle">
    <w:name w:val="Resume Table Heading Title"/>
    <w:basedOn w:val="Normal"/>
    <w:pPr>
      <w:spacing w:after="40"/>
    </w:pPr>
    <w:rPr>
      <w:rFonts w:ascii="Tahoma" w:hAnsi="Tahoma"/>
      <w:b/>
      <w:smallCaps/>
      <w:color w:val="000000"/>
    </w:rPr>
  </w:style>
  <w:style w:type="paragraph" w:customStyle="1" w:styleId="ResumeTableHeadingL">
    <w:name w:val="Resume Table Heading (L)"/>
    <w:basedOn w:val="Normal"/>
    <w:pPr>
      <w:spacing w:after="60"/>
    </w:pPr>
    <w:rPr>
      <w:rFonts w:ascii="Tahoma" w:hAnsi="Tahoma"/>
      <w:b/>
      <w:i/>
      <w:color w:val="000000"/>
      <w:sz w:val="18"/>
    </w:rPr>
  </w:style>
  <w:style w:type="paragraph" w:customStyle="1" w:styleId="ResumeTableSummary">
    <w:name w:val="Resume Table Summary"/>
    <w:basedOn w:val="Normal"/>
    <w:pPr>
      <w:spacing w:before="60" w:after="60"/>
      <w:jc w:val="both"/>
    </w:pPr>
    <w:rPr>
      <w:sz w:val="18"/>
    </w:rPr>
  </w:style>
  <w:style w:type="paragraph" w:customStyle="1" w:styleId="ResumeTableBullet">
    <w:name w:val="Resume Table Bullet"/>
    <w:basedOn w:val="Normal"/>
    <w:pPr>
      <w:numPr>
        <w:numId w:val="2"/>
      </w:numPr>
      <w:tabs>
        <w:tab w:val="clear" w:pos="360"/>
      </w:tabs>
      <w:spacing w:before="40" w:after="40"/>
      <w:ind w:right="288"/>
      <w:jc w:val="both"/>
    </w:pPr>
    <w:rPr>
      <w:sz w:val="18"/>
    </w:rPr>
  </w:style>
  <w:style w:type="paragraph" w:customStyle="1" w:styleId="ResumeOtherTable">
    <w:name w:val="Resume Other Table"/>
    <w:basedOn w:val="Normal"/>
    <w:pPr>
      <w:spacing w:before="20" w:after="40"/>
      <w:ind w:right="288"/>
      <w:jc w:val="both"/>
    </w:pPr>
    <w:rPr>
      <w:color w:val="000000"/>
      <w:sz w:val="16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projsubhd">
    <w:name w:val="projsubhd"/>
    <w:basedOn w:val="Normal"/>
    <w:rsid w:val="006E6951"/>
    <w:pPr>
      <w:tabs>
        <w:tab w:val="right" w:pos="8280"/>
      </w:tabs>
      <w:spacing w:before="120" w:after="120"/>
      <w:ind w:right="2520"/>
    </w:pPr>
    <w:rPr>
      <w:rFonts w:ascii="Times New Roman" w:hAnsi="Times New Roman"/>
      <w:b/>
      <w:smallCaps/>
      <w:lang w:val="en-GB"/>
    </w:rPr>
  </w:style>
  <w:style w:type="paragraph" w:styleId="BodyTextIndent">
    <w:name w:val="Body Text Indent"/>
    <w:basedOn w:val="Normal"/>
    <w:rsid w:val="00CC025F"/>
    <w:pPr>
      <w:spacing w:after="120"/>
      <w:ind w:left="360"/>
    </w:pPr>
    <w:rPr>
      <w:rFonts w:ascii="Times New Roman" w:hAnsi="Times New Roman"/>
      <w:sz w:val="24"/>
      <w:szCs w:val="24"/>
    </w:rPr>
  </w:style>
  <w:style w:type="paragraph" w:customStyle="1" w:styleId="Alex6">
    <w:name w:val="Alex 6"/>
    <w:basedOn w:val="Normal"/>
    <w:rsid w:val="005D1D04"/>
    <w:pPr>
      <w:numPr>
        <w:ilvl w:val="2"/>
        <w:numId w:val="9"/>
      </w:numPr>
    </w:pPr>
    <w:rPr>
      <w:rFonts w:ascii="Verdana" w:eastAsia="Arial Unicode MS" w:hAnsi="Verdana"/>
      <w:color w:val="000000"/>
      <w:sz w:val="24"/>
      <w:szCs w:val="24"/>
    </w:rPr>
  </w:style>
  <w:style w:type="paragraph" w:customStyle="1" w:styleId="CAWN1">
    <w:name w:val="CAW N1"/>
    <w:basedOn w:val="Alex6"/>
    <w:rsid w:val="005D1D04"/>
    <w:pPr>
      <w:numPr>
        <w:ilvl w:val="0"/>
      </w:numPr>
    </w:pPr>
    <w:rPr>
      <w:b/>
      <w:smallCaps/>
    </w:rPr>
  </w:style>
  <w:style w:type="paragraph" w:customStyle="1" w:styleId="CAWN2">
    <w:name w:val="CAW N2"/>
    <w:basedOn w:val="CAWN1"/>
    <w:rsid w:val="005D1D04"/>
    <w:pPr>
      <w:numPr>
        <w:ilvl w:val="1"/>
      </w:numPr>
    </w:pPr>
    <w:rPr>
      <w:smallCaps w:val="0"/>
    </w:rPr>
  </w:style>
  <w:style w:type="paragraph" w:customStyle="1" w:styleId="cawn4">
    <w:name w:val="caw n4"/>
    <w:basedOn w:val="Normal"/>
    <w:rsid w:val="005D1D04"/>
    <w:pPr>
      <w:numPr>
        <w:ilvl w:val="3"/>
        <w:numId w:val="9"/>
      </w:numPr>
    </w:pPr>
    <w:rPr>
      <w:rFonts w:ascii="Verdana" w:eastAsia="Arial Unicode MS" w:hAnsi="Verdana"/>
      <w:color w:val="0000FF"/>
      <w:sz w:val="24"/>
      <w:szCs w:val="24"/>
    </w:rPr>
  </w:style>
  <w:style w:type="paragraph" w:styleId="BodyText">
    <w:name w:val="Body Text"/>
    <w:basedOn w:val="Normal"/>
    <w:rsid w:val="007B0D3C"/>
    <w:pPr>
      <w:spacing w:after="120"/>
    </w:pPr>
  </w:style>
  <w:style w:type="paragraph" w:customStyle="1" w:styleId="projbodtxt">
    <w:name w:val="projbodtxt"/>
    <w:basedOn w:val="Normal"/>
    <w:rsid w:val="007B0D3C"/>
    <w:pPr>
      <w:spacing w:after="120" w:line="280" w:lineRule="exact"/>
      <w:jc w:val="both"/>
    </w:pPr>
    <w:rPr>
      <w:lang w:val="en-GB"/>
    </w:rPr>
  </w:style>
  <w:style w:type="paragraph" w:customStyle="1" w:styleId="BulletIndent">
    <w:name w:val="Bullet Indent"/>
    <w:basedOn w:val="Normal"/>
    <w:rsid w:val="007B0D3C"/>
    <w:pPr>
      <w:spacing w:before="30" w:after="30"/>
      <w:ind w:left="576" w:hanging="216"/>
    </w:pPr>
    <w:rPr>
      <w:lang w:val="en-GB"/>
    </w:rPr>
  </w:style>
  <w:style w:type="paragraph" w:styleId="BalloonText">
    <w:name w:val="Balloon Text"/>
    <w:basedOn w:val="Normal"/>
    <w:link w:val="BalloonTextChar"/>
    <w:rsid w:val="008C59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59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4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mit_garg73@yahoo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zipped\RM%20and%20Resume%20Guidelines\KeaneResume2000Dalla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17334-D1DB-4CB6-8205-13C3A1B9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KeaneResume2000Dallas</Template>
  <TotalTime>2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Consultant Name</vt:lpstr>
    </vt:vector>
  </TitlesOfParts>
  <Manager>Betsy Sherman</Manager>
  <Company>Keane, Inc.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Consultant Name</dc:title>
  <dc:subject>Keane GlobalConnect Resume Template</dc:subject>
  <dc:creator>Keane</dc:creator>
  <cp:keywords/>
  <dc:description/>
  <cp:lastModifiedBy>amit garg</cp:lastModifiedBy>
  <cp:revision>2</cp:revision>
  <cp:lastPrinted>2015-10-16T14:49:00Z</cp:lastPrinted>
  <dcterms:created xsi:type="dcterms:W3CDTF">2019-12-05T22:17:00Z</dcterms:created>
  <dcterms:modified xsi:type="dcterms:W3CDTF">2019-12-05T22:17:00Z</dcterms:modified>
</cp:coreProperties>
</file>