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F29313B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3044409" w14:textId="77777777" w:rsidR="00692703" w:rsidRPr="00B30365" w:rsidRDefault="0007342C" w:rsidP="00913946">
            <w:pPr>
              <w:pStyle w:val="Title"/>
              <w:rPr>
                <w:color w:val="000000" w:themeColor="text1"/>
              </w:rPr>
            </w:pPr>
            <w:r w:rsidRPr="00B30365">
              <w:rPr>
                <w:color w:val="000000" w:themeColor="text1"/>
              </w:rPr>
              <w:t>Elaine</w:t>
            </w:r>
            <w:r w:rsidR="00692703" w:rsidRPr="00B30365">
              <w:rPr>
                <w:color w:val="000000" w:themeColor="text1"/>
              </w:rPr>
              <w:t xml:space="preserve"> </w:t>
            </w:r>
            <w:r w:rsidRPr="00B30365">
              <w:rPr>
                <w:rStyle w:val="IntenseEmphasis"/>
                <w:b w:val="0"/>
                <w:bCs/>
                <w:color w:val="000000" w:themeColor="text1"/>
              </w:rPr>
              <w:t>Shum</w:t>
            </w:r>
          </w:p>
          <w:p w14:paraId="35B309CD" w14:textId="77777777" w:rsidR="00692703" w:rsidRPr="00CF1A49" w:rsidRDefault="0007342C" w:rsidP="00913946">
            <w:pPr>
              <w:pStyle w:val="ContactInfo"/>
              <w:contextualSpacing w:val="0"/>
            </w:pPr>
            <w:r>
              <w:t>PO Box 232, Bellevue, WA 98009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BC3A9EB12B614D7FB525A28541355C7F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206-973-6572</w:t>
            </w:r>
          </w:p>
          <w:p w14:paraId="308BD2F8" w14:textId="77777777" w:rsidR="00692703" w:rsidRPr="00CF1A49" w:rsidRDefault="0007342C" w:rsidP="00913946">
            <w:pPr>
              <w:pStyle w:val="ContactInfoEmphasis"/>
              <w:contextualSpacing w:val="0"/>
            </w:pPr>
            <w:r>
              <w:t>elaineseattle@gmail.com</w:t>
            </w:r>
          </w:p>
        </w:tc>
      </w:tr>
      <w:tr w:rsidR="009571D8" w:rsidRPr="00CF1A49" w14:paraId="00C4C47B" w14:textId="77777777" w:rsidTr="00692703">
        <w:tc>
          <w:tcPr>
            <w:tcW w:w="9360" w:type="dxa"/>
            <w:tcMar>
              <w:top w:w="432" w:type="dxa"/>
            </w:tcMar>
          </w:tcPr>
          <w:p w14:paraId="32D3363D" w14:textId="4816D098" w:rsidR="002A1F6A" w:rsidRPr="00911372" w:rsidRDefault="00911372" w:rsidP="00913946">
            <w:pPr>
              <w:contextualSpacing w:val="0"/>
              <w:rPr>
                <w:color w:val="000000" w:themeColor="text1"/>
              </w:rPr>
            </w:pPr>
            <w:r w:rsidRPr="00911372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OBJECTIVE</w:t>
            </w:r>
          </w:p>
          <w:p w14:paraId="136482DC" w14:textId="1BFD6038" w:rsidR="002A1F6A" w:rsidRDefault="002A1F6A" w:rsidP="00913946">
            <w:pPr>
              <w:contextualSpacing w:val="0"/>
            </w:pPr>
            <w:r>
              <w:t xml:space="preserve">Application to the </w:t>
            </w:r>
            <w:r w:rsidR="00F60EE9">
              <w:t>Automation</w:t>
            </w:r>
            <w:bookmarkStart w:id="0" w:name="_GoBack"/>
            <w:bookmarkEnd w:id="0"/>
            <w:r w:rsidR="00B179B3">
              <w:t xml:space="preserve"> </w:t>
            </w:r>
            <w:r w:rsidR="00527983">
              <w:t>Test</w:t>
            </w:r>
            <w:r w:rsidR="00B179B3">
              <w:t xml:space="preserve"> Engineer</w:t>
            </w:r>
            <w:r w:rsidR="00D92AD2">
              <w:t xml:space="preserve"> </w:t>
            </w:r>
            <w:r w:rsidR="00853A88">
              <w:t>Position</w:t>
            </w:r>
            <w:r w:rsidR="004B77DB">
              <w:t xml:space="preserve"> </w:t>
            </w:r>
          </w:p>
          <w:p w14:paraId="6A52AD07" w14:textId="6A4281DB" w:rsidR="001755A8" w:rsidRPr="00CF1A49" w:rsidRDefault="0007342C" w:rsidP="00913946">
            <w:pPr>
              <w:contextualSpacing w:val="0"/>
            </w:pPr>
            <w:r>
              <w:t>E</w:t>
            </w:r>
            <w:r w:rsidR="0000585D">
              <w:t xml:space="preserve">xperienced </w:t>
            </w:r>
            <w:r w:rsidR="00553E5B">
              <w:t>software</w:t>
            </w:r>
            <w:r w:rsidR="0000585D">
              <w:t xml:space="preserve"> </w:t>
            </w:r>
            <w:r w:rsidR="0077570D">
              <w:t xml:space="preserve">engineer in </w:t>
            </w:r>
            <w:r w:rsidR="00911372">
              <w:t>test</w:t>
            </w:r>
            <w:r w:rsidR="00725DDB">
              <w:t xml:space="preserve"> development</w:t>
            </w:r>
            <w:r w:rsidR="001078B0">
              <w:t xml:space="preserve"> with focus in secur</w:t>
            </w:r>
            <w:r w:rsidR="00553E5B">
              <w:t>e software development</w:t>
            </w:r>
          </w:p>
        </w:tc>
      </w:tr>
    </w:tbl>
    <w:p w14:paraId="17B25B7B" w14:textId="77777777" w:rsidR="004E01EB" w:rsidRPr="00CF1A49" w:rsidRDefault="00B260A2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5E3946D9B3D48E3B501031F793B2EEA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610B5E9F" w14:textId="77777777" w:rsidTr="00D66A52">
        <w:tc>
          <w:tcPr>
            <w:tcW w:w="9355" w:type="dxa"/>
          </w:tcPr>
          <w:p w14:paraId="306C4B63" w14:textId="77777777" w:rsidR="001D0BF1" w:rsidRPr="00CF1A49" w:rsidRDefault="008642BB" w:rsidP="001D0BF1">
            <w:pPr>
              <w:pStyle w:val="Heading3"/>
              <w:contextualSpacing w:val="0"/>
              <w:outlineLvl w:val="2"/>
            </w:pPr>
            <w:r>
              <w:t>10</w:t>
            </w:r>
            <w:r w:rsidR="00035BD8">
              <w:t>/201</w:t>
            </w:r>
            <w:r>
              <w:t>1</w:t>
            </w:r>
            <w:r w:rsidR="001D0BF1" w:rsidRPr="00CF1A49">
              <w:t xml:space="preserve"> – </w:t>
            </w:r>
            <w:r w:rsidR="00035BD8">
              <w:t>PRESENT</w:t>
            </w:r>
          </w:p>
          <w:p w14:paraId="4594E1CE" w14:textId="02858590" w:rsidR="001D0BF1" w:rsidRPr="00CF1A49" w:rsidRDefault="00BA77D7" w:rsidP="001D0BF1">
            <w:pPr>
              <w:pStyle w:val="Heading2"/>
              <w:contextualSpacing w:val="0"/>
              <w:outlineLvl w:val="1"/>
            </w:pPr>
            <w:r>
              <w:t>PRODUCT DESIGN ENGINEER</w:t>
            </w:r>
            <w:r w:rsidR="001D0BF1" w:rsidRPr="00CF1A49">
              <w:t xml:space="preserve">, </w:t>
            </w:r>
            <w:r w:rsidR="00035BD8">
              <w:rPr>
                <w:rStyle w:val="SubtleReference"/>
              </w:rPr>
              <w:t>get plenish, Inc</w:t>
            </w:r>
          </w:p>
          <w:p w14:paraId="7BA76CF1" w14:textId="314983C7" w:rsidR="001E3120" w:rsidRPr="00CF1A49" w:rsidRDefault="00BA77D7" w:rsidP="001D0BF1">
            <w:pPr>
              <w:contextualSpacing w:val="0"/>
            </w:pPr>
            <w:r>
              <w:t>Product design engineer</w:t>
            </w:r>
            <w:r w:rsidR="00911372">
              <w:t xml:space="preserve"> responsible for industrial compliance</w:t>
            </w:r>
            <w:r w:rsidR="005578CD">
              <w:t xml:space="preserve"> and certification</w:t>
            </w:r>
            <w:r w:rsidR="00553E5B">
              <w:t xml:space="preserve">, </w:t>
            </w:r>
            <w:r w:rsidR="00EC7773">
              <w:t>digital media marketing</w:t>
            </w:r>
            <w:r w:rsidR="00553E5B">
              <w:t>, and secure payment website development</w:t>
            </w:r>
            <w:r w:rsidR="004E342D">
              <w:t xml:space="preserve">. </w:t>
            </w:r>
          </w:p>
        </w:tc>
      </w:tr>
      <w:tr w:rsidR="00F61DF9" w:rsidRPr="00CF1A49" w14:paraId="4B2BEB40" w14:textId="77777777" w:rsidTr="00F61DF9">
        <w:tc>
          <w:tcPr>
            <w:tcW w:w="9355" w:type="dxa"/>
            <w:tcMar>
              <w:top w:w="216" w:type="dxa"/>
            </w:tcMar>
          </w:tcPr>
          <w:p w14:paraId="0C39EA62" w14:textId="77777777" w:rsidR="00F61DF9" w:rsidRPr="00CF1A49" w:rsidRDefault="008642BB" w:rsidP="00F61DF9">
            <w:pPr>
              <w:pStyle w:val="Heading3"/>
              <w:contextualSpacing w:val="0"/>
              <w:outlineLvl w:val="2"/>
            </w:pPr>
            <w:r>
              <w:t>10/2000</w:t>
            </w:r>
            <w:r w:rsidR="00F61DF9" w:rsidRPr="00CF1A49">
              <w:t xml:space="preserve"> – </w:t>
            </w:r>
            <w:r>
              <w:t>09/2011</w:t>
            </w:r>
          </w:p>
          <w:p w14:paraId="24E1654E" w14:textId="77777777" w:rsidR="00F61DF9" w:rsidRPr="00CF1A49" w:rsidRDefault="00035BD8" w:rsidP="00F61DF9">
            <w:pPr>
              <w:pStyle w:val="Heading2"/>
              <w:contextualSpacing w:val="0"/>
              <w:outlineLvl w:val="1"/>
            </w:pPr>
            <w:r>
              <w:t>Software Design engineer in test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microsoft corp</w:t>
            </w:r>
          </w:p>
          <w:p w14:paraId="75F8218C" w14:textId="3F74AF89" w:rsidR="00F61DF9" w:rsidRDefault="00860A6D" w:rsidP="00F61DF9">
            <w:r>
              <w:t>Professional t</w:t>
            </w:r>
            <w:r w:rsidR="00035BD8">
              <w:t xml:space="preserve">esting expert </w:t>
            </w:r>
            <w:r w:rsidR="00B30365">
              <w:t xml:space="preserve">for the Windows platform </w:t>
            </w:r>
            <w:r w:rsidR="00035BD8">
              <w:t>w</w:t>
            </w:r>
            <w:r w:rsidR="00B30365">
              <w:t>ith attention to details. Able to work under pressure with minimal supervision to meet deadlines and release 8 different versions of Windows servers and clients that exceed industrial standard.</w:t>
            </w:r>
          </w:p>
        </w:tc>
      </w:tr>
    </w:tbl>
    <w:p w14:paraId="6EECC599" w14:textId="77777777" w:rsidR="00DA59AA" w:rsidRPr="00CF1A49" w:rsidRDefault="00B30365" w:rsidP="0097790C">
      <w:pPr>
        <w:pStyle w:val="Heading1"/>
      </w:pPr>
      <w:r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6A5A7E98" w14:textId="77777777" w:rsidTr="00D66A52">
        <w:tc>
          <w:tcPr>
            <w:tcW w:w="9355" w:type="dxa"/>
          </w:tcPr>
          <w:p w14:paraId="290C0164" w14:textId="4D427D37" w:rsidR="001D0BF1" w:rsidRPr="002A1F6A" w:rsidRDefault="00B30365" w:rsidP="004E342D">
            <w:pPr>
              <w:pStyle w:val="Heading3"/>
              <w:contextualSpacing w:val="0"/>
              <w:outlineLvl w:val="2"/>
              <w:rPr>
                <w:sz w:val="26"/>
                <w:szCs w:val="26"/>
              </w:rPr>
            </w:pPr>
            <w:r w:rsidRPr="002A1F6A">
              <w:rPr>
                <w:color w:val="1D824C" w:themeColor="accent1"/>
                <w:sz w:val="26"/>
                <w:szCs w:val="26"/>
              </w:rPr>
              <w:t>Master’s degree in computer science</w:t>
            </w:r>
            <w:r w:rsidR="001D0BF1" w:rsidRPr="002A1F6A">
              <w:rPr>
                <w:sz w:val="26"/>
                <w:szCs w:val="26"/>
              </w:rPr>
              <w:t xml:space="preserve">, </w:t>
            </w:r>
            <w:r w:rsidRPr="002A1F6A">
              <w:rPr>
                <w:rStyle w:val="SubtleReference"/>
                <w:sz w:val="26"/>
                <w:szCs w:val="26"/>
              </w:rPr>
              <w:t>hong kong university of science and technology</w:t>
            </w:r>
          </w:p>
          <w:p w14:paraId="792091A5" w14:textId="60EE9B33" w:rsidR="007538DC" w:rsidRDefault="00B30365" w:rsidP="007538DC">
            <w:pPr>
              <w:contextualSpacing w:val="0"/>
            </w:pPr>
            <w:r>
              <w:t xml:space="preserve">Computer </w:t>
            </w:r>
            <w:r w:rsidR="00F173D4">
              <w:t>s</w:t>
            </w:r>
            <w:r>
              <w:t xml:space="preserve">ecurity </w:t>
            </w:r>
            <w:r w:rsidR="00F173D4">
              <w:t>e</w:t>
            </w:r>
            <w:r>
              <w:t>xpert in both theoretical and practical information systems security. Achieved Certificated Information Systems Security Professional</w:t>
            </w:r>
            <w:r w:rsidR="001078B0">
              <w:t xml:space="preserve"> (CISSP)</w:t>
            </w:r>
            <w:r>
              <w:t xml:space="preserve"> </w:t>
            </w:r>
            <w:r w:rsidR="001E229C">
              <w:t xml:space="preserve">certification </w:t>
            </w:r>
            <w:r>
              <w:t>based on experience and</w:t>
            </w:r>
            <w:r w:rsidR="001E229C">
              <w:t xml:space="preserve"> knowledge</w:t>
            </w:r>
            <w:r>
              <w:t xml:space="preserve">. </w:t>
            </w:r>
            <w:r w:rsidR="00860A6D">
              <w:t>Graduate school scholarship recipient.</w:t>
            </w:r>
          </w:p>
          <w:p w14:paraId="4C9E2767" w14:textId="06229E53" w:rsidR="004E342D" w:rsidRPr="00CF1A49" w:rsidRDefault="004E342D" w:rsidP="007538DC">
            <w:pPr>
              <w:contextualSpacing w:val="0"/>
            </w:pPr>
          </w:p>
        </w:tc>
      </w:tr>
      <w:tr w:rsidR="00F61DF9" w:rsidRPr="00CF1A49" w14:paraId="44E7DF81" w14:textId="77777777" w:rsidTr="00F61DF9">
        <w:tc>
          <w:tcPr>
            <w:tcW w:w="9355" w:type="dxa"/>
            <w:tcMar>
              <w:top w:w="216" w:type="dxa"/>
            </w:tcMar>
          </w:tcPr>
          <w:p w14:paraId="17E1A39C" w14:textId="77777777" w:rsidR="00F61DF9" w:rsidRPr="00CF1A49" w:rsidRDefault="00B30365" w:rsidP="00F61DF9">
            <w:pPr>
              <w:pStyle w:val="Heading2"/>
              <w:contextualSpacing w:val="0"/>
              <w:outlineLvl w:val="1"/>
            </w:pPr>
            <w:r>
              <w:t>Bachelor’s degree in information systems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hong kong baptist university</w:t>
            </w:r>
          </w:p>
          <w:p w14:paraId="464E4CDF" w14:textId="77777777" w:rsidR="00F61DF9" w:rsidRDefault="00860A6D" w:rsidP="00F61DF9">
            <w:r>
              <w:t>Dean’s list student with distinction in final year honor’s project focusing on automated scheduling systems.</w:t>
            </w:r>
          </w:p>
        </w:tc>
      </w:tr>
    </w:tbl>
    <w:sdt>
      <w:sdtPr>
        <w:alias w:val="Skills:"/>
        <w:tag w:val="Skills:"/>
        <w:id w:val="-1392877668"/>
        <w:placeholder>
          <w:docPart w:val="3FAC3828265E4240A76A415F14398C96"/>
        </w:placeholder>
        <w:temporary/>
        <w:showingPlcHdr/>
        <w15:appearance w15:val="hidden"/>
      </w:sdtPr>
      <w:sdtEndPr/>
      <w:sdtContent>
        <w:p w14:paraId="0E761F33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49"/>
        <w:gridCol w:w="4711"/>
      </w:tblGrid>
      <w:tr w:rsidR="003A0632" w:rsidRPr="006E1507" w14:paraId="2EF59AC1" w14:textId="77777777" w:rsidTr="00CF1A49">
        <w:tc>
          <w:tcPr>
            <w:tcW w:w="4675" w:type="dxa"/>
          </w:tcPr>
          <w:p w14:paraId="64979801" w14:textId="370F2209" w:rsidR="001E3120" w:rsidRPr="006E1507" w:rsidRDefault="005B383E" w:rsidP="006E1507">
            <w:pPr>
              <w:pStyle w:val="ListBullet"/>
              <w:contextualSpacing w:val="0"/>
            </w:pPr>
            <w:r>
              <w:t xml:space="preserve">Software </w:t>
            </w:r>
            <w:r w:rsidR="00553E5B">
              <w:t>Design and Development</w:t>
            </w:r>
          </w:p>
          <w:p w14:paraId="26AF4C36" w14:textId="35FDBBB6" w:rsidR="00504DE4" w:rsidRPr="006E1507" w:rsidRDefault="00911372" w:rsidP="00504DE4">
            <w:pPr>
              <w:pStyle w:val="ListBullet"/>
              <w:contextualSpacing w:val="0"/>
            </w:pPr>
            <w:r>
              <w:t>Platform Security</w:t>
            </w:r>
          </w:p>
        </w:tc>
        <w:tc>
          <w:tcPr>
            <w:tcW w:w="4675" w:type="dxa"/>
            <w:tcMar>
              <w:left w:w="360" w:type="dxa"/>
            </w:tcMar>
          </w:tcPr>
          <w:p w14:paraId="583E91BB" w14:textId="0E849E67" w:rsidR="001E3120" w:rsidRDefault="00911372" w:rsidP="00860A6D">
            <w:pPr>
              <w:pStyle w:val="ListBullet"/>
              <w:contextualSpacing w:val="0"/>
            </w:pPr>
            <w:r>
              <w:t>Operating Systems</w:t>
            </w:r>
          </w:p>
          <w:p w14:paraId="08228283" w14:textId="3C8645B5" w:rsidR="00504DE4" w:rsidRPr="006E1507" w:rsidRDefault="00725DDB" w:rsidP="00860A6D">
            <w:pPr>
              <w:pStyle w:val="ListBullet"/>
              <w:contextualSpacing w:val="0"/>
            </w:pPr>
            <w:r>
              <w:t>Java/</w:t>
            </w:r>
            <w:r w:rsidR="00911372">
              <w:t>C/C++</w:t>
            </w:r>
            <w:r w:rsidR="00FA5F37">
              <w:t>/C#/</w:t>
            </w:r>
            <w:r w:rsidR="0079209B">
              <w:t>Javascript/</w:t>
            </w:r>
            <w:r w:rsidR="00871276">
              <w:rPr>
                <w:rFonts w:ascii="System" w:hAnsi="System"/>
                <w:color w:val="666666"/>
                <w:shd w:val="clear" w:color="auto" w:fill="FFFFFF"/>
              </w:rPr>
              <w:t>Selenium/</w:t>
            </w:r>
            <w:r w:rsidR="002D5265">
              <w:t xml:space="preserve">Familiar with </w:t>
            </w:r>
            <w:r w:rsidR="001078B0">
              <w:t>Assembly</w:t>
            </w:r>
          </w:p>
        </w:tc>
      </w:tr>
    </w:tbl>
    <w:p w14:paraId="1F3EBCAD" w14:textId="77777777" w:rsidR="00B51D1B" w:rsidRPr="006E1507" w:rsidRDefault="00B51D1B" w:rsidP="00A66BED">
      <w:pPr>
        <w:pStyle w:val="Heading1"/>
      </w:pPr>
    </w:p>
    <w:sectPr w:rsidR="00B51D1B" w:rsidRPr="006E1507" w:rsidSect="00A039CC">
      <w:footerReference w:type="default" r:id="rId7"/>
      <w:headerReference w:type="first" r:id="rId8"/>
      <w:pgSz w:w="12240" w:h="15840" w:code="1"/>
      <w:pgMar w:top="1080" w:right="1440" w:bottom="72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BB663" w14:textId="77777777" w:rsidR="00B260A2" w:rsidRDefault="00B260A2" w:rsidP="0068194B">
      <w:r>
        <w:separator/>
      </w:r>
    </w:p>
    <w:p w14:paraId="72C0C316" w14:textId="77777777" w:rsidR="00B260A2" w:rsidRDefault="00B260A2"/>
    <w:p w14:paraId="68091C00" w14:textId="77777777" w:rsidR="00B260A2" w:rsidRDefault="00B260A2"/>
  </w:endnote>
  <w:endnote w:type="continuationSeparator" w:id="0">
    <w:p w14:paraId="25E64380" w14:textId="77777777" w:rsidR="00B260A2" w:rsidRDefault="00B260A2" w:rsidP="0068194B">
      <w:r>
        <w:continuationSeparator/>
      </w:r>
    </w:p>
    <w:p w14:paraId="0DB85201" w14:textId="77777777" w:rsidR="00B260A2" w:rsidRDefault="00B260A2"/>
    <w:p w14:paraId="732EB54B" w14:textId="77777777" w:rsidR="00B260A2" w:rsidRDefault="00B260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3D8C1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FA18A" w14:textId="77777777" w:rsidR="00B260A2" w:rsidRDefault="00B260A2" w:rsidP="0068194B">
      <w:r>
        <w:separator/>
      </w:r>
    </w:p>
    <w:p w14:paraId="3CA52DA9" w14:textId="77777777" w:rsidR="00B260A2" w:rsidRDefault="00B260A2"/>
    <w:p w14:paraId="27D5700E" w14:textId="77777777" w:rsidR="00B260A2" w:rsidRDefault="00B260A2"/>
  </w:footnote>
  <w:footnote w:type="continuationSeparator" w:id="0">
    <w:p w14:paraId="11EECE5A" w14:textId="77777777" w:rsidR="00B260A2" w:rsidRDefault="00B260A2" w:rsidP="0068194B">
      <w:r>
        <w:continuationSeparator/>
      </w:r>
    </w:p>
    <w:p w14:paraId="116EFEC2" w14:textId="77777777" w:rsidR="00B260A2" w:rsidRDefault="00B260A2"/>
    <w:p w14:paraId="6A300475" w14:textId="77777777" w:rsidR="00B260A2" w:rsidRDefault="00B260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EA667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84FFAA2" wp14:editId="5F4F168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A47D72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2C"/>
    <w:rsid w:val="000001EF"/>
    <w:rsid w:val="0000585D"/>
    <w:rsid w:val="00007322"/>
    <w:rsid w:val="00007728"/>
    <w:rsid w:val="00024584"/>
    <w:rsid w:val="00024730"/>
    <w:rsid w:val="00035BD8"/>
    <w:rsid w:val="00055E95"/>
    <w:rsid w:val="0007021F"/>
    <w:rsid w:val="0007342C"/>
    <w:rsid w:val="00083FE7"/>
    <w:rsid w:val="000A2AFE"/>
    <w:rsid w:val="000B2BA5"/>
    <w:rsid w:val="000F2F8C"/>
    <w:rsid w:val="0010006E"/>
    <w:rsid w:val="001045A8"/>
    <w:rsid w:val="001053E3"/>
    <w:rsid w:val="001078B0"/>
    <w:rsid w:val="00112F47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704D"/>
    <w:rsid w:val="001E229C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67E21"/>
    <w:rsid w:val="00275EAE"/>
    <w:rsid w:val="00294998"/>
    <w:rsid w:val="00297F18"/>
    <w:rsid w:val="002A13BA"/>
    <w:rsid w:val="002A1945"/>
    <w:rsid w:val="002A1F6A"/>
    <w:rsid w:val="002B2958"/>
    <w:rsid w:val="002B3FC8"/>
    <w:rsid w:val="002C73FA"/>
    <w:rsid w:val="002D23C5"/>
    <w:rsid w:val="002D5265"/>
    <w:rsid w:val="002D6137"/>
    <w:rsid w:val="002E2662"/>
    <w:rsid w:val="002E7E61"/>
    <w:rsid w:val="002F05E5"/>
    <w:rsid w:val="002F254D"/>
    <w:rsid w:val="002F30E4"/>
    <w:rsid w:val="0030005A"/>
    <w:rsid w:val="00307140"/>
    <w:rsid w:val="00316DFF"/>
    <w:rsid w:val="00325B57"/>
    <w:rsid w:val="00336056"/>
    <w:rsid w:val="0035227B"/>
    <w:rsid w:val="003544E1"/>
    <w:rsid w:val="00354C4A"/>
    <w:rsid w:val="00360320"/>
    <w:rsid w:val="00366398"/>
    <w:rsid w:val="003A0632"/>
    <w:rsid w:val="003A30E5"/>
    <w:rsid w:val="003A6ADF"/>
    <w:rsid w:val="003B5928"/>
    <w:rsid w:val="003D380F"/>
    <w:rsid w:val="003E160D"/>
    <w:rsid w:val="003F1D5F"/>
    <w:rsid w:val="003F7E19"/>
    <w:rsid w:val="00405128"/>
    <w:rsid w:val="00406CFF"/>
    <w:rsid w:val="00416B25"/>
    <w:rsid w:val="00420592"/>
    <w:rsid w:val="004319E0"/>
    <w:rsid w:val="00431CDD"/>
    <w:rsid w:val="00433228"/>
    <w:rsid w:val="00437E8C"/>
    <w:rsid w:val="00440225"/>
    <w:rsid w:val="004726BC"/>
    <w:rsid w:val="00474105"/>
    <w:rsid w:val="00480E6E"/>
    <w:rsid w:val="004825E8"/>
    <w:rsid w:val="00486277"/>
    <w:rsid w:val="00494CF6"/>
    <w:rsid w:val="00495F8D"/>
    <w:rsid w:val="004A1FAE"/>
    <w:rsid w:val="004A32FF"/>
    <w:rsid w:val="004B06EB"/>
    <w:rsid w:val="004B6AD0"/>
    <w:rsid w:val="004B77DB"/>
    <w:rsid w:val="004C2D5D"/>
    <w:rsid w:val="004C33E1"/>
    <w:rsid w:val="004E01EB"/>
    <w:rsid w:val="004E043A"/>
    <w:rsid w:val="004E2794"/>
    <w:rsid w:val="004E342D"/>
    <w:rsid w:val="00504DE4"/>
    <w:rsid w:val="00510392"/>
    <w:rsid w:val="00513E2A"/>
    <w:rsid w:val="00527983"/>
    <w:rsid w:val="00553E5B"/>
    <w:rsid w:val="005578CD"/>
    <w:rsid w:val="00566A35"/>
    <w:rsid w:val="0056701E"/>
    <w:rsid w:val="00573F12"/>
    <w:rsid w:val="005740D7"/>
    <w:rsid w:val="005A0F26"/>
    <w:rsid w:val="005A1B10"/>
    <w:rsid w:val="005A4C04"/>
    <w:rsid w:val="005A6850"/>
    <w:rsid w:val="005B1B1B"/>
    <w:rsid w:val="005B383E"/>
    <w:rsid w:val="005C5932"/>
    <w:rsid w:val="005D3CA7"/>
    <w:rsid w:val="005D4CC1"/>
    <w:rsid w:val="005F2F36"/>
    <w:rsid w:val="005F4B91"/>
    <w:rsid w:val="005F55D2"/>
    <w:rsid w:val="0062312F"/>
    <w:rsid w:val="00625F2C"/>
    <w:rsid w:val="00637B1E"/>
    <w:rsid w:val="006618E9"/>
    <w:rsid w:val="00663D89"/>
    <w:rsid w:val="006647BC"/>
    <w:rsid w:val="0068194B"/>
    <w:rsid w:val="00692703"/>
    <w:rsid w:val="006A1962"/>
    <w:rsid w:val="006B5B14"/>
    <w:rsid w:val="006B5D48"/>
    <w:rsid w:val="006B7D7B"/>
    <w:rsid w:val="006C1A5E"/>
    <w:rsid w:val="006E1507"/>
    <w:rsid w:val="006E217F"/>
    <w:rsid w:val="00712D8B"/>
    <w:rsid w:val="00720322"/>
    <w:rsid w:val="00724885"/>
    <w:rsid w:val="00725DDB"/>
    <w:rsid w:val="007273B7"/>
    <w:rsid w:val="00733E0A"/>
    <w:rsid w:val="0074403D"/>
    <w:rsid w:val="00746D44"/>
    <w:rsid w:val="007538DC"/>
    <w:rsid w:val="00757803"/>
    <w:rsid w:val="007747D8"/>
    <w:rsid w:val="0077570D"/>
    <w:rsid w:val="0079206B"/>
    <w:rsid w:val="0079209B"/>
    <w:rsid w:val="00795A25"/>
    <w:rsid w:val="00796076"/>
    <w:rsid w:val="007A56E6"/>
    <w:rsid w:val="007B2ABC"/>
    <w:rsid w:val="007C0566"/>
    <w:rsid w:val="007C606B"/>
    <w:rsid w:val="007E6A61"/>
    <w:rsid w:val="00801140"/>
    <w:rsid w:val="00803404"/>
    <w:rsid w:val="00817B50"/>
    <w:rsid w:val="008331B4"/>
    <w:rsid w:val="00834955"/>
    <w:rsid w:val="00836949"/>
    <w:rsid w:val="00853A88"/>
    <w:rsid w:val="00855B59"/>
    <w:rsid w:val="00860461"/>
    <w:rsid w:val="00860A6D"/>
    <w:rsid w:val="008642BB"/>
    <w:rsid w:val="0086487C"/>
    <w:rsid w:val="00870B20"/>
    <w:rsid w:val="00871276"/>
    <w:rsid w:val="008805D6"/>
    <w:rsid w:val="008829F8"/>
    <w:rsid w:val="00885897"/>
    <w:rsid w:val="008978ED"/>
    <w:rsid w:val="008A6538"/>
    <w:rsid w:val="008C7056"/>
    <w:rsid w:val="008D1397"/>
    <w:rsid w:val="008E3308"/>
    <w:rsid w:val="008F3B14"/>
    <w:rsid w:val="00901899"/>
    <w:rsid w:val="0090228C"/>
    <w:rsid w:val="0090344B"/>
    <w:rsid w:val="00905715"/>
    <w:rsid w:val="00911372"/>
    <w:rsid w:val="0091321E"/>
    <w:rsid w:val="00913946"/>
    <w:rsid w:val="00922515"/>
    <w:rsid w:val="0092726B"/>
    <w:rsid w:val="00933E10"/>
    <w:rsid w:val="009361BA"/>
    <w:rsid w:val="00944F78"/>
    <w:rsid w:val="009510E7"/>
    <w:rsid w:val="00952C89"/>
    <w:rsid w:val="009571D8"/>
    <w:rsid w:val="009650EA"/>
    <w:rsid w:val="0097790C"/>
    <w:rsid w:val="0098506E"/>
    <w:rsid w:val="00985AA8"/>
    <w:rsid w:val="009A44CE"/>
    <w:rsid w:val="009C4DFC"/>
    <w:rsid w:val="009D44F8"/>
    <w:rsid w:val="009E3160"/>
    <w:rsid w:val="009E48F0"/>
    <w:rsid w:val="009F220C"/>
    <w:rsid w:val="009F3B05"/>
    <w:rsid w:val="009F4931"/>
    <w:rsid w:val="009F5915"/>
    <w:rsid w:val="00A02573"/>
    <w:rsid w:val="00A039CC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57956"/>
    <w:rsid w:val="00A615E1"/>
    <w:rsid w:val="00A66BED"/>
    <w:rsid w:val="00A755E8"/>
    <w:rsid w:val="00A93A5D"/>
    <w:rsid w:val="00A9484D"/>
    <w:rsid w:val="00AA6FD8"/>
    <w:rsid w:val="00AB32F8"/>
    <w:rsid w:val="00AB610B"/>
    <w:rsid w:val="00AD360E"/>
    <w:rsid w:val="00AD40FB"/>
    <w:rsid w:val="00AD782D"/>
    <w:rsid w:val="00AE7650"/>
    <w:rsid w:val="00B10EBE"/>
    <w:rsid w:val="00B179B3"/>
    <w:rsid w:val="00B236F1"/>
    <w:rsid w:val="00B260A2"/>
    <w:rsid w:val="00B30365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52E3"/>
    <w:rsid w:val="00BA77D7"/>
    <w:rsid w:val="00BB0471"/>
    <w:rsid w:val="00BB4E51"/>
    <w:rsid w:val="00BD431F"/>
    <w:rsid w:val="00BE423E"/>
    <w:rsid w:val="00BF61AC"/>
    <w:rsid w:val="00C47FA6"/>
    <w:rsid w:val="00C57FC6"/>
    <w:rsid w:val="00C610A6"/>
    <w:rsid w:val="00C668D6"/>
    <w:rsid w:val="00C66A7D"/>
    <w:rsid w:val="00C779DA"/>
    <w:rsid w:val="00C814F7"/>
    <w:rsid w:val="00CA4B4D"/>
    <w:rsid w:val="00CB35C3"/>
    <w:rsid w:val="00CD22A5"/>
    <w:rsid w:val="00CD323D"/>
    <w:rsid w:val="00CE4030"/>
    <w:rsid w:val="00CE64B3"/>
    <w:rsid w:val="00CF1A49"/>
    <w:rsid w:val="00D0630C"/>
    <w:rsid w:val="00D222E6"/>
    <w:rsid w:val="00D239A9"/>
    <w:rsid w:val="00D243A9"/>
    <w:rsid w:val="00D305E5"/>
    <w:rsid w:val="00D37CD3"/>
    <w:rsid w:val="00D40F26"/>
    <w:rsid w:val="00D4437E"/>
    <w:rsid w:val="00D66A52"/>
    <w:rsid w:val="00D66EFA"/>
    <w:rsid w:val="00D72A2D"/>
    <w:rsid w:val="00D74466"/>
    <w:rsid w:val="00D92AD2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020F"/>
    <w:rsid w:val="00E00D50"/>
    <w:rsid w:val="00E01923"/>
    <w:rsid w:val="00E0209B"/>
    <w:rsid w:val="00E14498"/>
    <w:rsid w:val="00E2397A"/>
    <w:rsid w:val="00E254DB"/>
    <w:rsid w:val="00E300FC"/>
    <w:rsid w:val="00E362DB"/>
    <w:rsid w:val="00E44349"/>
    <w:rsid w:val="00E5560C"/>
    <w:rsid w:val="00E5632B"/>
    <w:rsid w:val="00E70240"/>
    <w:rsid w:val="00E71E6B"/>
    <w:rsid w:val="00E7702A"/>
    <w:rsid w:val="00E81CC5"/>
    <w:rsid w:val="00E855E5"/>
    <w:rsid w:val="00E85A87"/>
    <w:rsid w:val="00E85B4A"/>
    <w:rsid w:val="00E87FC6"/>
    <w:rsid w:val="00E9528E"/>
    <w:rsid w:val="00EA5099"/>
    <w:rsid w:val="00EA7C65"/>
    <w:rsid w:val="00EC1351"/>
    <w:rsid w:val="00EC4CBF"/>
    <w:rsid w:val="00EC7773"/>
    <w:rsid w:val="00EE2CA8"/>
    <w:rsid w:val="00EF17E8"/>
    <w:rsid w:val="00EF51D9"/>
    <w:rsid w:val="00F00669"/>
    <w:rsid w:val="00F130DD"/>
    <w:rsid w:val="00F173D4"/>
    <w:rsid w:val="00F24884"/>
    <w:rsid w:val="00F476C4"/>
    <w:rsid w:val="00F60EE9"/>
    <w:rsid w:val="00F61DF9"/>
    <w:rsid w:val="00F81960"/>
    <w:rsid w:val="00F85C4F"/>
    <w:rsid w:val="00F8769D"/>
    <w:rsid w:val="00F9350C"/>
    <w:rsid w:val="00F94EB5"/>
    <w:rsid w:val="00F9624D"/>
    <w:rsid w:val="00FA5F37"/>
    <w:rsid w:val="00FB31C1"/>
    <w:rsid w:val="00FB58F2"/>
    <w:rsid w:val="00FC09B3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67E95"/>
  <w15:chartTrackingRefBased/>
  <w15:docId w15:val="{B62DF4D8-2C2F-4395-9E41-1EB9E4A4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styleId="Revision">
    <w:name w:val="Revision"/>
    <w:hidden/>
    <w:uiPriority w:val="99"/>
    <w:semiHidden/>
    <w:rsid w:val="00FA5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plenishVision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C3A9EB12B614D7FB525A28541355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DA054-0CD9-4057-8D76-F7ECDD7A9CE1}"/>
      </w:docPartPr>
      <w:docPartBody>
        <w:p w:rsidR="00933127" w:rsidRDefault="00757B64">
          <w:pPr>
            <w:pStyle w:val="BC3A9EB12B614D7FB525A28541355C7F"/>
          </w:pPr>
          <w:r w:rsidRPr="00CF1A49">
            <w:t>·</w:t>
          </w:r>
        </w:p>
      </w:docPartBody>
    </w:docPart>
    <w:docPart>
      <w:docPartPr>
        <w:name w:val="05E3946D9B3D48E3B501031F793B2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1C501-61B1-47B2-9C1D-DCE9B560F337}"/>
      </w:docPartPr>
      <w:docPartBody>
        <w:p w:rsidR="00933127" w:rsidRDefault="00757B64">
          <w:pPr>
            <w:pStyle w:val="05E3946D9B3D48E3B501031F793B2EEA"/>
          </w:pPr>
          <w:r w:rsidRPr="00CF1A49">
            <w:t>Experience</w:t>
          </w:r>
        </w:p>
      </w:docPartBody>
    </w:docPart>
    <w:docPart>
      <w:docPartPr>
        <w:name w:val="3FAC3828265E4240A76A415F14398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C3842-9F19-463C-A624-77902C9D7D8D}"/>
      </w:docPartPr>
      <w:docPartBody>
        <w:p w:rsidR="00933127" w:rsidRDefault="00757B64">
          <w:pPr>
            <w:pStyle w:val="3FAC3828265E4240A76A415F14398C96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64"/>
    <w:rsid w:val="00064B64"/>
    <w:rsid w:val="00074F3C"/>
    <w:rsid w:val="001F1D88"/>
    <w:rsid w:val="00216B00"/>
    <w:rsid w:val="00260699"/>
    <w:rsid w:val="002706BF"/>
    <w:rsid w:val="002F7904"/>
    <w:rsid w:val="003141E1"/>
    <w:rsid w:val="003C649D"/>
    <w:rsid w:val="003E0C11"/>
    <w:rsid w:val="00413940"/>
    <w:rsid w:val="00517B96"/>
    <w:rsid w:val="00582EE5"/>
    <w:rsid w:val="00590E20"/>
    <w:rsid w:val="005A5C08"/>
    <w:rsid w:val="005B4F3B"/>
    <w:rsid w:val="006B6720"/>
    <w:rsid w:val="006F1A13"/>
    <w:rsid w:val="00757B64"/>
    <w:rsid w:val="0081350C"/>
    <w:rsid w:val="00897481"/>
    <w:rsid w:val="008D16CF"/>
    <w:rsid w:val="0091158B"/>
    <w:rsid w:val="00933127"/>
    <w:rsid w:val="0095336C"/>
    <w:rsid w:val="0095785E"/>
    <w:rsid w:val="00A15AA2"/>
    <w:rsid w:val="00A32055"/>
    <w:rsid w:val="00AD65AF"/>
    <w:rsid w:val="00AE43EB"/>
    <w:rsid w:val="00AE5CBA"/>
    <w:rsid w:val="00BE7222"/>
    <w:rsid w:val="00C2701A"/>
    <w:rsid w:val="00C5292F"/>
    <w:rsid w:val="00CE21B5"/>
    <w:rsid w:val="00D13441"/>
    <w:rsid w:val="00E41810"/>
    <w:rsid w:val="00ED02E8"/>
    <w:rsid w:val="00EF485D"/>
    <w:rsid w:val="00F348C9"/>
    <w:rsid w:val="00F85A2B"/>
    <w:rsid w:val="00FD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FB371CD731497E8F4E0C9F203ECB93">
    <w:name w:val="85FB371CD731497E8F4E0C9F203ECB93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DFF9676C63744DBAC278F85BDFE26F4">
    <w:name w:val="BDFF9676C63744DBAC278F85BDFE26F4"/>
  </w:style>
  <w:style w:type="paragraph" w:customStyle="1" w:styleId="74007406B23845B9B0DBD8035766C690">
    <w:name w:val="74007406B23845B9B0DBD8035766C690"/>
  </w:style>
  <w:style w:type="paragraph" w:customStyle="1" w:styleId="BC3A9EB12B614D7FB525A28541355C7F">
    <w:name w:val="BC3A9EB12B614D7FB525A28541355C7F"/>
  </w:style>
  <w:style w:type="paragraph" w:customStyle="1" w:styleId="56AA7F1723EB4D92BE82298214164F54">
    <w:name w:val="56AA7F1723EB4D92BE82298214164F54"/>
  </w:style>
  <w:style w:type="paragraph" w:customStyle="1" w:styleId="FEDD369EEDC647E4B6F4FB5A9069CD1F">
    <w:name w:val="FEDD369EEDC647E4B6F4FB5A9069CD1F"/>
  </w:style>
  <w:style w:type="paragraph" w:customStyle="1" w:styleId="1A385604E78A425CAB43EC1BB150DBEE">
    <w:name w:val="1A385604E78A425CAB43EC1BB150DBEE"/>
  </w:style>
  <w:style w:type="paragraph" w:customStyle="1" w:styleId="5E7D724221C44014A2436CB0C7BD42A4">
    <w:name w:val="5E7D724221C44014A2436CB0C7BD42A4"/>
  </w:style>
  <w:style w:type="paragraph" w:customStyle="1" w:styleId="B0A78439ADF54B698ACCE14E9A872EEB">
    <w:name w:val="B0A78439ADF54B698ACCE14E9A872EEB"/>
  </w:style>
  <w:style w:type="paragraph" w:customStyle="1" w:styleId="A811F25CD76C4F29B51D375D6841E728">
    <w:name w:val="A811F25CD76C4F29B51D375D6841E728"/>
  </w:style>
  <w:style w:type="paragraph" w:customStyle="1" w:styleId="217B2A3552614D9D856D83725D30E59A">
    <w:name w:val="217B2A3552614D9D856D83725D30E59A"/>
  </w:style>
  <w:style w:type="paragraph" w:customStyle="1" w:styleId="05E3946D9B3D48E3B501031F793B2EEA">
    <w:name w:val="05E3946D9B3D48E3B501031F793B2EEA"/>
  </w:style>
  <w:style w:type="paragraph" w:customStyle="1" w:styleId="98BDF1ACCDF64F95B5C5924808191CB0">
    <w:name w:val="98BDF1ACCDF64F95B5C5924808191CB0"/>
  </w:style>
  <w:style w:type="paragraph" w:customStyle="1" w:styleId="6172704E1D6D4CA3A086E7C6D6B9C334">
    <w:name w:val="6172704E1D6D4CA3A086E7C6D6B9C334"/>
  </w:style>
  <w:style w:type="paragraph" w:customStyle="1" w:styleId="E3C5BB35E88B475A9EC634AFCA8206FE">
    <w:name w:val="E3C5BB35E88B475A9EC634AFCA8206FE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D0CFC69FCFBA4060BFBF699090C6ADA1">
    <w:name w:val="D0CFC69FCFBA4060BFBF699090C6ADA1"/>
  </w:style>
  <w:style w:type="paragraph" w:customStyle="1" w:styleId="B9778EA860F248A48124FA3CA1C69B9F">
    <w:name w:val="B9778EA860F248A48124FA3CA1C69B9F"/>
  </w:style>
  <w:style w:type="paragraph" w:customStyle="1" w:styleId="13A18A794B584044BA5882B3A4854476">
    <w:name w:val="13A18A794B584044BA5882B3A4854476"/>
  </w:style>
  <w:style w:type="paragraph" w:customStyle="1" w:styleId="497B432B299D49EBBBBB047F7669B010">
    <w:name w:val="497B432B299D49EBBBBB047F7669B010"/>
  </w:style>
  <w:style w:type="paragraph" w:customStyle="1" w:styleId="D142583145FE49E688090FB78D545BB1">
    <w:name w:val="D142583145FE49E688090FB78D545BB1"/>
  </w:style>
  <w:style w:type="paragraph" w:customStyle="1" w:styleId="374B0E680F184F32B799BF32AF6F356B">
    <w:name w:val="374B0E680F184F32B799BF32AF6F356B"/>
  </w:style>
  <w:style w:type="paragraph" w:customStyle="1" w:styleId="13A7EE12B0C74C098C7372EB5E4B2AAB">
    <w:name w:val="13A7EE12B0C74C098C7372EB5E4B2AAB"/>
  </w:style>
  <w:style w:type="paragraph" w:customStyle="1" w:styleId="DD6DA85A6A6544E2B2A16D6D0810C471">
    <w:name w:val="DD6DA85A6A6544E2B2A16D6D0810C471"/>
  </w:style>
  <w:style w:type="paragraph" w:customStyle="1" w:styleId="7CB0DC4F5A5B48988C48D1E070042183">
    <w:name w:val="7CB0DC4F5A5B48988C48D1E070042183"/>
  </w:style>
  <w:style w:type="paragraph" w:customStyle="1" w:styleId="A2D8D1BF13234AE0AB22DFFC8DD139AF">
    <w:name w:val="A2D8D1BF13234AE0AB22DFFC8DD139AF"/>
  </w:style>
  <w:style w:type="paragraph" w:customStyle="1" w:styleId="DD5C60F4A2D44E8480DBAEE469B07FE9">
    <w:name w:val="DD5C60F4A2D44E8480DBAEE469B07FE9"/>
  </w:style>
  <w:style w:type="paragraph" w:customStyle="1" w:styleId="BA8A0245744C46F5A72C416D655893F6">
    <w:name w:val="BA8A0245744C46F5A72C416D655893F6"/>
  </w:style>
  <w:style w:type="paragraph" w:customStyle="1" w:styleId="7189906D63284C738A99F88893D2D005">
    <w:name w:val="7189906D63284C738A99F88893D2D005"/>
  </w:style>
  <w:style w:type="paragraph" w:customStyle="1" w:styleId="63DA6F7F96A04E7785ADEE9A5EDEC926">
    <w:name w:val="63DA6F7F96A04E7785ADEE9A5EDEC926"/>
  </w:style>
  <w:style w:type="paragraph" w:customStyle="1" w:styleId="26FDB1EEE7684CD89704FD5E32B53F8B">
    <w:name w:val="26FDB1EEE7684CD89704FD5E32B53F8B"/>
  </w:style>
  <w:style w:type="paragraph" w:customStyle="1" w:styleId="AC187575D98946ABB7431D23E28DB17F">
    <w:name w:val="AC187575D98946ABB7431D23E28DB17F"/>
  </w:style>
  <w:style w:type="paragraph" w:customStyle="1" w:styleId="C15AA86692824C66B47A059CFCF229AC">
    <w:name w:val="C15AA86692824C66B47A059CFCF229AC"/>
  </w:style>
  <w:style w:type="paragraph" w:customStyle="1" w:styleId="A8D864563C874A5B8CBFF300799AA2CF">
    <w:name w:val="A8D864563C874A5B8CBFF300799AA2CF"/>
  </w:style>
  <w:style w:type="paragraph" w:customStyle="1" w:styleId="3FAC3828265E4240A76A415F14398C96">
    <w:name w:val="3FAC3828265E4240A76A415F14398C96"/>
  </w:style>
  <w:style w:type="paragraph" w:customStyle="1" w:styleId="5A1D18C6D53348C4986AE84745BBDFEC">
    <w:name w:val="5A1D18C6D53348C4986AE84745BBDFEC"/>
  </w:style>
  <w:style w:type="paragraph" w:customStyle="1" w:styleId="423C7DA589364CA1AB283DF73D26A7CA">
    <w:name w:val="423C7DA589364CA1AB283DF73D26A7CA"/>
  </w:style>
  <w:style w:type="paragraph" w:customStyle="1" w:styleId="72E536844C2A44988E1CFFF2C82E5E78">
    <w:name w:val="72E536844C2A44988E1CFFF2C82E5E78"/>
  </w:style>
  <w:style w:type="paragraph" w:customStyle="1" w:styleId="D6122B194ABF47EEBB1E487E65E333A2">
    <w:name w:val="D6122B194ABF47EEBB1E487E65E333A2"/>
  </w:style>
  <w:style w:type="paragraph" w:customStyle="1" w:styleId="D7CB8C21A88C4DB18D6D3892E75C0782">
    <w:name w:val="D7CB8C21A88C4DB18D6D3892E75C0782"/>
  </w:style>
  <w:style w:type="paragraph" w:customStyle="1" w:styleId="F968740FD5EA4298AED11F9149B7A9B0">
    <w:name w:val="F968740FD5EA4298AED11F9149B7A9B0"/>
  </w:style>
  <w:style w:type="paragraph" w:customStyle="1" w:styleId="EBD4BC1810134B9F8B0AA841A13315AB">
    <w:name w:val="EBD4BC1810134B9F8B0AA841A13315AB"/>
  </w:style>
  <w:style w:type="paragraph" w:customStyle="1" w:styleId="3DE320DBEEF941DBA18984F145F1A268">
    <w:name w:val="3DE320DBEEF941DBA18984F145F1A268"/>
    <w:rsid w:val="003E0C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PlenishVision</dc:creator>
  <cp:keywords/>
  <dc:description/>
  <cp:lastModifiedBy>Elaine Shum</cp:lastModifiedBy>
  <cp:revision>19</cp:revision>
  <dcterms:created xsi:type="dcterms:W3CDTF">2020-01-03T19:38:00Z</dcterms:created>
  <dcterms:modified xsi:type="dcterms:W3CDTF">2020-01-07T19:21:00Z</dcterms:modified>
  <cp:category/>
</cp:coreProperties>
</file>