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705" w:type="pct"/>
        <w:tblInd w:w="-576" w:type="dxa"/>
        <w:tblCellMar>
          <w:left w:w="0" w:type="dxa"/>
          <w:bottom w:w="115" w:type="dxa"/>
          <w:right w:w="0" w:type="dxa"/>
        </w:tblCellMar>
        <w:tblLook w:val="04A0" w:firstRow="1" w:lastRow="0" w:firstColumn="1" w:lastColumn="0" w:noHBand="0" w:noVBand="1"/>
        <w:tblDescription w:val="Layout table for name, contact info, and objective"/>
      </w:tblPr>
      <w:tblGrid>
        <w:gridCol w:w="576"/>
        <w:gridCol w:w="9227"/>
        <w:gridCol w:w="877"/>
      </w:tblGrid>
      <w:tr w:rsidR="00692703" w:rsidRPr="00CF1A49" w14:paraId="69010B6B" w14:textId="77777777" w:rsidTr="00973656">
        <w:trPr>
          <w:gridBefore w:val="1"/>
          <w:gridAfter w:val="1"/>
          <w:wBefore w:w="576" w:type="dxa"/>
          <w:wAfter w:w="877" w:type="dxa"/>
          <w:trHeight w:hRule="exact" w:val="1440"/>
        </w:trPr>
        <w:tc>
          <w:tcPr>
            <w:tcW w:w="9227" w:type="dxa"/>
            <w:tcMar>
              <w:top w:w="0" w:type="dxa"/>
              <w:bottom w:w="0" w:type="dxa"/>
            </w:tcMar>
          </w:tcPr>
          <w:p w14:paraId="6AF60232" w14:textId="6BA04ABB" w:rsidR="00692703" w:rsidRPr="00971353" w:rsidRDefault="00CC0F04" w:rsidP="00913946">
            <w:pPr>
              <w:pStyle w:val="Title"/>
              <w:rPr>
                <w:szCs w:val="70"/>
              </w:rPr>
            </w:pPr>
            <w:r w:rsidRPr="00971353">
              <w:rPr>
                <w:szCs w:val="70"/>
              </w:rPr>
              <w:t>Karthika</w:t>
            </w:r>
            <w:r w:rsidR="00692703" w:rsidRPr="00971353">
              <w:rPr>
                <w:szCs w:val="70"/>
              </w:rPr>
              <w:t xml:space="preserve"> </w:t>
            </w:r>
            <w:r w:rsidRPr="00971353">
              <w:rPr>
                <w:szCs w:val="70"/>
              </w:rPr>
              <w:t>periasamy</w:t>
            </w:r>
          </w:p>
          <w:p w14:paraId="7ABF184B" w14:textId="45A878E4" w:rsidR="00692703" w:rsidRPr="00CF1A49" w:rsidRDefault="00435B82" w:rsidP="00913946">
            <w:pPr>
              <w:pStyle w:val="ContactInfo"/>
              <w:contextualSpacing w:val="0"/>
            </w:pPr>
            <w:r>
              <w:t>Hanover, MD</w:t>
            </w:r>
            <w:r w:rsidR="00692703" w:rsidRPr="00CF1A49">
              <w:t xml:space="preserve"> </w:t>
            </w:r>
            <w:sdt>
              <w:sdtPr>
                <w:alias w:val="Divider dot:"/>
                <w:tag w:val="Divider dot:"/>
                <w:id w:val="-1459182552"/>
                <w:placeholder>
                  <w:docPart w:val="70EB365A78354FEFBBF30D1F9037790D"/>
                </w:placeholder>
                <w:temporary/>
                <w:showingPlcHdr/>
                <w15:appearance w15:val="hidden"/>
              </w:sdtPr>
              <w:sdtEndPr/>
              <w:sdtContent>
                <w:r w:rsidR="00692703" w:rsidRPr="00CF1A49">
                  <w:t>·</w:t>
                </w:r>
              </w:sdtContent>
            </w:sdt>
            <w:r w:rsidR="00692703" w:rsidRPr="00CF1A49">
              <w:t xml:space="preserve"> </w:t>
            </w:r>
            <w:r>
              <w:t>(717) 579-9476</w:t>
            </w:r>
          </w:p>
          <w:p w14:paraId="1013F740" w14:textId="5C14E712" w:rsidR="00692703" w:rsidRPr="00CF1A49" w:rsidRDefault="00B857BF" w:rsidP="00913946">
            <w:pPr>
              <w:pStyle w:val="ContactInfoEmphasis"/>
              <w:contextualSpacing w:val="0"/>
            </w:pPr>
            <w:hyperlink r:id="rId8" w:history="1">
              <w:r w:rsidR="001D28F5" w:rsidRPr="00EF0969">
                <w:rPr>
                  <w:rStyle w:val="Hyperlink"/>
                </w:rPr>
                <w:t>karthikapy@gmail.com</w:t>
              </w:r>
            </w:hyperlink>
          </w:p>
        </w:tc>
      </w:tr>
      <w:tr w:rsidR="009571D8" w:rsidRPr="005C6D5D" w14:paraId="2D89CD9B" w14:textId="77777777" w:rsidTr="00973656">
        <w:trPr>
          <w:gridBefore w:val="1"/>
          <w:gridAfter w:val="1"/>
          <w:wBefore w:w="576" w:type="dxa"/>
          <w:wAfter w:w="877" w:type="dxa"/>
          <w:trHeight w:val="769"/>
        </w:trPr>
        <w:tc>
          <w:tcPr>
            <w:tcW w:w="9227" w:type="dxa"/>
            <w:tcMar>
              <w:top w:w="432" w:type="dxa"/>
            </w:tcMar>
          </w:tcPr>
          <w:p w14:paraId="088DDFD5" w14:textId="052F9436" w:rsidR="001755A8" w:rsidRDefault="0034292F" w:rsidP="00913946">
            <w:pPr>
              <w:contextualSpacing w:val="0"/>
            </w:pPr>
            <w:r w:rsidRPr="00B20417">
              <w:rPr>
                <w:b/>
                <w:bCs/>
              </w:rPr>
              <w:t xml:space="preserve">Senior </w:t>
            </w:r>
            <w:r w:rsidR="00BE05D9">
              <w:rPr>
                <w:b/>
                <w:bCs/>
              </w:rPr>
              <w:t>Full Stack</w:t>
            </w:r>
            <w:r w:rsidRPr="00B20417">
              <w:rPr>
                <w:b/>
                <w:bCs/>
              </w:rPr>
              <w:t xml:space="preserve"> Developer</w:t>
            </w:r>
            <w:r w:rsidR="002B50EA">
              <w:t xml:space="preserve"> </w:t>
            </w:r>
            <w:r w:rsidR="00DC20FB">
              <w:t xml:space="preserve">with </w:t>
            </w:r>
            <w:r w:rsidR="00040E3F">
              <w:t xml:space="preserve">extensive </w:t>
            </w:r>
            <w:r w:rsidR="00440D5C">
              <w:t xml:space="preserve">leadership skills </w:t>
            </w:r>
            <w:r w:rsidR="00DC20FB">
              <w:t xml:space="preserve">having </w:t>
            </w:r>
            <w:r w:rsidR="00DC20FB" w:rsidRPr="00CA56B9">
              <w:rPr>
                <w:b/>
                <w:bCs/>
              </w:rPr>
              <w:t>1</w:t>
            </w:r>
            <w:r w:rsidR="00A12DB9">
              <w:rPr>
                <w:b/>
                <w:bCs/>
              </w:rPr>
              <w:t>4</w:t>
            </w:r>
            <w:r w:rsidR="00DC20FB" w:rsidRPr="00CA56B9">
              <w:rPr>
                <w:b/>
                <w:bCs/>
              </w:rPr>
              <w:t xml:space="preserve"> years</w:t>
            </w:r>
            <w:r w:rsidR="00DC20FB">
              <w:t xml:space="preserve"> of </w:t>
            </w:r>
            <w:r w:rsidR="008242C8">
              <w:t>technolo</w:t>
            </w:r>
            <w:r w:rsidR="009C776B">
              <w:t>gy expertise</w:t>
            </w:r>
            <w:r w:rsidR="000518A7">
              <w:t xml:space="preserve">, serving </w:t>
            </w:r>
            <w:r w:rsidR="00B85E82" w:rsidRPr="007421E9">
              <w:rPr>
                <w:b/>
                <w:bCs/>
              </w:rPr>
              <w:t xml:space="preserve">Content Repository </w:t>
            </w:r>
            <w:r w:rsidR="00C0731B" w:rsidRPr="007421E9">
              <w:rPr>
                <w:b/>
                <w:bCs/>
              </w:rPr>
              <w:t>services, banking,</w:t>
            </w:r>
            <w:r w:rsidR="00B22C90" w:rsidRPr="007421E9">
              <w:rPr>
                <w:b/>
                <w:bCs/>
              </w:rPr>
              <w:t xml:space="preserve"> health research</w:t>
            </w:r>
            <w:r w:rsidR="009D2ADD" w:rsidRPr="007421E9">
              <w:rPr>
                <w:b/>
                <w:bCs/>
              </w:rPr>
              <w:t xml:space="preserve">, </w:t>
            </w:r>
            <w:r w:rsidR="00C2697A" w:rsidRPr="007421E9">
              <w:rPr>
                <w:b/>
                <w:bCs/>
              </w:rPr>
              <w:t>health care systems</w:t>
            </w:r>
            <w:r w:rsidR="00C0365D" w:rsidRPr="007421E9">
              <w:rPr>
                <w:b/>
                <w:bCs/>
              </w:rPr>
              <w:t xml:space="preserve">, </w:t>
            </w:r>
            <w:r w:rsidR="00744D87" w:rsidRPr="007421E9">
              <w:rPr>
                <w:b/>
                <w:bCs/>
              </w:rPr>
              <w:t>human services</w:t>
            </w:r>
            <w:r w:rsidR="003B33B7">
              <w:t xml:space="preserve"> </w:t>
            </w:r>
            <w:r w:rsidR="00F604AA">
              <w:t xml:space="preserve">software </w:t>
            </w:r>
            <w:r w:rsidR="0084108F">
              <w:t xml:space="preserve">requirements analysis, </w:t>
            </w:r>
            <w:r w:rsidR="003B33B7">
              <w:t xml:space="preserve">design, </w:t>
            </w:r>
            <w:r w:rsidR="001918B3">
              <w:t>developmen</w:t>
            </w:r>
            <w:r w:rsidR="00483172">
              <w:t xml:space="preserve">t, </w:t>
            </w:r>
            <w:r w:rsidR="0084108F">
              <w:t xml:space="preserve">testing, </w:t>
            </w:r>
            <w:r w:rsidR="0067271D">
              <w:t xml:space="preserve">integration, </w:t>
            </w:r>
            <w:r w:rsidR="00483172">
              <w:t>co-ordination</w:t>
            </w:r>
            <w:r w:rsidR="004572F0">
              <w:t xml:space="preserve">, </w:t>
            </w:r>
            <w:r w:rsidR="00151624">
              <w:t>implementation</w:t>
            </w:r>
            <w:r w:rsidR="0084108F">
              <w:t xml:space="preserve"> and supp</w:t>
            </w:r>
            <w:r w:rsidR="00643C59">
              <w:t>ort.</w:t>
            </w:r>
            <w:r w:rsidR="00376447">
              <w:t xml:space="preserve"> </w:t>
            </w:r>
            <w:r w:rsidR="005369F0" w:rsidRPr="005369F0">
              <w:rPr>
                <w:bCs/>
              </w:rPr>
              <w:t xml:space="preserve">Strong problem-solving skills, troubleshooting and identifying root causes </w:t>
            </w:r>
            <w:r w:rsidR="00A25843">
              <w:rPr>
                <w:bCs/>
              </w:rPr>
              <w:t>and providing the resolution</w:t>
            </w:r>
            <w:r w:rsidR="009F3BF5">
              <w:rPr>
                <w:bCs/>
              </w:rPr>
              <w:t xml:space="preserve"> in short span</w:t>
            </w:r>
            <w:r w:rsidR="001B2524">
              <w:t>.</w:t>
            </w:r>
            <w:r w:rsidR="00FB570A">
              <w:t xml:space="preserve"> </w:t>
            </w:r>
            <w:r w:rsidR="00AD6DA7" w:rsidRPr="00AD6DA7">
              <w:rPr>
                <w:bCs/>
              </w:rPr>
              <w:t xml:space="preserve">Good experience on following Agile process with the tools JIRA, Bit bucket, Bamboo, Confluence on everyday activities for the </w:t>
            </w:r>
            <w:r w:rsidR="00AD6DA7" w:rsidRPr="00342108">
              <w:t>backlogs, stories, features</w:t>
            </w:r>
            <w:r w:rsidR="00653C1C" w:rsidRPr="00A61DA7">
              <w:t>.</w:t>
            </w:r>
          </w:p>
          <w:p w14:paraId="681FF869" w14:textId="2E40D73C" w:rsidR="00DB206A" w:rsidRPr="0005550A" w:rsidRDefault="00DB206A" w:rsidP="00913946">
            <w:pPr>
              <w:contextualSpacing w:val="0"/>
              <w:rPr>
                <w:sz w:val="18"/>
                <w:szCs w:val="18"/>
              </w:rPr>
            </w:pPr>
          </w:p>
        </w:tc>
      </w:tr>
      <w:tr w:rsidR="001D0BF1" w:rsidRPr="00CF1A49" w14:paraId="377161E5" w14:textId="77777777" w:rsidTr="00973656">
        <w:tblPrEx>
          <w:tblCellMar>
            <w:left w:w="576" w:type="dxa"/>
            <w:bottom w:w="0" w:type="dxa"/>
          </w:tblCellMar>
        </w:tblPrEx>
        <w:tc>
          <w:tcPr>
            <w:tcW w:w="10680" w:type="dxa"/>
            <w:gridSpan w:val="3"/>
          </w:tcPr>
          <w:p w14:paraId="0CC04338" w14:textId="440FE2A9" w:rsidR="00F241C5" w:rsidRDefault="00F241C5" w:rsidP="001D0BF1">
            <w:pPr>
              <w:pStyle w:val="Heading3"/>
              <w:contextualSpacing w:val="0"/>
              <w:outlineLvl w:val="2"/>
              <w:rPr>
                <w:rFonts w:asciiTheme="majorHAnsi" w:hAnsiTheme="majorHAnsi"/>
                <w:color w:val="262626" w:themeColor="text1" w:themeTint="D9"/>
                <w:sz w:val="28"/>
                <w:szCs w:val="32"/>
              </w:rPr>
            </w:pPr>
            <w:r w:rsidRPr="00DB206A">
              <w:rPr>
                <w:rFonts w:asciiTheme="majorHAnsi" w:hAnsiTheme="majorHAnsi"/>
                <w:color w:val="262626" w:themeColor="text1" w:themeTint="D9"/>
                <w:sz w:val="28"/>
                <w:szCs w:val="32"/>
              </w:rPr>
              <w:t>EXPERIENCE</w:t>
            </w:r>
          </w:p>
          <w:p w14:paraId="30773DA5" w14:textId="77777777" w:rsidR="0005550A" w:rsidRPr="00DB206A" w:rsidRDefault="0005550A" w:rsidP="001D0BF1">
            <w:pPr>
              <w:pStyle w:val="Heading3"/>
              <w:contextualSpacing w:val="0"/>
              <w:outlineLvl w:val="2"/>
              <w:rPr>
                <w:rFonts w:asciiTheme="majorHAnsi" w:hAnsiTheme="majorHAnsi"/>
                <w:color w:val="262626" w:themeColor="text1" w:themeTint="D9"/>
                <w:sz w:val="28"/>
                <w:szCs w:val="32"/>
              </w:rPr>
            </w:pPr>
          </w:p>
          <w:p w14:paraId="3F77C198" w14:textId="3D01BAE8" w:rsidR="001D0BF1" w:rsidRPr="00CF1A49" w:rsidRDefault="00C1472E" w:rsidP="001D0BF1">
            <w:pPr>
              <w:pStyle w:val="Heading3"/>
              <w:contextualSpacing w:val="0"/>
              <w:outlineLvl w:val="2"/>
            </w:pPr>
            <w:r w:rsidRPr="00F577CB">
              <w:rPr>
                <w:rFonts w:ascii="Arial" w:hAnsi="Arial" w:cs="Arial"/>
                <w:bCs/>
                <w:sz w:val="17"/>
                <w:szCs w:val="17"/>
              </w:rPr>
              <w:t>Dec 2018</w:t>
            </w:r>
            <w:r w:rsidRPr="00233033">
              <w:rPr>
                <w:rFonts w:ascii="Arial" w:hAnsi="Arial" w:cs="Arial"/>
                <w:bCs/>
                <w:sz w:val="17"/>
                <w:szCs w:val="17"/>
              </w:rPr>
              <w:t xml:space="preserve"> to </w:t>
            </w:r>
            <w:r w:rsidR="00BA6DF5" w:rsidRPr="00F577CB">
              <w:rPr>
                <w:rFonts w:ascii="Arial" w:hAnsi="Arial" w:cs="Arial"/>
                <w:bCs/>
                <w:sz w:val="17"/>
                <w:szCs w:val="17"/>
              </w:rPr>
              <w:t>present</w:t>
            </w:r>
            <w:r w:rsidR="00C5131F">
              <w:t xml:space="preserve">, </w:t>
            </w:r>
            <w:r w:rsidR="00C14A15">
              <w:rPr>
                <w:rFonts w:ascii="Arial" w:hAnsi="Arial" w:cs="Arial"/>
                <w:bCs/>
                <w:sz w:val="17"/>
                <w:szCs w:val="17"/>
              </w:rPr>
              <w:t>Linthicum Heights</w:t>
            </w:r>
            <w:r w:rsidR="00C14A15" w:rsidRPr="00233033">
              <w:rPr>
                <w:rFonts w:ascii="Arial" w:hAnsi="Arial" w:cs="Arial"/>
                <w:bCs/>
                <w:sz w:val="17"/>
                <w:szCs w:val="17"/>
              </w:rPr>
              <w:t>, MD, USA</w:t>
            </w:r>
          </w:p>
          <w:p w14:paraId="704AB716" w14:textId="23CD1B02" w:rsidR="001D0BF1" w:rsidRPr="00CF1A49" w:rsidRDefault="00282D0C" w:rsidP="001D0BF1">
            <w:pPr>
              <w:pStyle w:val="Heading2"/>
              <w:contextualSpacing w:val="0"/>
              <w:outlineLvl w:val="1"/>
            </w:pPr>
            <w:r>
              <w:rPr>
                <w:rFonts w:ascii="Arial" w:hAnsi="Arial" w:cs="Arial"/>
                <w:bCs/>
                <w:sz w:val="17"/>
                <w:szCs w:val="17"/>
              </w:rPr>
              <w:t xml:space="preserve">Senior </w:t>
            </w:r>
            <w:r w:rsidR="00BA6EA0" w:rsidRPr="00BA6EA0">
              <w:rPr>
                <w:rFonts w:ascii="Arial" w:hAnsi="Arial" w:cs="Arial"/>
                <w:bCs/>
                <w:sz w:val="17"/>
                <w:szCs w:val="17"/>
              </w:rPr>
              <w:t xml:space="preserve">Full Stack </w:t>
            </w:r>
            <w:r>
              <w:rPr>
                <w:rFonts w:ascii="Arial" w:hAnsi="Arial" w:cs="Arial"/>
                <w:bCs/>
                <w:sz w:val="17"/>
                <w:szCs w:val="17"/>
              </w:rPr>
              <w:t>developer</w:t>
            </w:r>
            <w:r w:rsidR="001D0BF1" w:rsidRPr="00CF1A49">
              <w:t xml:space="preserve">, </w:t>
            </w:r>
            <w:r w:rsidR="00B64335">
              <w:rPr>
                <w:rStyle w:val="SubtleReference"/>
              </w:rPr>
              <w:t>MD-THINK (DHS)</w:t>
            </w:r>
          </w:p>
          <w:p w14:paraId="3DEC819C" w14:textId="7D4996FC" w:rsidR="006031C1" w:rsidRPr="006031C1" w:rsidRDefault="006031C1" w:rsidP="0080130A">
            <w:pPr>
              <w:numPr>
                <w:ilvl w:val="0"/>
                <w:numId w:val="15"/>
              </w:numPr>
            </w:pPr>
            <w:r w:rsidRPr="006031C1">
              <w:t>Migration of legacy CARES application to modernize Eligibility and Enrollment application. Involved in code harvesting of the legacy mainframe code to understand the business behind the legacy application. Analyze the interface layout, develop and design the job with Spring batch technology.</w:t>
            </w:r>
          </w:p>
          <w:p w14:paraId="3535120B" w14:textId="77777777" w:rsidR="006031C1" w:rsidRPr="006031C1" w:rsidRDefault="006031C1" w:rsidP="0080130A">
            <w:pPr>
              <w:numPr>
                <w:ilvl w:val="0"/>
                <w:numId w:val="15"/>
              </w:numPr>
            </w:pPr>
            <w:r w:rsidRPr="006031C1">
              <w:t>Team co-ordination in a daily scrum meeting to produce/consume files to the data center or FTP location using Informatica/Java jobs to generate the work item to bring to the worker’s attention.</w:t>
            </w:r>
          </w:p>
          <w:p w14:paraId="5001F7B4" w14:textId="77777777" w:rsidR="006031C1" w:rsidRPr="006031C1" w:rsidRDefault="006031C1" w:rsidP="0080130A">
            <w:pPr>
              <w:numPr>
                <w:ilvl w:val="0"/>
                <w:numId w:val="15"/>
              </w:numPr>
            </w:pPr>
            <w:r w:rsidRPr="006031C1">
              <w:t>Business meeting to understand the legacy application, shadowing sessions to understand the real time scenarios, gathering requirements and demo to the end users.</w:t>
            </w:r>
          </w:p>
          <w:p w14:paraId="768887B5" w14:textId="77777777" w:rsidR="006031C1" w:rsidRPr="006031C1" w:rsidRDefault="006031C1" w:rsidP="0080130A">
            <w:pPr>
              <w:numPr>
                <w:ilvl w:val="0"/>
                <w:numId w:val="15"/>
              </w:numPr>
            </w:pPr>
            <w:r w:rsidRPr="006031C1">
              <w:t xml:space="preserve">Developed the interfaces to all accommodate the business rules for to identify matching. Developed REST based service to consume federal service to perform the individual verifications. </w:t>
            </w:r>
          </w:p>
          <w:p w14:paraId="2948A5C3" w14:textId="77777777" w:rsidR="001B2524" w:rsidRDefault="006031C1" w:rsidP="00EF7243">
            <w:pPr>
              <w:numPr>
                <w:ilvl w:val="0"/>
                <w:numId w:val="15"/>
              </w:numPr>
            </w:pPr>
            <w:r w:rsidRPr="006031C1">
              <w:t>Screen Design considerations to view the matched data, developed with Angular 7. Co-ordinating with the testers to cover all scenarios. Worked on the end-to-end development activities across the application</w:t>
            </w:r>
            <w:r w:rsidR="00F176ED">
              <w:t xml:space="preserve">. </w:t>
            </w:r>
            <w:r w:rsidR="001B2524">
              <w:t xml:space="preserve">Mentor and support team in assisting them to accomplish the deliverables. </w:t>
            </w:r>
          </w:p>
          <w:p w14:paraId="7D5EC325" w14:textId="0C070D3E" w:rsidR="00AC7509" w:rsidRPr="00CF1A49" w:rsidRDefault="00AC7509" w:rsidP="00EF7243">
            <w:pPr>
              <w:numPr>
                <w:ilvl w:val="0"/>
                <w:numId w:val="15"/>
              </w:numPr>
            </w:pPr>
            <w:r>
              <w:t>Application defect fixes and enhancements on different modules using Spring MVC and Angular</w:t>
            </w:r>
          </w:p>
        </w:tc>
      </w:tr>
      <w:tr w:rsidR="005B7C36" w:rsidRPr="00CF1A49" w14:paraId="62BA20EA" w14:textId="77777777" w:rsidTr="00973656">
        <w:tblPrEx>
          <w:tblCellMar>
            <w:left w:w="576" w:type="dxa"/>
            <w:bottom w:w="0" w:type="dxa"/>
          </w:tblCellMar>
        </w:tblPrEx>
        <w:tc>
          <w:tcPr>
            <w:tcW w:w="10680" w:type="dxa"/>
            <w:gridSpan w:val="3"/>
            <w:tcMar>
              <w:top w:w="216" w:type="dxa"/>
            </w:tcMar>
          </w:tcPr>
          <w:p w14:paraId="1445F485" w14:textId="77777777" w:rsidR="005B7C36" w:rsidRPr="00CF1A49" w:rsidRDefault="005B7C36" w:rsidP="005B7C36">
            <w:pPr>
              <w:pStyle w:val="Heading3"/>
              <w:contextualSpacing w:val="0"/>
              <w:outlineLvl w:val="2"/>
            </w:pPr>
            <w:r w:rsidRPr="00233033">
              <w:rPr>
                <w:rFonts w:ascii="Arial" w:hAnsi="Arial" w:cs="Arial"/>
                <w:bCs/>
                <w:sz w:val="17"/>
                <w:szCs w:val="17"/>
              </w:rPr>
              <w:t xml:space="preserve">Aug 2016 to </w:t>
            </w:r>
            <w:r>
              <w:rPr>
                <w:rFonts w:ascii="Arial" w:hAnsi="Arial" w:cs="Arial"/>
                <w:bCs/>
                <w:sz w:val="17"/>
                <w:szCs w:val="17"/>
              </w:rPr>
              <w:t>Nov 2018, Rockville md, usa</w:t>
            </w:r>
          </w:p>
          <w:p w14:paraId="5AC24617" w14:textId="65ADA004" w:rsidR="005B7C36" w:rsidRPr="00CF1A49" w:rsidRDefault="005B7C36" w:rsidP="005B7C36">
            <w:pPr>
              <w:pStyle w:val="Heading2"/>
              <w:contextualSpacing w:val="0"/>
              <w:outlineLvl w:val="1"/>
            </w:pPr>
            <w:r>
              <w:rPr>
                <w:rFonts w:ascii="Arial" w:hAnsi="Arial" w:cs="Arial"/>
                <w:bCs/>
                <w:sz w:val="17"/>
                <w:szCs w:val="17"/>
              </w:rPr>
              <w:t xml:space="preserve">Senior </w:t>
            </w:r>
            <w:r w:rsidR="00BA6EA0" w:rsidRPr="00BA6EA0">
              <w:rPr>
                <w:rFonts w:ascii="Arial" w:hAnsi="Arial" w:cs="Arial"/>
                <w:bCs/>
                <w:sz w:val="17"/>
                <w:szCs w:val="17"/>
              </w:rPr>
              <w:t xml:space="preserve">Full Stack </w:t>
            </w:r>
            <w:r>
              <w:rPr>
                <w:rFonts w:ascii="Arial" w:hAnsi="Arial" w:cs="Arial"/>
                <w:bCs/>
                <w:sz w:val="17"/>
                <w:szCs w:val="17"/>
              </w:rPr>
              <w:t>developer</w:t>
            </w:r>
            <w:r w:rsidRPr="00CF1A49">
              <w:t xml:space="preserve">, </w:t>
            </w:r>
            <w:r>
              <w:rPr>
                <w:rStyle w:val="SubtleReference"/>
              </w:rPr>
              <w:t>CTIS</w:t>
            </w:r>
          </w:p>
          <w:p w14:paraId="4872DFD3" w14:textId="4DD2B1B1" w:rsidR="005B7C36" w:rsidRPr="00C80129" w:rsidRDefault="005B7C36" w:rsidP="005B7C36">
            <w:pPr>
              <w:numPr>
                <w:ilvl w:val="0"/>
                <w:numId w:val="16"/>
              </w:numPr>
            </w:pPr>
            <w:r w:rsidRPr="00C80129">
              <w:t>Developed web services to create the new account request using Restful API. This service is exposed for the external users to consume and create new account request. Enhancing the Identity and Access Management application to support a kendo grid that helps the user to provide new features across the web application.</w:t>
            </w:r>
          </w:p>
          <w:p w14:paraId="246753E8" w14:textId="6217E47B" w:rsidR="005B7C36" w:rsidRPr="00C80129" w:rsidRDefault="005B7C36" w:rsidP="005B7C36">
            <w:pPr>
              <w:numPr>
                <w:ilvl w:val="0"/>
                <w:numId w:val="16"/>
              </w:numPr>
            </w:pPr>
            <w:r w:rsidRPr="00C80129">
              <w:t>Creation of new account request to trigger email to notify the user with an email using Java Mail service. Achieved this across the application for different scenarios of the account statuses.</w:t>
            </w:r>
            <w:r w:rsidR="001C69E6">
              <w:t xml:space="preserve"> </w:t>
            </w:r>
            <w:r w:rsidRPr="00C80129">
              <w:t xml:space="preserve">Modifying the packages and functions to support the new features across the application with Oracle SQL queries. </w:t>
            </w:r>
          </w:p>
          <w:p w14:paraId="544DA98F" w14:textId="1B46F419" w:rsidR="005B7C36" w:rsidRPr="00C80129" w:rsidRDefault="005B7C36" w:rsidP="005B7C36">
            <w:pPr>
              <w:numPr>
                <w:ilvl w:val="0"/>
                <w:numId w:val="16"/>
              </w:numPr>
            </w:pPr>
            <w:r w:rsidRPr="00C80129">
              <w:t>IAM Application support to the application users in case of failure/application downtime /database change request/ package compilation issues.</w:t>
            </w:r>
            <w:r w:rsidR="00050433">
              <w:t xml:space="preserve"> </w:t>
            </w:r>
            <w:r w:rsidRPr="00C80129">
              <w:t>Modifying the latest updates to the design documents. Followed the Agile process in delivering the application changes.</w:t>
            </w:r>
          </w:p>
          <w:p w14:paraId="57BF58AF" w14:textId="48F3DAE2" w:rsidR="005B7C36" w:rsidRDefault="005B7C36" w:rsidP="008A68AB">
            <w:pPr>
              <w:numPr>
                <w:ilvl w:val="0"/>
                <w:numId w:val="16"/>
              </w:numPr>
            </w:pPr>
            <w:r w:rsidRPr="00C80129">
              <w:t xml:space="preserve">Involved in all meeting activities from the project increment to the project deployment on every Sprint process and tracking the activities in JIRA. Changing the UI screens across the application with </w:t>
            </w:r>
            <w:r>
              <w:t>JQUERY</w:t>
            </w:r>
            <w:r w:rsidRPr="00C80129">
              <w:t>, JSTL and JavaScript.</w:t>
            </w:r>
            <w:r w:rsidR="008A68AB">
              <w:t xml:space="preserve"> </w:t>
            </w:r>
            <w:r w:rsidRPr="00C80129">
              <w:t xml:space="preserve">Involved in unit, </w:t>
            </w:r>
            <w:r w:rsidR="00BA6EA0" w:rsidRPr="00C80129">
              <w:t>regression,</w:t>
            </w:r>
            <w:r w:rsidRPr="00C80129">
              <w:t xml:space="preserve"> and system testing.</w:t>
            </w:r>
          </w:p>
        </w:tc>
      </w:tr>
      <w:tr w:rsidR="008A67BD" w14:paraId="24C9C105" w14:textId="77777777" w:rsidTr="00973656">
        <w:tblPrEx>
          <w:tblCellMar>
            <w:left w:w="576" w:type="dxa"/>
            <w:bottom w:w="0" w:type="dxa"/>
          </w:tblCellMar>
        </w:tblPrEx>
        <w:tc>
          <w:tcPr>
            <w:tcW w:w="10680" w:type="dxa"/>
            <w:gridSpan w:val="3"/>
            <w:tcMar>
              <w:top w:w="216" w:type="dxa"/>
            </w:tcMar>
          </w:tcPr>
          <w:p w14:paraId="0A4DD503" w14:textId="2FA7C107" w:rsidR="008A67BD" w:rsidRPr="00CF1A49" w:rsidRDefault="00B47805" w:rsidP="003F0079">
            <w:pPr>
              <w:pStyle w:val="Heading3"/>
              <w:contextualSpacing w:val="0"/>
              <w:outlineLvl w:val="2"/>
            </w:pPr>
            <w:r w:rsidRPr="00233033">
              <w:rPr>
                <w:rFonts w:ascii="Arial" w:hAnsi="Arial" w:cs="Arial"/>
                <w:bCs/>
                <w:sz w:val="17"/>
                <w:szCs w:val="17"/>
              </w:rPr>
              <w:t>April 2015 to Aug 2016</w:t>
            </w:r>
            <w:r w:rsidR="008A67BD">
              <w:rPr>
                <w:rFonts w:ascii="Arial" w:hAnsi="Arial" w:cs="Arial"/>
                <w:bCs/>
                <w:sz w:val="17"/>
                <w:szCs w:val="17"/>
              </w:rPr>
              <w:t xml:space="preserve">, </w:t>
            </w:r>
            <w:r w:rsidR="00456EEF" w:rsidRPr="00233033">
              <w:rPr>
                <w:rFonts w:ascii="Arial" w:hAnsi="Arial" w:cs="Arial"/>
                <w:bCs/>
                <w:sz w:val="17"/>
                <w:szCs w:val="17"/>
              </w:rPr>
              <w:t>Camp Hill, PA, USA</w:t>
            </w:r>
          </w:p>
          <w:p w14:paraId="66F19C18" w14:textId="50EE7DED" w:rsidR="008A67BD" w:rsidRPr="00CF1A49" w:rsidRDefault="008A67BD" w:rsidP="003F0079">
            <w:pPr>
              <w:pStyle w:val="Heading2"/>
              <w:contextualSpacing w:val="0"/>
              <w:outlineLvl w:val="1"/>
            </w:pPr>
            <w:r>
              <w:rPr>
                <w:rFonts w:ascii="Arial" w:hAnsi="Arial" w:cs="Arial"/>
                <w:bCs/>
                <w:sz w:val="17"/>
                <w:szCs w:val="17"/>
              </w:rPr>
              <w:t xml:space="preserve">Senior </w:t>
            </w:r>
            <w:r w:rsidR="00BA6EA0" w:rsidRPr="00BA6EA0">
              <w:rPr>
                <w:rFonts w:ascii="Arial" w:hAnsi="Arial" w:cs="Arial"/>
                <w:bCs/>
                <w:sz w:val="17"/>
                <w:szCs w:val="17"/>
              </w:rPr>
              <w:t xml:space="preserve">Full Stack </w:t>
            </w:r>
            <w:r>
              <w:rPr>
                <w:rFonts w:ascii="Arial" w:hAnsi="Arial" w:cs="Arial"/>
                <w:bCs/>
                <w:sz w:val="17"/>
                <w:szCs w:val="17"/>
              </w:rPr>
              <w:t>developer</w:t>
            </w:r>
            <w:r w:rsidRPr="00CF1A49">
              <w:t xml:space="preserve">, </w:t>
            </w:r>
            <w:r w:rsidR="00C93C9A">
              <w:rPr>
                <w:rStyle w:val="SubtleReference"/>
              </w:rPr>
              <w:t>Deloit</w:t>
            </w:r>
            <w:r w:rsidR="00C446B3">
              <w:rPr>
                <w:rStyle w:val="SubtleReference"/>
              </w:rPr>
              <w:t>t</w:t>
            </w:r>
            <w:r w:rsidR="00C93C9A">
              <w:rPr>
                <w:rStyle w:val="SubtleReference"/>
              </w:rPr>
              <w:t>e</w:t>
            </w:r>
          </w:p>
          <w:p w14:paraId="5F757BF2" w14:textId="5670950F" w:rsidR="00B72AD6" w:rsidRPr="00B72AD6" w:rsidRDefault="00B72AD6" w:rsidP="00B72AD6">
            <w:pPr>
              <w:numPr>
                <w:ilvl w:val="0"/>
                <w:numId w:val="16"/>
              </w:numPr>
            </w:pPr>
            <w:r w:rsidRPr="00B72AD6">
              <w:t>Worked on enhancing CT-HIX application by invoking ISIM web service call to search and register the person in ISIM automatically based on their information.</w:t>
            </w:r>
            <w:r w:rsidR="00571C24">
              <w:t xml:space="preserve"> </w:t>
            </w:r>
            <w:r w:rsidRPr="00B72AD6">
              <w:t>Have good knowledge on writing Hibernate framework queries with Criteria API, SQL queries.</w:t>
            </w:r>
            <w:r w:rsidR="00C012D3">
              <w:t xml:space="preserve"> </w:t>
            </w:r>
          </w:p>
          <w:p w14:paraId="3C500348" w14:textId="04B5BB25" w:rsidR="00B72AD6" w:rsidRPr="00B72AD6" w:rsidRDefault="00B72AD6" w:rsidP="00B72AD6">
            <w:pPr>
              <w:numPr>
                <w:ilvl w:val="0"/>
                <w:numId w:val="16"/>
              </w:numPr>
            </w:pPr>
            <w:r w:rsidRPr="00B72AD6">
              <w:t>Enhanced the Connecticut application by consuming a new web service call using SOAP web service and by processing the SOAP response. Web service response of each person information persisted to the table with Hibernate session.</w:t>
            </w:r>
            <w:r w:rsidR="00FB14EA">
              <w:t xml:space="preserve"> </w:t>
            </w:r>
            <w:r w:rsidRPr="00B72AD6">
              <w:t>Written JQUERY scripts to process the form inputs and validation of the form with JQUERY</w:t>
            </w:r>
            <w:r w:rsidR="00C43654">
              <w:t>.</w:t>
            </w:r>
          </w:p>
          <w:p w14:paraId="086F8179" w14:textId="2E08EEB9" w:rsidR="00B72AD6" w:rsidRPr="00B72AD6" w:rsidRDefault="00B72AD6" w:rsidP="00B72AD6">
            <w:pPr>
              <w:numPr>
                <w:ilvl w:val="0"/>
                <w:numId w:val="16"/>
              </w:numPr>
            </w:pPr>
            <w:r w:rsidRPr="00B72AD6">
              <w:t>Enhanced Connecticut application to call a new web service to check the person eligibility to get Medicaid program by checking their enrollment with any other Non-MAGI programs with DSS.</w:t>
            </w:r>
            <w:r w:rsidR="006635B3">
              <w:t xml:space="preserve"> </w:t>
            </w:r>
            <w:r w:rsidRPr="00B72AD6">
              <w:t>JMS messages for sending the application details. Persisting the data with the JMS queue data.</w:t>
            </w:r>
          </w:p>
          <w:p w14:paraId="38C6B967" w14:textId="77777777" w:rsidR="00B72AD6" w:rsidRPr="00B72AD6" w:rsidRDefault="00B72AD6" w:rsidP="00B72AD6">
            <w:pPr>
              <w:numPr>
                <w:ilvl w:val="0"/>
                <w:numId w:val="16"/>
              </w:numPr>
            </w:pPr>
            <w:r w:rsidRPr="00B72AD6">
              <w:t>Developed the mobile app with the REST web service by sending the JSON object to the client for monitoring. Worked on Angular JS for a mobile app development to monitor the application for its different services deployed, monitor the batch programs, and monitor the application, application activities.</w:t>
            </w:r>
          </w:p>
          <w:p w14:paraId="3FB1D874" w14:textId="37DF5970" w:rsidR="008A67BD" w:rsidRDefault="00B72AD6" w:rsidP="001E42F7">
            <w:pPr>
              <w:numPr>
                <w:ilvl w:val="0"/>
                <w:numId w:val="16"/>
              </w:numPr>
            </w:pPr>
            <w:r w:rsidRPr="00B72AD6">
              <w:t>Caching the application details for each action and retrieving with the Java concepts of handle method using servlet.</w:t>
            </w:r>
            <w:r w:rsidR="00B802BD">
              <w:t xml:space="preserve"> </w:t>
            </w:r>
            <w:r w:rsidR="00B802BD" w:rsidRPr="00B72AD6">
              <w:t>Involved in various development/enhancements/bug fixing of the Connecticut Health Care application.</w:t>
            </w:r>
            <w:r w:rsidR="00B802BD">
              <w:t xml:space="preserve"> </w:t>
            </w:r>
            <w:r w:rsidRPr="00B72AD6">
              <w:t>Involved actively in Enterprise Service Business enhancement of various services invoked in HIX system to support asynchronous queue setup for performing audit logging of the request and response.</w:t>
            </w:r>
          </w:p>
        </w:tc>
      </w:tr>
      <w:tr w:rsidR="00C42315" w14:paraId="0D90D90D" w14:textId="77777777" w:rsidTr="00973656">
        <w:tblPrEx>
          <w:tblCellMar>
            <w:left w:w="576" w:type="dxa"/>
            <w:bottom w:w="0" w:type="dxa"/>
          </w:tblCellMar>
        </w:tblPrEx>
        <w:tc>
          <w:tcPr>
            <w:tcW w:w="10680" w:type="dxa"/>
            <w:gridSpan w:val="3"/>
            <w:tcMar>
              <w:top w:w="216" w:type="dxa"/>
            </w:tcMar>
          </w:tcPr>
          <w:p w14:paraId="7EF8C120" w14:textId="75B1A5BA" w:rsidR="00C42315" w:rsidRPr="00CF1A49" w:rsidRDefault="00E42530" w:rsidP="003F0079">
            <w:pPr>
              <w:pStyle w:val="Heading3"/>
              <w:contextualSpacing w:val="0"/>
              <w:outlineLvl w:val="2"/>
            </w:pPr>
            <w:r w:rsidRPr="00233033">
              <w:rPr>
                <w:rFonts w:ascii="Arial" w:hAnsi="Arial" w:cs="Arial"/>
                <w:bCs/>
                <w:sz w:val="17"/>
                <w:szCs w:val="17"/>
              </w:rPr>
              <w:t>August 2014 to April 2015</w:t>
            </w:r>
            <w:r w:rsidR="00C42315">
              <w:rPr>
                <w:rFonts w:ascii="Arial" w:hAnsi="Arial" w:cs="Arial"/>
                <w:bCs/>
                <w:sz w:val="17"/>
                <w:szCs w:val="17"/>
              </w:rPr>
              <w:t xml:space="preserve">, </w:t>
            </w:r>
            <w:r w:rsidR="00DA4590" w:rsidRPr="00233033">
              <w:rPr>
                <w:rFonts w:ascii="Arial" w:hAnsi="Arial" w:cs="Arial"/>
                <w:bCs/>
                <w:sz w:val="17"/>
                <w:szCs w:val="17"/>
              </w:rPr>
              <w:t>Elkridge, MD, USA</w:t>
            </w:r>
          </w:p>
          <w:p w14:paraId="2815F352" w14:textId="18719B64" w:rsidR="00C42315" w:rsidRPr="00CF1A49" w:rsidRDefault="00C42315" w:rsidP="003F0079">
            <w:pPr>
              <w:pStyle w:val="Heading2"/>
              <w:contextualSpacing w:val="0"/>
              <w:outlineLvl w:val="1"/>
            </w:pPr>
            <w:r>
              <w:rPr>
                <w:rFonts w:ascii="Arial" w:hAnsi="Arial" w:cs="Arial"/>
                <w:bCs/>
                <w:sz w:val="17"/>
                <w:szCs w:val="17"/>
              </w:rPr>
              <w:t xml:space="preserve">Senior </w:t>
            </w:r>
            <w:r w:rsidR="00BA6EA0" w:rsidRPr="00BA6EA0">
              <w:rPr>
                <w:rFonts w:ascii="Arial" w:hAnsi="Arial" w:cs="Arial"/>
                <w:bCs/>
                <w:sz w:val="17"/>
                <w:szCs w:val="17"/>
              </w:rPr>
              <w:t xml:space="preserve">Full Stack </w:t>
            </w:r>
            <w:r>
              <w:rPr>
                <w:rFonts w:ascii="Arial" w:hAnsi="Arial" w:cs="Arial"/>
                <w:bCs/>
                <w:sz w:val="17"/>
                <w:szCs w:val="17"/>
              </w:rPr>
              <w:t>developer</w:t>
            </w:r>
            <w:r w:rsidRPr="00CF1A49">
              <w:t xml:space="preserve">, </w:t>
            </w:r>
            <w:r w:rsidR="003F0098">
              <w:rPr>
                <w:rStyle w:val="SubtleReference"/>
              </w:rPr>
              <w:t>Xerox</w:t>
            </w:r>
          </w:p>
          <w:p w14:paraId="20860601" w14:textId="77777777" w:rsidR="00160744" w:rsidRPr="00160744" w:rsidRDefault="00160744" w:rsidP="00160744">
            <w:pPr>
              <w:numPr>
                <w:ilvl w:val="0"/>
                <w:numId w:val="16"/>
              </w:numPr>
            </w:pPr>
            <w:r w:rsidRPr="00160744">
              <w:t xml:space="preserve">Involved in developing a new child support application with Spring framework and </w:t>
            </w:r>
            <w:proofErr w:type="spellStart"/>
            <w:r w:rsidRPr="00160744">
              <w:t>xPression</w:t>
            </w:r>
            <w:proofErr w:type="spellEnd"/>
            <w:r w:rsidRPr="00160744">
              <w:t xml:space="preserve"> by analyzing the existing child support documents. Analyzing existing Document Generation application for its functionality module by module for further development. Developed the document generation tool that was integrated with various applications associated with child support.</w:t>
            </w:r>
          </w:p>
          <w:p w14:paraId="50A10DAF" w14:textId="77777777" w:rsidR="00160744" w:rsidRPr="00160744" w:rsidRDefault="00160744" w:rsidP="00160744">
            <w:pPr>
              <w:numPr>
                <w:ilvl w:val="0"/>
                <w:numId w:val="16"/>
              </w:numPr>
            </w:pPr>
            <w:r w:rsidRPr="00160744">
              <w:t>Spring framework annotation for server-side programming to create the document with the template. Developed the modules with Java Servlet concepts and Spring framework by mapping the java domain object with the data base values for each operation or each module of java application.</w:t>
            </w:r>
          </w:p>
          <w:p w14:paraId="2CEAB328" w14:textId="77777777" w:rsidR="00160744" w:rsidRPr="00160744" w:rsidRDefault="00160744" w:rsidP="00160744">
            <w:pPr>
              <w:numPr>
                <w:ilvl w:val="0"/>
                <w:numId w:val="16"/>
              </w:numPr>
            </w:pPr>
            <w:r w:rsidRPr="00160744">
              <w:t>Development activities involved managing the documents for the child support, this development mainly involved five different modules where in template can be created/viewed/deleted for each child case that has been created with Child Support. Contributed across all the module development.</w:t>
            </w:r>
          </w:p>
          <w:p w14:paraId="42E7CA9E" w14:textId="77777777" w:rsidR="00160744" w:rsidRPr="00160744" w:rsidRDefault="00160744" w:rsidP="00160744">
            <w:pPr>
              <w:numPr>
                <w:ilvl w:val="0"/>
                <w:numId w:val="16"/>
              </w:numPr>
            </w:pPr>
            <w:r w:rsidRPr="00160744">
              <w:t>Performed development with Java and Spring Annotations and binding model and controller to get and post the data from user interface, wherein developed each Spring controller and the controller will have the action to perform the module logic and to invoke DAO classes for data persistence.</w:t>
            </w:r>
          </w:p>
          <w:p w14:paraId="41E51CDB" w14:textId="19BD1B73" w:rsidR="004F5DAB" w:rsidRDefault="00160744" w:rsidP="0091051A">
            <w:pPr>
              <w:numPr>
                <w:ilvl w:val="0"/>
                <w:numId w:val="16"/>
              </w:numPr>
            </w:pPr>
            <w:r w:rsidRPr="00160744">
              <w:t>Developed Administration functionality for managing the documents, document menus, county location to add/remove/update dynamically. Developed complete Administration for the application with Java and Spring technology.</w:t>
            </w:r>
            <w:r w:rsidR="00214F67">
              <w:t xml:space="preserve"> </w:t>
            </w:r>
            <w:r w:rsidRPr="00160744">
              <w:t>Developed a popup to change childcare information, implemented the change case by AJAX call to submit the form data and returned the result back to the user interface.</w:t>
            </w:r>
          </w:p>
        </w:tc>
      </w:tr>
      <w:tr w:rsidR="003E7A92" w14:paraId="65CAEAEA" w14:textId="77777777" w:rsidTr="00973656">
        <w:tblPrEx>
          <w:tblCellMar>
            <w:left w:w="576" w:type="dxa"/>
            <w:bottom w:w="0" w:type="dxa"/>
          </w:tblCellMar>
        </w:tblPrEx>
        <w:tc>
          <w:tcPr>
            <w:tcW w:w="10680" w:type="dxa"/>
            <w:gridSpan w:val="3"/>
            <w:tcMar>
              <w:top w:w="216" w:type="dxa"/>
            </w:tcMar>
          </w:tcPr>
          <w:p w14:paraId="53697DE4" w14:textId="4F1C7D05" w:rsidR="003E7A92" w:rsidRPr="00CF1A49" w:rsidRDefault="00EA2428" w:rsidP="003F0079">
            <w:pPr>
              <w:pStyle w:val="Heading3"/>
              <w:contextualSpacing w:val="0"/>
              <w:outlineLvl w:val="2"/>
            </w:pPr>
            <w:bookmarkStart w:id="0" w:name="_Hlk41821273"/>
            <w:r w:rsidRPr="00233033">
              <w:rPr>
                <w:rFonts w:ascii="Arial" w:hAnsi="Arial" w:cs="Arial"/>
                <w:bCs/>
                <w:sz w:val="17"/>
                <w:szCs w:val="17"/>
              </w:rPr>
              <w:t>July 2013 to Aug 2014</w:t>
            </w:r>
            <w:r w:rsidR="003E7A92">
              <w:rPr>
                <w:rFonts w:ascii="Arial" w:hAnsi="Arial" w:cs="Arial"/>
                <w:bCs/>
                <w:sz w:val="17"/>
                <w:szCs w:val="17"/>
              </w:rPr>
              <w:t xml:space="preserve">, </w:t>
            </w:r>
            <w:r w:rsidR="00C943A5" w:rsidRPr="00233033">
              <w:rPr>
                <w:rFonts w:ascii="Arial" w:hAnsi="Arial" w:cs="Arial"/>
                <w:bCs/>
                <w:sz w:val="17"/>
                <w:szCs w:val="17"/>
              </w:rPr>
              <w:t>Camp Hill, PA, USA</w:t>
            </w:r>
          </w:p>
          <w:p w14:paraId="110F69A0" w14:textId="67F5137F" w:rsidR="003E7A92" w:rsidRPr="00CF1A49" w:rsidRDefault="003E7A92" w:rsidP="003F0079">
            <w:pPr>
              <w:pStyle w:val="Heading2"/>
              <w:contextualSpacing w:val="0"/>
              <w:outlineLvl w:val="1"/>
            </w:pPr>
            <w:r>
              <w:rPr>
                <w:rFonts w:ascii="Arial" w:hAnsi="Arial" w:cs="Arial"/>
                <w:bCs/>
                <w:sz w:val="17"/>
                <w:szCs w:val="17"/>
              </w:rPr>
              <w:t xml:space="preserve">Senior </w:t>
            </w:r>
            <w:r w:rsidR="00BA6EA0" w:rsidRPr="00BA6EA0">
              <w:rPr>
                <w:rFonts w:ascii="Arial" w:hAnsi="Arial" w:cs="Arial"/>
                <w:bCs/>
                <w:sz w:val="17"/>
                <w:szCs w:val="17"/>
              </w:rPr>
              <w:t xml:space="preserve">Full Stack </w:t>
            </w:r>
            <w:r>
              <w:rPr>
                <w:rFonts w:ascii="Arial" w:hAnsi="Arial" w:cs="Arial"/>
                <w:bCs/>
                <w:sz w:val="17"/>
                <w:szCs w:val="17"/>
              </w:rPr>
              <w:t>developer</w:t>
            </w:r>
            <w:r w:rsidRPr="00CF1A49">
              <w:t xml:space="preserve">, </w:t>
            </w:r>
            <w:r w:rsidR="00C52F2F">
              <w:rPr>
                <w:rStyle w:val="SubtleReference"/>
              </w:rPr>
              <w:t>deloitte</w:t>
            </w:r>
          </w:p>
          <w:p w14:paraId="29658E87" w14:textId="731BDFC8" w:rsidR="00A62BD6" w:rsidRPr="00A62BD6" w:rsidRDefault="00A62BD6" w:rsidP="00A62BD6">
            <w:pPr>
              <w:numPr>
                <w:ilvl w:val="0"/>
                <w:numId w:val="16"/>
              </w:numPr>
            </w:pPr>
            <w:r w:rsidRPr="00A62BD6">
              <w:t xml:space="preserve">Achieved the concept of having all the screen labels, error messages and the screen components display text into database with Java Resource Bundle concept with a custom class to have a good application performance by removing all properties file. </w:t>
            </w:r>
            <w:r w:rsidR="00CB3CD3">
              <w:t xml:space="preserve">Cached in resource bundle to </w:t>
            </w:r>
            <w:r w:rsidR="00FF2313">
              <w:t>use dynamically.</w:t>
            </w:r>
          </w:p>
          <w:p w14:paraId="3819A8C9" w14:textId="77777777" w:rsidR="00A62BD6" w:rsidRPr="00A62BD6" w:rsidRDefault="00A62BD6" w:rsidP="00A62BD6">
            <w:pPr>
              <w:numPr>
                <w:ilvl w:val="0"/>
                <w:numId w:val="16"/>
              </w:numPr>
            </w:pPr>
            <w:r w:rsidRPr="00A62BD6">
              <w:t>Called many external web services by communicating using the SOAP service protocol to get the person details. Struts framework for writing the new action and the Hibernate query to load the data from the tables.</w:t>
            </w:r>
          </w:p>
          <w:p w14:paraId="101B5C57" w14:textId="24DE35AB" w:rsidR="00A62BD6" w:rsidRPr="00A62BD6" w:rsidRDefault="00A62BD6" w:rsidP="00A62BD6">
            <w:pPr>
              <w:numPr>
                <w:ilvl w:val="0"/>
                <w:numId w:val="16"/>
              </w:numPr>
            </w:pPr>
            <w:r w:rsidRPr="00A62BD6">
              <w:t>New Struts interceptor that filters the complete application for the various framework activities like restricting some special characters of the JSP page fields.</w:t>
            </w:r>
            <w:r w:rsidR="008D5F5D">
              <w:t xml:space="preserve"> </w:t>
            </w:r>
            <w:r w:rsidRPr="00A62BD6">
              <w:t>Queried the database using Hibernate Criteria API. Used struts tag libraries for the search development.</w:t>
            </w:r>
            <w:r w:rsidR="002205C3">
              <w:t xml:space="preserve"> P</w:t>
            </w:r>
            <w:r w:rsidRPr="00A62BD6">
              <w:t>rovided Internationalization support for the Connecticut application with struts framework i18n interceptor.</w:t>
            </w:r>
          </w:p>
          <w:p w14:paraId="04B230E1" w14:textId="77777777" w:rsidR="00A62BD6" w:rsidRPr="00A62BD6" w:rsidRDefault="00A62BD6" w:rsidP="00A62BD6">
            <w:pPr>
              <w:numPr>
                <w:ilvl w:val="0"/>
                <w:numId w:val="16"/>
              </w:numPr>
            </w:pPr>
            <w:r w:rsidRPr="00A62BD6">
              <w:t>Removed all the hard-coded text across the application for different modules to give Spanish language support. Resolved many issues in the application that came out of hard coded text in java files and JSP pages.</w:t>
            </w:r>
          </w:p>
          <w:p w14:paraId="2EED6F13" w14:textId="7910C73F" w:rsidR="003E7A92" w:rsidRDefault="00A62BD6" w:rsidP="00397E6F">
            <w:pPr>
              <w:numPr>
                <w:ilvl w:val="0"/>
                <w:numId w:val="16"/>
              </w:numPr>
            </w:pPr>
            <w:r w:rsidRPr="00A62BD6">
              <w:t>Worked on enhancing the application search by introducing new fields to the search page.</w:t>
            </w:r>
            <w:r w:rsidR="00397E6F">
              <w:t xml:space="preserve"> </w:t>
            </w:r>
            <w:r w:rsidRPr="00A62BD6">
              <w:t>Worked on archiving the old data that are greater than 2 years from production database to the archive database using domain object model in java.</w:t>
            </w:r>
          </w:p>
        </w:tc>
      </w:tr>
      <w:bookmarkEnd w:id="0"/>
      <w:tr w:rsidR="000C21A4" w14:paraId="01DADCA4" w14:textId="77777777" w:rsidTr="00973656">
        <w:tblPrEx>
          <w:tblCellMar>
            <w:left w:w="576" w:type="dxa"/>
            <w:bottom w:w="0" w:type="dxa"/>
          </w:tblCellMar>
        </w:tblPrEx>
        <w:tc>
          <w:tcPr>
            <w:tcW w:w="10680" w:type="dxa"/>
            <w:gridSpan w:val="3"/>
            <w:tcMar>
              <w:top w:w="216" w:type="dxa"/>
            </w:tcMar>
          </w:tcPr>
          <w:p w14:paraId="497E22D6" w14:textId="2AECFD8A" w:rsidR="000C21A4" w:rsidRPr="00CF1A49" w:rsidRDefault="00F716B7" w:rsidP="003F0079">
            <w:pPr>
              <w:pStyle w:val="Heading3"/>
              <w:contextualSpacing w:val="0"/>
              <w:outlineLvl w:val="2"/>
            </w:pPr>
            <w:r w:rsidRPr="00233033">
              <w:rPr>
                <w:rFonts w:ascii="Arial" w:hAnsi="Arial" w:cs="Arial"/>
                <w:bCs/>
                <w:sz w:val="17"/>
                <w:szCs w:val="17"/>
              </w:rPr>
              <w:t>August 2012 to July 2013</w:t>
            </w:r>
            <w:r w:rsidR="000C21A4">
              <w:rPr>
                <w:rFonts w:ascii="Arial" w:hAnsi="Arial" w:cs="Arial"/>
                <w:bCs/>
                <w:sz w:val="17"/>
                <w:szCs w:val="17"/>
              </w:rPr>
              <w:t xml:space="preserve">, </w:t>
            </w:r>
            <w:r w:rsidR="00E7797F" w:rsidRPr="00F14810">
              <w:rPr>
                <w:rFonts w:ascii="Arial" w:hAnsi="Arial" w:cs="Arial"/>
                <w:bCs/>
                <w:sz w:val="17"/>
                <w:szCs w:val="17"/>
              </w:rPr>
              <w:t>San Antonio, Texas, USA</w:t>
            </w:r>
          </w:p>
          <w:p w14:paraId="070B358D" w14:textId="13CBD409" w:rsidR="000C21A4" w:rsidRPr="00CF1A49" w:rsidRDefault="000C21A4" w:rsidP="003F0079">
            <w:pPr>
              <w:pStyle w:val="Heading2"/>
              <w:contextualSpacing w:val="0"/>
              <w:outlineLvl w:val="1"/>
            </w:pPr>
            <w:r>
              <w:rPr>
                <w:rFonts w:ascii="Arial" w:hAnsi="Arial" w:cs="Arial"/>
                <w:bCs/>
                <w:sz w:val="17"/>
                <w:szCs w:val="17"/>
              </w:rPr>
              <w:t xml:space="preserve">Senior </w:t>
            </w:r>
            <w:r w:rsidR="00BA6EA0" w:rsidRPr="00BA6EA0">
              <w:rPr>
                <w:rFonts w:ascii="Arial" w:hAnsi="Arial" w:cs="Arial"/>
                <w:bCs/>
                <w:sz w:val="17"/>
                <w:szCs w:val="17"/>
              </w:rPr>
              <w:t xml:space="preserve">Full Stack </w:t>
            </w:r>
            <w:r>
              <w:rPr>
                <w:rFonts w:ascii="Arial" w:hAnsi="Arial" w:cs="Arial"/>
                <w:bCs/>
                <w:sz w:val="17"/>
                <w:szCs w:val="17"/>
              </w:rPr>
              <w:t>developer</w:t>
            </w:r>
            <w:r w:rsidRPr="00CF1A49">
              <w:t xml:space="preserve">, </w:t>
            </w:r>
            <w:r w:rsidR="00430A0C" w:rsidRPr="00430A0C">
              <w:rPr>
                <w:b w:val="0"/>
                <w:bCs/>
                <w:smallCaps/>
                <w:color w:val="595959" w:themeColor="text1" w:themeTint="A6"/>
              </w:rPr>
              <w:t xml:space="preserve">USAA </w:t>
            </w:r>
          </w:p>
          <w:p w14:paraId="60465395" w14:textId="451471AA" w:rsidR="007766FA" w:rsidRPr="007766FA" w:rsidRDefault="007766FA" w:rsidP="007766FA">
            <w:pPr>
              <w:numPr>
                <w:ilvl w:val="0"/>
                <w:numId w:val="16"/>
              </w:numPr>
            </w:pPr>
            <w:r w:rsidRPr="007766FA">
              <w:t>Design and develop the Fire templates from legacy system to the new Authoring system.</w:t>
            </w:r>
            <w:r w:rsidR="00284427">
              <w:t xml:space="preserve"> </w:t>
            </w:r>
            <w:r w:rsidRPr="007766FA">
              <w:t>Daily interactions with client to collect requirements for FIRE templates.</w:t>
            </w:r>
          </w:p>
          <w:p w14:paraId="05016AB3" w14:textId="77777777" w:rsidR="007766FA" w:rsidRPr="007766FA" w:rsidRDefault="007766FA" w:rsidP="007766FA">
            <w:pPr>
              <w:numPr>
                <w:ilvl w:val="0"/>
                <w:numId w:val="16"/>
              </w:numPr>
            </w:pPr>
            <w:r w:rsidRPr="007766FA">
              <w:t>Collected the letter information from the legacy mainframe system and prepared the design documents.</w:t>
            </w:r>
          </w:p>
          <w:p w14:paraId="22671A43" w14:textId="6AD2B2AC" w:rsidR="007766FA" w:rsidRPr="007766FA" w:rsidRDefault="007766FA" w:rsidP="007766FA">
            <w:pPr>
              <w:numPr>
                <w:ilvl w:val="0"/>
                <w:numId w:val="16"/>
              </w:numPr>
            </w:pPr>
            <w:r w:rsidRPr="007766FA">
              <w:t xml:space="preserve">Coded the template with </w:t>
            </w:r>
            <w:proofErr w:type="spellStart"/>
            <w:r w:rsidR="00DA47F2">
              <w:t>xP</w:t>
            </w:r>
            <w:r w:rsidRPr="007766FA">
              <w:t>ression</w:t>
            </w:r>
            <w:proofErr w:type="spellEnd"/>
            <w:r w:rsidRPr="007766FA">
              <w:t xml:space="preserve"> suite and authoring UI to make it available for document generation.</w:t>
            </w:r>
          </w:p>
          <w:p w14:paraId="68674FE2" w14:textId="0BCE33F9" w:rsidR="007766FA" w:rsidRPr="007766FA" w:rsidRDefault="007766FA" w:rsidP="007766FA">
            <w:pPr>
              <w:numPr>
                <w:ilvl w:val="0"/>
                <w:numId w:val="16"/>
              </w:numPr>
            </w:pPr>
            <w:r w:rsidRPr="007766FA">
              <w:t>Worked on authoring UI development using the internal framework.</w:t>
            </w:r>
            <w:r w:rsidR="00883572">
              <w:t xml:space="preserve"> </w:t>
            </w:r>
          </w:p>
          <w:p w14:paraId="3059D8B1" w14:textId="4CF6EB6C" w:rsidR="00804CB1" w:rsidRDefault="007766FA" w:rsidP="002776EE">
            <w:pPr>
              <w:numPr>
                <w:ilvl w:val="0"/>
                <w:numId w:val="16"/>
              </w:numPr>
            </w:pPr>
            <w:r w:rsidRPr="007766FA">
              <w:t>Daily interaction with offshore team to educate them by providing the updates and giving technical thoughts and approach that are faced frequently. Weekly interaction with offshore in telepresence for educating the offshore team for the knowledge gap, to resolve their active queries.</w:t>
            </w:r>
          </w:p>
        </w:tc>
      </w:tr>
      <w:tr w:rsidR="00804CB1" w14:paraId="6BB9AA66" w14:textId="77777777" w:rsidTr="00973656">
        <w:tblPrEx>
          <w:tblCellMar>
            <w:left w:w="576" w:type="dxa"/>
            <w:bottom w:w="0" w:type="dxa"/>
          </w:tblCellMar>
        </w:tblPrEx>
        <w:tc>
          <w:tcPr>
            <w:tcW w:w="10680" w:type="dxa"/>
            <w:gridSpan w:val="3"/>
            <w:tcMar>
              <w:top w:w="216" w:type="dxa"/>
            </w:tcMar>
          </w:tcPr>
          <w:p w14:paraId="184A392F" w14:textId="10D8D79A" w:rsidR="00804CB1" w:rsidRPr="00CF1A49" w:rsidRDefault="00130E73" w:rsidP="003F0079">
            <w:pPr>
              <w:pStyle w:val="Heading3"/>
              <w:contextualSpacing w:val="0"/>
              <w:outlineLvl w:val="2"/>
            </w:pPr>
            <w:r w:rsidRPr="00233033">
              <w:rPr>
                <w:rFonts w:ascii="Arial" w:hAnsi="Arial" w:cs="Arial"/>
                <w:bCs/>
                <w:sz w:val="17"/>
                <w:szCs w:val="17"/>
              </w:rPr>
              <w:t>April 2011 to July 2012</w:t>
            </w:r>
            <w:r w:rsidR="00804CB1">
              <w:rPr>
                <w:rFonts w:ascii="Arial" w:hAnsi="Arial" w:cs="Arial"/>
                <w:bCs/>
                <w:sz w:val="17"/>
                <w:szCs w:val="17"/>
              </w:rPr>
              <w:t xml:space="preserve">, </w:t>
            </w:r>
            <w:r w:rsidR="0098273D" w:rsidRPr="00F14810">
              <w:rPr>
                <w:rFonts w:ascii="Arial" w:hAnsi="Arial" w:cs="Arial"/>
                <w:bCs/>
                <w:sz w:val="17"/>
                <w:szCs w:val="17"/>
              </w:rPr>
              <w:t>Chennai, T</w:t>
            </w:r>
            <w:r w:rsidR="0098273D">
              <w:rPr>
                <w:rFonts w:ascii="Arial" w:hAnsi="Arial" w:cs="Arial"/>
                <w:bCs/>
                <w:sz w:val="17"/>
                <w:szCs w:val="17"/>
              </w:rPr>
              <w:t>amil</w:t>
            </w:r>
            <w:r w:rsidR="0098273D" w:rsidRPr="00F14810">
              <w:rPr>
                <w:rFonts w:ascii="Arial" w:hAnsi="Arial" w:cs="Arial"/>
                <w:bCs/>
                <w:sz w:val="17"/>
                <w:szCs w:val="17"/>
              </w:rPr>
              <w:t>N</w:t>
            </w:r>
            <w:r w:rsidR="0098273D">
              <w:rPr>
                <w:rFonts w:ascii="Arial" w:hAnsi="Arial" w:cs="Arial"/>
                <w:bCs/>
                <w:sz w:val="17"/>
                <w:szCs w:val="17"/>
              </w:rPr>
              <w:t>adu</w:t>
            </w:r>
            <w:r w:rsidR="0098273D" w:rsidRPr="00F14810">
              <w:rPr>
                <w:rFonts w:ascii="Arial" w:hAnsi="Arial" w:cs="Arial"/>
                <w:bCs/>
                <w:sz w:val="17"/>
                <w:szCs w:val="17"/>
              </w:rPr>
              <w:t>, India</w:t>
            </w:r>
            <w:r w:rsidR="0098273D" w:rsidRPr="00233033">
              <w:rPr>
                <w:rFonts w:ascii="Arial" w:hAnsi="Arial" w:cs="Arial"/>
                <w:bCs/>
                <w:sz w:val="17"/>
                <w:szCs w:val="17"/>
                <w:highlight w:val="lightGray"/>
              </w:rPr>
              <w:t xml:space="preserve">  </w:t>
            </w:r>
          </w:p>
          <w:p w14:paraId="728081A2" w14:textId="0D921C70" w:rsidR="00804CB1" w:rsidRPr="00CF1A49" w:rsidRDefault="00804CB1" w:rsidP="003F0079">
            <w:pPr>
              <w:pStyle w:val="Heading2"/>
              <w:contextualSpacing w:val="0"/>
              <w:outlineLvl w:val="1"/>
            </w:pPr>
            <w:r>
              <w:rPr>
                <w:rFonts w:ascii="Arial" w:hAnsi="Arial" w:cs="Arial"/>
                <w:bCs/>
                <w:sz w:val="17"/>
                <w:szCs w:val="17"/>
              </w:rPr>
              <w:t>Lead</w:t>
            </w:r>
            <w:r w:rsidR="00696611">
              <w:rPr>
                <w:rFonts w:ascii="Arial" w:hAnsi="Arial" w:cs="Arial"/>
                <w:bCs/>
                <w:sz w:val="17"/>
                <w:szCs w:val="17"/>
              </w:rPr>
              <w:t xml:space="preserve"> engineer</w:t>
            </w:r>
            <w:r w:rsidR="00AA45D7">
              <w:rPr>
                <w:rFonts w:ascii="Arial" w:hAnsi="Arial" w:cs="Arial"/>
                <w:bCs/>
                <w:sz w:val="17"/>
                <w:szCs w:val="17"/>
              </w:rPr>
              <w:t>/</w:t>
            </w:r>
            <w:r w:rsidR="00AA45D7" w:rsidRPr="00BA6EA0">
              <w:rPr>
                <w:rFonts w:ascii="Arial" w:hAnsi="Arial" w:cs="Arial"/>
                <w:bCs/>
                <w:sz w:val="17"/>
                <w:szCs w:val="17"/>
              </w:rPr>
              <w:t>Full Stack</w:t>
            </w:r>
            <w:r w:rsidR="00AA45D7">
              <w:rPr>
                <w:rFonts w:ascii="Arial" w:hAnsi="Arial" w:cs="Arial"/>
                <w:bCs/>
                <w:sz w:val="17"/>
                <w:szCs w:val="17"/>
              </w:rPr>
              <w:t xml:space="preserve"> Developer</w:t>
            </w:r>
            <w:r w:rsidRPr="00CF1A49">
              <w:t xml:space="preserve">, </w:t>
            </w:r>
            <w:r w:rsidR="006B2A73" w:rsidRPr="006B2A73">
              <w:rPr>
                <w:b w:val="0"/>
                <w:bCs/>
                <w:smallCaps/>
                <w:color w:val="595959" w:themeColor="text1" w:themeTint="A6"/>
              </w:rPr>
              <w:t xml:space="preserve">HCL Technologies     </w:t>
            </w:r>
          </w:p>
          <w:p w14:paraId="1FA1156E" w14:textId="1E68A46B" w:rsidR="000D6B09" w:rsidRPr="000D6B09" w:rsidRDefault="000D6B09" w:rsidP="000D6B09">
            <w:pPr>
              <w:numPr>
                <w:ilvl w:val="0"/>
                <w:numId w:val="16"/>
              </w:numPr>
            </w:pPr>
            <w:r w:rsidRPr="000D6B09">
              <w:t xml:space="preserve">Involved in migrating from the correspondence from Mainframe systems to </w:t>
            </w:r>
            <w:proofErr w:type="spellStart"/>
            <w:r w:rsidRPr="000D6B09">
              <w:t>xPression</w:t>
            </w:r>
            <w:proofErr w:type="spellEnd"/>
            <w:r w:rsidR="00745C78">
              <w:t xml:space="preserve"> by </w:t>
            </w:r>
            <w:r w:rsidRPr="000D6B09">
              <w:t>requirements gathering, analysis, design, development, testing and implementation of letters</w:t>
            </w:r>
            <w:r w:rsidR="00033018">
              <w:t>.</w:t>
            </w:r>
          </w:p>
          <w:p w14:paraId="01BFE831" w14:textId="77777777" w:rsidR="000D6B09" w:rsidRPr="000D6B09" w:rsidRDefault="000D6B09" w:rsidP="000D6B09">
            <w:pPr>
              <w:numPr>
                <w:ilvl w:val="0"/>
                <w:numId w:val="16"/>
              </w:numPr>
            </w:pPr>
            <w:r w:rsidRPr="000D6B09">
              <w:t>The letter specific information like the associated variables, sections, enclosures were pulled out from the OMNI database which is being retrieved from an XML file.</w:t>
            </w:r>
          </w:p>
          <w:p w14:paraId="3A3B615D" w14:textId="50E9EABC" w:rsidR="000D6B09" w:rsidRPr="000D6B09" w:rsidRDefault="000D6B09" w:rsidP="000D6B09">
            <w:pPr>
              <w:numPr>
                <w:ilvl w:val="0"/>
                <w:numId w:val="16"/>
              </w:numPr>
            </w:pPr>
            <w:r w:rsidRPr="000D6B09">
              <w:t xml:space="preserve">Setting up of the </w:t>
            </w:r>
            <w:proofErr w:type="spellStart"/>
            <w:r w:rsidRPr="000D6B09">
              <w:t>xPression</w:t>
            </w:r>
            <w:proofErr w:type="spellEnd"/>
            <w:r w:rsidRPr="000D6B09">
              <w:t xml:space="preserve"> doc science system environment by deploying the </w:t>
            </w:r>
            <w:proofErr w:type="spellStart"/>
            <w:r w:rsidRPr="000D6B09">
              <w:t>xPression</w:t>
            </w:r>
            <w:proofErr w:type="spellEnd"/>
            <w:r w:rsidRPr="000D6B09">
              <w:t xml:space="preserve"> suite .ear file applications like </w:t>
            </w:r>
            <w:proofErr w:type="spellStart"/>
            <w:r w:rsidRPr="000D6B09">
              <w:t>xDesign</w:t>
            </w:r>
            <w:proofErr w:type="spellEnd"/>
            <w:r w:rsidRPr="000D6B09">
              <w:t xml:space="preserve"> and </w:t>
            </w:r>
            <w:proofErr w:type="spellStart"/>
            <w:r w:rsidRPr="000D6B09">
              <w:t>xAdmin</w:t>
            </w:r>
            <w:proofErr w:type="spellEnd"/>
            <w:r w:rsidRPr="000D6B09">
              <w:t xml:space="preserve"> under the application server JBOSS.</w:t>
            </w:r>
          </w:p>
          <w:p w14:paraId="13130428" w14:textId="52CEF4FF" w:rsidR="000D6B09" w:rsidRPr="000D6B09" w:rsidRDefault="000D6B09" w:rsidP="000D6B09">
            <w:pPr>
              <w:numPr>
                <w:ilvl w:val="0"/>
                <w:numId w:val="16"/>
              </w:numPr>
            </w:pPr>
            <w:r w:rsidRPr="000D6B09">
              <w:t xml:space="preserve">Involved in </w:t>
            </w:r>
            <w:proofErr w:type="spellStart"/>
            <w:r w:rsidRPr="000D6B09">
              <w:t>xPression</w:t>
            </w:r>
            <w:proofErr w:type="spellEnd"/>
            <w:r w:rsidRPr="000D6B09">
              <w:t xml:space="preserve"> administration configuration activities which involve creating and managing the categories, data sources, output profiles, font and image utilities, schema mapping to the relational databases, printer configurations, loading java class file as user exits, migration utilities to migrate the </w:t>
            </w:r>
            <w:r w:rsidR="003E0764">
              <w:t xml:space="preserve">    </w:t>
            </w:r>
            <w:proofErr w:type="spellStart"/>
            <w:r w:rsidRPr="000D6B09">
              <w:t>pdpx</w:t>
            </w:r>
            <w:proofErr w:type="spellEnd"/>
            <w:r w:rsidRPr="000D6B09">
              <w:t xml:space="preserve"> file from one environment to another related attributes.</w:t>
            </w:r>
          </w:p>
          <w:p w14:paraId="3967B268" w14:textId="0B163C40" w:rsidR="000D6B09" w:rsidRPr="000D6B09" w:rsidRDefault="000D6B09" w:rsidP="000D6B09">
            <w:pPr>
              <w:numPr>
                <w:ilvl w:val="0"/>
                <w:numId w:val="16"/>
              </w:numPr>
            </w:pPr>
            <w:r w:rsidRPr="000D6B09">
              <w:t xml:space="preserve">Followed Agile methodology, where we had weekly deliverables for system testing and production implementation. Used internal tool to track backlog, iteration, stories and velocity </w:t>
            </w:r>
            <w:r w:rsidR="00A80629">
              <w:t>and</w:t>
            </w:r>
            <w:r w:rsidR="00846C20">
              <w:t xml:space="preserve"> </w:t>
            </w:r>
            <w:r w:rsidR="00A80629">
              <w:t>r</w:t>
            </w:r>
            <w:r w:rsidRPr="000D6B09">
              <w:t>esponsible for assigning and closing the stories.</w:t>
            </w:r>
          </w:p>
          <w:p w14:paraId="5A340277" w14:textId="77777777" w:rsidR="000D6B09" w:rsidRPr="000D6B09" w:rsidRDefault="000D6B09" w:rsidP="000D6B09">
            <w:pPr>
              <w:numPr>
                <w:ilvl w:val="0"/>
                <w:numId w:val="16"/>
              </w:numPr>
            </w:pPr>
            <w:r w:rsidRPr="000D6B09">
              <w:t>Establishing project management plan with the estimated task/work break down structure for week on week deliverables. Worked effectively for preparing complexity, functionality and effort-based estimation for different small projects across different COSAs.</w:t>
            </w:r>
          </w:p>
          <w:p w14:paraId="6DF1AE53" w14:textId="0135B2B3" w:rsidR="00A25987" w:rsidRDefault="000D6B09" w:rsidP="00880103">
            <w:pPr>
              <w:numPr>
                <w:ilvl w:val="0"/>
                <w:numId w:val="16"/>
              </w:numPr>
            </w:pPr>
            <w:r w:rsidRPr="000D6B09">
              <w:t>Managed and mentored the team for technical challenges and coordinated with the</w:t>
            </w:r>
            <w:r w:rsidR="0014194C">
              <w:t xml:space="preserve"> team.</w:t>
            </w:r>
            <w:r w:rsidR="00880103">
              <w:t xml:space="preserve"> </w:t>
            </w:r>
          </w:p>
        </w:tc>
      </w:tr>
      <w:tr w:rsidR="00A25987" w14:paraId="73D90B31" w14:textId="77777777" w:rsidTr="00973656">
        <w:tblPrEx>
          <w:tblCellMar>
            <w:left w:w="576" w:type="dxa"/>
            <w:bottom w:w="0" w:type="dxa"/>
          </w:tblCellMar>
        </w:tblPrEx>
        <w:tc>
          <w:tcPr>
            <w:tcW w:w="10680" w:type="dxa"/>
            <w:gridSpan w:val="3"/>
            <w:tcMar>
              <w:top w:w="216" w:type="dxa"/>
            </w:tcMar>
          </w:tcPr>
          <w:p w14:paraId="2A95F171" w14:textId="47CEA0FE" w:rsidR="00A25987" w:rsidRPr="00CF1A49" w:rsidRDefault="00B720E9" w:rsidP="003F0079">
            <w:pPr>
              <w:pStyle w:val="Heading3"/>
              <w:contextualSpacing w:val="0"/>
              <w:outlineLvl w:val="2"/>
            </w:pPr>
            <w:r>
              <w:rPr>
                <w:rFonts w:ascii="Arial" w:hAnsi="Arial" w:cs="Arial"/>
                <w:bCs/>
                <w:sz w:val="18"/>
                <w:szCs w:val="18"/>
              </w:rPr>
              <w:t>March 2007</w:t>
            </w:r>
            <w:r w:rsidRPr="00233033">
              <w:rPr>
                <w:rFonts w:ascii="Arial" w:hAnsi="Arial" w:cs="Arial"/>
                <w:bCs/>
                <w:sz w:val="18"/>
                <w:szCs w:val="18"/>
              </w:rPr>
              <w:t>- March 2011</w:t>
            </w:r>
            <w:r w:rsidR="00A25987">
              <w:rPr>
                <w:rFonts w:ascii="Arial" w:hAnsi="Arial" w:cs="Arial"/>
                <w:bCs/>
                <w:sz w:val="17"/>
                <w:szCs w:val="17"/>
              </w:rPr>
              <w:t xml:space="preserve">, </w:t>
            </w:r>
            <w:r w:rsidR="008E4635" w:rsidRPr="00F14810">
              <w:rPr>
                <w:rFonts w:ascii="Arial" w:hAnsi="Arial" w:cs="Arial"/>
                <w:bCs/>
                <w:sz w:val="17"/>
                <w:szCs w:val="17"/>
              </w:rPr>
              <w:t>Chennai, T</w:t>
            </w:r>
            <w:r w:rsidR="008E4635">
              <w:rPr>
                <w:rFonts w:ascii="Arial" w:hAnsi="Arial" w:cs="Arial"/>
                <w:bCs/>
                <w:sz w:val="17"/>
                <w:szCs w:val="17"/>
              </w:rPr>
              <w:t>amil</w:t>
            </w:r>
            <w:r w:rsidR="008E4635" w:rsidRPr="00F14810">
              <w:rPr>
                <w:rFonts w:ascii="Arial" w:hAnsi="Arial" w:cs="Arial"/>
                <w:bCs/>
                <w:sz w:val="17"/>
                <w:szCs w:val="17"/>
              </w:rPr>
              <w:t>N</w:t>
            </w:r>
            <w:r w:rsidR="008E4635">
              <w:rPr>
                <w:rFonts w:ascii="Arial" w:hAnsi="Arial" w:cs="Arial"/>
                <w:bCs/>
                <w:sz w:val="17"/>
                <w:szCs w:val="17"/>
              </w:rPr>
              <w:t>adu</w:t>
            </w:r>
            <w:r w:rsidR="008E4635" w:rsidRPr="00F14810">
              <w:rPr>
                <w:rFonts w:ascii="Arial" w:hAnsi="Arial" w:cs="Arial"/>
                <w:bCs/>
                <w:sz w:val="17"/>
                <w:szCs w:val="17"/>
              </w:rPr>
              <w:t>, India</w:t>
            </w:r>
          </w:p>
          <w:p w14:paraId="555C34EC" w14:textId="344AD8E0" w:rsidR="00A25987" w:rsidRPr="00CF1A49" w:rsidRDefault="00BA6EA0" w:rsidP="003F0079">
            <w:pPr>
              <w:pStyle w:val="Heading2"/>
              <w:contextualSpacing w:val="0"/>
              <w:outlineLvl w:val="1"/>
            </w:pPr>
            <w:r w:rsidRPr="00BA6EA0">
              <w:rPr>
                <w:rFonts w:ascii="Arial" w:hAnsi="Arial" w:cs="Arial"/>
                <w:bCs/>
                <w:sz w:val="17"/>
                <w:szCs w:val="17"/>
              </w:rPr>
              <w:t>Full Stack</w:t>
            </w:r>
            <w:r w:rsidR="00A25987">
              <w:rPr>
                <w:rFonts w:ascii="Arial" w:hAnsi="Arial" w:cs="Arial"/>
                <w:bCs/>
                <w:sz w:val="17"/>
                <w:szCs w:val="17"/>
              </w:rPr>
              <w:t xml:space="preserve"> developer</w:t>
            </w:r>
            <w:r w:rsidR="00A25987" w:rsidRPr="00CF1A49">
              <w:t xml:space="preserve">, </w:t>
            </w:r>
            <w:r w:rsidR="008E328D" w:rsidRPr="006B2A73">
              <w:rPr>
                <w:b w:val="0"/>
                <w:bCs/>
                <w:smallCaps/>
                <w:color w:val="595959" w:themeColor="text1" w:themeTint="A6"/>
              </w:rPr>
              <w:t xml:space="preserve">HCL Technologies </w:t>
            </w:r>
          </w:p>
          <w:p w14:paraId="43683EB5" w14:textId="21E5AA66" w:rsidR="00D87FFA" w:rsidRPr="00D87FFA" w:rsidRDefault="00D87FFA" w:rsidP="00D87FFA">
            <w:pPr>
              <w:numPr>
                <w:ilvl w:val="0"/>
                <w:numId w:val="16"/>
              </w:numPr>
              <w:rPr>
                <w:bCs/>
              </w:rPr>
            </w:pPr>
            <w:r w:rsidRPr="00D87FFA">
              <w:rPr>
                <w:bCs/>
              </w:rPr>
              <w:t>Involved in migrating slowly F</w:t>
            </w:r>
            <w:r w:rsidR="00155307">
              <w:rPr>
                <w:bCs/>
              </w:rPr>
              <w:t xml:space="preserve">ORMTEK </w:t>
            </w:r>
            <w:r w:rsidRPr="00D87FFA">
              <w:rPr>
                <w:bCs/>
              </w:rPr>
              <w:t xml:space="preserve">Administration each module of C Based application to Spring based web application utilizing JSF framework and </w:t>
            </w:r>
            <w:proofErr w:type="spellStart"/>
            <w:r w:rsidRPr="00D87FFA">
              <w:rPr>
                <w:bCs/>
              </w:rPr>
              <w:t>iBatis</w:t>
            </w:r>
            <w:proofErr w:type="spellEnd"/>
            <w:r w:rsidRPr="00D87FFA">
              <w:rPr>
                <w:bCs/>
              </w:rPr>
              <w:t>.</w:t>
            </w:r>
          </w:p>
          <w:p w14:paraId="113A7D20" w14:textId="77777777" w:rsidR="00D87FFA" w:rsidRPr="00D87FFA" w:rsidRDefault="00D87FFA" w:rsidP="00D87FFA">
            <w:pPr>
              <w:numPr>
                <w:ilvl w:val="0"/>
                <w:numId w:val="16"/>
              </w:numPr>
              <w:rPr>
                <w:bCs/>
              </w:rPr>
            </w:pPr>
            <w:r w:rsidRPr="00D87FFA">
              <w:rPr>
                <w:bCs/>
              </w:rPr>
              <w:t>Worked on developing the user interface (UI) screens for various modules that are part of Orion 4.1.1 like security, types, volumes, groups with the java server faces commands as a XHTML file.</w:t>
            </w:r>
          </w:p>
          <w:p w14:paraId="0BDEE029" w14:textId="77777777" w:rsidR="00D87FFA" w:rsidRPr="00D87FFA" w:rsidRDefault="00D87FFA" w:rsidP="00D87FFA">
            <w:pPr>
              <w:numPr>
                <w:ilvl w:val="0"/>
                <w:numId w:val="16"/>
              </w:numPr>
              <w:rPr>
                <w:bCs/>
              </w:rPr>
            </w:pPr>
            <w:r w:rsidRPr="00D87FFA">
              <w:rPr>
                <w:bCs/>
              </w:rPr>
              <w:t xml:space="preserve">Developed the complex security control module with three different layers as java action bean class, service interface layer with business logic implementation, Spring DAO interface layer with the </w:t>
            </w:r>
            <w:proofErr w:type="spellStart"/>
            <w:r w:rsidRPr="00D87FFA">
              <w:rPr>
                <w:bCs/>
              </w:rPr>
              <w:t>iBatis</w:t>
            </w:r>
            <w:proofErr w:type="spellEnd"/>
            <w:r w:rsidRPr="00D87FFA">
              <w:rPr>
                <w:bCs/>
              </w:rPr>
              <w:t xml:space="preserve"> implementation that queries the SQL database and maps the result to the java objects.</w:t>
            </w:r>
          </w:p>
          <w:p w14:paraId="3D7222E1" w14:textId="77777777" w:rsidR="00D87FFA" w:rsidRPr="00D87FFA" w:rsidRDefault="00D87FFA" w:rsidP="00D87FFA">
            <w:pPr>
              <w:numPr>
                <w:ilvl w:val="0"/>
                <w:numId w:val="16"/>
              </w:numPr>
              <w:rPr>
                <w:bCs/>
              </w:rPr>
            </w:pPr>
            <w:r w:rsidRPr="00D87FFA">
              <w:rPr>
                <w:bCs/>
              </w:rPr>
              <w:t xml:space="preserve">Worked on the Spring DAO layer interaction with the SQL mapping by configuring the application context XML file with all the </w:t>
            </w:r>
            <w:proofErr w:type="spellStart"/>
            <w:r w:rsidRPr="00D87FFA">
              <w:rPr>
                <w:bCs/>
              </w:rPr>
              <w:t>iBatis</w:t>
            </w:r>
            <w:proofErr w:type="spellEnd"/>
            <w:r w:rsidRPr="00D87FFA">
              <w:rPr>
                <w:bCs/>
              </w:rPr>
              <w:t xml:space="preserve"> implementation of java class files and SQL mapping configuration with XML file with actual SQL queries to interact with the database.</w:t>
            </w:r>
          </w:p>
          <w:p w14:paraId="42592332" w14:textId="77777777" w:rsidR="00D87FFA" w:rsidRPr="00D87FFA" w:rsidRDefault="00D87FFA" w:rsidP="00D87FFA">
            <w:pPr>
              <w:numPr>
                <w:ilvl w:val="0"/>
                <w:numId w:val="16"/>
              </w:numPr>
              <w:rPr>
                <w:bCs/>
              </w:rPr>
            </w:pPr>
            <w:r w:rsidRPr="00D87FFA">
              <w:rPr>
                <w:bCs/>
              </w:rPr>
              <w:t>Exception handling from the Spring DAO layer through service and the action class by throwing and catching the exceptions with standard java exceptions and the user defined exceptions.</w:t>
            </w:r>
          </w:p>
          <w:p w14:paraId="7CE6AD6B" w14:textId="1B64D1EE" w:rsidR="00D87FFA" w:rsidRPr="005C1295" w:rsidRDefault="00D87FFA" w:rsidP="00D87FFA">
            <w:pPr>
              <w:numPr>
                <w:ilvl w:val="0"/>
                <w:numId w:val="16"/>
              </w:numPr>
              <w:rPr>
                <w:bCs/>
              </w:rPr>
            </w:pPr>
            <w:r w:rsidRPr="005C1295">
              <w:rPr>
                <w:bCs/>
              </w:rPr>
              <w:t>Effectively worked on the cookie concepts and the hidden field concepts in java</w:t>
            </w:r>
            <w:r w:rsidR="005C1295" w:rsidRPr="005C1295">
              <w:rPr>
                <w:bCs/>
              </w:rPr>
              <w:t xml:space="preserve">. </w:t>
            </w:r>
            <w:r w:rsidRPr="005C1295">
              <w:rPr>
                <w:bCs/>
              </w:rPr>
              <w:t>Worked on Java script for form field validation and throwing relevant script error in the web application at runtime.</w:t>
            </w:r>
            <w:r w:rsidR="004D13CB" w:rsidRPr="005C1295">
              <w:rPr>
                <w:bCs/>
              </w:rPr>
              <w:t xml:space="preserve"> Written many </w:t>
            </w:r>
            <w:proofErr w:type="spellStart"/>
            <w:r w:rsidR="004D13CB" w:rsidRPr="005C1295">
              <w:rPr>
                <w:bCs/>
              </w:rPr>
              <w:t>iBatis</w:t>
            </w:r>
            <w:proofErr w:type="spellEnd"/>
            <w:r w:rsidR="004D13CB" w:rsidRPr="005C1295">
              <w:rPr>
                <w:bCs/>
              </w:rPr>
              <w:t xml:space="preserve"> queries for different functions and implemented the security roles with Spring framework.</w:t>
            </w:r>
          </w:p>
          <w:p w14:paraId="3897CAB2" w14:textId="77777777" w:rsidR="00D87FFA" w:rsidRPr="00D87FFA" w:rsidRDefault="00D87FFA" w:rsidP="00D87FFA">
            <w:pPr>
              <w:numPr>
                <w:ilvl w:val="0"/>
                <w:numId w:val="16"/>
              </w:numPr>
              <w:rPr>
                <w:bCs/>
              </w:rPr>
            </w:pPr>
            <w:r w:rsidRPr="00D87FFA">
              <w:rPr>
                <w:bCs/>
              </w:rPr>
              <w:t>Worked on java JSP and JSTL tags for server-side programming concepts and in order to write the java logics, java validation, and form submission with GET or POST, redirecting the user from one form to another inside the HTML files.</w:t>
            </w:r>
          </w:p>
          <w:p w14:paraId="3247ED00" w14:textId="77777777" w:rsidR="00D87FFA" w:rsidRPr="00D87FFA" w:rsidRDefault="00D87FFA" w:rsidP="00D87FFA">
            <w:pPr>
              <w:numPr>
                <w:ilvl w:val="0"/>
                <w:numId w:val="16"/>
              </w:numPr>
              <w:rPr>
                <w:bCs/>
              </w:rPr>
            </w:pPr>
            <w:r w:rsidRPr="00D87FFA">
              <w:rPr>
                <w:bCs/>
              </w:rPr>
              <w:t>Given Internationalization support to various languages especially Japanese with the java Locale classes and testing the locale with the browser by launching the web application.</w:t>
            </w:r>
          </w:p>
          <w:p w14:paraId="0C5BE6C7" w14:textId="7E37AB24" w:rsidR="00D87FFA" w:rsidRPr="00D87FFA" w:rsidRDefault="00D87FFA" w:rsidP="00D87FFA">
            <w:pPr>
              <w:numPr>
                <w:ilvl w:val="0"/>
                <w:numId w:val="16"/>
              </w:numPr>
              <w:rPr>
                <w:bCs/>
              </w:rPr>
            </w:pPr>
            <w:r w:rsidRPr="00D87FFA">
              <w:rPr>
                <w:bCs/>
              </w:rPr>
              <w:t>Deployed and tested the web-based application in Solaris platform and deployed JSP, Servlets and server</w:t>
            </w:r>
            <w:r w:rsidR="00251D63">
              <w:rPr>
                <w:bCs/>
              </w:rPr>
              <w:t>-</w:t>
            </w:r>
            <w:r w:rsidRPr="00D87FFA">
              <w:rPr>
                <w:bCs/>
              </w:rPr>
              <w:t>side components in Apache tomcat server.</w:t>
            </w:r>
          </w:p>
          <w:p w14:paraId="3CB12899" w14:textId="0D9B27D1" w:rsidR="00D87FFA" w:rsidRPr="00D87FFA" w:rsidRDefault="00D87FFA" w:rsidP="00D87FFA">
            <w:pPr>
              <w:numPr>
                <w:ilvl w:val="0"/>
                <w:numId w:val="16"/>
              </w:numPr>
              <w:rPr>
                <w:bCs/>
              </w:rPr>
            </w:pPr>
            <w:r w:rsidRPr="00D87FFA">
              <w:rPr>
                <w:bCs/>
              </w:rPr>
              <w:t xml:space="preserve">For packaging the java Servlets, JSPs, Java script, deployment descriptor, web application server, and other jar files to be available in any </w:t>
            </w:r>
            <w:r w:rsidR="00A26159" w:rsidRPr="00D87FFA">
              <w:rPr>
                <w:bCs/>
              </w:rPr>
              <w:t>standalone</w:t>
            </w:r>
            <w:r w:rsidRPr="00D87FFA">
              <w:rPr>
                <w:bCs/>
              </w:rPr>
              <w:t xml:space="preserve"> environment, I worked on creating the executable files with Install Shield multiplatform on both Windows and Solaris platform.</w:t>
            </w:r>
          </w:p>
          <w:p w14:paraId="1834201A" w14:textId="77777777" w:rsidR="007D7439" w:rsidRPr="007D7439" w:rsidRDefault="007D7439" w:rsidP="007D7439">
            <w:pPr>
              <w:numPr>
                <w:ilvl w:val="0"/>
                <w:numId w:val="16"/>
              </w:numPr>
              <w:rPr>
                <w:bCs/>
              </w:rPr>
            </w:pPr>
            <w:r w:rsidRPr="007D7439">
              <w:rPr>
                <w:bCs/>
              </w:rPr>
              <w:t>The work involved design, coding an implementation in Java, Java Servlets, J2EE, Java script and JSP etc.</w:t>
            </w:r>
          </w:p>
          <w:p w14:paraId="22C03CAB" w14:textId="75287201" w:rsidR="007D7439" w:rsidRPr="007D7439" w:rsidRDefault="007D7439" w:rsidP="007D7439">
            <w:pPr>
              <w:numPr>
                <w:ilvl w:val="0"/>
                <w:numId w:val="16"/>
              </w:numPr>
              <w:rPr>
                <w:bCs/>
              </w:rPr>
            </w:pPr>
            <w:r w:rsidRPr="007D7439">
              <w:rPr>
                <w:bCs/>
              </w:rPr>
              <w:t>Worked on major enhancement to perform search operation for different content management operations like New, check-in, check-out, get, favorites</w:t>
            </w:r>
            <w:r w:rsidR="0014418D">
              <w:rPr>
                <w:bCs/>
              </w:rPr>
              <w:t>,</w:t>
            </w:r>
            <w:r w:rsidR="0014418D">
              <w:t xml:space="preserve"> </w:t>
            </w:r>
            <w:r w:rsidR="0014418D" w:rsidRPr="007D7439">
              <w:rPr>
                <w:bCs/>
              </w:rPr>
              <w:t xml:space="preserve">creating a </w:t>
            </w:r>
            <w:r w:rsidR="00E05150" w:rsidRPr="007D7439">
              <w:rPr>
                <w:bCs/>
              </w:rPr>
              <w:t xml:space="preserve">single document </w:t>
            </w:r>
            <w:r w:rsidR="00E05150">
              <w:rPr>
                <w:bCs/>
              </w:rPr>
              <w:t xml:space="preserve">, </w:t>
            </w:r>
            <w:r w:rsidR="0014418D" w:rsidRPr="007D7439">
              <w:rPr>
                <w:bCs/>
              </w:rPr>
              <w:t>multipage document, Import/export functionalities</w:t>
            </w:r>
            <w:r w:rsidRPr="007D7439">
              <w:rPr>
                <w:bCs/>
              </w:rPr>
              <w:t xml:space="preserve"> with different combination of symbols in the text fields on each form of the web application.</w:t>
            </w:r>
          </w:p>
          <w:p w14:paraId="737F08CF" w14:textId="77777777" w:rsidR="007D7439" w:rsidRPr="007D7439" w:rsidRDefault="007D7439" w:rsidP="007D7439">
            <w:pPr>
              <w:numPr>
                <w:ilvl w:val="0"/>
                <w:numId w:val="16"/>
              </w:numPr>
              <w:rPr>
                <w:bCs/>
              </w:rPr>
            </w:pPr>
            <w:r w:rsidRPr="007D7439">
              <w:rPr>
                <w:bCs/>
              </w:rPr>
              <w:t>History of the documents that are being modified by different users and the modified actions that are captured and listed to the users for document review. On every event of add/modify/check-out/check-in/cancel of the document the Servlet is being called and stored each event to the database.</w:t>
            </w:r>
          </w:p>
          <w:p w14:paraId="217A81FA" w14:textId="435F67B5" w:rsidR="00A25987" w:rsidRDefault="007D7439" w:rsidP="00CF290F">
            <w:pPr>
              <w:numPr>
                <w:ilvl w:val="0"/>
                <w:numId w:val="16"/>
              </w:numPr>
            </w:pPr>
            <w:r w:rsidRPr="007D7439">
              <w:rPr>
                <w:bCs/>
              </w:rPr>
              <w:t>Created low level and high-level design documents by analyzing the requirements for various enhancements, customization and developments with UML, sequence diagrams.</w:t>
            </w:r>
          </w:p>
        </w:tc>
      </w:tr>
    </w:tbl>
    <w:p w14:paraId="198DAE11" w14:textId="304A845D" w:rsidR="00DA59AA" w:rsidRPr="00CF1A49" w:rsidRDefault="00B857BF" w:rsidP="0097790C">
      <w:pPr>
        <w:pStyle w:val="Heading1"/>
      </w:pPr>
      <w:sdt>
        <w:sdtPr>
          <w:alias w:val="Education:"/>
          <w:tag w:val="Education:"/>
          <w:id w:val="-1908763273"/>
          <w:placeholder>
            <w:docPart w:val="2C2FAFE9B8DE46EDA9BCBC0ADD6CE861"/>
          </w:placeholder>
          <w:temporary/>
          <w:showingPlcHdr/>
          <w15:appearance w15:val="hidden"/>
        </w:sdtPr>
        <w:sdtEndPr/>
        <w:sdtContent>
          <w:r w:rsidR="00DA59AA" w:rsidRPr="00CF1A49">
            <w:t>Education</w:t>
          </w:r>
        </w:sdtContent>
      </w:sdt>
    </w:p>
    <w:tbl>
      <w:tblPr>
        <w:tblStyle w:val="TableGrid"/>
        <w:tblW w:w="4975" w:type="pct"/>
        <w:tblInd w:w="-576" w:type="dxa"/>
        <w:tblCellMar>
          <w:left w:w="576" w:type="dxa"/>
          <w:right w:w="0" w:type="dxa"/>
        </w:tblCellMar>
        <w:tblLook w:val="04A0" w:firstRow="1" w:lastRow="0" w:firstColumn="1" w:lastColumn="0" w:noHBand="0" w:noVBand="1"/>
        <w:tblDescription w:val="Education layout table"/>
      </w:tblPr>
      <w:tblGrid>
        <w:gridCol w:w="9313"/>
      </w:tblGrid>
      <w:tr w:rsidR="001D0BF1" w:rsidRPr="00CF1A49" w14:paraId="3AAE4028" w14:textId="77777777" w:rsidTr="00FE6084">
        <w:tc>
          <w:tcPr>
            <w:tcW w:w="9313" w:type="dxa"/>
          </w:tcPr>
          <w:p w14:paraId="6B5B7BB8" w14:textId="2ABFBDE1" w:rsidR="001D0BF1" w:rsidRPr="00CF1A49" w:rsidRDefault="006C009B" w:rsidP="001D0BF1">
            <w:pPr>
              <w:pStyle w:val="Heading3"/>
              <w:contextualSpacing w:val="0"/>
              <w:outlineLvl w:val="2"/>
            </w:pPr>
            <w:r>
              <w:t>Mar</w:t>
            </w:r>
            <w:r w:rsidR="00377447">
              <w:t xml:space="preserve"> 2007</w:t>
            </w:r>
          </w:p>
          <w:p w14:paraId="1560B937" w14:textId="13C4B602" w:rsidR="007538DC" w:rsidRPr="00CF1A49" w:rsidRDefault="00377447" w:rsidP="00DA05F0">
            <w:pPr>
              <w:pStyle w:val="Heading2"/>
              <w:contextualSpacing w:val="0"/>
              <w:outlineLvl w:val="1"/>
            </w:pPr>
            <w:r>
              <w:t>Master of computer applications</w:t>
            </w:r>
            <w:r w:rsidR="001D0BF1" w:rsidRPr="00CF1A49">
              <w:t xml:space="preserve">, </w:t>
            </w:r>
            <w:r w:rsidR="000051B6">
              <w:rPr>
                <w:rStyle w:val="SubtleReference"/>
              </w:rPr>
              <w:t>ST. JOSEPH’S college of engineering</w:t>
            </w:r>
          </w:p>
        </w:tc>
      </w:tr>
    </w:tbl>
    <w:sdt>
      <w:sdtPr>
        <w:alias w:val="Skills:"/>
        <w:tag w:val="Skills:"/>
        <w:id w:val="-1392877668"/>
        <w:placeholder>
          <w:docPart w:val="D7CA1D1FF49F46D4923DD7828D09D6A8"/>
        </w:placeholder>
        <w:temporary/>
        <w:showingPlcHdr/>
        <w15:appearance w15:val="hidden"/>
      </w:sdtPr>
      <w:sdtEndPr/>
      <w:sdtContent>
        <w:p w14:paraId="6E5D203A" w14:textId="77777777" w:rsidR="00486277" w:rsidRPr="00CF1A49" w:rsidRDefault="00486277" w:rsidP="00486277">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1C588F5D" w14:textId="77777777" w:rsidTr="00CF1A49">
        <w:tc>
          <w:tcPr>
            <w:tcW w:w="4675" w:type="dxa"/>
          </w:tcPr>
          <w:p w14:paraId="05AA4EBB" w14:textId="69535EC5" w:rsidR="001E3120" w:rsidRPr="006E1507" w:rsidRDefault="00285499" w:rsidP="006E1507">
            <w:pPr>
              <w:pStyle w:val="ListBullet"/>
              <w:contextualSpacing w:val="0"/>
            </w:pPr>
            <w:r>
              <w:t>Java/J2EE</w:t>
            </w:r>
          </w:p>
          <w:p w14:paraId="29472949" w14:textId="6357A6C9" w:rsidR="001F4E6D" w:rsidRDefault="00BC19A0" w:rsidP="006E1507">
            <w:pPr>
              <w:pStyle w:val="ListBullet"/>
              <w:contextualSpacing w:val="0"/>
            </w:pPr>
            <w:r>
              <w:t>Spring</w:t>
            </w:r>
            <w:r w:rsidR="00DA3D3F">
              <w:t xml:space="preserve"> MVC</w:t>
            </w:r>
            <w:r w:rsidR="006F6BF0">
              <w:t xml:space="preserve">, Spring </w:t>
            </w:r>
            <w:r>
              <w:t xml:space="preserve">Boot, Spring Batch </w:t>
            </w:r>
          </w:p>
          <w:p w14:paraId="454A2202" w14:textId="56EC30F1" w:rsidR="00D30482" w:rsidRDefault="00D30482" w:rsidP="00555F82">
            <w:pPr>
              <w:pStyle w:val="ListBullet"/>
              <w:contextualSpacing w:val="0"/>
            </w:pPr>
            <w:r>
              <w:t>Angular</w:t>
            </w:r>
            <w:r w:rsidR="00D023D6">
              <w:t xml:space="preserve">, </w:t>
            </w:r>
            <w:r w:rsidR="004D7C78">
              <w:t>JavaScript</w:t>
            </w:r>
            <w:r w:rsidR="006D2CA0">
              <w:t>, JQUERY</w:t>
            </w:r>
            <w:r w:rsidR="00D65003">
              <w:t>, JSP</w:t>
            </w:r>
            <w:r w:rsidR="004A6CF9">
              <w:t>, JSF</w:t>
            </w:r>
            <w:r w:rsidR="00F25D63">
              <w:t xml:space="preserve">, </w:t>
            </w:r>
            <w:r w:rsidR="00F25D63" w:rsidRPr="00833B69">
              <w:t>Bootstrap, HTML</w:t>
            </w:r>
            <w:r w:rsidR="00405D0B">
              <w:t xml:space="preserve">, </w:t>
            </w:r>
            <w:r w:rsidR="00BB6BFA" w:rsidRPr="00251CCA">
              <w:t>JSTL</w:t>
            </w:r>
          </w:p>
          <w:p w14:paraId="1AB3EE01" w14:textId="7A7C87F9" w:rsidR="00555F82" w:rsidRDefault="00555F82" w:rsidP="00555F82">
            <w:pPr>
              <w:pStyle w:val="ListBullet"/>
              <w:contextualSpacing w:val="0"/>
            </w:pPr>
            <w:r>
              <w:t xml:space="preserve">Hibernate, SQL, </w:t>
            </w:r>
            <w:proofErr w:type="spellStart"/>
            <w:r w:rsidRPr="00833B69">
              <w:t>iBatis</w:t>
            </w:r>
            <w:proofErr w:type="spellEnd"/>
            <w:r w:rsidRPr="00833B69">
              <w:t xml:space="preserve">, </w:t>
            </w:r>
            <w:r>
              <w:t xml:space="preserve">Oracle, </w:t>
            </w:r>
            <w:r w:rsidR="005D4AF8" w:rsidRPr="005D4AF8">
              <w:t>PostgreSQL</w:t>
            </w:r>
            <w:r>
              <w:t xml:space="preserve">, </w:t>
            </w:r>
            <w:r w:rsidRPr="00833B69">
              <w:t>Stored Procedures</w:t>
            </w:r>
          </w:p>
          <w:p w14:paraId="167960C2" w14:textId="7052A002" w:rsidR="003D74F7" w:rsidRDefault="003D74F7" w:rsidP="00555F82">
            <w:pPr>
              <w:pStyle w:val="ListBullet"/>
              <w:contextualSpacing w:val="0"/>
            </w:pPr>
            <w:r>
              <w:t xml:space="preserve">Content Management </w:t>
            </w:r>
            <w:r w:rsidR="00FE1DC0">
              <w:t>Tool</w:t>
            </w:r>
          </w:p>
          <w:p w14:paraId="0473CCFB" w14:textId="78B163A7" w:rsidR="00C136E8" w:rsidRPr="006E1507" w:rsidRDefault="00C136E8" w:rsidP="00555F82">
            <w:pPr>
              <w:pStyle w:val="ListBullet"/>
              <w:contextualSpacing w:val="0"/>
            </w:pPr>
            <w:r w:rsidRPr="007504FF">
              <w:t xml:space="preserve">Document Sciences </w:t>
            </w:r>
            <w:proofErr w:type="spellStart"/>
            <w:r w:rsidR="00BF4848" w:rsidRPr="007504FF">
              <w:t>xPression</w:t>
            </w:r>
            <w:proofErr w:type="spellEnd"/>
            <w:r w:rsidR="00BF4848">
              <w:t>,</w:t>
            </w:r>
            <w:r w:rsidR="007200D1">
              <w:t xml:space="preserve"> </w:t>
            </w:r>
            <w:proofErr w:type="spellStart"/>
            <w:r w:rsidR="007200D1" w:rsidRPr="007200D1">
              <w:rPr>
                <w:bCs/>
              </w:rPr>
              <w:t>xAdmin</w:t>
            </w:r>
            <w:proofErr w:type="spellEnd"/>
            <w:r w:rsidR="007200D1" w:rsidRPr="007200D1">
              <w:rPr>
                <w:bCs/>
              </w:rPr>
              <w:t xml:space="preserve">, </w:t>
            </w:r>
            <w:proofErr w:type="spellStart"/>
            <w:r w:rsidR="007200D1" w:rsidRPr="007200D1">
              <w:rPr>
                <w:bCs/>
              </w:rPr>
              <w:t>xDesign</w:t>
            </w:r>
            <w:proofErr w:type="spellEnd"/>
            <w:r w:rsidR="007200D1" w:rsidRPr="007200D1">
              <w:rPr>
                <w:bCs/>
              </w:rPr>
              <w:t xml:space="preserve">, </w:t>
            </w:r>
            <w:proofErr w:type="spellStart"/>
            <w:r w:rsidR="007200D1" w:rsidRPr="007200D1">
              <w:rPr>
                <w:bCs/>
              </w:rPr>
              <w:t>xRevise</w:t>
            </w:r>
            <w:proofErr w:type="spellEnd"/>
            <w:r w:rsidR="007200D1" w:rsidRPr="007200D1">
              <w:rPr>
                <w:bCs/>
              </w:rPr>
              <w:t xml:space="preserve">, </w:t>
            </w:r>
            <w:proofErr w:type="spellStart"/>
            <w:r w:rsidR="007200D1" w:rsidRPr="007200D1">
              <w:rPr>
                <w:bCs/>
              </w:rPr>
              <w:t>xDashboard</w:t>
            </w:r>
            <w:proofErr w:type="spellEnd"/>
          </w:p>
          <w:p w14:paraId="18725E19" w14:textId="035F6624" w:rsidR="00555F82" w:rsidRDefault="008C34C9" w:rsidP="006E1507">
            <w:pPr>
              <w:pStyle w:val="ListBullet"/>
            </w:pPr>
            <w:r w:rsidRPr="008C34C9">
              <w:t xml:space="preserve">Apache Tomcat, </w:t>
            </w:r>
            <w:r w:rsidR="00554023" w:rsidRPr="00993AB2">
              <w:t>Web sphere Application server, JBOSS, Web logic 12c, PostgreSQL</w:t>
            </w:r>
          </w:p>
          <w:p w14:paraId="719B0092" w14:textId="7CB46604" w:rsidR="00A62509" w:rsidRPr="006E1507" w:rsidRDefault="00DE2A05" w:rsidP="006E1507">
            <w:pPr>
              <w:pStyle w:val="ListBullet"/>
              <w:contextualSpacing w:val="0"/>
            </w:pPr>
            <w:r>
              <w:t>Visual Studio Code</w:t>
            </w:r>
            <w:r w:rsidR="00232DB1">
              <w:t>, Windows, Solaris</w:t>
            </w:r>
          </w:p>
        </w:tc>
        <w:tc>
          <w:tcPr>
            <w:tcW w:w="4675" w:type="dxa"/>
            <w:tcMar>
              <w:left w:w="360" w:type="dxa"/>
            </w:tcMar>
          </w:tcPr>
          <w:p w14:paraId="6271DA6C" w14:textId="0EE4E721" w:rsidR="003A0632" w:rsidRPr="006E1507" w:rsidRDefault="00DA3D3F" w:rsidP="006E1507">
            <w:pPr>
              <w:pStyle w:val="ListBullet"/>
              <w:contextualSpacing w:val="0"/>
            </w:pPr>
            <w:r>
              <w:t>Struts</w:t>
            </w:r>
            <w:r w:rsidR="00B75482">
              <w:t xml:space="preserve"> framework</w:t>
            </w:r>
          </w:p>
          <w:p w14:paraId="57B1617A" w14:textId="77777777" w:rsidR="00CD26AC" w:rsidRDefault="00F06CB7" w:rsidP="00CD26AC">
            <w:pPr>
              <w:pStyle w:val="ListBullet"/>
              <w:contextualSpacing w:val="0"/>
            </w:pPr>
            <w:r w:rsidRPr="0083645D">
              <w:t>SOAP, REST</w:t>
            </w:r>
            <w:r w:rsidR="00A23A0E" w:rsidRPr="0083645D">
              <w:t xml:space="preserve"> services</w:t>
            </w:r>
            <w:r w:rsidR="00CD26AC">
              <w:t xml:space="preserve">, </w:t>
            </w:r>
            <w:r w:rsidR="00CD26AC" w:rsidRPr="00833B69">
              <w:t>Microservices</w:t>
            </w:r>
          </w:p>
          <w:p w14:paraId="4213C53F" w14:textId="0B82DDE7" w:rsidR="002455C5" w:rsidRPr="00B50771" w:rsidRDefault="002455C5" w:rsidP="006E1507">
            <w:pPr>
              <w:pStyle w:val="ListBullet"/>
              <w:contextualSpacing w:val="0"/>
            </w:pPr>
            <w:r w:rsidRPr="00833B69">
              <w:t>XML, XSD, Schema, JAXB</w:t>
            </w:r>
          </w:p>
          <w:p w14:paraId="79FD4D76" w14:textId="3850777C" w:rsidR="00B50771" w:rsidRDefault="00FD3A89" w:rsidP="006E1507">
            <w:pPr>
              <w:pStyle w:val="ListBullet"/>
              <w:contextualSpacing w:val="0"/>
            </w:pPr>
            <w:r w:rsidRPr="00FD3A89">
              <w:t xml:space="preserve">CVS, PVCS, SVN Repository, </w:t>
            </w:r>
            <w:r w:rsidR="00766BC2">
              <w:t xml:space="preserve">Git, </w:t>
            </w:r>
            <w:r w:rsidRPr="00FD3A89">
              <w:t>Bit Bucket</w:t>
            </w:r>
          </w:p>
          <w:p w14:paraId="2D725A06" w14:textId="3095B168" w:rsidR="00E54AC5" w:rsidRDefault="00CE370E" w:rsidP="006E1507">
            <w:pPr>
              <w:pStyle w:val="ListBullet"/>
              <w:contextualSpacing w:val="0"/>
            </w:pPr>
            <w:r w:rsidRPr="00CE370E">
              <w:t>Project Management Tool, JIRA, Version One</w:t>
            </w:r>
          </w:p>
          <w:p w14:paraId="6931F939" w14:textId="2BB880DD" w:rsidR="00571BF5" w:rsidRDefault="00571BF5" w:rsidP="006E1507">
            <w:pPr>
              <w:pStyle w:val="ListBullet"/>
              <w:contextualSpacing w:val="0"/>
            </w:pPr>
            <w:r w:rsidRPr="00571BF5">
              <w:t>Eclipse, Spring Tool Suite, Rational Application Developer</w:t>
            </w:r>
          </w:p>
          <w:p w14:paraId="6B0909AC" w14:textId="15AD892A" w:rsidR="00863B3A" w:rsidRDefault="00863B3A" w:rsidP="006E1507">
            <w:pPr>
              <w:pStyle w:val="ListBullet"/>
              <w:contextualSpacing w:val="0"/>
            </w:pPr>
            <w:r w:rsidRPr="00863B3A">
              <w:t>ANT, Install shield Multiplatform 5.0</w:t>
            </w:r>
            <w:r w:rsidR="00086901">
              <w:t xml:space="preserve">, </w:t>
            </w:r>
            <w:r w:rsidR="00086901" w:rsidRPr="00863B3A">
              <w:t>Bamboo</w:t>
            </w:r>
          </w:p>
          <w:p w14:paraId="44C38881" w14:textId="1718D68A" w:rsidR="00D21B66" w:rsidRPr="006E1507" w:rsidRDefault="00356D93" w:rsidP="006E1507">
            <w:pPr>
              <w:pStyle w:val="ListBullet"/>
              <w:contextualSpacing w:val="0"/>
            </w:pPr>
            <w:r w:rsidRPr="00422325">
              <w:t xml:space="preserve">MS Visio, Adobe </w:t>
            </w:r>
            <w:r w:rsidR="0013109E" w:rsidRPr="00422325">
              <w:t>in</w:t>
            </w:r>
            <w:r w:rsidRPr="00422325">
              <w:t xml:space="preserve"> Design, Acrobat Reader, Microsoft Project Plan, Confluence</w:t>
            </w:r>
          </w:p>
        </w:tc>
      </w:tr>
    </w:tbl>
    <w:p w14:paraId="3BFD3AEB" w14:textId="5E3845BE" w:rsidR="00B51D1B" w:rsidRPr="006E1507" w:rsidRDefault="00B51D1B" w:rsidP="006E1507"/>
    <w:sectPr w:rsidR="00B51D1B" w:rsidRPr="006E1507" w:rsidSect="005A1B10">
      <w:footerReference w:type="default" r:id="rId9"/>
      <w:headerReference w:type="first" r:id="rId10"/>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A6C98F" w14:textId="77777777" w:rsidR="00B857BF" w:rsidRDefault="00B857BF" w:rsidP="0068194B">
      <w:r>
        <w:separator/>
      </w:r>
    </w:p>
    <w:p w14:paraId="588F5DA5" w14:textId="77777777" w:rsidR="00B857BF" w:rsidRDefault="00B857BF"/>
    <w:p w14:paraId="0F0875F6" w14:textId="77777777" w:rsidR="00B857BF" w:rsidRDefault="00B857BF"/>
  </w:endnote>
  <w:endnote w:type="continuationSeparator" w:id="0">
    <w:p w14:paraId="2D88092B" w14:textId="77777777" w:rsidR="00B857BF" w:rsidRDefault="00B857BF" w:rsidP="0068194B">
      <w:r>
        <w:continuationSeparator/>
      </w:r>
    </w:p>
    <w:p w14:paraId="56D48FA3" w14:textId="77777777" w:rsidR="00B857BF" w:rsidRDefault="00B857BF"/>
    <w:p w14:paraId="339731F6" w14:textId="77777777" w:rsidR="00B857BF" w:rsidRDefault="00B857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3606279"/>
      <w:docPartObj>
        <w:docPartGallery w:val="Page Numbers (Bottom of Page)"/>
        <w:docPartUnique/>
      </w:docPartObj>
    </w:sdtPr>
    <w:sdtEndPr>
      <w:rPr>
        <w:noProof/>
      </w:rPr>
    </w:sdtEndPr>
    <w:sdtContent>
      <w:p w14:paraId="2CF8DDF5"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660344" w14:textId="77777777" w:rsidR="00B857BF" w:rsidRDefault="00B857BF" w:rsidP="0068194B">
      <w:r>
        <w:separator/>
      </w:r>
    </w:p>
    <w:p w14:paraId="6397F110" w14:textId="77777777" w:rsidR="00B857BF" w:rsidRDefault="00B857BF"/>
    <w:p w14:paraId="5707D6D7" w14:textId="77777777" w:rsidR="00B857BF" w:rsidRDefault="00B857BF"/>
  </w:footnote>
  <w:footnote w:type="continuationSeparator" w:id="0">
    <w:p w14:paraId="760CC81F" w14:textId="77777777" w:rsidR="00B857BF" w:rsidRDefault="00B857BF" w:rsidP="0068194B">
      <w:r>
        <w:continuationSeparator/>
      </w:r>
    </w:p>
    <w:p w14:paraId="63664E70" w14:textId="77777777" w:rsidR="00B857BF" w:rsidRDefault="00B857BF"/>
    <w:p w14:paraId="66DBFE38" w14:textId="77777777" w:rsidR="00B857BF" w:rsidRDefault="00B857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BE806E"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30318D2F" wp14:editId="78021CB6">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1ABF760A"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A5D3B74"/>
    <w:multiLevelType w:val="hybridMultilevel"/>
    <w:tmpl w:val="3E5CAD5C"/>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DA17BAB"/>
    <w:multiLevelType w:val="hybridMultilevel"/>
    <w:tmpl w:val="5BB0D51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23052392"/>
    <w:multiLevelType w:val="hybridMultilevel"/>
    <w:tmpl w:val="7FF8F230"/>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002ED0"/>
    <w:multiLevelType w:val="hybridMultilevel"/>
    <w:tmpl w:val="A4E4572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18F7C50"/>
    <w:multiLevelType w:val="hybridMultilevel"/>
    <w:tmpl w:val="A4DC3C26"/>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332A06"/>
    <w:multiLevelType w:val="hybridMultilevel"/>
    <w:tmpl w:val="F0EC1BFC"/>
    <w:lvl w:ilvl="0" w:tplc="1C74E690">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25443D8"/>
    <w:multiLevelType w:val="hybridMultilevel"/>
    <w:tmpl w:val="D2CEC33C"/>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28633E4"/>
    <w:multiLevelType w:val="hybridMultilevel"/>
    <w:tmpl w:val="E4E49AD6"/>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E5431C4"/>
    <w:multiLevelType w:val="hybridMultilevel"/>
    <w:tmpl w:val="D0641134"/>
    <w:lvl w:ilvl="0" w:tplc="04090009">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2"/>
  </w:num>
  <w:num w:numId="6">
    <w:abstractNumId w:val="3"/>
  </w:num>
  <w:num w:numId="7">
    <w:abstractNumId w:val="15"/>
  </w:num>
  <w:num w:numId="8">
    <w:abstractNumId w:val="2"/>
  </w:num>
  <w:num w:numId="9">
    <w:abstractNumId w:val="19"/>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8"/>
  </w:num>
  <w:num w:numId="17">
    <w:abstractNumId w:val="14"/>
  </w:num>
  <w:num w:numId="18">
    <w:abstractNumId w:val="13"/>
  </w:num>
  <w:num w:numId="19">
    <w:abstractNumId w:val="20"/>
  </w:num>
  <w:num w:numId="20">
    <w:abstractNumId w:val="11"/>
  </w:num>
  <w:num w:numId="21">
    <w:abstractNumId w:val="21"/>
  </w:num>
  <w:num w:numId="22">
    <w:abstractNumId w:val="12"/>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5"/>
  <w:doNotDisplayPageBoundarie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F04"/>
    <w:rsid w:val="000001EF"/>
    <w:rsid w:val="000040F7"/>
    <w:rsid w:val="000051B6"/>
    <w:rsid w:val="00007322"/>
    <w:rsid w:val="00007728"/>
    <w:rsid w:val="000155EA"/>
    <w:rsid w:val="00024584"/>
    <w:rsid w:val="00024730"/>
    <w:rsid w:val="000251EB"/>
    <w:rsid w:val="000317DD"/>
    <w:rsid w:val="00033018"/>
    <w:rsid w:val="000373B2"/>
    <w:rsid w:val="00040E3F"/>
    <w:rsid w:val="00050433"/>
    <w:rsid w:val="000518A7"/>
    <w:rsid w:val="0005550A"/>
    <w:rsid w:val="00055E95"/>
    <w:rsid w:val="00062695"/>
    <w:rsid w:val="0007021F"/>
    <w:rsid w:val="00073FD8"/>
    <w:rsid w:val="00083D9A"/>
    <w:rsid w:val="00086901"/>
    <w:rsid w:val="000921FE"/>
    <w:rsid w:val="000928A6"/>
    <w:rsid w:val="00095C96"/>
    <w:rsid w:val="000A732F"/>
    <w:rsid w:val="000B0967"/>
    <w:rsid w:val="000B2BA5"/>
    <w:rsid w:val="000C21A4"/>
    <w:rsid w:val="000D6A14"/>
    <w:rsid w:val="000D6B09"/>
    <w:rsid w:val="000F2F8C"/>
    <w:rsid w:val="000F3AE6"/>
    <w:rsid w:val="000F41BC"/>
    <w:rsid w:val="0010006E"/>
    <w:rsid w:val="001019DD"/>
    <w:rsid w:val="001045A8"/>
    <w:rsid w:val="00114A91"/>
    <w:rsid w:val="001203A1"/>
    <w:rsid w:val="00130E73"/>
    <w:rsid w:val="0013109E"/>
    <w:rsid w:val="00135C6C"/>
    <w:rsid w:val="0014187B"/>
    <w:rsid w:val="0014194C"/>
    <w:rsid w:val="001427E1"/>
    <w:rsid w:val="0014418D"/>
    <w:rsid w:val="00145DA9"/>
    <w:rsid w:val="00151624"/>
    <w:rsid w:val="001529C7"/>
    <w:rsid w:val="00155307"/>
    <w:rsid w:val="00160744"/>
    <w:rsid w:val="00161757"/>
    <w:rsid w:val="00163668"/>
    <w:rsid w:val="00170595"/>
    <w:rsid w:val="00171566"/>
    <w:rsid w:val="00174676"/>
    <w:rsid w:val="001755A8"/>
    <w:rsid w:val="00182D78"/>
    <w:rsid w:val="00184014"/>
    <w:rsid w:val="00187596"/>
    <w:rsid w:val="001918B3"/>
    <w:rsid w:val="00192008"/>
    <w:rsid w:val="001A197C"/>
    <w:rsid w:val="001A2455"/>
    <w:rsid w:val="001A4FD2"/>
    <w:rsid w:val="001B2524"/>
    <w:rsid w:val="001C0E68"/>
    <w:rsid w:val="001C4B6C"/>
    <w:rsid w:val="001C4B6F"/>
    <w:rsid w:val="001C69E6"/>
    <w:rsid w:val="001D0BF1"/>
    <w:rsid w:val="001D2668"/>
    <w:rsid w:val="001D28F5"/>
    <w:rsid w:val="001E0670"/>
    <w:rsid w:val="001E3120"/>
    <w:rsid w:val="001E328D"/>
    <w:rsid w:val="001E42F7"/>
    <w:rsid w:val="001E7E0C"/>
    <w:rsid w:val="001F0B0E"/>
    <w:rsid w:val="001F0BB0"/>
    <w:rsid w:val="001F4E6D"/>
    <w:rsid w:val="001F6140"/>
    <w:rsid w:val="001F71C2"/>
    <w:rsid w:val="00203573"/>
    <w:rsid w:val="0020597D"/>
    <w:rsid w:val="00213B4C"/>
    <w:rsid w:val="00214F67"/>
    <w:rsid w:val="00215CDE"/>
    <w:rsid w:val="002205C3"/>
    <w:rsid w:val="002253B0"/>
    <w:rsid w:val="0023052D"/>
    <w:rsid w:val="00232DB1"/>
    <w:rsid w:val="002331E2"/>
    <w:rsid w:val="00233C6B"/>
    <w:rsid w:val="00235188"/>
    <w:rsid w:val="00236D54"/>
    <w:rsid w:val="00241D8C"/>
    <w:rsid w:val="00241FDB"/>
    <w:rsid w:val="002455C5"/>
    <w:rsid w:val="0024720C"/>
    <w:rsid w:val="002512FF"/>
    <w:rsid w:val="00251CCA"/>
    <w:rsid w:val="00251D63"/>
    <w:rsid w:val="002617AE"/>
    <w:rsid w:val="002638D0"/>
    <w:rsid w:val="002647D3"/>
    <w:rsid w:val="002725DF"/>
    <w:rsid w:val="00275EAE"/>
    <w:rsid w:val="002776EE"/>
    <w:rsid w:val="00282D0C"/>
    <w:rsid w:val="00284427"/>
    <w:rsid w:val="00285499"/>
    <w:rsid w:val="00286CB8"/>
    <w:rsid w:val="002927F1"/>
    <w:rsid w:val="00294998"/>
    <w:rsid w:val="00297F18"/>
    <w:rsid w:val="002A1945"/>
    <w:rsid w:val="002A311B"/>
    <w:rsid w:val="002A642E"/>
    <w:rsid w:val="002B2958"/>
    <w:rsid w:val="002B3FC8"/>
    <w:rsid w:val="002B50EA"/>
    <w:rsid w:val="002D23C5"/>
    <w:rsid w:val="002D6137"/>
    <w:rsid w:val="002E1854"/>
    <w:rsid w:val="002E68A8"/>
    <w:rsid w:val="002E7E61"/>
    <w:rsid w:val="002F05E5"/>
    <w:rsid w:val="002F254D"/>
    <w:rsid w:val="002F30E4"/>
    <w:rsid w:val="00303ACC"/>
    <w:rsid w:val="00307140"/>
    <w:rsid w:val="003128F7"/>
    <w:rsid w:val="00316DFF"/>
    <w:rsid w:val="003233DD"/>
    <w:rsid w:val="00325B57"/>
    <w:rsid w:val="00336056"/>
    <w:rsid w:val="003377EB"/>
    <w:rsid w:val="00337FA3"/>
    <w:rsid w:val="00342108"/>
    <w:rsid w:val="0034292F"/>
    <w:rsid w:val="003432F3"/>
    <w:rsid w:val="00346743"/>
    <w:rsid w:val="003544E1"/>
    <w:rsid w:val="00356809"/>
    <w:rsid w:val="00356D93"/>
    <w:rsid w:val="00365821"/>
    <w:rsid w:val="00366398"/>
    <w:rsid w:val="00374C6F"/>
    <w:rsid w:val="00376447"/>
    <w:rsid w:val="00377447"/>
    <w:rsid w:val="00382513"/>
    <w:rsid w:val="00382CC3"/>
    <w:rsid w:val="00397E6F"/>
    <w:rsid w:val="003A0632"/>
    <w:rsid w:val="003A30E5"/>
    <w:rsid w:val="003A3402"/>
    <w:rsid w:val="003A6ADF"/>
    <w:rsid w:val="003A6C25"/>
    <w:rsid w:val="003B33B7"/>
    <w:rsid w:val="003B5928"/>
    <w:rsid w:val="003B5BE2"/>
    <w:rsid w:val="003B6419"/>
    <w:rsid w:val="003C4506"/>
    <w:rsid w:val="003D2CF9"/>
    <w:rsid w:val="003D380F"/>
    <w:rsid w:val="003D74F7"/>
    <w:rsid w:val="003E0764"/>
    <w:rsid w:val="003E160D"/>
    <w:rsid w:val="003E58EE"/>
    <w:rsid w:val="003E7A92"/>
    <w:rsid w:val="003F0098"/>
    <w:rsid w:val="003F1D5F"/>
    <w:rsid w:val="00405128"/>
    <w:rsid w:val="00405D0B"/>
    <w:rsid w:val="00406CFF"/>
    <w:rsid w:val="00416B25"/>
    <w:rsid w:val="00420592"/>
    <w:rsid w:val="00422325"/>
    <w:rsid w:val="004261E9"/>
    <w:rsid w:val="00430A0C"/>
    <w:rsid w:val="004319E0"/>
    <w:rsid w:val="004328B6"/>
    <w:rsid w:val="00435B82"/>
    <w:rsid w:val="00437E8C"/>
    <w:rsid w:val="00440225"/>
    <w:rsid w:val="00440D5C"/>
    <w:rsid w:val="00442879"/>
    <w:rsid w:val="00445162"/>
    <w:rsid w:val="00446261"/>
    <w:rsid w:val="00454F82"/>
    <w:rsid w:val="00456EEF"/>
    <w:rsid w:val="004572F0"/>
    <w:rsid w:val="00467901"/>
    <w:rsid w:val="004726BC"/>
    <w:rsid w:val="00474105"/>
    <w:rsid w:val="00475592"/>
    <w:rsid w:val="00480E6E"/>
    <w:rsid w:val="00483172"/>
    <w:rsid w:val="00486277"/>
    <w:rsid w:val="0049027E"/>
    <w:rsid w:val="004921BD"/>
    <w:rsid w:val="00494CF6"/>
    <w:rsid w:val="00495F8D"/>
    <w:rsid w:val="004A1FAE"/>
    <w:rsid w:val="004A32FF"/>
    <w:rsid w:val="004A6CF9"/>
    <w:rsid w:val="004B06EB"/>
    <w:rsid w:val="004B6AD0"/>
    <w:rsid w:val="004C132B"/>
    <w:rsid w:val="004C28EB"/>
    <w:rsid w:val="004C2D5D"/>
    <w:rsid w:val="004C33E1"/>
    <w:rsid w:val="004D13CB"/>
    <w:rsid w:val="004D5D19"/>
    <w:rsid w:val="004D7C78"/>
    <w:rsid w:val="004E01EB"/>
    <w:rsid w:val="004E2794"/>
    <w:rsid w:val="004F50AD"/>
    <w:rsid w:val="004F5DAB"/>
    <w:rsid w:val="005006A1"/>
    <w:rsid w:val="005073DD"/>
    <w:rsid w:val="00510392"/>
    <w:rsid w:val="00513E2A"/>
    <w:rsid w:val="00522B85"/>
    <w:rsid w:val="00525540"/>
    <w:rsid w:val="00526476"/>
    <w:rsid w:val="00532AB4"/>
    <w:rsid w:val="0053687C"/>
    <w:rsid w:val="005369F0"/>
    <w:rsid w:val="005414B6"/>
    <w:rsid w:val="00553869"/>
    <w:rsid w:val="00554023"/>
    <w:rsid w:val="00555F82"/>
    <w:rsid w:val="00566A35"/>
    <w:rsid w:val="0056701E"/>
    <w:rsid w:val="00571BF5"/>
    <w:rsid w:val="00571C24"/>
    <w:rsid w:val="005740D7"/>
    <w:rsid w:val="00574613"/>
    <w:rsid w:val="005770A6"/>
    <w:rsid w:val="00577779"/>
    <w:rsid w:val="00580BAE"/>
    <w:rsid w:val="00584680"/>
    <w:rsid w:val="005942B7"/>
    <w:rsid w:val="005A0F26"/>
    <w:rsid w:val="005A1B10"/>
    <w:rsid w:val="005A6850"/>
    <w:rsid w:val="005B1B1B"/>
    <w:rsid w:val="005B7C36"/>
    <w:rsid w:val="005C1295"/>
    <w:rsid w:val="005C2D8F"/>
    <w:rsid w:val="005C5932"/>
    <w:rsid w:val="005C6D5D"/>
    <w:rsid w:val="005D2AF8"/>
    <w:rsid w:val="005D3CA7"/>
    <w:rsid w:val="005D4AF8"/>
    <w:rsid w:val="005D4CC1"/>
    <w:rsid w:val="005E5214"/>
    <w:rsid w:val="005F17D9"/>
    <w:rsid w:val="005F4B91"/>
    <w:rsid w:val="005F55D2"/>
    <w:rsid w:val="006031C1"/>
    <w:rsid w:val="006210C7"/>
    <w:rsid w:val="0062312F"/>
    <w:rsid w:val="00624551"/>
    <w:rsid w:val="00625F2C"/>
    <w:rsid w:val="00643C59"/>
    <w:rsid w:val="00644CEB"/>
    <w:rsid w:val="00653C1C"/>
    <w:rsid w:val="006618E9"/>
    <w:rsid w:val="006635B3"/>
    <w:rsid w:val="00667C08"/>
    <w:rsid w:val="0067271D"/>
    <w:rsid w:val="0068124A"/>
    <w:rsid w:val="0068194B"/>
    <w:rsid w:val="00692703"/>
    <w:rsid w:val="00696611"/>
    <w:rsid w:val="006A1962"/>
    <w:rsid w:val="006A7654"/>
    <w:rsid w:val="006B2A73"/>
    <w:rsid w:val="006B3EA2"/>
    <w:rsid w:val="006B4627"/>
    <w:rsid w:val="006B5D48"/>
    <w:rsid w:val="006B7360"/>
    <w:rsid w:val="006B7D7B"/>
    <w:rsid w:val="006C009B"/>
    <w:rsid w:val="006C17A5"/>
    <w:rsid w:val="006C1A5E"/>
    <w:rsid w:val="006C6465"/>
    <w:rsid w:val="006C7B7D"/>
    <w:rsid w:val="006D2CA0"/>
    <w:rsid w:val="006D55D8"/>
    <w:rsid w:val="006E1507"/>
    <w:rsid w:val="006F0829"/>
    <w:rsid w:val="006F16E7"/>
    <w:rsid w:val="006F6BF0"/>
    <w:rsid w:val="00704CEE"/>
    <w:rsid w:val="00707408"/>
    <w:rsid w:val="0070761E"/>
    <w:rsid w:val="00712D8B"/>
    <w:rsid w:val="007200D1"/>
    <w:rsid w:val="00721E8D"/>
    <w:rsid w:val="007260FB"/>
    <w:rsid w:val="007273B7"/>
    <w:rsid w:val="00733A48"/>
    <w:rsid w:val="00733E0A"/>
    <w:rsid w:val="00736980"/>
    <w:rsid w:val="00736E9F"/>
    <w:rsid w:val="007421E9"/>
    <w:rsid w:val="0074403D"/>
    <w:rsid w:val="00744D87"/>
    <w:rsid w:val="00745C78"/>
    <w:rsid w:val="00746D44"/>
    <w:rsid w:val="007504FF"/>
    <w:rsid w:val="00750B71"/>
    <w:rsid w:val="007538DC"/>
    <w:rsid w:val="00757803"/>
    <w:rsid w:val="00766BC2"/>
    <w:rsid w:val="007766FA"/>
    <w:rsid w:val="0079206B"/>
    <w:rsid w:val="00796076"/>
    <w:rsid w:val="007C0566"/>
    <w:rsid w:val="007C0E52"/>
    <w:rsid w:val="007C606B"/>
    <w:rsid w:val="007C65B9"/>
    <w:rsid w:val="007C7A43"/>
    <w:rsid w:val="007C7D49"/>
    <w:rsid w:val="007D4D39"/>
    <w:rsid w:val="007D7439"/>
    <w:rsid w:val="007E5204"/>
    <w:rsid w:val="007E6A61"/>
    <w:rsid w:val="007E77E2"/>
    <w:rsid w:val="007F1409"/>
    <w:rsid w:val="007F4426"/>
    <w:rsid w:val="00801140"/>
    <w:rsid w:val="0080130A"/>
    <w:rsid w:val="00803404"/>
    <w:rsid w:val="00804CB1"/>
    <w:rsid w:val="00810DDA"/>
    <w:rsid w:val="0081300A"/>
    <w:rsid w:val="00820E60"/>
    <w:rsid w:val="008242C8"/>
    <w:rsid w:val="00833B69"/>
    <w:rsid w:val="00834955"/>
    <w:rsid w:val="0083645D"/>
    <w:rsid w:val="0084108F"/>
    <w:rsid w:val="0084404F"/>
    <w:rsid w:val="00844FC6"/>
    <w:rsid w:val="00846C20"/>
    <w:rsid w:val="008526FF"/>
    <w:rsid w:val="00854A15"/>
    <w:rsid w:val="00855B59"/>
    <w:rsid w:val="00860461"/>
    <w:rsid w:val="00862413"/>
    <w:rsid w:val="00863B3A"/>
    <w:rsid w:val="00864495"/>
    <w:rsid w:val="0086487C"/>
    <w:rsid w:val="00865AD7"/>
    <w:rsid w:val="00870B20"/>
    <w:rsid w:val="00880103"/>
    <w:rsid w:val="008829F8"/>
    <w:rsid w:val="00883572"/>
    <w:rsid w:val="0088473B"/>
    <w:rsid w:val="00885897"/>
    <w:rsid w:val="00885B67"/>
    <w:rsid w:val="00887592"/>
    <w:rsid w:val="00890DB5"/>
    <w:rsid w:val="008962CB"/>
    <w:rsid w:val="008A6538"/>
    <w:rsid w:val="008A67BD"/>
    <w:rsid w:val="008A68AB"/>
    <w:rsid w:val="008C34C9"/>
    <w:rsid w:val="008C7056"/>
    <w:rsid w:val="008D5F5D"/>
    <w:rsid w:val="008E328D"/>
    <w:rsid w:val="008E4635"/>
    <w:rsid w:val="008F3B14"/>
    <w:rsid w:val="008F4421"/>
    <w:rsid w:val="00901899"/>
    <w:rsid w:val="0090344B"/>
    <w:rsid w:val="00905715"/>
    <w:rsid w:val="0091051A"/>
    <w:rsid w:val="0091321E"/>
    <w:rsid w:val="00913946"/>
    <w:rsid w:val="00920FB8"/>
    <w:rsid w:val="00924012"/>
    <w:rsid w:val="00925144"/>
    <w:rsid w:val="0092726B"/>
    <w:rsid w:val="00930531"/>
    <w:rsid w:val="00935295"/>
    <w:rsid w:val="009361BA"/>
    <w:rsid w:val="00942793"/>
    <w:rsid w:val="009444B5"/>
    <w:rsid w:val="00944F78"/>
    <w:rsid w:val="0094795B"/>
    <w:rsid w:val="00950F50"/>
    <w:rsid w:val="009510E7"/>
    <w:rsid w:val="00952C89"/>
    <w:rsid w:val="009556D4"/>
    <w:rsid w:val="009571D8"/>
    <w:rsid w:val="009650EA"/>
    <w:rsid w:val="00971353"/>
    <w:rsid w:val="00973656"/>
    <w:rsid w:val="0097790C"/>
    <w:rsid w:val="0098195C"/>
    <w:rsid w:val="0098273D"/>
    <w:rsid w:val="0098506E"/>
    <w:rsid w:val="00986372"/>
    <w:rsid w:val="0098797C"/>
    <w:rsid w:val="00991166"/>
    <w:rsid w:val="00993AB2"/>
    <w:rsid w:val="00997A9A"/>
    <w:rsid w:val="009A44CE"/>
    <w:rsid w:val="009B15A8"/>
    <w:rsid w:val="009C2155"/>
    <w:rsid w:val="009C462C"/>
    <w:rsid w:val="009C4DFC"/>
    <w:rsid w:val="009C776B"/>
    <w:rsid w:val="009C7BD1"/>
    <w:rsid w:val="009D2ADD"/>
    <w:rsid w:val="009D44F8"/>
    <w:rsid w:val="009D7226"/>
    <w:rsid w:val="009E3160"/>
    <w:rsid w:val="009E3E4E"/>
    <w:rsid w:val="009E5638"/>
    <w:rsid w:val="009F220C"/>
    <w:rsid w:val="009F3B05"/>
    <w:rsid w:val="009F3BF5"/>
    <w:rsid w:val="009F4931"/>
    <w:rsid w:val="00A02E41"/>
    <w:rsid w:val="00A07317"/>
    <w:rsid w:val="00A12DB9"/>
    <w:rsid w:val="00A14534"/>
    <w:rsid w:val="00A16DAA"/>
    <w:rsid w:val="00A17E61"/>
    <w:rsid w:val="00A23A0E"/>
    <w:rsid w:val="00A24162"/>
    <w:rsid w:val="00A25023"/>
    <w:rsid w:val="00A25843"/>
    <w:rsid w:val="00A25987"/>
    <w:rsid w:val="00A26159"/>
    <w:rsid w:val="00A270EA"/>
    <w:rsid w:val="00A30F84"/>
    <w:rsid w:val="00A34BA2"/>
    <w:rsid w:val="00A36F27"/>
    <w:rsid w:val="00A42E32"/>
    <w:rsid w:val="00A46E63"/>
    <w:rsid w:val="00A51DC5"/>
    <w:rsid w:val="00A53DE1"/>
    <w:rsid w:val="00A5480B"/>
    <w:rsid w:val="00A615E1"/>
    <w:rsid w:val="00A61DA7"/>
    <w:rsid w:val="00A62509"/>
    <w:rsid w:val="00A62739"/>
    <w:rsid w:val="00A628D7"/>
    <w:rsid w:val="00A62BD6"/>
    <w:rsid w:val="00A741E0"/>
    <w:rsid w:val="00A755E8"/>
    <w:rsid w:val="00A8055E"/>
    <w:rsid w:val="00A80629"/>
    <w:rsid w:val="00A90D45"/>
    <w:rsid w:val="00A91A27"/>
    <w:rsid w:val="00A93A5D"/>
    <w:rsid w:val="00AA45D7"/>
    <w:rsid w:val="00AB32F8"/>
    <w:rsid w:val="00AB5BCB"/>
    <w:rsid w:val="00AB610B"/>
    <w:rsid w:val="00AC7509"/>
    <w:rsid w:val="00AD12C0"/>
    <w:rsid w:val="00AD360E"/>
    <w:rsid w:val="00AD40FB"/>
    <w:rsid w:val="00AD6DA7"/>
    <w:rsid w:val="00AD782D"/>
    <w:rsid w:val="00AE1AF8"/>
    <w:rsid w:val="00AE344D"/>
    <w:rsid w:val="00AE4033"/>
    <w:rsid w:val="00AE7650"/>
    <w:rsid w:val="00AF55AB"/>
    <w:rsid w:val="00B005EC"/>
    <w:rsid w:val="00B0215B"/>
    <w:rsid w:val="00B10EBE"/>
    <w:rsid w:val="00B20417"/>
    <w:rsid w:val="00B22C90"/>
    <w:rsid w:val="00B236F1"/>
    <w:rsid w:val="00B246A9"/>
    <w:rsid w:val="00B45646"/>
    <w:rsid w:val="00B47805"/>
    <w:rsid w:val="00B50771"/>
    <w:rsid w:val="00B50F99"/>
    <w:rsid w:val="00B5120F"/>
    <w:rsid w:val="00B51D1B"/>
    <w:rsid w:val="00B540F4"/>
    <w:rsid w:val="00B60FD0"/>
    <w:rsid w:val="00B6133E"/>
    <w:rsid w:val="00B622DF"/>
    <w:rsid w:val="00B6332A"/>
    <w:rsid w:val="00B64335"/>
    <w:rsid w:val="00B720E9"/>
    <w:rsid w:val="00B72AD6"/>
    <w:rsid w:val="00B75482"/>
    <w:rsid w:val="00B802BD"/>
    <w:rsid w:val="00B81760"/>
    <w:rsid w:val="00B8494C"/>
    <w:rsid w:val="00B857BF"/>
    <w:rsid w:val="00B85E82"/>
    <w:rsid w:val="00BA1546"/>
    <w:rsid w:val="00BA4E42"/>
    <w:rsid w:val="00BA6DF5"/>
    <w:rsid w:val="00BA6EA0"/>
    <w:rsid w:val="00BA700B"/>
    <w:rsid w:val="00BB037F"/>
    <w:rsid w:val="00BB4E51"/>
    <w:rsid w:val="00BB6BFA"/>
    <w:rsid w:val="00BC19A0"/>
    <w:rsid w:val="00BD431F"/>
    <w:rsid w:val="00BE05D9"/>
    <w:rsid w:val="00BE423E"/>
    <w:rsid w:val="00BE67FF"/>
    <w:rsid w:val="00BF4848"/>
    <w:rsid w:val="00BF61AC"/>
    <w:rsid w:val="00C012D3"/>
    <w:rsid w:val="00C0365D"/>
    <w:rsid w:val="00C0731B"/>
    <w:rsid w:val="00C136E8"/>
    <w:rsid w:val="00C1472E"/>
    <w:rsid w:val="00C14A15"/>
    <w:rsid w:val="00C25FD2"/>
    <w:rsid w:val="00C2697A"/>
    <w:rsid w:val="00C33999"/>
    <w:rsid w:val="00C42315"/>
    <w:rsid w:val="00C43654"/>
    <w:rsid w:val="00C446B3"/>
    <w:rsid w:val="00C45618"/>
    <w:rsid w:val="00C47FA6"/>
    <w:rsid w:val="00C5131F"/>
    <w:rsid w:val="00C51AC5"/>
    <w:rsid w:val="00C52F2F"/>
    <w:rsid w:val="00C5466E"/>
    <w:rsid w:val="00C57FC6"/>
    <w:rsid w:val="00C66A7D"/>
    <w:rsid w:val="00C77101"/>
    <w:rsid w:val="00C779DA"/>
    <w:rsid w:val="00C80129"/>
    <w:rsid w:val="00C814F7"/>
    <w:rsid w:val="00C87A45"/>
    <w:rsid w:val="00C93C9A"/>
    <w:rsid w:val="00C943A5"/>
    <w:rsid w:val="00CA4B4D"/>
    <w:rsid w:val="00CA56B9"/>
    <w:rsid w:val="00CB35C3"/>
    <w:rsid w:val="00CB3CD3"/>
    <w:rsid w:val="00CC0F04"/>
    <w:rsid w:val="00CC31E6"/>
    <w:rsid w:val="00CD26AC"/>
    <w:rsid w:val="00CD323D"/>
    <w:rsid w:val="00CE370E"/>
    <w:rsid w:val="00CE3825"/>
    <w:rsid w:val="00CE4030"/>
    <w:rsid w:val="00CE64B3"/>
    <w:rsid w:val="00CF1A49"/>
    <w:rsid w:val="00CF290F"/>
    <w:rsid w:val="00D0057E"/>
    <w:rsid w:val="00D023D6"/>
    <w:rsid w:val="00D035CC"/>
    <w:rsid w:val="00D0630C"/>
    <w:rsid w:val="00D139EE"/>
    <w:rsid w:val="00D166BF"/>
    <w:rsid w:val="00D21B66"/>
    <w:rsid w:val="00D22671"/>
    <w:rsid w:val="00D243A9"/>
    <w:rsid w:val="00D30482"/>
    <w:rsid w:val="00D305E5"/>
    <w:rsid w:val="00D3414F"/>
    <w:rsid w:val="00D36D2E"/>
    <w:rsid w:val="00D37CD3"/>
    <w:rsid w:val="00D517A8"/>
    <w:rsid w:val="00D52036"/>
    <w:rsid w:val="00D5363F"/>
    <w:rsid w:val="00D64E4E"/>
    <w:rsid w:val="00D65003"/>
    <w:rsid w:val="00D66A52"/>
    <w:rsid w:val="00D66EFA"/>
    <w:rsid w:val="00D676B1"/>
    <w:rsid w:val="00D72653"/>
    <w:rsid w:val="00D72A2D"/>
    <w:rsid w:val="00D815E1"/>
    <w:rsid w:val="00D82B2C"/>
    <w:rsid w:val="00D87FFA"/>
    <w:rsid w:val="00D9521A"/>
    <w:rsid w:val="00DA05F0"/>
    <w:rsid w:val="00DA3914"/>
    <w:rsid w:val="00DA3D3F"/>
    <w:rsid w:val="00DA4590"/>
    <w:rsid w:val="00DA47F2"/>
    <w:rsid w:val="00DA4B0F"/>
    <w:rsid w:val="00DA59AA"/>
    <w:rsid w:val="00DA6D29"/>
    <w:rsid w:val="00DB206A"/>
    <w:rsid w:val="00DB2F92"/>
    <w:rsid w:val="00DB6915"/>
    <w:rsid w:val="00DB7E1E"/>
    <w:rsid w:val="00DC1337"/>
    <w:rsid w:val="00DC1B78"/>
    <w:rsid w:val="00DC20FB"/>
    <w:rsid w:val="00DC2A2F"/>
    <w:rsid w:val="00DC4649"/>
    <w:rsid w:val="00DC600B"/>
    <w:rsid w:val="00DD0A9F"/>
    <w:rsid w:val="00DD51B0"/>
    <w:rsid w:val="00DE0FAA"/>
    <w:rsid w:val="00DE136D"/>
    <w:rsid w:val="00DE2A05"/>
    <w:rsid w:val="00DE6534"/>
    <w:rsid w:val="00DF4D6C"/>
    <w:rsid w:val="00E01923"/>
    <w:rsid w:val="00E05150"/>
    <w:rsid w:val="00E14498"/>
    <w:rsid w:val="00E15391"/>
    <w:rsid w:val="00E2397A"/>
    <w:rsid w:val="00E254DB"/>
    <w:rsid w:val="00E300FC"/>
    <w:rsid w:val="00E362DB"/>
    <w:rsid w:val="00E36300"/>
    <w:rsid w:val="00E40EE4"/>
    <w:rsid w:val="00E42530"/>
    <w:rsid w:val="00E52602"/>
    <w:rsid w:val="00E54AC5"/>
    <w:rsid w:val="00E5632B"/>
    <w:rsid w:val="00E621EB"/>
    <w:rsid w:val="00E70240"/>
    <w:rsid w:val="00E71E6B"/>
    <w:rsid w:val="00E7797F"/>
    <w:rsid w:val="00E81CC5"/>
    <w:rsid w:val="00E83BEF"/>
    <w:rsid w:val="00E83DB0"/>
    <w:rsid w:val="00E85A87"/>
    <w:rsid w:val="00E85B4A"/>
    <w:rsid w:val="00E87C73"/>
    <w:rsid w:val="00E9528E"/>
    <w:rsid w:val="00EA2428"/>
    <w:rsid w:val="00EA5099"/>
    <w:rsid w:val="00EB0B13"/>
    <w:rsid w:val="00EB3E3E"/>
    <w:rsid w:val="00EB6311"/>
    <w:rsid w:val="00EC0059"/>
    <w:rsid w:val="00EC1351"/>
    <w:rsid w:val="00EC4CBF"/>
    <w:rsid w:val="00EE2CA8"/>
    <w:rsid w:val="00EE3BD7"/>
    <w:rsid w:val="00EF17E8"/>
    <w:rsid w:val="00EF3095"/>
    <w:rsid w:val="00EF51D9"/>
    <w:rsid w:val="00EF7243"/>
    <w:rsid w:val="00EF73DF"/>
    <w:rsid w:val="00F05285"/>
    <w:rsid w:val="00F06CB7"/>
    <w:rsid w:val="00F130DD"/>
    <w:rsid w:val="00F17511"/>
    <w:rsid w:val="00F176ED"/>
    <w:rsid w:val="00F241C5"/>
    <w:rsid w:val="00F24884"/>
    <w:rsid w:val="00F25D63"/>
    <w:rsid w:val="00F27393"/>
    <w:rsid w:val="00F31354"/>
    <w:rsid w:val="00F4103E"/>
    <w:rsid w:val="00F476C4"/>
    <w:rsid w:val="00F52350"/>
    <w:rsid w:val="00F577CB"/>
    <w:rsid w:val="00F604AA"/>
    <w:rsid w:val="00F61DF9"/>
    <w:rsid w:val="00F66EA4"/>
    <w:rsid w:val="00F71651"/>
    <w:rsid w:val="00F716B7"/>
    <w:rsid w:val="00F81960"/>
    <w:rsid w:val="00F829C0"/>
    <w:rsid w:val="00F872FE"/>
    <w:rsid w:val="00F8769D"/>
    <w:rsid w:val="00F9350C"/>
    <w:rsid w:val="00F94EB5"/>
    <w:rsid w:val="00F9624D"/>
    <w:rsid w:val="00FA7D7F"/>
    <w:rsid w:val="00FB14EA"/>
    <w:rsid w:val="00FB31C1"/>
    <w:rsid w:val="00FB3A49"/>
    <w:rsid w:val="00FB570A"/>
    <w:rsid w:val="00FB58F2"/>
    <w:rsid w:val="00FC0014"/>
    <w:rsid w:val="00FC251C"/>
    <w:rsid w:val="00FC6AEA"/>
    <w:rsid w:val="00FD3A89"/>
    <w:rsid w:val="00FD3D13"/>
    <w:rsid w:val="00FD6C7A"/>
    <w:rsid w:val="00FE1DC0"/>
    <w:rsid w:val="00FE51EF"/>
    <w:rsid w:val="00FE55A2"/>
    <w:rsid w:val="00FE6084"/>
    <w:rsid w:val="00FE63AF"/>
    <w:rsid w:val="00FF1571"/>
    <w:rsid w:val="00FF1AE9"/>
    <w:rsid w:val="00FF1CAF"/>
    <w:rsid w:val="00FF231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C32D81"/>
  <w15:chartTrackingRefBased/>
  <w15:docId w15:val="{60295146-F2C1-4D13-A357-9F60BA177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UnresolvedMention">
    <w:name w:val="Unresolved Mention"/>
    <w:basedOn w:val="DefaultParagraphFont"/>
    <w:uiPriority w:val="99"/>
    <w:semiHidden/>
    <w:unhideWhenUsed/>
    <w:rsid w:val="001D2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hikapy@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thika%20Periasamy\AppData\Local\Microsoft\Office\16.0\DTS\en-US%7b05A7AB8D-C4F8-4C94-9354-64FD3F2CD979%7d\%7bE313F312-284E-40A7-910D-EC4BC66B5757%7dtf1640248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0EB365A78354FEFBBF30D1F9037790D"/>
        <w:category>
          <w:name w:val="General"/>
          <w:gallery w:val="placeholder"/>
        </w:category>
        <w:types>
          <w:type w:val="bbPlcHdr"/>
        </w:types>
        <w:behaviors>
          <w:behavior w:val="content"/>
        </w:behaviors>
        <w:guid w:val="{A8670816-3EEA-446D-997B-C7C8CF5E8DA0}"/>
      </w:docPartPr>
      <w:docPartBody>
        <w:p w:rsidR="00586E2B" w:rsidRDefault="001C1E75">
          <w:pPr>
            <w:pStyle w:val="70EB365A78354FEFBBF30D1F9037790D"/>
          </w:pPr>
          <w:r w:rsidRPr="00CF1A49">
            <w:t>·</w:t>
          </w:r>
        </w:p>
      </w:docPartBody>
    </w:docPart>
    <w:docPart>
      <w:docPartPr>
        <w:name w:val="2C2FAFE9B8DE46EDA9BCBC0ADD6CE861"/>
        <w:category>
          <w:name w:val="General"/>
          <w:gallery w:val="placeholder"/>
        </w:category>
        <w:types>
          <w:type w:val="bbPlcHdr"/>
        </w:types>
        <w:behaviors>
          <w:behavior w:val="content"/>
        </w:behaviors>
        <w:guid w:val="{AAB59B88-D703-484D-AD6B-DADE46D46BC4}"/>
      </w:docPartPr>
      <w:docPartBody>
        <w:p w:rsidR="00586E2B" w:rsidRDefault="001C1E75">
          <w:pPr>
            <w:pStyle w:val="2C2FAFE9B8DE46EDA9BCBC0ADD6CE861"/>
          </w:pPr>
          <w:r w:rsidRPr="00CF1A49">
            <w:t>Education</w:t>
          </w:r>
        </w:p>
      </w:docPartBody>
    </w:docPart>
    <w:docPart>
      <w:docPartPr>
        <w:name w:val="D7CA1D1FF49F46D4923DD7828D09D6A8"/>
        <w:category>
          <w:name w:val="General"/>
          <w:gallery w:val="placeholder"/>
        </w:category>
        <w:types>
          <w:type w:val="bbPlcHdr"/>
        </w:types>
        <w:behaviors>
          <w:behavior w:val="content"/>
        </w:behaviors>
        <w:guid w:val="{F31A75C6-7407-4CF9-9305-5AB0C8623D2D}"/>
      </w:docPartPr>
      <w:docPartBody>
        <w:p w:rsidR="00586E2B" w:rsidRDefault="001C1E75">
          <w:pPr>
            <w:pStyle w:val="D7CA1D1FF49F46D4923DD7828D09D6A8"/>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75"/>
    <w:rsid w:val="001C1E75"/>
    <w:rsid w:val="002C1161"/>
    <w:rsid w:val="00586E2B"/>
    <w:rsid w:val="00630E2A"/>
    <w:rsid w:val="00836610"/>
    <w:rsid w:val="00964F7D"/>
    <w:rsid w:val="00A33E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27B30650B1847BE8856B0131AF92151">
    <w:name w:val="127B30650B1847BE8856B0131AF92151"/>
  </w:style>
  <w:style w:type="character" w:styleId="IntenseEmphasis">
    <w:name w:val="Intense Emphasis"/>
    <w:basedOn w:val="DefaultParagraphFont"/>
    <w:uiPriority w:val="2"/>
    <w:rPr>
      <w:b/>
      <w:iCs/>
      <w:color w:val="262626" w:themeColor="text1" w:themeTint="D9"/>
    </w:rPr>
  </w:style>
  <w:style w:type="paragraph" w:customStyle="1" w:styleId="9859CEA7E87448E2B0C46E3A0711E18B">
    <w:name w:val="9859CEA7E87448E2B0C46E3A0711E18B"/>
  </w:style>
  <w:style w:type="paragraph" w:customStyle="1" w:styleId="7D18B83F84E64D28ACBCB22CB22AE69F">
    <w:name w:val="7D18B83F84E64D28ACBCB22CB22AE69F"/>
  </w:style>
  <w:style w:type="paragraph" w:customStyle="1" w:styleId="70EB365A78354FEFBBF30D1F9037790D">
    <w:name w:val="70EB365A78354FEFBBF30D1F9037790D"/>
  </w:style>
  <w:style w:type="paragraph" w:customStyle="1" w:styleId="DC3E0A0D503C4C57801D568C46A293FC">
    <w:name w:val="DC3E0A0D503C4C57801D568C46A293FC"/>
  </w:style>
  <w:style w:type="paragraph" w:customStyle="1" w:styleId="EFB23A6E94AB42DD8911C7EB0FC3D724">
    <w:name w:val="EFB23A6E94AB42DD8911C7EB0FC3D724"/>
  </w:style>
  <w:style w:type="paragraph" w:customStyle="1" w:styleId="3BF75C229CAA45C59BF10BA0D6E3C198">
    <w:name w:val="3BF75C229CAA45C59BF10BA0D6E3C198"/>
  </w:style>
  <w:style w:type="paragraph" w:customStyle="1" w:styleId="98B2F5EC885C47079093E9C0BFDFEC00">
    <w:name w:val="98B2F5EC885C47079093E9C0BFDFEC00"/>
  </w:style>
  <w:style w:type="paragraph" w:customStyle="1" w:styleId="6DE13FAED824443B811FD3BC9859A322">
    <w:name w:val="6DE13FAED824443B811FD3BC9859A322"/>
  </w:style>
  <w:style w:type="paragraph" w:customStyle="1" w:styleId="FAFED182ED224404991A96FB70D37FBD">
    <w:name w:val="FAFED182ED224404991A96FB70D37FBD"/>
  </w:style>
  <w:style w:type="paragraph" w:customStyle="1" w:styleId="2C26FA00BB2E47DEB1A171C8DD697E4A">
    <w:name w:val="2C26FA00BB2E47DEB1A171C8DD697E4A"/>
  </w:style>
  <w:style w:type="paragraph" w:customStyle="1" w:styleId="2E89BBFFFCDF4AE5818B155E89231DA3">
    <w:name w:val="2E89BBFFFCDF4AE5818B155E89231DA3"/>
  </w:style>
  <w:style w:type="paragraph" w:customStyle="1" w:styleId="843654B992DD4DC5ADD44D6F27BE9D03">
    <w:name w:val="843654B992DD4DC5ADD44D6F27BE9D03"/>
  </w:style>
  <w:style w:type="paragraph" w:customStyle="1" w:styleId="60E4FB4FB19C415E992C99718C4BC3E7">
    <w:name w:val="60E4FB4FB19C415E992C99718C4BC3E7"/>
  </w:style>
  <w:style w:type="paragraph" w:customStyle="1" w:styleId="BB61FB1262F944DC8A9409DBB3656FAF">
    <w:name w:val="BB61FB1262F944DC8A9409DBB3656FAF"/>
  </w:style>
  <w:style w:type="character" w:styleId="SubtleReference">
    <w:name w:val="Subtle Reference"/>
    <w:basedOn w:val="DefaultParagraphFont"/>
    <w:uiPriority w:val="10"/>
    <w:qFormat/>
    <w:rPr>
      <w:b/>
      <w:caps w:val="0"/>
      <w:smallCaps/>
      <w:color w:val="595959" w:themeColor="text1" w:themeTint="A6"/>
    </w:rPr>
  </w:style>
  <w:style w:type="paragraph" w:customStyle="1" w:styleId="0E21BA9B00224852B191A03D1413660C">
    <w:name w:val="0E21BA9B00224852B191A03D1413660C"/>
  </w:style>
  <w:style w:type="paragraph" w:customStyle="1" w:styleId="F5F7AA3AD3744E20BB62E3A3672E8012">
    <w:name w:val="F5F7AA3AD3744E20BB62E3A3672E8012"/>
  </w:style>
  <w:style w:type="paragraph" w:customStyle="1" w:styleId="42EE72D5D10F43DB8510A0B7AF88365B">
    <w:name w:val="42EE72D5D10F43DB8510A0B7AF88365B"/>
  </w:style>
  <w:style w:type="paragraph" w:customStyle="1" w:styleId="9D1588E372D64E9FB34B7F6C20681169">
    <w:name w:val="9D1588E372D64E9FB34B7F6C20681169"/>
  </w:style>
  <w:style w:type="paragraph" w:customStyle="1" w:styleId="6DBA8C741D4C4B8E8506478E1E5BC6F3">
    <w:name w:val="6DBA8C741D4C4B8E8506478E1E5BC6F3"/>
  </w:style>
  <w:style w:type="paragraph" w:customStyle="1" w:styleId="6D9DDB4278874307951EBDD7ECBC9161">
    <w:name w:val="6D9DDB4278874307951EBDD7ECBC9161"/>
  </w:style>
  <w:style w:type="paragraph" w:customStyle="1" w:styleId="70B78FAA29594280BDECAEF5E9D8A9F8">
    <w:name w:val="70B78FAA29594280BDECAEF5E9D8A9F8"/>
  </w:style>
  <w:style w:type="paragraph" w:customStyle="1" w:styleId="2C2FAFE9B8DE46EDA9BCBC0ADD6CE861">
    <w:name w:val="2C2FAFE9B8DE46EDA9BCBC0ADD6CE861"/>
  </w:style>
  <w:style w:type="paragraph" w:customStyle="1" w:styleId="207BE1BED06D4197A3D9C5D83305D0CC">
    <w:name w:val="207BE1BED06D4197A3D9C5D83305D0CC"/>
  </w:style>
  <w:style w:type="paragraph" w:customStyle="1" w:styleId="8797FBA6AB7A4044A03DD5A33F451C02">
    <w:name w:val="8797FBA6AB7A4044A03DD5A33F451C02"/>
  </w:style>
  <w:style w:type="paragraph" w:customStyle="1" w:styleId="71C87E2C53EE46A4866A4CD7B0D52B8E">
    <w:name w:val="71C87E2C53EE46A4866A4CD7B0D52B8E"/>
  </w:style>
  <w:style w:type="paragraph" w:customStyle="1" w:styleId="AC193AA850644A75AF4BC6DF5CC4955E">
    <w:name w:val="AC193AA850644A75AF4BC6DF5CC4955E"/>
  </w:style>
  <w:style w:type="paragraph" w:customStyle="1" w:styleId="CAA31F0176984D3598775ED5F02CE817">
    <w:name w:val="CAA31F0176984D3598775ED5F02CE817"/>
  </w:style>
  <w:style w:type="paragraph" w:customStyle="1" w:styleId="12AA41028B2140079A40C57F6589456B">
    <w:name w:val="12AA41028B2140079A40C57F6589456B"/>
  </w:style>
  <w:style w:type="paragraph" w:customStyle="1" w:styleId="7C262CF221294179A0F84CBCCC7AE90C">
    <w:name w:val="7C262CF221294179A0F84CBCCC7AE90C"/>
  </w:style>
  <w:style w:type="paragraph" w:customStyle="1" w:styleId="9D4197C8F05542F593F485A26A33C936">
    <w:name w:val="9D4197C8F05542F593F485A26A33C936"/>
  </w:style>
  <w:style w:type="paragraph" w:customStyle="1" w:styleId="B101CA35B3494517BEFE67353EA0A43B">
    <w:name w:val="B101CA35B3494517BEFE67353EA0A43B"/>
  </w:style>
  <w:style w:type="paragraph" w:customStyle="1" w:styleId="4557F8D9785F49B5BFEFF651931F8C31">
    <w:name w:val="4557F8D9785F49B5BFEFF651931F8C31"/>
  </w:style>
  <w:style w:type="paragraph" w:customStyle="1" w:styleId="D7CA1D1FF49F46D4923DD7828D09D6A8">
    <w:name w:val="D7CA1D1FF49F46D4923DD7828D09D6A8"/>
  </w:style>
  <w:style w:type="paragraph" w:customStyle="1" w:styleId="83E4506063B74FFCBEB3AC4FC3033904">
    <w:name w:val="83E4506063B74FFCBEB3AC4FC3033904"/>
  </w:style>
  <w:style w:type="paragraph" w:customStyle="1" w:styleId="0255B1018ABF44A591775B541237B271">
    <w:name w:val="0255B1018ABF44A591775B541237B271"/>
  </w:style>
  <w:style w:type="paragraph" w:customStyle="1" w:styleId="3535689BB2A44876B9FB8E8EE04851F2">
    <w:name w:val="3535689BB2A44876B9FB8E8EE04851F2"/>
  </w:style>
  <w:style w:type="paragraph" w:customStyle="1" w:styleId="6C51BEBF9CDE4B5F9AF1ACEC0359EE2D">
    <w:name w:val="6C51BEBF9CDE4B5F9AF1ACEC0359EE2D"/>
  </w:style>
  <w:style w:type="paragraph" w:customStyle="1" w:styleId="05677BBD45514F4090E74D871F7A7280">
    <w:name w:val="05677BBD45514F4090E74D871F7A7280"/>
  </w:style>
  <w:style w:type="paragraph" w:customStyle="1" w:styleId="4AA9CD9A45654EE592A7BBD858CCF6D4">
    <w:name w:val="4AA9CD9A45654EE592A7BBD858CCF6D4"/>
  </w:style>
  <w:style w:type="paragraph" w:customStyle="1" w:styleId="E2EE823F99F24027861D25EB15AF2397">
    <w:name w:val="E2EE823F99F24027861D25EB15AF2397"/>
  </w:style>
  <w:style w:type="paragraph" w:customStyle="1" w:styleId="7FFCC0AB26004B5EBBD0A7382798C49E">
    <w:name w:val="7FFCC0AB26004B5EBBD0A7382798C49E"/>
    <w:rsid w:val="001C1E75"/>
  </w:style>
  <w:style w:type="paragraph" w:customStyle="1" w:styleId="6511B104AF2D440AA89766E58AA17EDE">
    <w:name w:val="6511B104AF2D440AA89766E58AA17EDE"/>
    <w:rsid w:val="001C1E75"/>
  </w:style>
  <w:style w:type="paragraph" w:customStyle="1" w:styleId="5DA359DAE09946FB9363B7D39B9619FD">
    <w:name w:val="5DA359DAE09946FB9363B7D39B9619FD"/>
    <w:rsid w:val="001C1E75"/>
  </w:style>
  <w:style w:type="paragraph" w:customStyle="1" w:styleId="041FEDFA0C23459ABAFF79F4060A8FE5">
    <w:name w:val="041FEDFA0C23459ABAFF79F4060A8FE5"/>
    <w:rsid w:val="00964F7D"/>
  </w:style>
  <w:style w:type="paragraph" w:customStyle="1" w:styleId="9210837535D14959B6915037C8F79FC7">
    <w:name w:val="9210837535D14959B6915037C8F79FC7"/>
    <w:rsid w:val="00964F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71CB1-DA40-4480-BAD0-2A034E81C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{E313F312-284E-40A7-910D-EC4BC66B5757}tf16402488.dotx</Template>
  <TotalTime>13</TotalTime>
  <Pages>1</Pages>
  <Words>2159</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Periasamy</dc:creator>
  <cp:keywords/>
  <dc:description/>
  <cp:lastModifiedBy>karthika periasamy</cp:lastModifiedBy>
  <cp:revision>23</cp:revision>
  <dcterms:created xsi:type="dcterms:W3CDTF">2020-05-31T21:31:00Z</dcterms:created>
  <dcterms:modified xsi:type="dcterms:W3CDTF">2020-09-13T16:48:00Z</dcterms:modified>
  <cp:category/>
</cp:coreProperties>
</file>