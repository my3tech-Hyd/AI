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692703" w:rsidRPr="00F30FFF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891ABF" w:rsidRDefault="00F06E05" w:rsidP="00913946">
            <w:pPr>
              <w:pStyle w:val="Title"/>
              <w:rPr>
                <w:rFonts w:asciiTheme="minorHAnsi" w:hAnsiTheme="minorHAnsi" w:cstheme="minorHAnsi"/>
                <w:sz w:val="48"/>
                <w:szCs w:val="48"/>
              </w:rPr>
            </w:pPr>
            <w:r w:rsidRPr="00891ABF">
              <w:rPr>
                <w:rFonts w:asciiTheme="minorHAnsi" w:hAnsiTheme="minorHAnsi" w:cstheme="minorHAnsi"/>
                <w:sz w:val="48"/>
                <w:szCs w:val="48"/>
              </w:rPr>
              <w:t>Shilpa b.r</w:t>
            </w:r>
            <w:r w:rsidR="00891ABF">
              <w:rPr>
                <w:rFonts w:asciiTheme="minorHAnsi" w:hAnsiTheme="minorHAnsi" w:cstheme="minorHAnsi"/>
                <w:sz w:val="48"/>
                <w:szCs w:val="48"/>
              </w:rPr>
              <w:t>.</w:t>
            </w:r>
          </w:p>
          <w:p w:rsidR="00692703" w:rsidRPr="00F30FFF" w:rsidRDefault="00F06E05" w:rsidP="009A0508">
            <w:pPr>
              <w:pStyle w:val="ContactInfo"/>
              <w:rPr>
                <w:rFonts w:cstheme="minorHAnsi"/>
              </w:rPr>
            </w:pPr>
            <w:r w:rsidRPr="00F30FFF">
              <w:rPr>
                <w:rFonts w:cstheme="minorHAnsi"/>
              </w:rPr>
              <w:t>Apex, North Carolina</w:t>
            </w:r>
            <w:r w:rsidR="00D0741E" w:rsidRPr="00F30FFF">
              <w:rPr>
                <w:rFonts w:cstheme="minorHAnsi"/>
              </w:rPr>
              <w:t xml:space="preserve"> </w:t>
            </w:r>
          </w:p>
          <w:p w:rsidR="00692703" w:rsidRPr="00F30FFF" w:rsidRDefault="00FA5208" w:rsidP="00891ABF">
            <w:pPr>
              <w:pStyle w:val="ContactInfoEmphasis"/>
            </w:pPr>
            <w:hyperlink r:id="rId10" w:history="1">
              <w:r w:rsidR="007305A4" w:rsidRPr="00002640">
                <w:rPr>
                  <w:rStyle w:val="Hyperlink"/>
                </w:rPr>
                <w:t>Shilpabr84@gmail.com</w:t>
              </w:r>
            </w:hyperlink>
            <w:r w:rsidR="007305A4" w:rsidRPr="007305A4">
              <w:rPr>
                <w:rStyle w:val="Hyperlink"/>
                <w:u w:val="none"/>
              </w:rPr>
              <w:t xml:space="preserve"> :</w:t>
            </w:r>
            <w:r w:rsidR="007305A4">
              <w:rPr>
                <w:rStyle w:val="Hyperlink"/>
              </w:rPr>
              <w:t xml:space="preserve"> </w:t>
            </w:r>
            <w:r w:rsidR="007305A4">
              <w:rPr>
                <w:rFonts w:cstheme="minorHAnsi"/>
              </w:rPr>
              <w:t>Mobile :- 919-907-0540</w:t>
            </w:r>
          </w:p>
        </w:tc>
      </w:tr>
      <w:tr w:rsidR="009571D8" w:rsidRPr="00F30FFF" w:rsidTr="00692703">
        <w:tc>
          <w:tcPr>
            <w:tcW w:w="9360" w:type="dxa"/>
            <w:tcMar>
              <w:top w:w="432" w:type="dxa"/>
            </w:tcMar>
          </w:tcPr>
          <w:p w:rsidR="00F06E05" w:rsidRPr="00F30FFF" w:rsidRDefault="00F06E05" w:rsidP="00F06E05">
            <w:pPr>
              <w:spacing w:after="200" w:line="252" w:lineRule="auto"/>
              <w:rPr>
                <w:rFonts w:cstheme="minorHAnsi"/>
              </w:rPr>
            </w:pPr>
            <w:r w:rsidRPr="00F30FFF">
              <w:rPr>
                <w:rFonts w:cstheme="minorHAnsi"/>
                <w:b/>
                <w:bCs/>
              </w:rPr>
              <w:t>5</w:t>
            </w:r>
            <w:r w:rsidR="00954A1C" w:rsidRPr="00F30FFF">
              <w:rPr>
                <w:rFonts w:cstheme="minorHAnsi"/>
                <w:b/>
                <w:bCs/>
              </w:rPr>
              <w:t xml:space="preserve"> years of IT experience </w:t>
            </w:r>
            <w:r w:rsidRPr="00F30FFF">
              <w:rPr>
                <w:rFonts w:cstheme="minorHAnsi"/>
              </w:rPr>
              <w:t xml:space="preserve">in </w:t>
            </w:r>
            <w:r w:rsidR="007305A4">
              <w:rPr>
                <w:rFonts w:cstheme="minorHAnsi"/>
              </w:rPr>
              <w:t xml:space="preserve">Infrastructure </w:t>
            </w:r>
            <w:r w:rsidRPr="00F30FFF">
              <w:rPr>
                <w:rFonts w:cstheme="minorHAnsi"/>
              </w:rPr>
              <w:t>End User Computing with expertise in</w:t>
            </w:r>
            <w:r w:rsidR="007305A4">
              <w:rPr>
                <w:rFonts w:cstheme="minorHAnsi"/>
              </w:rPr>
              <w:t xml:space="preserve"> areas </w:t>
            </w:r>
            <w:r w:rsidR="007305A4" w:rsidRPr="00F30FFF">
              <w:rPr>
                <w:rFonts w:cstheme="minorHAnsi"/>
              </w:rPr>
              <w:t>–</w:t>
            </w:r>
            <w:r w:rsidRPr="00F30FFF">
              <w:rPr>
                <w:rFonts w:cstheme="minorHAnsi"/>
              </w:rPr>
              <w:t xml:space="preserve"> Application Packaging, Application Compatibility testing, Application Testing / Quality assurance, Software deployment and desktop support.</w:t>
            </w:r>
          </w:p>
          <w:p w:rsidR="00F06E05" w:rsidRPr="00F30FFF" w:rsidRDefault="00F06E05" w:rsidP="00F06E05">
            <w:pPr>
              <w:spacing w:after="200" w:line="252" w:lineRule="auto"/>
              <w:rPr>
                <w:rFonts w:cstheme="minorHAnsi"/>
              </w:rPr>
            </w:pPr>
          </w:p>
          <w:p w:rsidR="00F06E05" w:rsidRPr="00F30FFF" w:rsidRDefault="00F06E05" w:rsidP="00F06E05">
            <w:pPr>
              <w:numPr>
                <w:ilvl w:val="0"/>
                <w:numId w:val="17"/>
              </w:numPr>
              <w:spacing w:after="200" w:line="252" w:lineRule="auto"/>
              <w:rPr>
                <w:rFonts w:cstheme="minorHAnsi"/>
              </w:rPr>
            </w:pPr>
            <w:r w:rsidRPr="00F30FFF">
              <w:rPr>
                <w:rFonts w:cstheme="minorHAnsi"/>
              </w:rPr>
              <w:t>Proficient in various packaging, compatibility testing, deployment tools (Flexera Installshield, Admin Studio, Wise packaging Studio, Microsoft App-V, SCCM)</w:t>
            </w:r>
          </w:p>
          <w:p w:rsidR="00F06E05" w:rsidRPr="00F30FFF" w:rsidRDefault="00F06E05" w:rsidP="00F06E05">
            <w:pPr>
              <w:numPr>
                <w:ilvl w:val="0"/>
                <w:numId w:val="17"/>
              </w:numPr>
              <w:spacing w:after="200" w:line="252" w:lineRule="auto"/>
              <w:rPr>
                <w:rFonts w:cstheme="minorHAnsi"/>
              </w:rPr>
            </w:pPr>
            <w:r w:rsidRPr="00F30FFF">
              <w:rPr>
                <w:rFonts w:cstheme="minorHAnsi"/>
              </w:rPr>
              <w:t>D</w:t>
            </w:r>
            <w:r w:rsidR="007305A4">
              <w:rPr>
                <w:rFonts w:cstheme="minorHAnsi"/>
              </w:rPr>
              <w:t xml:space="preserve">eveloped and performed quality assurance checks for </w:t>
            </w:r>
            <w:r w:rsidRPr="00F30FFF">
              <w:rPr>
                <w:rFonts w:cstheme="minorHAnsi"/>
              </w:rPr>
              <w:t xml:space="preserve">200+ </w:t>
            </w:r>
            <w:r w:rsidR="007305A4">
              <w:rPr>
                <w:rFonts w:cstheme="minorHAnsi"/>
              </w:rPr>
              <w:t xml:space="preserve">application </w:t>
            </w:r>
            <w:r w:rsidRPr="00F30FFF">
              <w:rPr>
                <w:rFonts w:cstheme="minorHAnsi"/>
              </w:rPr>
              <w:t>packages with various complexities for 10+ customers with different application packaging standards</w:t>
            </w:r>
          </w:p>
          <w:p w:rsidR="00F06E05" w:rsidRPr="00F30FFF" w:rsidRDefault="00F06E05" w:rsidP="00F06E05">
            <w:pPr>
              <w:numPr>
                <w:ilvl w:val="0"/>
                <w:numId w:val="17"/>
              </w:numPr>
              <w:spacing w:after="200" w:line="252" w:lineRule="auto"/>
              <w:rPr>
                <w:rFonts w:cstheme="minorHAnsi"/>
              </w:rPr>
            </w:pPr>
            <w:r w:rsidRPr="00F30FFF">
              <w:rPr>
                <w:rFonts w:cstheme="minorHAnsi"/>
              </w:rPr>
              <w:t>Implemented Application Packaging</w:t>
            </w:r>
            <w:r w:rsidR="007305A4">
              <w:rPr>
                <w:rFonts w:cstheme="minorHAnsi"/>
              </w:rPr>
              <w:t xml:space="preserve"> best practices and </w:t>
            </w:r>
            <w:r w:rsidRPr="00F30FFF">
              <w:rPr>
                <w:rFonts w:cstheme="minorHAnsi"/>
              </w:rPr>
              <w:t xml:space="preserve"> standards, Quality Checklist and developed quality reports and metrics </w:t>
            </w:r>
            <w:r w:rsidR="007305A4">
              <w:rPr>
                <w:rFonts w:cstheme="minorHAnsi"/>
              </w:rPr>
              <w:t>for various customers</w:t>
            </w:r>
          </w:p>
          <w:p w:rsidR="00F06E05" w:rsidRPr="00F30FFF" w:rsidRDefault="00F06E05" w:rsidP="00F06E05">
            <w:pPr>
              <w:numPr>
                <w:ilvl w:val="0"/>
                <w:numId w:val="17"/>
              </w:numPr>
              <w:spacing w:after="200" w:line="252" w:lineRule="auto"/>
              <w:rPr>
                <w:rFonts w:cstheme="minorHAnsi"/>
              </w:rPr>
            </w:pPr>
            <w:r w:rsidRPr="00F30FFF">
              <w:rPr>
                <w:rFonts w:cstheme="minorHAnsi"/>
              </w:rPr>
              <w:t>Trained the entry level application packagers in the process, technology and toolsets</w:t>
            </w:r>
          </w:p>
          <w:p w:rsidR="00F06E05" w:rsidRPr="007305A4" w:rsidRDefault="007305A4" w:rsidP="00686391">
            <w:pPr>
              <w:numPr>
                <w:ilvl w:val="0"/>
                <w:numId w:val="17"/>
              </w:numPr>
              <w:spacing w:after="200" w:line="252" w:lineRule="auto"/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="00F06E05" w:rsidRPr="007305A4">
              <w:rPr>
                <w:rFonts w:cstheme="minorHAnsi"/>
              </w:rPr>
              <w:t>s a Team Leader</w:t>
            </w:r>
            <w:r>
              <w:rPr>
                <w:rFonts w:cstheme="minorHAnsi"/>
              </w:rPr>
              <w:t xml:space="preserve"> managed teams </w:t>
            </w:r>
            <w:r w:rsidRPr="007305A4">
              <w:rPr>
                <w:rFonts w:cstheme="minorHAnsi"/>
              </w:rPr>
              <w:t xml:space="preserve">and </w:t>
            </w:r>
            <w:r>
              <w:rPr>
                <w:rFonts w:cstheme="minorHAnsi"/>
              </w:rPr>
              <w:t>I h</w:t>
            </w:r>
            <w:r w:rsidR="00F06E05" w:rsidRPr="007305A4">
              <w:rPr>
                <w:rFonts w:cstheme="minorHAnsi"/>
              </w:rPr>
              <w:t>ave worked extensively with Onsite/Offshore model</w:t>
            </w:r>
          </w:p>
          <w:p w:rsidR="00F06E05" w:rsidRPr="00F30FFF" w:rsidRDefault="00F06E05" w:rsidP="00F06E05">
            <w:pPr>
              <w:numPr>
                <w:ilvl w:val="0"/>
                <w:numId w:val="17"/>
              </w:numPr>
              <w:spacing w:after="200" w:line="252" w:lineRule="auto"/>
              <w:rPr>
                <w:rFonts w:cstheme="minorHAnsi"/>
              </w:rPr>
            </w:pPr>
            <w:r w:rsidRPr="00F30FFF">
              <w:rPr>
                <w:rFonts w:cstheme="minorHAnsi"/>
              </w:rPr>
              <w:t>Ability to grasp quickly, adapt to changing technologies and acquire the required skill sets for the changing scenario.</w:t>
            </w:r>
          </w:p>
          <w:p w:rsidR="00F06E05" w:rsidRPr="00F30FFF" w:rsidRDefault="00F06E05" w:rsidP="00F06E05">
            <w:pPr>
              <w:numPr>
                <w:ilvl w:val="0"/>
                <w:numId w:val="17"/>
              </w:numPr>
              <w:spacing w:after="200" w:line="252" w:lineRule="auto"/>
              <w:rPr>
                <w:rFonts w:cstheme="minorHAnsi"/>
              </w:rPr>
            </w:pPr>
            <w:r w:rsidRPr="00F30FFF">
              <w:rPr>
                <w:rFonts w:cstheme="minorHAnsi"/>
              </w:rPr>
              <w:t>Good team facilitator with good communication and interpersonal skills.</w:t>
            </w:r>
          </w:p>
          <w:p w:rsidR="00F06E05" w:rsidRPr="00F30FFF" w:rsidRDefault="00F06E05" w:rsidP="003A511F">
            <w:pPr>
              <w:spacing w:after="200" w:line="252" w:lineRule="auto"/>
              <w:ind w:left="720"/>
              <w:rPr>
                <w:rFonts w:cstheme="minorHAnsi"/>
              </w:rPr>
            </w:pPr>
          </w:p>
          <w:p w:rsidR="00E379E1" w:rsidRPr="00F30FFF" w:rsidRDefault="00E379E1" w:rsidP="00E21829">
            <w:pPr>
              <w:rPr>
                <w:rFonts w:cstheme="minorHAnsi"/>
              </w:rPr>
            </w:pPr>
          </w:p>
        </w:tc>
      </w:tr>
    </w:tbl>
    <w:p w:rsidR="004E01EB" w:rsidRDefault="00C0562F" w:rsidP="00C0562F">
      <w:pPr>
        <w:pStyle w:val="Heading1"/>
        <w:tabs>
          <w:tab w:val="left" w:pos="1991"/>
        </w:tabs>
        <w:rPr>
          <w:rFonts w:asciiTheme="minorHAnsi" w:hAnsiTheme="minorHAnsi" w:cstheme="minorHAnsi"/>
          <w:color w:val="005556" w:themeColor="accent2"/>
          <w:szCs w:val="28"/>
          <w:u w:val="single"/>
        </w:rPr>
      </w:pPr>
      <w:r w:rsidRPr="00C0562F">
        <w:rPr>
          <w:rFonts w:asciiTheme="minorHAnsi" w:hAnsiTheme="minorHAnsi" w:cstheme="minorHAnsi"/>
          <w:color w:val="005556" w:themeColor="accent2"/>
          <w:szCs w:val="28"/>
          <w:u w:val="single"/>
        </w:rPr>
        <w:t>Experience</w:t>
      </w:r>
    </w:p>
    <w:tbl>
      <w:tblPr>
        <w:tblStyle w:val="TableGrid"/>
        <w:tblW w:w="4975" w:type="pct"/>
        <w:tblInd w:w="72" w:type="dxa"/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9886"/>
      </w:tblGrid>
      <w:tr w:rsidR="001D0BF1" w:rsidRPr="00F30FFF" w:rsidTr="00984DEB">
        <w:tc>
          <w:tcPr>
            <w:tcW w:w="9886" w:type="dxa"/>
          </w:tcPr>
          <w:p w:rsidR="00984DEB" w:rsidRDefault="00984DEB" w:rsidP="00C0562F">
            <w:pPr>
              <w:pStyle w:val="Heading2"/>
              <w:outlineLvl w:val="1"/>
              <w:rPr>
                <w:color w:val="005556" w:themeColor="accent2"/>
                <w:sz w:val="22"/>
                <w:szCs w:val="22"/>
              </w:rPr>
            </w:pPr>
          </w:p>
          <w:p w:rsidR="00FF222B" w:rsidRPr="00C0562F" w:rsidRDefault="00F06E05" w:rsidP="00C0562F">
            <w:pPr>
              <w:pStyle w:val="Heading2"/>
              <w:outlineLvl w:val="1"/>
              <w:rPr>
                <w:color w:val="005556" w:themeColor="accent2"/>
                <w:sz w:val="22"/>
                <w:szCs w:val="22"/>
              </w:rPr>
            </w:pPr>
            <w:r w:rsidRPr="00C0562F">
              <w:rPr>
                <w:color w:val="005556" w:themeColor="accent2"/>
                <w:sz w:val="22"/>
                <w:szCs w:val="22"/>
              </w:rPr>
              <w:t>Hewlett Packard GDIC</w:t>
            </w:r>
            <w:r w:rsidR="007305A4">
              <w:rPr>
                <w:color w:val="005556" w:themeColor="accent2"/>
                <w:sz w:val="22"/>
                <w:szCs w:val="22"/>
              </w:rPr>
              <w:t xml:space="preserve"> (2006 to 2011</w:t>
            </w:r>
            <w:r w:rsidR="00C0562F" w:rsidRPr="00C0562F">
              <w:rPr>
                <w:color w:val="005556" w:themeColor="accent2"/>
                <w:sz w:val="22"/>
                <w:szCs w:val="22"/>
              </w:rPr>
              <w:t>)</w:t>
            </w:r>
          </w:p>
          <w:p w:rsidR="00F30FFF" w:rsidRPr="00F30FFF" w:rsidRDefault="00F30FFF" w:rsidP="001D0BF1">
            <w:pPr>
              <w:pStyle w:val="Heading2"/>
              <w:contextualSpacing w:val="0"/>
              <w:outlineLvl w:val="1"/>
              <w:rPr>
                <w:rFonts w:cstheme="minorHAnsi"/>
                <w:sz w:val="22"/>
                <w:szCs w:val="22"/>
              </w:rPr>
            </w:pPr>
          </w:p>
          <w:p w:rsidR="00E379E1" w:rsidRPr="00C0562F" w:rsidRDefault="00E379E1" w:rsidP="00E21829">
            <w:pPr>
              <w:rPr>
                <w:rFonts w:cstheme="minorHAnsi"/>
                <w:b/>
                <w:color w:val="005556" w:themeColor="accent2"/>
                <w:u w:val="single"/>
              </w:rPr>
            </w:pPr>
            <w:r w:rsidRPr="00C0562F">
              <w:rPr>
                <w:rFonts w:cstheme="minorHAnsi"/>
                <w:b/>
                <w:color w:val="005556" w:themeColor="accent2"/>
                <w:u w:val="single"/>
              </w:rPr>
              <w:t>Client : Morgan Stanley (Dec 2006 – Dec 2007)</w:t>
            </w:r>
          </w:p>
          <w:p w:rsidR="00E379E1" w:rsidRPr="00F30FFF" w:rsidRDefault="00E379E1" w:rsidP="00E21829">
            <w:pPr>
              <w:rPr>
                <w:rFonts w:cstheme="minorHAnsi"/>
                <w:b/>
              </w:rPr>
            </w:pPr>
            <w:r w:rsidRPr="00F30FFF">
              <w:rPr>
                <w:rFonts w:cstheme="minorHAnsi"/>
                <w:b/>
              </w:rPr>
              <w:t>Role:- EUC Application packaging / QC specialist</w:t>
            </w:r>
          </w:p>
          <w:p w:rsidR="00E379E1" w:rsidRPr="00F30FFF" w:rsidRDefault="00E379E1" w:rsidP="00E21829">
            <w:pPr>
              <w:rPr>
                <w:rFonts w:cstheme="minorHAnsi"/>
                <w:b/>
              </w:rPr>
            </w:pPr>
          </w:p>
          <w:p w:rsidR="00E379E1" w:rsidRPr="00F30FFF" w:rsidRDefault="00E379E1" w:rsidP="00E379E1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F30FFF">
              <w:rPr>
                <w:rFonts w:asciiTheme="minorHAnsi" w:hAnsiTheme="minorHAnsi" w:cstheme="minorHAnsi"/>
                <w:szCs w:val="22"/>
              </w:rPr>
              <w:t>Performed technical review of the application packaging requests to ensure that all information required for scripting is complete.</w:t>
            </w:r>
          </w:p>
          <w:p w:rsidR="00984DEB" w:rsidRDefault="00F716AF" w:rsidP="00A9159D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F30FFF">
              <w:rPr>
                <w:rFonts w:asciiTheme="minorHAnsi" w:hAnsiTheme="minorHAnsi" w:cstheme="minorHAnsi"/>
                <w:szCs w:val="22"/>
              </w:rPr>
              <w:t xml:space="preserve">Developed MSI/MST packages using Admin studio 8.0 </w:t>
            </w:r>
            <w:r w:rsidR="00984DEB">
              <w:rPr>
                <w:rFonts w:asciiTheme="minorHAnsi" w:hAnsiTheme="minorHAnsi" w:cstheme="minorHAnsi"/>
                <w:szCs w:val="22"/>
              </w:rPr>
              <w:t xml:space="preserve">as per packaging standards and windows installer best practices </w:t>
            </w:r>
          </w:p>
          <w:p w:rsidR="00F716AF" w:rsidRPr="00F30FFF" w:rsidRDefault="00984DEB" w:rsidP="00A9159D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Customize </w:t>
            </w:r>
            <w:r w:rsidR="00F716AF" w:rsidRPr="00F30FFF">
              <w:rPr>
                <w:rFonts w:asciiTheme="minorHAnsi" w:hAnsiTheme="minorHAnsi" w:cstheme="minorHAnsi"/>
                <w:szCs w:val="22"/>
              </w:rPr>
              <w:t>applications according to cl</w:t>
            </w:r>
            <w:r>
              <w:rPr>
                <w:rFonts w:asciiTheme="minorHAnsi" w:hAnsiTheme="minorHAnsi" w:cstheme="minorHAnsi"/>
                <w:szCs w:val="22"/>
              </w:rPr>
              <w:t>ient requirements and deliver</w:t>
            </w:r>
            <w:r w:rsidR="00F716AF" w:rsidRPr="00F30FFF">
              <w:rPr>
                <w:rFonts w:asciiTheme="minorHAnsi" w:hAnsiTheme="minorHAnsi" w:cstheme="minorHAnsi"/>
                <w:szCs w:val="22"/>
              </w:rPr>
              <w:t xml:space="preserve"> as per defined </w:t>
            </w:r>
            <w:r w:rsidR="00C60BF1" w:rsidRPr="00F30FFF">
              <w:rPr>
                <w:rFonts w:asciiTheme="minorHAnsi" w:hAnsiTheme="minorHAnsi" w:cstheme="minorHAnsi"/>
                <w:szCs w:val="22"/>
              </w:rPr>
              <w:t>SLAs.</w:t>
            </w:r>
          </w:p>
          <w:p w:rsidR="00E379E1" w:rsidRPr="00F30FFF" w:rsidRDefault="00E379E1" w:rsidP="00E379E1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F30FFF">
              <w:rPr>
                <w:rFonts w:asciiTheme="minorHAnsi" w:hAnsiTheme="minorHAnsi" w:cstheme="minorHAnsi"/>
                <w:szCs w:val="22"/>
              </w:rPr>
              <w:t>Worked extensively and scripted</w:t>
            </w:r>
            <w:r w:rsidR="00984DEB">
              <w:rPr>
                <w:rFonts w:asciiTheme="minorHAnsi" w:hAnsiTheme="minorHAnsi" w:cstheme="minorHAnsi"/>
                <w:szCs w:val="22"/>
              </w:rPr>
              <w:t xml:space="preserve"> about 100 applications, played</w:t>
            </w:r>
            <w:r w:rsidRPr="00F30FFF">
              <w:rPr>
                <w:rFonts w:asciiTheme="minorHAnsi" w:hAnsiTheme="minorHAnsi" w:cstheme="minorHAnsi"/>
                <w:szCs w:val="22"/>
              </w:rPr>
              <w:t xml:space="preserve"> a significant role in Team co-ordination, Trouble shooting, s</w:t>
            </w:r>
            <w:r w:rsidR="00984DEB">
              <w:rPr>
                <w:rFonts w:asciiTheme="minorHAnsi" w:hAnsiTheme="minorHAnsi" w:cstheme="minorHAnsi"/>
                <w:szCs w:val="22"/>
              </w:rPr>
              <w:t>hared knowledge by holding t</w:t>
            </w:r>
            <w:r w:rsidRPr="00F30FFF">
              <w:rPr>
                <w:rFonts w:asciiTheme="minorHAnsi" w:hAnsiTheme="minorHAnsi" w:cstheme="minorHAnsi"/>
                <w:szCs w:val="22"/>
              </w:rPr>
              <w:t>echnical</w:t>
            </w:r>
            <w:r w:rsidR="00984DEB">
              <w:rPr>
                <w:rFonts w:asciiTheme="minorHAnsi" w:hAnsiTheme="minorHAnsi" w:cstheme="minorHAnsi"/>
                <w:szCs w:val="22"/>
              </w:rPr>
              <w:t xml:space="preserve"> discussions with team members</w:t>
            </w:r>
          </w:p>
          <w:p w:rsidR="00E379E1" w:rsidRPr="00F30FFF" w:rsidRDefault="00E379E1" w:rsidP="00E379E1">
            <w:pPr>
              <w:pStyle w:val="PlainText"/>
              <w:numPr>
                <w:ilvl w:val="0"/>
                <w:numId w:val="19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F30FFF">
              <w:rPr>
                <w:rFonts w:asciiTheme="minorHAnsi" w:hAnsiTheme="minorHAnsi" w:cstheme="minorHAnsi"/>
                <w:szCs w:val="22"/>
              </w:rPr>
              <w:t>Performed unit/system testing for assuring adherence to standards and functional configuration of packages.</w:t>
            </w:r>
          </w:p>
          <w:p w:rsidR="009A0508" w:rsidRPr="00F30FFF" w:rsidRDefault="009A0508" w:rsidP="001D0BF1">
            <w:pPr>
              <w:rPr>
                <w:rFonts w:cstheme="minorHAnsi"/>
              </w:rPr>
            </w:pPr>
          </w:p>
        </w:tc>
      </w:tr>
      <w:tr w:rsidR="00E21829" w:rsidRPr="00F30FFF" w:rsidTr="00984DEB">
        <w:tc>
          <w:tcPr>
            <w:tcW w:w="9886" w:type="dxa"/>
            <w:tcMar>
              <w:top w:w="216" w:type="dxa"/>
            </w:tcMar>
          </w:tcPr>
          <w:p w:rsidR="00C60BF1" w:rsidRDefault="00C60BF1" w:rsidP="00C0562F">
            <w:pPr>
              <w:pStyle w:val="Heading2"/>
              <w:outlineLvl w:val="1"/>
              <w:rPr>
                <w:color w:val="005556" w:themeColor="accent2"/>
                <w:sz w:val="22"/>
                <w:szCs w:val="22"/>
                <w:u w:val="single"/>
              </w:rPr>
            </w:pPr>
          </w:p>
          <w:p w:rsidR="00A22F9F" w:rsidRPr="00C0562F" w:rsidRDefault="00984DEB" w:rsidP="00C0562F">
            <w:pPr>
              <w:pStyle w:val="Heading2"/>
              <w:outlineLvl w:val="1"/>
              <w:rPr>
                <w:rStyle w:val="SubtleReference"/>
                <w:b/>
                <w:smallCaps w:val="0"/>
                <w:color w:val="005556" w:themeColor="accent2"/>
                <w:sz w:val="22"/>
                <w:szCs w:val="22"/>
                <w:u w:val="single"/>
              </w:rPr>
            </w:pPr>
            <w:r w:rsidRPr="00C0562F">
              <w:rPr>
                <w:color w:val="005556" w:themeColor="accent2"/>
                <w:sz w:val="22"/>
                <w:szCs w:val="22"/>
                <w:u w:val="single"/>
              </w:rPr>
              <w:lastRenderedPageBreak/>
              <w:t>CLIENT:</w:t>
            </w:r>
            <w:r w:rsidR="00A22F9F" w:rsidRPr="00C0562F">
              <w:rPr>
                <w:color w:val="005556" w:themeColor="accent2"/>
                <w:sz w:val="22"/>
                <w:szCs w:val="22"/>
                <w:u w:val="single"/>
              </w:rPr>
              <w:t xml:space="preserve"> </w:t>
            </w:r>
            <w:r w:rsidRPr="00C0562F">
              <w:rPr>
                <w:color w:val="005556" w:themeColor="accent2"/>
                <w:sz w:val="22"/>
                <w:szCs w:val="22"/>
                <w:u w:val="single"/>
              </w:rPr>
              <w:t>GALWAY (</w:t>
            </w:r>
            <w:r w:rsidR="00F30FFF" w:rsidRPr="00C0562F">
              <w:rPr>
                <w:color w:val="005556" w:themeColor="accent2"/>
                <w:sz w:val="22"/>
                <w:szCs w:val="22"/>
                <w:u w:val="single"/>
              </w:rPr>
              <w:t>Jan 2007 – Jan 2010)</w:t>
            </w:r>
          </w:p>
          <w:p w:rsidR="00F30FFF" w:rsidRPr="00F30FFF" w:rsidRDefault="00F30FFF" w:rsidP="00F30FFF">
            <w:pPr>
              <w:pStyle w:val="PlainText"/>
              <w:tabs>
                <w:tab w:val="left" w:pos="2268"/>
              </w:tabs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</w:pPr>
            <w:r w:rsidRPr="00F30FFF">
              <w:rPr>
                <w:rFonts w:asciiTheme="minorHAnsi" w:hAnsiTheme="minorHAnsi" w:cstheme="minorHAnsi"/>
                <w:b/>
                <w:szCs w:val="22"/>
              </w:rPr>
              <w:t>Role:- EUC Application packaging / QC specialist</w:t>
            </w:r>
          </w:p>
          <w:p w:rsidR="00984DEB" w:rsidRDefault="00A22F9F" w:rsidP="00984DEB">
            <w:pPr>
              <w:pStyle w:val="PlainText"/>
              <w:tabs>
                <w:tab w:val="left" w:pos="2268"/>
              </w:tabs>
              <w:ind w:left="1842" w:hanging="1842"/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  <w:t>As a Quality analyst, my key responsibilities are Quality Checking t</w:t>
            </w:r>
            <w:r w:rsidR="00F30FFF" w:rsidRPr="00F30FFF"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  <w:t xml:space="preserve">he applications packaged by the </w:t>
            </w:r>
            <w:r w:rsidRPr="00F30FFF"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  <w:t xml:space="preserve">team </w:t>
            </w:r>
          </w:p>
          <w:p w:rsidR="00984DEB" w:rsidRDefault="00984DEB" w:rsidP="00984DEB">
            <w:pPr>
              <w:pStyle w:val="PlainText"/>
              <w:tabs>
                <w:tab w:val="left" w:pos="2268"/>
              </w:tabs>
              <w:ind w:left="1842" w:hanging="1842"/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  <w:t>Members</w:t>
            </w:r>
            <w:r w:rsidR="00A22F9F" w:rsidRPr="00F30FFF"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  <w:t xml:space="preserve"> and find whether the packages are adhering to the standards. Issues </w:t>
            </w:r>
            <w:r w:rsidRPr="00F30FFF"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  <w:t>investigation</w:t>
            </w:r>
            <w:r w:rsidR="00A22F9F" w:rsidRPr="00F30FFF"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  <w:t xml:space="preserve"> and </w:t>
            </w:r>
          </w:p>
          <w:p w:rsidR="00984DEB" w:rsidRDefault="00A22F9F" w:rsidP="00984DEB">
            <w:pPr>
              <w:pStyle w:val="PlainText"/>
              <w:tabs>
                <w:tab w:val="left" w:pos="2268"/>
              </w:tabs>
              <w:ind w:left="1842" w:hanging="1842"/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  <w:t xml:space="preserve">Resolution, Quality inspection for 10+ customers (Bank of Ireland, Norske Skog, Gasuine, JLT, Accident </w:t>
            </w:r>
          </w:p>
          <w:p w:rsidR="00A22F9F" w:rsidRPr="00F30FFF" w:rsidRDefault="00984DEB" w:rsidP="00984DEB">
            <w:pPr>
              <w:pStyle w:val="PlainText"/>
              <w:tabs>
                <w:tab w:val="left" w:pos="2268"/>
              </w:tabs>
              <w:ind w:left="1842" w:hanging="1842"/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  <w:t>Fund</w:t>
            </w:r>
            <w:r w:rsidR="00A22F9F" w:rsidRPr="00F30FFF"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  <w:t>, Aibel</w:t>
            </w:r>
            <w:r w:rsidR="00C60BF1" w:rsidRPr="00F30FFF"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  <w:t>, KONE</w:t>
            </w:r>
            <w:r w:rsidR="00A22F9F" w:rsidRPr="00F30FFF">
              <w:rPr>
                <w:rFonts w:asciiTheme="minorHAnsi" w:eastAsia="Calibri" w:hAnsiTheme="minorHAnsi" w:cstheme="minorHAnsi"/>
                <w:bCs/>
                <w:color w:val="595959"/>
                <w:szCs w:val="22"/>
              </w:rPr>
              <w:t>, and Kone Cranes).</w:t>
            </w:r>
          </w:p>
          <w:p w:rsidR="00A22F9F" w:rsidRPr="00F30FFF" w:rsidRDefault="00A22F9F" w:rsidP="00A22F9F">
            <w:pPr>
              <w:pStyle w:val="PlainText"/>
              <w:tabs>
                <w:tab w:val="left" w:pos="2268"/>
              </w:tabs>
              <w:ind w:left="2268" w:hanging="1842"/>
              <w:rPr>
                <w:rFonts w:asciiTheme="minorHAnsi" w:eastAsia="Calibri" w:hAnsiTheme="minorHAnsi" w:cstheme="minorHAnsi"/>
                <w:b/>
                <w:bCs/>
                <w:color w:val="595959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b/>
                <w:bCs/>
                <w:color w:val="595959"/>
                <w:szCs w:val="22"/>
              </w:rPr>
              <w:tab/>
            </w:r>
          </w:p>
          <w:p w:rsidR="00A22F9F" w:rsidRPr="009C0B0F" w:rsidRDefault="00A22F9F" w:rsidP="009C0B0F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9C0B0F">
              <w:rPr>
                <w:rFonts w:asciiTheme="minorHAnsi" w:hAnsiTheme="minorHAnsi" w:cstheme="minorHAnsi"/>
                <w:szCs w:val="22"/>
              </w:rPr>
              <w:t>Planning and ensuring scripting of applications as per daily plan.</w:t>
            </w:r>
          </w:p>
          <w:p w:rsidR="00A22F9F" w:rsidRPr="009C0B0F" w:rsidRDefault="00A22F9F" w:rsidP="009C0B0F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9C0B0F">
              <w:rPr>
                <w:rFonts w:asciiTheme="minorHAnsi" w:hAnsiTheme="minorHAnsi" w:cstheme="minorHAnsi"/>
                <w:szCs w:val="22"/>
              </w:rPr>
              <w:t>Analyzing the various technical problems across the different customers and providing timely resolution of issues.</w:t>
            </w:r>
          </w:p>
          <w:p w:rsidR="00A22F9F" w:rsidRPr="009C0B0F" w:rsidRDefault="00A22F9F" w:rsidP="009C0B0F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9C0B0F">
              <w:rPr>
                <w:rFonts w:asciiTheme="minorHAnsi" w:hAnsiTheme="minorHAnsi" w:cstheme="minorHAnsi"/>
                <w:szCs w:val="22"/>
              </w:rPr>
              <w:t>Point of initiating offshore escalation process.</w:t>
            </w:r>
          </w:p>
          <w:p w:rsidR="00A22F9F" w:rsidRPr="009C0B0F" w:rsidRDefault="00A22F9F" w:rsidP="009C0B0F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9C0B0F">
              <w:rPr>
                <w:rFonts w:asciiTheme="minorHAnsi" w:hAnsiTheme="minorHAnsi" w:cstheme="minorHAnsi"/>
                <w:szCs w:val="22"/>
              </w:rPr>
              <w:t>Coordinate with Technical Experts and enable trouble-shooting of issues.</w:t>
            </w:r>
          </w:p>
          <w:p w:rsidR="00A22F9F" w:rsidRPr="009C0B0F" w:rsidRDefault="00A22F9F" w:rsidP="009C0B0F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9C0B0F">
              <w:rPr>
                <w:rFonts w:asciiTheme="minorHAnsi" w:hAnsiTheme="minorHAnsi" w:cstheme="minorHAnsi"/>
                <w:szCs w:val="22"/>
              </w:rPr>
              <w:t>Service improvement plan towards mitigating possible scripting practices through emerging tools and technologies</w:t>
            </w:r>
          </w:p>
          <w:p w:rsidR="00A22F9F" w:rsidRPr="009C0B0F" w:rsidRDefault="00A22F9F" w:rsidP="009C0B0F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9C0B0F">
              <w:rPr>
                <w:rFonts w:asciiTheme="minorHAnsi" w:hAnsiTheme="minorHAnsi" w:cstheme="minorHAnsi"/>
                <w:szCs w:val="22"/>
              </w:rPr>
              <w:t>Inspection to ensure the specified quality standards.</w:t>
            </w:r>
          </w:p>
          <w:p w:rsidR="00A22F9F" w:rsidRPr="009C0B0F" w:rsidRDefault="00A22F9F" w:rsidP="009C0B0F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9C0B0F">
              <w:rPr>
                <w:rFonts w:asciiTheme="minorHAnsi" w:hAnsiTheme="minorHAnsi" w:cstheme="minorHAnsi"/>
                <w:szCs w:val="22"/>
              </w:rPr>
              <w:t>Identifying root cause for Quality/SLA failures</w:t>
            </w:r>
          </w:p>
          <w:p w:rsidR="00A22F9F" w:rsidRPr="009C0B0F" w:rsidRDefault="00A22F9F" w:rsidP="009C0B0F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9C0B0F">
              <w:rPr>
                <w:rFonts w:asciiTheme="minorHAnsi" w:hAnsiTheme="minorHAnsi" w:cstheme="minorHAnsi"/>
                <w:szCs w:val="22"/>
              </w:rPr>
              <w:t>Creating checklists for new customers as per standards.</w:t>
            </w:r>
          </w:p>
          <w:p w:rsidR="00A22F9F" w:rsidRPr="009C0B0F" w:rsidRDefault="00A22F9F" w:rsidP="009C0B0F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9C0B0F">
              <w:rPr>
                <w:rFonts w:asciiTheme="minorHAnsi" w:hAnsiTheme="minorHAnsi" w:cstheme="minorHAnsi"/>
                <w:szCs w:val="22"/>
              </w:rPr>
              <w:t>Interact with the customer in UK and provide complete support.</w:t>
            </w:r>
          </w:p>
          <w:p w:rsidR="00A22F9F" w:rsidRPr="009C0B0F" w:rsidRDefault="00A22F9F" w:rsidP="009C0B0F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9C0B0F">
              <w:rPr>
                <w:rFonts w:asciiTheme="minorHAnsi" w:hAnsiTheme="minorHAnsi" w:cstheme="minorHAnsi"/>
                <w:szCs w:val="22"/>
              </w:rPr>
              <w:t xml:space="preserve">Innovate new quality initiatives and put processes in place. Created / Reviewed process documents for various processes </w:t>
            </w:r>
          </w:p>
          <w:p w:rsidR="00A22F9F" w:rsidRPr="009C0B0F" w:rsidRDefault="00A22F9F" w:rsidP="009C0B0F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9C0B0F">
              <w:rPr>
                <w:rFonts w:asciiTheme="minorHAnsi" w:hAnsiTheme="minorHAnsi" w:cstheme="minorHAnsi"/>
                <w:szCs w:val="22"/>
              </w:rPr>
              <w:t>Train new members in the team with the process and standards to be followed for all the customers</w:t>
            </w:r>
          </w:p>
          <w:p w:rsidR="00A22F9F" w:rsidRPr="009C0B0F" w:rsidRDefault="00A22F9F" w:rsidP="009C0B0F">
            <w:pPr>
              <w:pStyle w:val="PlainText"/>
              <w:numPr>
                <w:ilvl w:val="0"/>
                <w:numId w:val="20"/>
              </w:numPr>
              <w:tabs>
                <w:tab w:val="left" w:pos="2268"/>
              </w:tabs>
              <w:spacing w:after="200" w:line="252" w:lineRule="auto"/>
              <w:rPr>
                <w:rFonts w:asciiTheme="minorHAnsi" w:hAnsiTheme="minorHAnsi" w:cstheme="minorHAnsi"/>
                <w:szCs w:val="22"/>
              </w:rPr>
            </w:pPr>
            <w:r w:rsidRPr="009C0B0F">
              <w:rPr>
                <w:rFonts w:asciiTheme="minorHAnsi" w:hAnsiTheme="minorHAnsi" w:cstheme="minorHAnsi"/>
                <w:szCs w:val="22"/>
              </w:rPr>
              <w:t>Creating error reports to check the quality of the applications scripted by team members.</w:t>
            </w:r>
          </w:p>
          <w:p w:rsidR="00E21829" w:rsidRPr="00F30FFF" w:rsidRDefault="00E21829" w:rsidP="00E21829">
            <w:pPr>
              <w:rPr>
                <w:rFonts w:cstheme="minorHAnsi"/>
              </w:rPr>
            </w:pPr>
            <w:r w:rsidRPr="00F30FFF">
              <w:rPr>
                <w:rFonts w:cstheme="minorHAnsi"/>
              </w:rPr>
              <w:br/>
            </w:r>
          </w:p>
        </w:tc>
      </w:tr>
      <w:tr w:rsidR="00F61DF9" w:rsidRPr="00F30FFF" w:rsidTr="00984DEB">
        <w:tc>
          <w:tcPr>
            <w:tcW w:w="9886" w:type="dxa"/>
            <w:tcMar>
              <w:top w:w="216" w:type="dxa"/>
            </w:tcMar>
          </w:tcPr>
          <w:p w:rsidR="00A22F9F" w:rsidRPr="008906EA" w:rsidRDefault="00A22F9F" w:rsidP="00A22F9F">
            <w:pPr>
              <w:pStyle w:val="ListParagraph"/>
              <w:ind w:left="0"/>
              <w:rPr>
                <w:rFonts w:eastAsia="Calibri" w:cstheme="minorHAnsi"/>
                <w:b/>
                <w:bCs/>
                <w:color w:val="005556" w:themeColor="accent2"/>
              </w:rPr>
            </w:pPr>
            <w:r w:rsidRPr="008906EA">
              <w:rPr>
                <w:rFonts w:eastAsia="Calibri" w:cstheme="minorHAnsi"/>
                <w:b/>
                <w:bCs/>
                <w:color w:val="005556" w:themeColor="accent2"/>
              </w:rPr>
              <w:lastRenderedPageBreak/>
              <w:t xml:space="preserve">     </w:t>
            </w:r>
            <w:r w:rsidR="00F30FFF" w:rsidRPr="008906EA">
              <w:rPr>
                <w:rFonts w:eastAsia="Calibri" w:cstheme="minorHAnsi"/>
                <w:b/>
                <w:bCs/>
                <w:color w:val="005556" w:themeColor="accent2"/>
              </w:rPr>
              <w:t xml:space="preserve">Project: </w:t>
            </w:r>
            <w:r w:rsidRPr="008906EA">
              <w:rPr>
                <w:rFonts w:eastAsia="Calibri" w:cstheme="minorHAnsi"/>
                <w:b/>
                <w:bCs/>
                <w:color w:val="005556" w:themeColor="accent2"/>
              </w:rPr>
              <w:t xml:space="preserve"> AKZO Nobel</w:t>
            </w:r>
            <w:r w:rsidR="00EB7E2D" w:rsidRPr="008906EA">
              <w:rPr>
                <w:rFonts w:eastAsia="Calibri" w:cstheme="minorHAnsi"/>
                <w:b/>
                <w:color w:val="005556" w:themeColor="accent2"/>
              </w:rPr>
              <w:t>(</w:t>
            </w:r>
            <w:r w:rsidR="0050327B">
              <w:rPr>
                <w:rFonts w:eastAsia="Times New Roman" w:cstheme="minorHAnsi"/>
                <w:b/>
                <w:color w:val="005556" w:themeColor="accent2"/>
              </w:rPr>
              <w:t xml:space="preserve">June 2010 – </w:t>
            </w:r>
            <w:r w:rsidR="009549F6">
              <w:rPr>
                <w:rFonts w:eastAsia="Times New Roman" w:cstheme="minorHAnsi"/>
                <w:b/>
                <w:color w:val="005556" w:themeColor="accent2"/>
              </w:rPr>
              <w:t xml:space="preserve">Apr </w:t>
            </w:r>
            <w:r w:rsidR="00EB7E2D" w:rsidRPr="008906EA">
              <w:rPr>
                <w:rFonts w:eastAsia="Times New Roman" w:cstheme="minorHAnsi"/>
                <w:b/>
                <w:color w:val="005556" w:themeColor="accent2"/>
              </w:rPr>
              <w:t>2011)</w:t>
            </w:r>
          </w:p>
          <w:p w:rsidR="00A22F9F" w:rsidRPr="00F30FFF" w:rsidRDefault="00A22F9F" w:rsidP="00F30FFF">
            <w:pPr>
              <w:pStyle w:val="PlainText"/>
              <w:tabs>
                <w:tab w:val="left" w:pos="426"/>
              </w:tabs>
              <w:ind w:left="2268" w:hanging="2268"/>
              <w:rPr>
                <w:rFonts w:asciiTheme="minorHAnsi" w:hAnsiTheme="minorHAnsi" w:cstheme="minorHAnsi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b/>
                <w:bCs/>
                <w:color w:val="595959"/>
                <w:szCs w:val="22"/>
              </w:rPr>
              <w:tab/>
            </w:r>
          </w:p>
          <w:p w:rsidR="00A22F9F" w:rsidRPr="00F30FFF" w:rsidRDefault="00A22F9F" w:rsidP="00A22F9F">
            <w:pPr>
              <w:pStyle w:val="PlainText"/>
              <w:numPr>
                <w:ilvl w:val="0"/>
                <w:numId w:val="22"/>
              </w:numPr>
              <w:tabs>
                <w:tab w:val="left" w:pos="426"/>
              </w:tabs>
              <w:spacing w:after="200" w:line="252" w:lineRule="auto"/>
              <w:rPr>
                <w:rFonts w:asciiTheme="minorHAnsi" w:eastAsia="Calibri" w:hAnsiTheme="minorHAnsi" w:cstheme="minorHAnsi"/>
                <w:color w:val="595959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color w:val="595959"/>
                <w:szCs w:val="22"/>
              </w:rPr>
              <w:t>Initially started a quality check specialist and later moved up to handling team of around 10-12 members</w:t>
            </w:r>
          </w:p>
          <w:p w:rsidR="00A22F9F" w:rsidRPr="00F30FFF" w:rsidRDefault="00A22F9F" w:rsidP="00A22F9F">
            <w:pPr>
              <w:pStyle w:val="PlainText"/>
              <w:numPr>
                <w:ilvl w:val="0"/>
                <w:numId w:val="22"/>
              </w:numPr>
              <w:tabs>
                <w:tab w:val="left" w:pos="426"/>
              </w:tabs>
              <w:spacing w:after="200" w:line="252" w:lineRule="auto"/>
              <w:rPr>
                <w:rFonts w:asciiTheme="minorHAnsi" w:eastAsia="Calibri" w:hAnsiTheme="minorHAnsi" w:cstheme="minorHAnsi"/>
                <w:color w:val="595959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color w:val="595959"/>
                <w:szCs w:val="22"/>
              </w:rPr>
              <w:t xml:space="preserve">As a team lead made sure that applications are assigned properly and delivered to clients </w:t>
            </w:r>
            <w:r w:rsidR="00C60BF1" w:rsidRPr="00F30FFF">
              <w:rPr>
                <w:rFonts w:asciiTheme="minorHAnsi" w:eastAsia="Calibri" w:hAnsiTheme="minorHAnsi" w:cstheme="minorHAnsi"/>
                <w:color w:val="595959"/>
                <w:szCs w:val="22"/>
              </w:rPr>
              <w:t>within</w:t>
            </w:r>
            <w:r w:rsidRPr="00F30FFF">
              <w:rPr>
                <w:rFonts w:asciiTheme="minorHAnsi" w:eastAsia="Calibri" w:hAnsiTheme="minorHAnsi" w:cstheme="minorHAnsi"/>
                <w:color w:val="595959"/>
                <w:szCs w:val="22"/>
              </w:rPr>
              <w:t xml:space="preserve"> the SLA</w:t>
            </w:r>
          </w:p>
          <w:p w:rsidR="00A22F9F" w:rsidRPr="00F30FFF" w:rsidRDefault="00A22F9F" w:rsidP="00A22F9F">
            <w:pPr>
              <w:pStyle w:val="PlainText"/>
              <w:numPr>
                <w:ilvl w:val="0"/>
                <w:numId w:val="22"/>
              </w:numPr>
              <w:tabs>
                <w:tab w:val="left" w:pos="426"/>
              </w:tabs>
              <w:spacing w:after="200" w:line="252" w:lineRule="auto"/>
              <w:rPr>
                <w:rFonts w:asciiTheme="minorHAnsi" w:eastAsia="Calibri" w:hAnsiTheme="minorHAnsi" w:cstheme="minorHAnsi"/>
                <w:color w:val="595959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color w:val="595959"/>
                <w:szCs w:val="22"/>
              </w:rPr>
              <w:t>Created Checklist for the standards and best practices, which helped the team members to maintain quality of the applications</w:t>
            </w:r>
          </w:p>
          <w:p w:rsidR="00A22F9F" w:rsidRPr="00F30FFF" w:rsidRDefault="00A22F9F" w:rsidP="00A22F9F">
            <w:pPr>
              <w:pStyle w:val="PlainText"/>
              <w:numPr>
                <w:ilvl w:val="0"/>
                <w:numId w:val="22"/>
              </w:numPr>
              <w:tabs>
                <w:tab w:val="left" w:pos="426"/>
              </w:tabs>
              <w:spacing w:after="200" w:line="252" w:lineRule="auto"/>
              <w:rPr>
                <w:rFonts w:asciiTheme="minorHAnsi" w:eastAsia="Calibri" w:hAnsiTheme="minorHAnsi" w:cstheme="minorHAnsi"/>
                <w:color w:val="595959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color w:val="595959"/>
                <w:szCs w:val="22"/>
              </w:rPr>
              <w:t>Handling the issues and helping the team members to solve the issues.</w:t>
            </w:r>
          </w:p>
          <w:p w:rsidR="00A22F9F" w:rsidRPr="00F30FFF" w:rsidRDefault="00A22F9F" w:rsidP="00A22F9F">
            <w:pPr>
              <w:pStyle w:val="PlainText"/>
              <w:numPr>
                <w:ilvl w:val="0"/>
                <w:numId w:val="22"/>
              </w:numPr>
              <w:tabs>
                <w:tab w:val="left" w:pos="426"/>
              </w:tabs>
              <w:spacing w:after="200" w:line="252" w:lineRule="auto"/>
              <w:rPr>
                <w:rFonts w:asciiTheme="minorHAnsi" w:eastAsia="Calibri" w:hAnsiTheme="minorHAnsi" w:cstheme="minorHAnsi"/>
                <w:color w:val="595959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color w:val="595959"/>
                <w:szCs w:val="22"/>
              </w:rPr>
              <w:t xml:space="preserve">Worked on </w:t>
            </w:r>
            <w:r w:rsidR="00984DEB">
              <w:rPr>
                <w:rFonts w:asciiTheme="minorHAnsi" w:eastAsia="Calibri" w:hAnsiTheme="minorHAnsi" w:cstheme="minorHAnsi"/>
                <w:color w:val="595959"/>
                <w:szCs w:val="22"/>
              </w:rPr>
              <w:t xml:space="preserve">project reporting </w:t>
            </w:r>
            <w:r w:rsidRPr="00F30FFF">
              <w:rPr>
                <w:rFonts w:asciiTheme="minorHAnsi" w:eastAsia="Calibri" w:hAnsiTheme="minorHAnsi" w:cstheme="minorHAnsi"/>
                <w:color w:val="595959"/>
                <w:szCs w:val="22"/>
              </w:rPr>
              <w:t>and tracked the applications, their complexities and their time SLA met.</w:t>
            </w:r>
          </w:p>
          <w:p w:rsidR="00A22F9F" w:rsidRDefault="00A22F9F" w:rsidP="00A22F9F">
            <w:pPr>
              <w:pStyle w:val="PlainText"/>
              <w:numPr>
                <w:ilvl w:val="0"/>
                <w:numId w:val="22"/>
              </w:numPr>
              <w:tabs>
                <w:tab w:val="left" w:pos="426"/>
              </w:tabs>
              <w:spacing w:after="200" w:line="252" w:lineRule="auto"/>
              <w:rPr>
                <w:rFonts w:asciiTheme="minorHAnsi" w:eastAsia="Calibri" w:hAnsiTheme="minorHAnsi" w:cstheme="minorHAnsi"/>
                <w:color w:val="595959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color w:val="595959"/>
                <w:szCs w:val="22"/>
              </w:rPr>
              <w:t xml:space="preserve">Updated all business required documents and participate for the internal Audits. </w:t>
            </w:r>
          </w:p>
          <w:p w:rsidR="00C60BF1" w:rsidRPr="00F30FFF" w:rsidRDefault="00C60BF1" w:rsidP="00C60BF1">
            <w:pPr>
              <w:pStyle w:val="PlainText"/>
              <w:tabs>
                <w:tab w:val="left" w:pos="426"/>
              </w:tabs>
              <w:spacing w:after="200" w:line="252" w:lineRule="auto"/>
              <w:ind w:left="720"/>
              <w:rPr>
                <w:rFonts w:asciiTheme="minorHAnsi" w:eastAsia="Calibri" w:hAnsiTheme="minorHAnsi" w:cstheme="minorHAnsi"/>
                <w:color w:val="595959"/>
                <w:szCs w:val="22"/>
              </w:rPr>
            </w:pPr>
          </w:p>
          <w:p w:rsidR="00C60BF1" w:rsidRPr="008906EA" w:rsidRDefault="008164EE" w:rsidP="00EB7E2D">
            <w:pPr>
              <w:rPr>
                <w:rFonts w:eastAsia="Calibri" w:cstheme="minorHAnsi"/>
                <w:b/>
                <w:bCs/>
                <w:color w:val="005556" w:themeColor="accent2"/>
              </w:rPr>
            </w:pPr>
            <w:r w:rsidRPr="00F30FFF">
              <w:rPr>
                <w:rFonts w:eastAsia="Calibri" w:cstheme="minorHAnsi"/>
                <w:b/>
                <w:bCs/>
                <w:color w:val="595959"/>
              </w:rPr>
              <w:t xml:space="preserve">      </w:t>
            </w:r>
          </w:p>
          <w:p w:rsidR="00EB7E2D" w:rsidRPr="008906EA" w:rsidRDefault="008164EE" w:rsidP="00EB7E2D">
            <w:pPr>
              <w:rPr>
                <w:rFonts w:eastAsia="Calibri" w:cstheme="minorHAnsi"/>
                <w:b/>
                <w:bCs/>
                <w:color w:val="005556" w:themeColor="accent2"/>
              </w:rPr>
            </w:pPr>
            <w:r w:rsidRPr="008906EA">
              <w:rPr>
                <w:rFonts w:eastAsia="Calibri" w:cstheme="minorHAnsi"/>
                <w:b/>
                <w:bCs/>
                <w:color w:val="005556" w:themeColor="accent2"/>
              </w:rPr>
              <w:t xml:space="preserve"> </w:t>
            </w:r>
            <w:r w:rsidR="008962B5" w:rsidRPr="008906EA">
              <w:rPr>
                <w:rFonts w:eastAsia="Calibri" w:cstheme="minorHAnsi"/>
                <w:b/>
                <w:bCs/>
                <w:color w:val="005556" w:themeColor="accent2"/>
              </w:rPr>
              <w:t>Project:</w:t>
            </w:r>
            <w:r w:rsidRPr="008906EA">
              <w:rPr>
                <w:rFonts w:eastAsia="Calibri" w:cstheme="minorHAnsi"/>
                <w:b/>
                <w:bCs/>
                <w:color w:val="005556" w:themeColor="accent2"/>
              </w:rPr>
              <w:t xml:space="preserve">  MLP (</w:t>
            </w:r>
            <w:r w:rsidRPr="008906EA">
              <w:rPr>
                <w:rFonts w:eastAsia="Calibri" w:cstheme="minorHAnsi"/>
                <w:b/>
                <w:color w:val="005556" w:themeColor="accent2"/>
              </w:rPr>
              <w:t>Master limited partnership</w:t>
            </w:r>
            <w:r w:rsidRPr="008906EA">
              <w:rPr>
                <w:rFonts w:eastAsia="Calibri" w:cstheme="minorHAnsi"/>
                <w:b/>
                <w:bCs/>
                <w:color w:val="005556" w:themeColor="accent2"/>
              </w:rPr>
              <w:t>)</w:t>
            </w:r>
            <w:r w:rsidR="009549F6">
              <w:rPr>
                <w:rFonts w:eastAsia="Calibri" w:cstheme="minorHAnsi"/>
                <w:b/>
                <w:bCs/>
                <w:color w:val="005556" w:themeColor="accent2"/>
              </w:rPr>
              <w:t xml:space="preserve"> – March – August 2011</w:t>
            </w:r>
            <w:bookmarkStart w:id="0" w:name="_GoBack"/>
            <w:bookmarkEnd w:id="0"/>
          </w:p>
          <w:p w:rsidR="00EB7E2D" w:rsidRDefault="00EB7E2D" w:rsidP="008164EE">
            <w:pPr>
              <w:rPr>
                <w:rFonts w:eastAsia="Calibri" w:cstheme="minorHAnsi"/>
                <w:b/>
                <w:bCs/>
                <w:color w:val="595959"/>
              </w:rPr>
            </w:pPr>
          </w:p>
          <w:p w:rsidR="008164EE" w:rsidRPr="00F30FFF" w:rsidRDefault="008164EE" w:rsidP="008164EE">
            <w:pPr>
              <w:pStyle w:val="PlainText"/>
              <w:numPr>
                <w:ilvl w:val="0"/>
                <w:numId w:val="23"/>
              </w:numPr>
              <w:tabs>
                <w:tab w:val="left" w:pos="426"/>
              </w:tabs>
              <w:spacing w:after="200" w:line="252" w:lineRule="auto"/>
              <w:rPr>
                <w:rFonts w:asciiTheme="minorHAnsi" w:eastAsia="Calibri" w:hAnsiTheme="minorHAnsi" w:cstheme="minorHAnsi"/>
                <w:color w:val="595959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color w:val="595959"/>
                <w:szCs w:val="22"/>
              </w:rPr>
              <w:t>As team lead worked on the new project with a team of 4 members.</w:t>
            </w:r>
          </w:p>
          <w:p w:rsidR="008164EE" w:rsidRPr="00F30FFF" w:rsidRDefault="008164EE" w:rsidP="008164EE">
            <w:pPr>
              <w:pStyle w:val="PlainText"/>
              <w:numPr>
                <w:ilvl w:val="0"/>
                <w:numId w:val="23"/>
              </w:numPr>
              <w:tabs>
                <w:tab w:val="left" w:pos="426"/>
              </w:tabs>
              <w:spacing w:after="200" w:line="252" w:lineRule="auto"/>
              <w:rPr>
                <w:rFonts w:asciiTheme="minorHAnsi" w:eastAsia="Calibri" w:hAnsiTheme="minorHAnsi" w:cstheme="minorHAnsi"/>
                <w:color w:val="595959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color w:val="595959"/>
                <w:szCs w:val="22"/>
              </w:rPr>
              <w:t>Communicated with the client and worked together in building the standards for the customer.</w:t>
            </w:r>
          </w:p>
          <w:p w:rsidR="008164EE" w:rsidRPr="00F30FFF" w:rsidRDefault="008164EE" w:rsidP="008164EE">
            <w:pPr>
              <w:pStyle w:val="PlainText"/>
              <w:numPr>
                <w:ilvl w:val="0"/>
                <w:numId w:val="23"/>
              </w:numPr>
              <w:tabs>
                <w:tab w:val="left" w:pos="426"/>
              </w:tabs>
              <w:spacing w:after="200" w:line="252" w:lineRule="auto"/>
              <w:rPr>
                <w:rFonts w:asciiTheme="minorHAnsi" w:eastAsia="Calibri" w:hAnsiTheme="minorHAnsi" w:cstheme="minorHAnsi"/>
                <w:color w:val="595959"/>
                <w:szCs w:val="22"/>
              </w:rPr>
            </w:pPr>
            <w:r w:rsidRPr="00F30FFF">
              <w:rPr>
                <w:rFonts w:asciiTheme="minorHAnsi" w:eastAsia="Calibri" w:hAnsiTheme="minorHAnsi" w:cstheme="minorHAnsi"/>
                <w:color w:val="595959"/>
                <w:szCs w:val="22"/>
              </w:rPr>
              <w:t xml:space="preserve">Setting up the project and worked on applications in pilot face and successfully moved it to </w:t>
            </w:r>
            <w:r w:rsidRPr="00F30FFF">
              <w:rPr>
                <w:rFonts w:asciiTheme="minorHAnsi" w:eastAsia="Calibri" w:hAnsiTheme="minorHAnsi" w:cstheme="minorHAnsi"/>
                <w:color w:val="595959"/>
                <w:szCs w:val="22"/>
              </w:rPr>
              <w:lastRenderedPageBreak/>
              <w:t>LIVE.</w:t>
            </w:r>
          </w:p>
          <w:p w:rsidR="008164EE" w:rsidRPr="00F30FFF" w:rsidRDefault="008164EE" w:rsidP="008164EE">
            <w:pPr>
              <w:pStyle w:val="BodyText2"/>
              <w:numPr>
                <w:ilvl w:val="0"/>
                <w:numId w:val="23"/>
              </w:numPr>
              <w:spacing w:after="0" w:line="240" w:lineRule="auto"/>
              <w:rPr>
                <w:rFonts w:eastAsia="Calibri" w:cstheme="minorHAnsi"/>
                <w:bCs/>
                <w:color w:val="595959"/>
              </w:rPr>
            </w:pPr>
            <w:r w:rsidRPr="00F30FFF">
              <w:rPr>
                <w:rFonts w:eastAsia="Calibri" w:cstheme="minorHAnsi"/>
                <w:bCs/>
                <w:color w:val="595959"/>
              </w:rPr>
              <w:t>Creating checklists for new customers as per standards.</w:t>
            </w:r>
          </w:p>
          <w:p w:rsidR="008164EE" w:rsidRPr="00F30FFF" w:rsidRDefault="008164EE" w:rsidP="008164EE">
            <w:pPr>
              <w:pStyle w:val="BodyText2"/>
              <w:numPr>
                <w:ilvl w:val="0"/>
                <w:numId w:val="23"/>
              </w:numPr>
              <w:spacing w:after="0" w:line="240" w:lineRule="auto"/>
              <w:rPr>
                <w:rFonts w:eastAsia="Calibri" w:cstheme="minorHAnsi"/>
                <w:bCs/>
                <w:color w:val="595959"/>
              </w:rPr>
            </w:pPr>
            <w:r w:rsidRPr="00F30FFF">
              <w:rPr>
                <w:rFonts w:eastAsia="Calibri" w:cstheme="minorHAnsi"/>
                <w:bCs/>
                <w:color w:val="595959"/>
              </w:rPr>
              <w:t>Train new members in the team with the process and standards to be followed for all the customers</w:t>
            </w:r>
          </w:p>
          <w:p w:rsidR="008164EE" w:rsidRPr="00F30FFF" w:rsidRDefault="008164EE" w:rsidP="008164EE">
            <w:pPr>
              <w:pStyle w:val="BodyText2"/>
              <w:numPr>
                <w:ilvl w:val="0"/>
                <w:numId w:val="23"/>
              </w:numPr>
              <w:tabs>
                <w:tab w:val="left" w:pos="426"/>
              </w:tabs>
              <w:spacing w:after="0" w:line="240" w:lineRule="auto"/>
              <w:rPr>
                <w:rFonts w:eastAsia="Calibri" w:cstheme="minorHAnsi"/>
                <w:color w:val="595959"/>
              </w:rPr>
            </w:pPr>
            <w:r w:rsidRPr="00F30FFF">
              <w:rPr>
                <w:rFonts w:eastAsia="Calibri" w:cstheme="minorHAnsi"/>
                <w:bCs/>
                <w:color w:val="595959"/>
              </w:rPr>
              <w:t>Creating error reports to check the quality of the applications scripted by team members.</w:t>
            </w:r>
          </w:p>
          <w:p w:rsidR="008164EE" w:rsidRDefault="008164EE" w:rsidP="00F61DF9">
            <w:pPr>
              <w:rPr>
                <w:rFonts w:cstheme="minorHAnsi"/>
              </w:rPr>
            </w:pPr>
          </w:p>
          <w:p w:rsidR="00C60BF1" w:rsidRPr="00F30FFF" w:rsidRDefault="00C60BF1" w:rsidP="00F61DF9">
            <w:pPr>
              <w:rPr>
                <w:rFonts w:cstheme="minorHAnsi"/>
              </w:rPr>
            </w:pPr>
          </w:p>
        </w:tc>
      </w:tr>
    </w:tbl>
    <w:p w:rsidR="008962B5" w:rsidRPr="00EB7E2D" w:rsidRDefault="008962B5" w:rsidP="00EB7E2D">
      <w:pPr>
        <w:pStyle w:val="Heading2"/>
        <w:rPr>
          <w:rFonts w:eastAsia="Calibri"/>
          <w:color w:val="005556" w:themeColor="accent2"/>
          <w:sz w:val="22"/>
          <w:szCs w:val="22"/>
          <w:u w:val="single"/>
        </w:rPr>
      </w:pPr>
      <w:r w:rsidRPr="00EB7E2D">
        <w:rPr>
          <w:rFonts w:eastAsia="Calibri"/>
          <w:color w:val="005556" w:themeColor="accent2"/>
          <w:sz w:val="22"/>
          <w:szCs w:val="22"/>
          <w:u w:val="single"/>
        </w:rPr>
        <w:lastRenderedPageBreak/>
        <w:t>Accomplishments</w:t>
      </w:r>
    </w:p>
    <w:p w:rsidR="008962B5" w:rsidRDefault="008164EE" w:rsidP="008164EE">
      <w:pPr>
        <w:pStyle w:val="PlainText"/>
        <w:jc w:val="both"/>
        <w:rPr>
          <w:rFonts w:asciiTheme="minorHAnsi" w:eastAsia="Calibri" w:hAnsiTheme="minorHAnsi" w:cstheme="minorHAnsi"/>
          <w:color w:val="595959"/>
          <w:szCs w:val="22"/>
        </w:rPr>
      </w:pPr>
      <w:r w:rsidRPr="008962B5">
        <w:rPr>
          <w:rFonts w:asciiTheme="minorHAnsi" w:eastAsia="Calibri" w:hAnsiTheme="minorHAnsi" w:cstheme="minorHAnsi"/>
          <w:color w:val="595959"/>
          <w:szCs w:val="22"/>
        </w:rPr>
        <w:t>Received four Awards in my 5 years of Experience in HP</w:t>
      </w:r>
    </w:p>
    <w:p w:rsidR="00EB7E2D" w:rsidRPr="008962B5" w:rsidRDefault="00EB7E2D" w:rsidP="008164EE">
      <w:pPr>
        <w:pStyle w:val="PlainText"/>
        <w:jc w:val="both"/>
        <w:rPr>
          <w:rFonts w:asciiTheme="minorHAnsi" w:eastAsia="Calibri" w:hAnsiTheme="minorHAnsi" w:cstheme="minorHAnsi"/>
          <w:color w:val="595959"/>
          <w:szCs w:val="22"/>
        </w:rPr>
      </w:pPr>
    </w:p>
    <w:p w:rsidR="008164EE" w:rsidRPr="008962B5" w:rsidRDefault="008164EE" w:rsidP="008164EE">
      <w:pPr>
        <w:pStyle w:val="PlainText"/>
        <w:jc w:val="both"/>
        <w:rPr>
          <w:rFonts w:asciiTheme="minorHAnsi" w:eastAsia="Calibri" w:hAnsiTheme="minorHAnsi" w:cstheme="minorHAnsi"/>
          <w:b/>
          <w:color w:val="595959"/>
          <w:szCs w:val="22"/>
        </w:rPr>
      </w:pPr>
      <w:r w:rsidRPr="008962B5">
        <w:rPr>
          <w:rFonts w:asciiTheme="minorHAnsi" w:eastAsia="Calibri" w:hAnsiTheme="minorHAnsi" w:cstheme="minorHAnsi"/>
          <w:b/>
          <w:color w:val="595959"/>
          <w:szCs w:val="22"/>
        </w:rPr>
        <w:t>Reason for Recognition</w:t>
      </w:r>
    </w:p>
    <w:p w:rsidR="008164EE" w:rsidRPr="009C0B0F" w:rsidRDefault="008164EE" w:rsidP="009C0B0F">
      <w:pPr>
        <w:pStyle w:val="BodyText2"/>
        <w:numPr>
          <w:ilvl w:val="0"/>
          <w:numId w:val="23"/>
        </w:numPr>
        <w:spacing w:after="0" w:line="240" w:lineRule="auto"/>
        <w:contextualSpacing/>
        <w:rPr>
          <w:rFonts w:eastAsia="Calibri" w:cstheme="minorHAnsi"/>
          <w:bCs/>
          <w:color w:val="595959"/>
        </w:rPr>
      </w:pPr>
      <w:r w:rsidRPr="009C0B0F">
        <w:rPr>
          <w:rFonts w:eastAsia="Calibri" w:cstheme="minorHAnsi"/>
          <w:bCs/>
          <w:color w:val="595959"/>
        </w:rPr>
        <w:t>For Excellent contribution in delivering 1000 plus applications in MS for FY09</w:t>
      </w:r>
    </w:p>
    <w:p w:rsidR="008164EE" w:rsidRPr="009C0B0F" w:rsidRDefault="008164EE" w:rsidP="009C0B0F">
      <w:pPr>
        <w:pStyle w:val="BodyText2"/>
        <w:numPr>
          <w:ilvl w:val="0"/>
          <w:numId w:val="23"/>
        </w:numPr>
        <w:spacing w:after="0" w:line="240" w:lineRule="auto"/>
        <w:contextualSpacing/>
        <w:rPr>
          <w:rFonts w:eastAsia="Calibri" w:cstheme="minorHAnsi"/>
          <w:bCs/>
          <w:color w:val="595959"/>
        </w:rPr>
      </w:pPr>
      <w:r w:rsidRPr="009C0B0F">
        <w:rPr>
          <w:rFonts w:eastAsia="Calibri" w:cstheme="minorHAnsi"/>
          <w:bCs/>
          <w:color w:val="595959"/>
        </w:rPr>
        <w:t>Packaged and Quality Checked application more than the average applications/person with Quality and within SLA.</w:t>
      </w:r>
    </w:p>
    <w:p w:rsidR="008962B5" w:rsidRPr="009C0B0F" w:rsidRDefault="008164EE" w:rsidP="009C0B0F">
      <w:pPr>
        <w:pStyle w:val="BodyText2"/>
        <w:numPr>
          <w:ilvl w:val="0"/>
          <w:numId w:val="23"/>
        </w:numPr>
        <w:spacing w:after="0" w:line="240" w:lineRule="auto"/>
        <w:contextualSpacing/>
        <w:rPr>
          <w:rFonts w:eastAsia="Calibri" w:cstheme="minorHAnsi"/>
          <w:bCs/>
          <w:color w:val="595959"/>
        </w:rPr>
      </w:pPr>
      <w:r w:rsidRPr="009C0B0F">
        <w:rPr>
          <w:rFonts w:eastAsia="Calibri" w:cstheme="minorHAnsi"/>
          <w:bCs/>
          <w:color w:val="595959"/>
        </w:rPr>
        <w:t>For training the new joiners about EMEA project process and the already existing team members to avoid the packaging related errors and for being a key contributor for team reporting.</w:t>
      </w:r>
    </w:p>
    <w:p w:rsidR="009C0B0F" w:rsidRDefault="009C0B0F" w:rsidP="00891ABF">
      <w:pPr>
        <w:pStyle w:val="PlainText"/>
        <w:spacing w:after="200" w:line="252" w:lineRule="auto"/>
        <w:rPr>
          <w:rFonts w:asciiTheme="minorHAnsi" w:eastAsia="Times New Roman" w:hAnsiTheme="minorHAnsi" w:cstheme="minorHAnsi"/>
          <w:b/>
          <w:color w:val="262626"/>
          <w:szCs w:val="22"/>
          <w:u w:val="single"/>
        </w:rPr>
      </w:pPr>
    </w:p>
    <w:p w:rsidR="00891ABF" w:rsidRPr="00EB7E2D" w:rsidRDefault="008962B5" w:rsidP="00EB7E2D">
      <w:pPr>
        <w:pStyle w:val="Heading2"/>
        <w:rPr>
          <w:rFonts w:eastAsia="Calibri"/>
          <w:color w:val="005556" w:themeColor="accent2"/>
          <w:sz w:val="22"/>
          <w:szCs w:val="22"/>
          <w:u w:val="single"/>
        </w:rPr>
      </w:pPr>
      <w:r w:rsidRPr="00EB7E2D">
        <w:rPr>
          <w:rFonts w:eastAsia="Times New Roman"/>
          <w:color w:val="005556" w:themeColor="accent2"/>
          <w:sz w:val="22"/>
          <w:szCs w:val="22"/>
          <w:u w:val="single"/>
        </w:rPr>
        <w:t>Certification</w:t>
      </w:r>
    </w:p>
    <w:p w:rsidR="008164EE" w:rsidRDefault="008164EE" w:rsidP="00891ABF">
      <w:pPr>
        <w:pStyle w:val="PlainText"/>
        <w:spacing w:after="200" w:line="252" w:lineRule="auto"/>
        <w:rPr>
          <w:rFonts w:asciiTheme="minorHAnsi" w:eastAsia="Calibri" w:hAnsiTheme="minorHAnsi" w:cstheme="minorHAnsi"/>
          <w:b/>
          <w:color w:val="595959"/>
          <w:szCs w:val="22"/>
        </w:rPr>
      </w:pPr>
      <w:r w:rsidRPr="00F30FFF">
        <w:rPr>
          <w:rFonts w:asciiTheme="minorHAnsi" w:eastAsia="Calibri" w:hAnsiTheme="minorHAnsi" w:cstheme="minorHAnsi"/>
          <w:b/>
          <w:color w:val="595959"/>
          <w:szCs w:val="22"/>
        </w:rPr>
        <w:t>Microsoft System Center Configuration Manager 2007</w:t>
      </w:r>
    </w:p>
    <w:p w:rsidR="00DA59AA" w:rsidRPr="00EB7E2D" w:rsidRDefault="00504C58" w:rsidP="00504C58">
      <w:pPr>
        <w:pStyle w:val="Heading1"/>
        <w:rPr>
          <w:rFonts w:asciiTheme="minorHAnsi" w:hAnsiTheme="minorHAnsi" w:cstheme="minorHAnsi"/>
          <w:color w:val="005556" w:themeColor="accent2"/>
          <w:sz w:val="22"/>
          <w:szCs w:val="22"/>
          <w:u w:val="single"/>
        </w:rPr>
      </w:pPr>
      <w:r w:rsidRPr="00EB7E2D">
        <w:rPr>
          <w:rFonts w:asciiTheme="minorHAnsi" w:hAnsiTheme="minorHAnsi" w:cstheme="minorHAnsi"/>
          <w:color w:val="005556" w:themeColor="accent2"/>
          <w:sz w:val="22"/>
          <w:szCs w:val="22"/>
          <w:u w:val="single"/>
        </w:rPr>
        <w:t>Education</w:t>
      </w:r>
    </w:p>
    <w:tbl>
      <w:tblPr>
        <w:tblStyle w:val="TableGrid"/>
        <w:tblW w:w="4975" w:type="pct"/>
        <w:tblInd w:w="72" w:type="dxa"/>
        <w:tblCellMar>
          <w:left w:w="576" w:type="dxa"/>
          <w:right w:w="0" w:type="dxa"/>
        </w:tblCellMar>
        <w:tblLook w:val="04A0" w:firstRow="1" w:lastRow="0" w:firstColumn="1" w:lastColumn="0" w:noHBand="0" w:noVBand="1"/>
      </w:tblPr>
      <w:tblGrid>
        <w:gridCol w:w="9886"/>
      </w:tblGrid>
      <w:tr w:rsidR="001D0BF1" w:rsidRPr="00F30FFF" w:rsidTr="00AB2B88">
        <w:tc>
          <w:tcPr>
            <w:tcW w:w="9886" w:type="dxa"/>
          </w:tcPr>
          <w:p w:rsidR="008164EE" w:rsidRPr="008962B5" w:rsidRDefault="009A0508" w:rsidP="00891ABF">
            <w:pPr>
              <w:pStyle w:val="Heading3"/>
              <w:contextualSpacing w:val="0"/>
              <w:outlineLvl w:val="2"/>
              <w:rPr>
                <w:rFonts w:eastAsia="Calibri" w:cstheme="minorHAnsi"/>
                <w:b w:val="0"/>
                <w:color w:val="595959"/>
              </w:rPr>
            </w:pPr>
            <w:r w:rsidRPr="00F30FFF">
              <w:rPr>
                <w:rFonts w:cstheme="minorHAnsi"/>
                <w:szCs w:val="22"/>
              </w:rPr>
              <w:t>june</w:t>
            </w:r>
            <w:r w:rsidR="001D0BF1" w:rsidRPr="00F30FFF">
              <w:rPr>
                <w:rFonts w:cstheme="minorHAnsi"/>
                <w:szCs w:val="22"/>
              </w:rPr>
              <w:t xml:space="preserve"> </w:t>
            </w:r>
            <w:r w:rsidR="00E379E1" w:rsidRPr="00F30FFF">
              <w:rPr>
                <w:rFonts w:cstheme="minorHAnsi"/>
                <w:szCs w:val="22"/>
              </w:rPr>
              <w:t>2006</w:t>
            </w:r>
            <w:r w:rsidR="00EB7E2D">
              <w:rPr>
                <w:rFonts w:cstheme="minorHAnsi"/>
                <w:szCs w:val="22"/>
              </w:rPr>
              <w:t>- BACHELOR</w:t>
            </w:r>
            <w:r w:rsidR="008164EE" w:rsidRPr="008962B5">
              <w:rPr>
                <w:rFonts w:eastAsia="Calibri" w:cstheme="minorHAnsi"/>
                <w:color w:val="595959"/>
              </w:rPr>
              <w:t xml:space="preserve"> of Engineering (EEE) – 2002 - 2006</w:t>
            </w:r>
          </w:p>
          <w:p w:rsidR="008164EE" w:rsidRPr="008962B5" w:rsidRDefault="008164EE" w:rsidP="008164EE">
            <w:pPr>
              <w:pStyle w:val="NoSpacing"/>
              <w:ind w:left="720"/>
              <w:rPr>
                <w:rFonts w:eastAsia="Calibri" w:cstheme="minorHAnsi"/>
                <w:color w:val="595959"/>
              </w:rPr>
            </w:pPr>
            <w:r w:rsidRPr="008962B5">
              <w:rPr>
                <w:rFonts w:eastAsia="Calibri" w:cstheme="minorHAnsi"/>
                <w:color w:val="595959"/>
              </w:rPr>
              <w:t>University vishweshwaraya college of engineering, Bangalore University ,Bangalore</w:t>
            </w:r>
          </w:p>
          <w:p w:rsidR="009F4B58" w:rsidRPr="00891ABF" w:rsidRDefault="009F4B58" w:rsidP="00891ABF">
            <w:pPr>
              <w:pStyle w:val="NoSpacing"/>
              <w:ind w:left="720"/>
              <w:rPr>
                <w:rFonts w:eastAsia="Calibri" w:cstheme="minorHAnsi"/>
                <w:color w:val="595959"/>
              </w:rPr>
            </w:pPr>
          </w:p>
        </w:tc>
      </w:tr>
    </w:tbl>
    <w:p w:rsidR="00EB7E2D" w:rsidRDefault="00EB7E2D" w:rsidP="000F3A80">
      <w:pPr>
        <w:rPr>
          <w:b/>
          <w:color w:val="005556" w:themeColor="accent2"/>
        </w:rPr>
      </w:pPr>
    </w:p>
    <w:p w:rsidR="000F3A80" w:rsidRPr="00EB7E2D" w:rsidRDefault="000F3A80" w:rsidP="000F3A80">
      <w:pPr>
        <w:rPr>
          <w:b/>
          <w:color w:val="005556" w:themeColor="accent2"/>
          <w:u w:val="single"/>
        </w:rPr>
      </w:pPr>
      <w:r w:rsidRPr="00EB7E2D">
        <w:rPr>
          <w:b/>
          <w:color w:val="005556" w:themeColor="accent2"/>
          <w:u w:val="single"/>
        </w:rPr>
        <w:t>SKILLS</w:t>
      </w:r>
    </w:p>
    <w:p w:rsidR="00EB7E2D" w:rsidRPr="00EB7E2D" w:rsidRDefault="00EB7E2D" w:rsidP="000F3A80">
      <w:pPr>
        <w:rPr>
          <w:b/>
          <w:color w:val="005556" w:themeColor="accent2"/>
        </w:rPr>
      </w:pPr>
    </w:p>
    <w:p w:rsidR="000F3A80" w:rsidRPr="000F3A80" w:rsidRDefault="00EB7E2D" w:rsidP="000F3A80">
      <w:r w:rsidRPr="000F3A80">
        <w:t>OS:</w:t>
      </w:r>
      <w:r w:rsidR="000F3A80" w:rsidRPr="000F3A80">
        <w:t xml:space="preserve"> Windows XP/Vista/WINDOWS</w:t>
      </w:r>
      <w:r w:rsidR="00A11772">
        <w:t xml:space="preserve"> </w:t>
      </w:r>
      <w:r w:rsidR="000F3A80" w:rsidRPr="000F3A80">
        <w:t>7</w:t>
      </w:r>
    </w:p>
    <w:p w:rsidR="000F3A80" w:rsidRPr="000F3A80" w:rsidRDefault="000F3A80" w:rsidP="000F3A80">
      <w:r w:rsidRPr="000F3A80">
        <w:t xml:space="preserve">Application Packaging </w:t>
      </w:r>
      <w:r w:rsidR="00984DEB">
        <w:t xml:space="preserve">and deployment </w:t>
      </w:r>
      <w:r w:rsidRPr="000F3A80">
        <w:t>tools: AdminStudio 6.0</w:t>
      </w:r>
      <w:r w:rsidR="00EB7E2D" w:rsidRPr="000F3A80">
        <w:t>, 8.5</w:t>
      </w:r>
      <w:r w:rsidR="00984DEB">
        <w:t xml:space="preserve"> and Wise Packaging Studio 5.6, SCCM and Microsoft App-V</w:t>
      </w:r>
    </w:p>
    <w:p w:rsidR="000F3A80" w:rsidRPr="000F3A80" w:rsidRDefault="000F3A80" w:rsidP="000F3A80">
      <w:r w:rsidRPr="000F3A80">
        <w:t>Virtualization Tool: Microsoft App-V</w:t>
      </w:r>
    </w:p>
    <w:p w:rsidR="000F3A80" w:rsidRPr="000F3A80" w:rsidRDefault="00EB7E2D" w:rsidP="000F3A80">
      <w:r w:rsidRPr="000F3A80">
        <w:t>Scripting:</w:t>
      </w:r>
      <w:r w:rsidR="000F3A80" w:rsidRPr="000F3A80">
        <w:t xml:space="preserve"> VB Script</w:t>
      </w:r>
    </w:p>
    <w:p w:rsidR="000F3A80" w:rsidRPr="000F3A80" w:rsidRDefault="000F3A80" w:rsidP="000F3A80">
      <w:r w:rsidRPr="000F3A80">
        <w:t xml:space="preserve">Packaging </w:t>
      </w:r>
      <w:r w:rsidR="00EB7E2D" w:rsidRPr="000F3A80">
        <w:t>Utility:</w:t>
      </w:r>
      <w:r w:rsidRPr="000F3A80">
        <w:t xml:space="preserve"> Installrite, Picture Taker</w:t>
      </w:r>
      <w:r w:rsidR="00EB7E2D" w:rsidRPr="000F3A80">
        <w:t>, Araxis, Filemon</w:t>
      </w:r>
      <w:r w:rsidR="00EB7E2D">
        <w:t xml:space="preserve"> </w:t>
      </w:r>
      <w:r w:rsidR="00EB7E2D" w:rsidRPr="000F3A80">
        <w:t>,Regmon</w:t>
      </w:r>
      <w:r w:rsidRPr="000F3A80">
        <w:t xml:space="preserve"> and Process Monitor, Microsoft Resource kit</w:t>
      </w:r>
    </w:p>
    <w:p w:rsidR="000F3A80" w:rsidRPr="000F3A80" w:rsidRDefault="000F3A80" w:rsidP="000F3A80">
      <w:r w:rsidRPr="000F3A80">
        <w:t>Build Tools: VMware, OS Build</w:t>
      </w:r>
    </w:p>
    <w:p w:rsidR="009C0B0F" w:rsidRDefault="000F3A80" w:rsidP="009C0B0F">
      <w:r w:rsidRPr="000F3A80">
        <w:t xml:space="preserve">Business </w:t>
      </w:r>
      <w:r w:rsidR="00EB7E2D" w:rsidRPr="000F3A80">
        <w:t>Domains:</w:t>
      </w:r>
      <w:r w:rsidRPr="000F3A80">
        <w:t xml:space="preserve"> Application Packaging and Repackaging with MSI Technologies</w:t>
      </w:r>
    </w:p>
    <w:p w:rsidR="009C0B0F" w:rsidRDefault="009C0B0F" w:rsidP="009C0B0F">
      <w:pPr>
        <w:rPr>
          <w:rFonts w:cstheme="minorHAnsi"/>
        </w:rPr>
      </w:pPr>
    </w:p>
    <w:p w:rsidR="009F4B58" w:rsidRPr="00C0562F" w:rsidRDefault="00FA5208" w:rsidP="00EB7E2D">
      <w:pPr>
        <w:pStyle w:val="Heading2"/>
        <w:rPr>
          <w:color w:val="005556" w:themeColor="accent2"/>
          <w:sz w:val="22"/>
          <w:szCs w:val="22"/>
          <w:u w:val="single"/>
        </w:rPr>
      </w:pPr>
      <w:sdt>
        <w:sdtPr>
          <w:rPr>
            <w:color w:val="005556" w:themeColor="accent2"/>
            <w:sz w:val="22"/>
            <w:szCs w:val="22"/>
            <w:u w:val="single"/>
          </w:rPr>
          <w:alias w:val="Activities:"/>
          <w:tag w:val="Activities:"/>
          <w:id w:val="1223332893"/>
          <w:placeholder>
            <w:docPart w:val="F30BF2D103084CBC8AE6752F027A963B"/>
          </w:placeholder>
          <w:temporary/>
          <w:showingPlcHdr/>
        </w:sdtPr>
        <w:sdtEndPr/>
        <w:sdtContent>
          <w:r w:rsidR="0062312F" w:rsidRPr="00C0562F">
            <w:rPr>
              <w:color w:val="005556" w:themeColor="accent2"/>
              <w:sz w:val="22"/>
              <w:szCs w:val="22"/>
              <w:u w:val="single"/>
            </w:rPr>
            <w:t>Activities</w:t>
          </w:r>
        </w:sdtContent>
      </w:sdt>
      <w:r w:rsidR="009F4B58" w:rsidRPr="00C0562F">
        <w:rPr>
          <w:color w:val="005556" w:themeColor="accent2"/>
          <w:sz w:val="22"/>
          <w:szCs w:val="22"/>
          <w:u w:val="single"/>
        </w:rPr>
        <w:t xml:space="preserve"> &amp; Interests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F4B58" w:rsidRPr="00F30FFF" w:rsidTr="00DD5C49">
        <w:tc>
          <w:tcPr>
            <w:tcW w:w="4675" w:type="dxa"/>
          </w:tcPr>
          <w:p w:rsidR="00EB7E2D" w:rsidRPr="008906EA" w:rsidRDefault="00EB7E2D" w:rsidP="00EB7E2D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  <w:rPr>
                <w:rFonts w:cstheme="minorHAnsi"/>
                <w:color w:val="404040" w:themeColor="text1" w:themeTint="BF"/>
              </w:rPr>
            </w:pPr>
          </w:p>
          <w:p w:rsidR="009F4B58" w:rsidRPr="008906EA" w:rsidRDefault="00E379E1" w:rsidP="00EB7E2D">
            <w:pPr>
              <w:pStyle w:val="ListBullet"/>
              <w:numPr>
                <w:ilvl w:val="0"/>
                <w:numId w:val="27"/>
              </w:numPr>
              <w:contextualSpacing w:val="0"/>
              <w:rPr>
                <w:rFonts w:cstheme="minorHAnsi"/>
                <w:color w:val="404040" w:themeColor="text1" w:themeTint="BF"/>
              </w:rPr>
            </w:pPr>
            <w:r w:rsidRPr="008906EA">
              <w:rPr>
                <w:rFonts w:cstheme="minorHAnsi"/>
                <w:color w:val="404040" w:themeColor="text1" w:themeTint="BF"/>
              </w:rPr>
              <w:t xml:space="preserve">Teaching </w:t>
            </w:r>
          </w:p>
          <w:p w:rsidR="009F4B58" w:rsidRPr="008906EA" w:rsidRDefault="00E379E1" w:rsidP="00EB7E2D">
            <w:pPr>
              <w:pStyle w:val="ListBullet"/>
              <w:numPr>
                <w:ilvl w:val="0"/>
                <w:numId w:val="27"/>
              </w:numPr>
              <w:contextualSpacing w:val="0"/>
              <w:rPr>
                <w:rFonts w:cstheme="minorHAnsi"/>
                <w:color w:val="404040" w:themeColor="text1" w:themeTint="BF"/>
              </w:rPr>
            </w:pPr>
            <w:r w:rsidRPr="008906EA">
              <w:rPr>
                <w:rFonts w:cstheme="minorHAnsi"/>
                <w:color w:val="404040" w:themeColor="text1" w:themeTint="BF"/>
              </w:rPr>
              <w:t xml:space="preserve">Cooking </w:t>
            </w:r>
          </w:p>
          <w:p w:rsidR="009F4B58" w:rsidRPr="008906EA" w:rsidRDefault="009F4B58" w:rsidP="009C0B0F">
            <w:pPr>
              <w:pStyle w:val="ListBullet"/>
              <w:numPr>
                <w:ilvl w:val="0"/>
                <w:numId w:val="0"/>
              </w:numPr>
              <w:ind w:left="360" w:firstLine="720"/>
              <w:contextualSpacing w:val="0"/>
              <w:rPr>
                <w:rFonts w:cstheme="minorHAnsi"/>
                <w:color w:val="404040" w:themeColor="text1" w:themeTint="BF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EB7E2D" w:rsidRPr="008906EA" w:rsidRDefault="00EB7E2D" w:rsidP="00EB7E2D">
            <w:pPr>
              <w:pStyle w:val="ListBullet"/>
              <w:numPr>
                <w:ilvl w:val="0"/>
                <w:numId w:val="0"/>
              </w:numPr>
              <w:ind w:left="720"/>
              <w:contextualSpacing w:val="0"/>
              <w:rPr>
                <w:rFonts w:cstheme="minorHAnsi"/>
                <w:color w:val="404040" w:themeColor="text1" w:themeTint="BF"/>
              </w:rPr>
            </w:pPr>
          </w:p>
          <w:p w:rsidR="009F4B58" w:rsidRPr="008906EA" w:rsidRDefault="00E84BE0" w:rsidP="00EB7E2D">
            <w:pPr>
              <w:pStyle w:val="ListBullet"/>
              <w:numPr>
                <w:ilvl w:val="0"/>
                <w:numId w:val="27"/>
              </w:numPr>
              <w:contextualSpacing w:val="0"/>
              <w:rPr>
                <w:rFonts w:cstheme="minorHAnsi"/>
                <w:color w:val="404040" w:themeColor="text1" w:themeTint="BF"/>
              </w:rPr>
            </w:pPr>
            <w:r w:rsidRPr="008906EA">
              <w:rPr>
                <w:rFonts w:cstheme="minorHAnsi"/>
                <w:color w:val="404040" w:themeColor="text1" w:themeTint="BF"/>
              </w:rPr>
              <w:t>Dance</w:t>
            </w:r>
          </w:p>
          <w:p w:rsidR="00E84BE0" w:rsidRPr="008906EA" w:rsidRDefault="00E84BE0" w:rsidP="00EB7E2D">
            <w:pPr>
              <w:pStyle w:val="ListBullet"/>
              <w:numPr>
                <w:ilvl w:val="0"/>
                <w:numId w:val="27"/>
              </w:numPr>
              <w:contextualSpacing w:val="0"/>
              <w:rPr>
                <w:rFonts w:cstheme="minorHAnsi"/>
                <w:color w:val="404040" w:themeColor="text1" w:themeTint="BF"/>
              </w:rPr>
            </w:pPr>
            <w:r w:rsidRPr="008906EA">
              <w:rPr>
                <w:rFonts w:cstheme="minorHAnsi"/>
                <w:color w:val="404040" w:themeColor="text1" w:themeTint="BF"/>
              </w:rPr>
              <w:t>Music</w:t>
            </w:r>
          </w:p>
        </w:tc>
      </w:tr>
    </w:tbl>
    <w:p w:rsidR="009F4B58" w:rsidRPr="00F30FFF" w:rsidRDefault="009F4B58" w:rsidP="00891ABF">
      <w:pPr>
        <w:pStyle w:val="ListBullet"/>
        <w:numPr>
          <w:ilvl w:val="0"/>
          <w:numId w:val="0"/>
        </w:numPr>
        <w:rPr>
          <w:rFonts w:cstheme="minorHAnsi"/>
        </w:rPr>
      </w:pPr>
    </w:p>
    <w:sectPr w:rsidR="009F4B58" w:rsidRPr="00F30FFF" w:rsidSect="005A1B1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5208" w:rsidRDefault="00FA5208" w:rsidP="0068194B">
      <w:r>
        <w:separator/>
      </w:r>
    </w:p>
    <w:p w:rsidR="00FA5208" w:rsidRDefault="00FA5208"/>
    <w:p w:rsidR="00FA5208" w:rsidRDefault="00FA5208"/>
  </w:endnote>
  <w:endnote w:type="continuationSeparator" w:id="0">
    <w:p w:rsidR="00FA5208" w:rsidRDefault="00FA5208" w:rsidP="0068194B">
      <w:r>
        <w:continuationSeparator/>
      </w:r>
    </w:p>
    <w:p w:rsidR="00FA5208" w:rsidRDefault="00FA5208"/>
    <w:p w:rsidR="00FA5208" w:rsidRDefault="00FA520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E05" w:rsidRDefault="00F06E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80396E">
        <w:pPr>
          <w:pStyle w:val="Footer"/>
        </w:pPr>
        <w:r>
          <w:fldChar w:fldCharType="begin"/>
        </w:r>
        <w:r w:rsidR="002B2958">
          <w:instrText xml:space="preserve"> PAGE   \* MERGEFORMAT </w:instrText>
        </w:r>
        <w:r>
          <w:fldChar w:fldCharType="separate"/>
        </w:r>
        <w:r w:rsidR="009549F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E05" w:rsidRDefault="00F06E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5208" w:rsidRDefault="00FA5208" w:rsidP="0068194B">
      <w:r>
        <w:separator/>
      </w:r>
    </w:p>
    <w:p w:rsidR="00FA5208" w:rsidRDefault="00FA5208"/>
    <w:p w:rsidR="00FA5208" w:rsidRDefault="00FA5208"/>
  </w:footnote>
  <w:footnote w:type="continuationSeparator" w:id="0">
    <w:p w:rsidR="00FA5208" w:rsidRDefault="00FA5208" w:rsidP="0068194B">
      <w:r>
        <w:continuationSeparator/>
      </w:r>
    </w:p>
    <w:p w:rsidR="00FA5208" w:rsidRDefault="00FA5208"/>
    <w:p w:rsidR="00FA5208" w:rsidRDefault="00FA520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E05" w:rsidRDefault="00F06E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6E05" w:rsidRDefault="00F06E0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A5208" w:rsidP="005A1B10">
    <w:pPr>
      <w:pStyle w:val="Header"/>
    </w:pPr>
    <w:r>
      <w:rPr>
        <w:noProof/>
      </w:rPr>
      <w:pict>
        <v:line id="Straight Connector 5" o:spid="_x0000_s2049" alt="Header dividing line" style="position:absolute;z-index:-251658752;visibility:visible;mso-width-percent:1000;mso-top-percent:173;mso-position-horizontal:center;mso-position-horizontal-relative:page;mso-position-vertical-relative:page;mso-width-percent:1000;mso-top-percent:173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<v:stroke joinstyle="miter"/>
          <w10:wrap anchorx="page" anchory="page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0B624B9"/>
    <w:multiLevelType w:val="hybridMultilevel"/>
    <w:tmpl w:val="065664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2" w15:restartNumberingAfterBreak="0">
    <w:nsid w:val="213F2DA1"/>
    <w:multiLevelType w:val="hybridMultilevel"/>
    <w:tmpl w:val="5A6C62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0496C"/>
    <w:multiLevelType w:val="hybridMultilevel"/>
    <w:tmpl w:val="170C96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E2DAE"/>
    <w:multiLevelType w:val="hybridMultilevel"/>
    <w:tmpl w:val="4A08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77E101B"/>
    <w:multiLevelType w:val="hybridMultilevel"/>
    <w:tmpl w:val="20828F58"/>
    <w:lvl w:ilvl="0" w:tplc="944E06D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747DA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FAE45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600AD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BAD01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9984F3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1C2DA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4E2BB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321D3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C353F3"/>
    <w:multiLevelType w:val="hybridMultilevel"/>
    <w:tmpl w:val="B47ED8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4E3B7BF8"/>
    <w:multiLevelType w:val="multilevel"/>
    <w:tmpl w:val="6028783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0" w15:restartNumberingAfterBreak="0">
    <w:nsid w:val="539002A9"/>
    <w:multiLevelType w:val="hybridMultilevel"/>
    <w:tmpl w:val="5BD0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F25141"/>
    <w:multiLevelType w:val="hybridMultilevel"/>
    <w:tmpl w:val="5F5CC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44624D"/>
    <w:multiLevelType w:val="hybridMultilevel"/>
    <w:tmpl w:val="E8129E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D12E8B"/>
    <w:multiLevelType w:val="hybridMultilevel"/>
    <w:tmpl w:val="6AF47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145876"/>
    <w:multiLevelType w:val="hybridMultilevel"/>
    <w:tmpl w:val="E1668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AC4E96"/>
    <w:multiLevelType w:val="hybridMultilevel"/>
    <w:tmpl w:val="4B823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B902EB"/>
    <w:multiLevelType w:val="hybridMultilevel"/>
    <w:tmpl w:val="57861F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5"/>
  </w:num>
  <w:num w:numId="8">
    <w:abstractNumId w:val="2"/>
  </w:num>
  <w:num w:numId="9">
    <w:abstractNumId w:val="18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21"/>
  </w:num>
  <w:num w:numId="15">
    <w:abstractNumId w:val="14"/>
  </w:num>
  <w:num w:numId="16">
    <w:abstractNumId w:val="16"/>
  </w:num>
  <w:num w:numId="17">
    <w:abstractNumId w:val="12"/>
  </w:num>
  <w:num w:numId="18">
    <w:abstractNumId w:val="26"/>
  </w:num>
  <w:num w:numId="19">
    <w:abstractNumId w:val="22"/>
  </w:num>
  <w:num w:numId="20">
    <w:abstractNumId w:val="17"/>
  </w:num>
  <w:num w:numId="21">
    <w:abstractNumId w:val="11"/>
  </w:num>
  <w:num w:numId="22">
    <w:abstractNumId w:val="23"/>
  </w:num>
  <w:num w:numId="23">
    <w:abstractNumId w:val="25"/>
  </w:num>
  <w:num w:numId="24">
    <w:abstractNumId w:val="13"/>
  </w:num>
  <w:num w:numId="25">
    <w:abstractNumId w:val="24"/>
  </w:num>
  <w:num w:numId="26">
    <w:abstractNumId w:val="19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207EA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0F3A80"/>
    <w:rsid w:val="0010006E"/>
    <w:rsid w:val="001045A8"/>
    <w:rsid w:val="00114A91"/>
    <w:rsid w:val="001207EA"/>
    <w:rsid w:val="00122942"/>
    <w:rsid w:val="001427E1"/>
    <w:rsid w:val="00163668"/>
    <w:rsid w:val="00171566"/>
    <w:rsid w:val="00174676"/>
    <w:rsid w:val="001755A8"/>
    <w:rsid w:val="00182A2F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668DC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511F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2082"/>
    <w:rsid w:val="00437E8C"/>
    <w:rsid w:val="00440225"/>
    <w:rsid w:val="004533D6"/>
    <w:rsid w:val="004726BC"/>
    <w:rsid w:val="00474105"/>
    <w:rsid w:val="004767C7"/>
    <w:rsid w:val="00480E6E"/>
    <w:rsid w:val="00486277"/>
    <w:rsid w:val="00494CF6"/>
    <w:rsid w:val="00495F8D"/>
    <w:rsid w:val="004A1FAE"/>
    <w:rsid w:val="004A32FF"/>
    <w:rsid w:val="004B06EB"/>
    <w:rsid w:val="004B4F69"/>
    <w:rsid w:val="004B51CC"/>
    <w:rsid w:val="004B6AD0"/>
    <w:rsid w:val="004C2D5D"/>
    <w:rsid w:val="004C33E1"/>
    <w:rsid w:val="004E01EB"/>
    <w:rsid w:val="004E2794"/>
    <w:rsid w:val="0050327B"/>
    <w:rsid w:val="00504C58"/>
    <w:rsid w:val="00510392"/>
    <w:rsid w:val="00513E2A"/>
    <w:rsid w:val="00517BCD"/>
    <w:rsid w:val="00530B53"/>
    <w:rsid w:val="00544B79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C1A62"/>
    <w:rsid w:val="006E1507"/>
    <w:rsid w:val="00712D8B"/>
    <w:rsid w:val="007273B7"/>
    <w:rsid w:val="007305A4"/>
    <w:rsid w:val="00733E0A"/>
    <w:rsid w:val="0074403D"/>
    <w:rsid w:val="00746D44"/>
    <w:rsid w:val="0074718E"/>
    <w:rsid w:val="007538DC"/>
    <w:rsid w:val="00757803"/>
    <w:rsid w:val="0079206B"/>
    <w:rsid w:val="00796076"/>
    <w:rsid w:val="007B1CF7"/>
    <w:rsid w:val="007C0566"/>
    <w:rsid w:val="007C606B"/>
    <w:rsid w:val="007C6CAD"/>
    <w:rsid w:val="007E6A61"/>
    <w:rsid w:val="00801140"/>
    <w:rsid w:val="00803404"/>
    <w:rsid w:val="0080396E"/>
    <w:rsid w:val="008164EE"/>
    <w:rsid w:val="00834955"/>
    <w:rsid w:val="00855B59"/>
    <w:rsid w:val="00860461"/>
    <w:rsid w:val="0086487C"/>
    <w:rsid w:val="00870B20"/>
    <w:rsid w:val="0087783F"/>
    <w:rsid w:val="008829F8"/>
    <w:rsid w:val="00885897"/>
    <w:rsid w:val="008906EA"/>
    <w:rsid w:val="00891ABF"/>
    <w:rsid w:val="008962B5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49F6"/>
    <w:rsid w:val="00954A1C"/>
    <w:rsid w:val="009571D8"/>
    <w:rsid w:val="009650EA"/>
    <w:rsid w:val="0097790C"/>
    <w:rsid w:val="00984DEB"/>
    <w:rsid w:val="0098506E"/>
    <w:rsid w:val="009916FD"/>
    <w:rsid w:val="009A0508"/>
    <w:rsid w:val="009A44CE"/>
    <w:rsid w:val="009C0B0F"/>
    <w:rsid w:val="009C4DFC"/>
    <w:rsid w:val="009D44F8"/>
    <w:rsid w:val="009E3160"/>
    <w:rsid w:val="009F220C"/>
    <w:rsid w:val="009F3B05"/>
    <w:rsid w:val="009F4931"/>
    <w:rsid w:val="009F4B58"/>
    <w:rsid w:val="00A11772"/>
    <w:rsid w:val="00A14534"/>
    <w:rsid w:val="00A16DAA"/>
    <w:rsid w:val="00A22F9F"/>
    <w:rsid w:val="00A24162"/>
    <w:rsid w:val="00A25023"/>
    <w:rsid w:val="00A270EA"/>
    <w:rsid w:val="00A34BA2"/>
    <w:rsid w:val="00A36F27"/>
    <w:rsid w:val="00A373BD"/>
    <w:rsid w:val="00A42E32"/>
    <w:rsid w:val="00A46E63"/>
    <w:rsid w:val="00A51DC5"/>
    <w:rsid w:val="00A53DE1"/>
    <w:rsid w:val="00A5714C"/>
    <w:rsid w:val="00A615E1"/>
    <w:rsid w:val="00A67C62"/>
    <w:rsid w:val="00A755E8"/>
    <w:rsid w:val="00A93A5D"/>
    <w:rsid w:val="00AB2B88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6554B"/>
    <w:rsid w:val="00B81760"/>
    <w:rsid w:val="00B8494C"/>
    <w:rsid w:val="00BA1546"/>
    <w:rsid w:val="00BB4E51"/>
    <w:rsid w:val="00BD431F"/>
    <w:rsid w:val="00BE423E"/>
    <w:rsid w:val="00BF61AC"/>
    <w:rsid w:val="00C0562F"/>
    <w:rsid w:val="00C47FA6"/>
    <w:rsid w:val="00C57FC6"/>
    <w:rsid w:val="00C60BF1"/>
    <w:rsid w:val="00C66A7D"/>
    <w:rsid w:val="00C779DA"/>
    <w:rsid w:val="00C814F7"/>
    <w:rsid w:val="00CA4B4D"/>
    <w:rsid w:val="00CB112B"/>
    <w:rsid w:val="00CB35C3"/>
    <w:rsid w:val="00CC46DC"/>
    <w:rsid w:val="00CD323D"/>
    <w:rsid w:val="00CE4030"/>
    <w:rsid w:val="00CE64B3"/>
    <w:rsid w:val="00CF1A49"/>
    <w:rsid w:val="00D0630C"/>
    <w:rsid w:val="00D0741E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1829"/>
    <w:rsid w:val="00E2397A"/>
    <w:rsid w:val="00E254DB"/>
    <w:rsid w:val="00E300FC"/>
    <w:rsid w:val="00E362DB"/>
    <w:rsid w:val="00E379E1"/>
    <w:rsid w:val="00E5155E"/>
    <w:rsid w:val="00E5632B"/>
    <w:rsid w:val="00E70240"/>
    <w:rsid w:val="00E71E6B"/>
    <w:rsid w:val="00E81CC5"/>
    <w:rsid w:val="00E84BE0"/>
    <w:rsid w:val="00E85A87"/>
    <w:rsid w:val="00E85B4A"/>
    <w:rsid w:val="00E9528E"/>
    <w:rsid w:val="00EA5099"/>
    <w:rsid w:val="00EB7E2D"/>
    <w:rsid w:val="00EC1351"/>
    <w:rsid w:val="00EC4CBF"/>
    <w:rsid w:val="00EE2CA8"/>
    <w:rsid w:val="00EF17E8"/>
    <w:rsid w:val="00EF51D9"/>
    <w:rsid w:val="00F06E05"/>
    <w:rsid w:val="00F130DD"/>
    <w:rsid w:val="00F138AF"/>
    <w:rsid w:val="00F24884"/>
    <w:rsid w:val="00F30FFF"/>
    <w:rsid w:val="00F476C4"/>
    <w:rsid w:val="00F61DF9"/>
    <w:rsid w:val="00F716AF"/>
    <w:rsid w:val="00F81960"/>
    <w:rsid w:val="00F872CA"/>
    <w:rsid w:val="00F8769D"/>
    <w:rsid w:val="00F9350C"/>
    <w:rsid w:val="00F94EB5"/>
    <w:rsid w:val="00F9624D"/>
    <w:rsid w:val="00FA5208"/>
    <w:rsid w:val="00FB31C1"/>
    <w:rsid w:val="00FB58F2"/>
    <w:rsid w:val="00FB5BCF"/>
    <w:rsid w:val="00FC6AEA"/>
    <w:rsid w:val="00FD3D13"/>
    <w:rsid w:val="00FE55A2"/>
    <w:rsid w:val="00FF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7AAC2A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10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customStyle="1" w:styleId="ColorfulGrid1">
    <w:name w:val="Colorful Grid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customStyle="1" w:styleId="ColorfulList1">
    <w:name w:val="Colorful List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ColorfulShading1">
    <w:name w:val="Colorful Shading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DarkList1">
    <w:name w:val="Dark List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customStyle="1" w:styleId="GridTable1Light1">
    <w:name w:val="Grid Table 1 Light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79206B"/>
    <w:rPr>
      <w:b/>
      <w:iCs/>
      <w:color w:val="262626" w:themeColor="text1" w:themeTint="D9"/>
    </w:rPr>
  </w:style>
  <w:style w:type="table" w:customStyle="1" w:styleId="LightGrid1">
    <w:name w:val="Light Grid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customStyle="1" w:styleId="LightList1">
    <w:name w:val="Light List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MediumGrid11">
    <w:name w:val="Medium Grid 1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customStyle="1" w:styleId="MediumGrid21">
    <w:name w:val="Medium Grid 2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customStyle="1" w:styleId="MediumList11">
    <w:name w:val="Medium List 1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customStyle="1" w:styleId="MediumList21">
    <w:name w:val="Medium List 2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link w:val="NoSpacingChar"/>
    <w:uiPriority w:val="1"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customStyle="1" w:styleId="PlainTable11">
    <w:name w:val="Plain Table 1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paragraph" w:customStyle="1" w:styleId="Default">
    <w:name w:val="Default"/>
    <w:rsid w:val="00F716AF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816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94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Shilpabr84@gmail.com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19376\AppData\Roaming\Microsoft\Templates\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30BF2D103084CBC8AE6752F027A9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F528D-9A95-4CBF-B4A8-D8CCC6765F6E}"/>
      </w:docPartPr>
      <w:docPartBody>
        <w:p w:rsidR="00A705EE" w:rsidRDefault="00820972">
          <w:pPr>
            <w:pStyle w:val="F30BF2D103084CBC8AE6752F027A963B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37FBB"/>
    <w:rsid w:val="002C3245"/>
    <w:rsid w:val="004C53E5"/>
    <w:rsid w:val="00592685"/>
    <w:rsid w:val="0074142E"/>
    <w:rsid w:val="00820972"/>
    <w:rsid w:val="00837FBB"/>
    <w:rsid w:val="00A705EE"/>
    <w:rsid w:val="00AF4BAF"/>
    <w:rsid w:val="00B41D74"/>
    <w:rsid w:val="00D7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05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D131B565024FB1AFC463B66E3CA16C">
    <w:name w:val="18D131B565024FB1AFC463B66E3CA16C"/>
    <w:rsid w:val="00A705EE"/>
  </w:style>
  <w:style w:type="paragraph" w:customStyle="1" w:styleId="86A841021BD648CFA99CC50C8EDD3D33">
    <w:name w:val="86A841021BD648CFA99CC50C8EDD3D33"/>
    <w:rsid w:val="00A705EE"/>
  </w:style>
  <w:style w:type="paragraph" w:customStyle="1" w:styleId="57B31CE93BF94FE78EFD577C98E1E5D9">
    <w:name w:val="57B31CE93BF94FE78EFD577C98E1E5D9"/>
    <w:rsid w:val="00A705EE"/>
  </w:style>
  <w:style w:type="paragraph" w:customStyle="1" w:styleId="6C61B896ECD247B18DC3A73852252D7C">
    <w:name w:val="6C61B896ECD247B18DC3A73852252D7C"/>
    <w:rsid w:val="00A705EE"/>
  </w:style>
  <w:style w:type="paragraph" w:customStyle="1" w:styleId="78AC58EB6A1D444E97EFB021BFDF6B33">
    <w:name w:val="78AC58EB6A1D444E97EFB021BFDF6B33"/>
    <w:rsid w:val="00A705EE"/>
  </w:style>
  <w:style w:type="paragraph" w:customStyle="1" w:styleId="F30BF2D103084CBC8AE6752F027A963B">
    <w:name w:val="F30BF2D103084CBC8AE6752F027A963B"/>
    <w:rsid w:val="00A705EE"/>
  </w:style>
  <w:style w:type="paragraph" w:customStyle="1" w:styleId="E2F80ACCC1084B7F9E5CE1B17D9D0EA9">
    <w:name w:val="E2F80ACCC1084B7F9E5CE1B17D9D0EA9"/>
    <w:rsid w:val="00837F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662BB8-1253-4FAB-BF9A-1F186878EF9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210E9CCA-B965-45FD-937B-55A202EB75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213137-FECA-4B2D-A0F1-4DB59211E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Accounting resume</Template>
  <TotalTime>0</TotalTime>
  <Pages>3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2020-09-29T03:16:00Z</dcterms:created>
  <dcterms:modified xsi:type="dcterms:W3CDTF">2020-10-06T13:28:00Z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