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826" w:rsidRPr="001E743F" w:rsidRDefault="00797923">
      <w:pPr>
        <w:pStyle w:val="Name"/>
        <w:rPr>
          <w:sz w:val="32"/>
        </w:rPr>
      </w:pPr>
      <w:r w:rsidRPr="001E743F">
        <w:rPr>
          <w:sz w:val="32"/>
        </w:rPr>
        <w:t>Anoop chilka</w:t>
      </w:r>
    </w:p>
    <w:p w:rsidR="00980826" w:rsidRDefault="005F48C9">
      <w:pPr>
        <w:pStyle w:val="Address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260984</wp:posOffset>
                </wp:positionV>
                <wp:extent cx="6515100" cy="0"/>
                <wp:effectExtent l="0" t="19050" r="38100" b="3810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se="http://schemas.microsoft.com/office/word/2015/wordml/symex">
            <w:pict>
              <v:line w14:anchorId="182FD498" id="Line 1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pt,20.55pt" to="49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GlFAIAACoEAAAOAAAAZHJzL2Uyb0RvYy54bWysU8GO2jAQvVfqP1i+QxI2U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" strokecolor="#339" strokeweight="4pt"/>
            </w:pict>
          </mc:Fallback>
        </mc:AlternateContent>
      </w:r>
      <w:r w:rsidR="00797923">
        <w:t>10228 Paxton Run Rd</w:t>
      </w:r>
      <w:r w:rsidR="00117C04">
        <w:t xml:space="preserve"> </w:t>
      </w:r>
      <w:r w:rsidR="00117C04">
        <w:sym w:font="Wingdings" w:char="F0A7"/>
      </w:r>
      <w:r w:rsidR="00117C04">
        <w:t xml:space="preserve"> </w:t>
      </w:r>
      <w:r w:rsidR="00797923">
        <w:t>Charlotte</w:t>
      </w:r>
      <w:r w:rsidR="00117C04">
        <w:t xml:space="preserve">, </w:t>
      </w:r>
      <w:r w:rsidR="00797923">
        <w:t>NC 28277</w:t>
      </w:r>
      <w:r w:rsidR="00117C04">
        <w:t xml:space="preserve"> </w:t>
      </w:r>
      <w:r w:rsidR="00117C04">
        <w:sym w:font="Wingdings" w:char="F0A7"/>
      </w:r>
      <w:r w:rsidR="00117C04">
        <w:t xml:space="preserve"> Phone: </w:t>
      </w:r>
      <w:r w:rsidR="00797923">
        <w:t>704-542-0625</w:t>
      </w:r>
      <w:r w:rsidR="00117C04">
        <w:t xml:space="preserve"> </w:t>
      </w:r>
      <w:r w:rsidR="00117C04">
        <w:sym w:font="Wingdings" w:char="F0A7"/>
      </w:r>
      <w:r w:rsidR="00117C04">
        <w:t xml:space="preserve"> </w:t>
      </w:r>
      <w:r w:rsidR="00797923">
        <w:t>anoopchilka@</w:t>
      </w:r>
      <w:r w:rsidR="00AC3737">
        <w:t>yahoo.com</w:t>
      </w:r>
      <w:r w:rsidR="00117C04">
        <w:t xml:space="preserve"> </w:t>
      </w:r>
    </w:p>
    <w:p w:rsidR="00664F97" w:rsidRDefault="00664F97">
      <w:pPr>
        <w:pStyle w:val="Address"/>
      </w:pPr>
      <w:r>
        <w:t>Phone: 980-216-0778</w:t>
      </w:r>
      <w:bookmarkStart w:id="0" w:name="_GoBack"/>
      <w:bookmarkEnd w:id="0"/>
    </w:p>
    <w:p w:rsidR="00980826" w:rsidRDefault="009E4ED4">
      <w:pPr>
        <w:pStyle w:val="ResumeTitle"/>
      </w:pPr>
      <w:r>
        <w:t>Experience</w:t>
      </w:r>
    </w:p>
    <w:p w:rsidR="00896C3E" w:rsidRDefault="00896C3E" w:rsidP="00896C3E">
      <w:pPr>
        <w:pStyle w:val="ResumeOverviewtext"/>
        <w:spacing w:after="0"/>
        <w:jc w:val="left"/>
      </w:pPr>
      <w:r>
        <w:t xml:space="preserve">Working in information technology for several years on </w:t>
      </w:r>
      <w:r w:rsidR="005229FD" w:rsidRPr="005229FD">
        <w:rPr>
          <w:b/>
        </w:rPr>
        <w:t>procure to pay</w:t>
      </w:r>
      <w:r w:rsidRPr="005229FD">
        <w:rPr>
          <w:b/>
        </w:rPr>
        <w:t xml:space="preserve"> and e-business applications</w:t>
      </w:r>
      <w:r>
        <w:t xml:space="preserve"> has put me into a results-driven Software Development cycle with demonstrated suc</w:t>
      </w:r>
      <w:r w:rsidR="0021228E">
        <w:t>cess in the</w:t>
      </w:r>
      <w:r w:rsidR="00F53D14">
        <w:t xml:space="preserve"> Architecture,</w:t>
      </w:r>
      <w:r w:rsidR="0021228E">
        <w:t xml:space="preserve"> design, development, </w:t>
      </w:r>
      <w:r>
        <w:t>deployment of large-scale enterprise applications</w:t>
      </w:r>
      <w:r w:rsidR="0024568B">
        <w:t xml:space="preserve">, implementation </w:t>
      </w:r>
      <w:r w:rsidR="0021228E">
        <w:t xml:space="preserve">and post deployment level </w:t>
      </w:r>
      <w:r w:rsidR="005229FD">
        <w:t>three</w:t>
      </w:r>
      <w:r w:rsidR="0021228E">
        <w:t xml:space="preserve"> production support </w:t>
      </w:r>
      <w:r>
        <w:t xml:space="preserve">for the retail, pharmaceutical, healthcare, </w:t>
      </w:r>
      <w:r w:rsidR="0093277A">
        <w:t xml:space="preserve">financial, </w:t>
      </w:r>
      <w:r>
        <w:t>telecommunication and educational industries.</w:t>
      </w:r>
      <w:r w:rsidR="0024568B">
        <w:t xml:space="preserve"> </w:t>
      </w:r>
      <w:r>
        <w:t xml:space="preserve"> </w:t>
      </w:r>
      <w:r w:rsidR="005229FD">
        <w:t xml:space="preserve">Proven ability to lead </w:t>
      </w:r>
      <w:r w:rsidR="005229FD" w:rsidRPr="005229FD">
        <w:rPr>
          <w:b/>
        </w:rPr>
        <w:t>with seamless full four life cycles</w:t>
      </w:r>
      <w:r w:rsidR="005229FD">
        <w:t xml:space="preserve"> implementations and deliver next-generation technical solutions improving revenues, margins and workplace productivity. </w:t>
      </w:r>
      <w:r>
        <w:t xml:space="preserve">This experience is complimented with my Masters in Computer science, certifications in </w:t>
      </w:r>
      <w:r w:rsidRPr="005229FD">
        <w:rPr>
          <w:b/>
        </w:rPr>
        <w:t xml:space="preserve">advanced java programming and </w:t>
      </w:r>
      <w:proofErr w:type="spellStart"/>
      <w:r w:rsidRPr="005229FD">
        <w:rPr>
          <w:b/>
        </w:rPr>
        <w:t>Ariba</w:t>
      </w:r>
      <w:proofErr w:type="spellEnd"/>
      <w:r w:rsidRPr="005229FD">
        <w:rPr>
          <w:b/>
        </w:rPr>
        <w:t xml:space="preserve"> certified engineer</w:t>
      </w:r>
      <w:r w:rsidR="000410FC" w:rsidRPr="005229FD">
        <w:rPr>
          <w:b/>
        </w:rPr>
        <w:t>.</w:t>
      </w:r>
      <w:r w:rsidR="000410FC">
        <w:t xml:space="preserve"> </w:t>
      </w:r>
    </w:p>
    <w:p w:rsidR="00896C3E" w:rsidRDefault="007F54FC" w:rsidP="001F70E9">
      <w:pPr>
        <w:pStyle w:val="ResumeOverviewtext"/>
        <w:numPr>
          <w:ilvl w:val="0"/>
          <w:numId w:val="2"/>
        </w:numPr>
        <w:spacing w:after="0"/>
        <w:jc w:val="left"/>
      </w:pPr>
      <w:r>
        <w:t>Seventeen</w:t>
      </w:r>
      <w:r w:rsidR="00896C3E">
        <w:t xml:space="preserve"> </w:t>
      </w:r>
      <w:r>
        <w:t>years</w:t>
      </w:r>
      <w:r w:rsidR="000116D2">
        <w:t xml:space="preserve"> </w:t>
      </w:r>
      <w:r w:rsidR="008A1C05">
        <w:t xml:space="preserve">of US </w:t>
      </w:r>
      <w:r w:rsidR="000116D2">
        <w:t>experience</w:t>
      </w:r>
      <w:r w:rsidR="00896C3E">
        <w:t xml:space="preserve"> in Software/Application development</w:t>
      </w:r>
      <w:r w:rsidR="000410FC">
        <w:t>,</w:t>
      </w:r>
      <w:r w:rsidR="00896C3E">
        <w:t xml:space="preserve"> Integration</w:t>
      </w:r>
      <w:r w:rsidR="000410FC">
        <w:t xml:space="preserve"> and </w:t>
      </w:r>
      <w:r w:rsidR="00896C3E">
        <w:t xml:space="preserve">in B2B products. </w:t>
      </w:r>
    </w:p>
    <w:p w:rsidR="00896C3E" w:rsidRDefault="007F54FC" w:rsidP="001F70E9">
      <w:pPr>
        <w:pStyle w:val="ResumeOverviewtext"/>
        <w:numPr>
          <w:ilvl w:val="0"/>
          <w:numId w:val="2"/>
        </w:numPr>
        <w:spacing w:after="0"/>
        <w:jc w:val="left"/>
      </w:pPr>
      <w:r>
        <w:t>Seventeen</w:t>
      </w:r>
      <w:r w:rsidR="00C01A9D">
        <w:t xml:space="preserve"> </w:t>
      </w:r>
      <w:r w:rsidR="000116D2">
        <w:t>years’ experience</w:t>
      </w:r>
      <w:r w:rsidR="00896C3E">
        <w:t xml:space="preserve"> in end-user application support. </w:t>
      </w:r>
    </w:p>
    <w:p w:rsidR="00896C3E" w:rsidRDefault="00896C3E" w:rsidP="001F70E9">
      <w:pPr>
        <w:pStyle w:val="ResumeOverviewtext"/>
        <w:numPr>
          <w:ilvl w:val="0"/>
          <w:numId w:val="2"/>
        </w:numPr>
        <w:spacing w:after="0"/>
        <w:jc w:val="left"/>
      </w:pPr>
      <w:r>
        <w:t>Experience in</w:t>
      </w:r>
      <w:r w:rsidR="00197DAE">
        <w:t xml:space="preserve"> On Demand solutions, Hybrid integrations and on premise </w:t>
      </w:r>
      <w:proofErr w:type="spellStart"/>
      <w:r w:rsidR="00197DAE">
        <w:t>Ariba</w:t>
      </w:r>
      <w:proofErr w:type="spellEnd"/>
      <w:r>
        <w:t xml:space="preserve"> migrations. </w:t>
      </w:r>
      <w:r w:rsidR="000410FC">
        <w:t>Buyer</w:t>
      </w:r>
      <w:r w:rsidR="00924C57">
        <w:t>/Upstream</w:t>
      </w:r>
      <w:r w:rsidR="00933D4D">
        <w:t xml:space="preserve"> 8.2.2 to 9r1/9r2</w:t>
      </w:r>
      <w:r w:rsidR="000410FC">
        <w:t xml:space="preserve"> </w:t>
      </w:r>
      <w:r>
        <w:t xml:space="preserve">Buyer 8.1 to 8.2.1, Buyer7.1a to 8.1 and </w:t>
      </w:r>
      <w:r w:rsidR="008A1C05">
        <w:t xml:space="preserve">   </w:t>
      </w:r>
      <w:r>
        <w:t xml:space="preserve">ORMS6.1 to Buyer 7.0.5 </w:t>
      </w:r>
    </w:p>
    <w:p w:rsidR="00896C3E" w:rsidRDefault="00896C3E" w:rsidP="001F70E9">
      <w:pPr>
        <w:pStyle w:val="ResumeOverviewtext"/>
        <w:numPr>
          <w:ilvl w:val="0"/>
          <w:numId w:val="2"/>
        </w:numPr>
        <w:spacing w:after="0"/>
        <w:jc w:val="left"/>
      </w:pPr>
      <w:r>
        <w:t xml:space="preserve">Training in </w:t>
      </w:r>
      <w:proofErr w:type="spellStart"/>
      <w:r>
        <w:t>Ariba</w:t>
      </w:r>
      <w:proofErr w:type="spellEnd"/>
      <w:r>
        <w:t xml:space="preserve"> Buyer 8.1/7.x and </w:t>
      </w:r>
      <w:proofErr w:type="spellStart"/>
      <w:r>
        <w:t>Ariba</w:t>
      </w:r>
      <w:proofErr w:type="spellEnd"/>
      <w:r>
        <w:t xml:space="preserve"> ORMS 6.1 </w:t>
      </w:r>
    </w:p>
    <w:p w:rsidR="00896C3E" w:rsidRDefault="00896C3E" w:rsidP="001F70E9">
      <w:pPr>
        <w:pStyle w:val="ResumeOverviewtext"/>
        <w:numPr>
          <w:ilvl w:val="0"/>
          <w:numId w:val="2"/>
        </w:numPr>
        <w:spacing w:after="0"/>
        <w:jc w:val="left"/>
      </w:pPr>
      <w:r>
        <w:t xml:space="preserve">Pro-tech Certification in Advanced Programming in Java </w:t>
      </w:r>
    </w:p>
    <w:p w:rsidR="00896C3E" w:rsidRDefault="004C5359" w:rsidP="001F70E9">
      <w:pPr>
        <w:pStyle w:val="ResumeOverviewtext"/>
        <w:numPr>
          <w:ilvl w:val="0"/>
          <w:numId w:val="2"/>
        </w:numPr>
        <w:spacing w:after="0"/>
        <w:jc w:val="left"/>
      </w:pPr>
      <w:r>
        <w:t>ARIBA</w:t>
      </w:r>
      <w:r w:rsidR="00896C3E">
        <w:t xml:space="preserve"> Certified Application Developer </w:t>
      </w:r>
      <w:proofErr w:type="spellStart"/>
      <w:r w:rsidR="00896C3E">
        <w:t>Ariba</w:t>
      </w:r>
      <w:proofErr w:type="spellEnd"/>
      <w:r w:rsidR="00896C3E">
        <w:t xml:space="preserve"> Buyer</w:t>
      </w:r>
      <w:r w:rsidR="00DD7A1E">
        <w:t>7.1</w:t>
      </w:r>
    </w:p>
    <w:p w:rsidR="00980826" w:rsidRDefault="00117C04">
      <w:pPr>
        <w:pStyle w:val="ResumeSectionHeaders"/>
      </w:pPr>
      <w:r>
        <w:t>Professional Experience</w:t>
      </w:r>
    </w:p>
    <w:tbl>
      <w:tblPr>
        <w:tblW w:w="10010" w:type="dxa"/>
        <w:tblLook w:val="01E0" w:firstRow="1" w:lastRow="1" w:firstColumn="1" w:lastColumn="1" w:noHBand="0" w:noVBand="0"/>
      </w:tblPr>
      <w:tblGrid>
        <w:gridCol w:w="6948"/>
        <w:gridCol w:w="3062"/>
      </w:tblGrid>
      <w:tr w:rsidR="00933D4D" w:rsidTr="00CD56D9">
        <w:tc>
          <w:tcPr>
            <w:tcW w:w="6948" w:type="dxa"/>
          </w:tcPr>
          <w:p w:rsidR="00933D4D" w:rsidRDefault="00933D4D" w:rsidP="00CD56D9">
            <w:pPr>
              <w:pStyle w:val="BusinessNameAllCaps"/>
            </w:pPr>
            <w:r>
              <w:t xml:space="preserve">Bank of America </w:t>
            </w:r>
            <w:r>
              <w:rPr>
                <w:rStyle w:val="LocationChar"/>
              </w:rPr>
              <w:t>– charlotte, nc</w:t>
            </w:r>
          </w:p>
        </w:tc>
        <w:tc>
          <w:tcPr>
            <w:tcW w:w="3062" w:type="dxa"/>
          </w:tcPr>
          <w:p w:rsidR="00933D4D" w:rsidRDefault="00933D4D" w:rsidP="00933D4D">
            <w:pPr>
              <w:pStyle w:val="DateRange"/>
            </w:pPr>
            <w:r>
              <w:t>Dec 2015 to Present</w:t>
            </w:r>
          </w:p>
        </w:tc>
      </w:tr>
    </w:tbl>
    <w:p w:rsidR="00933D4D" w:rsidRPr="00933D4D" w:rsidRDefault="00933D4D" w:rsidP="00933D4D">
      <w:pPr>
        <w:pStyle w:val="JobTitle"/>
      </w:pPr>
      <w:r w:rsidRPr="00933D4D">
        <w:rPr>
          <w:u w:val="none"/>
        </w:rPr>
        <w:t xml:space="preserve">  </w:t>
      </w:r>
      <w:r w:rsidR="00D2307D" w:rsidRPr="00D2307D">
        <w:t xml:space="preserve">SAP </w:t>
      </w:r>
      <w:proofErr w:type="spellStart"/>
      <w:r w:rsidRPr="00D2307D">
        <w:t>Ariba</w:t>
      </w:r>
      <w:proofErr w:type="spellEnd"/>
      <w:r w:rsidRPr="00933D4D">
        <w:t xml:space="preserve"> </w:t>
      </w:r>
      <w:r w:rsidR="00031FEF">
        <w:t xml:space="preserve">Principal </w:t>
      </w:r>
      <w:r w:rsidR="00862ED6">
        <w:t>Consultant</w:t>
      </w:r>
      <w:r w:rsidRPr="00933D4D">
        <w:t xml:space="preserve">. </w:t>
      </w:r>
    </w:p>
    <w:p w:rsidR="00933D4D" w:rsidRDefault="00933D4D" w:rsidP="00933D4D">
      <w:pPr>
        <w:pStyle w:val="ResumeBulletPoints"/>
      </w:pPr>
      <w:r>
        <w:t>Lead</w:t>
      </w:r>
      <w:r w:rsidR="00902179">
        <w:t>ing</w:t>
      </w:r>
      <w:r>
        <w:t xml:space="preserve"> </w:t>
      </w:r>
      <w:r w:rsidR="0059622B">
        <w:t>On-</w:t>
      </w:r>
      <w:r w:rsidR="00862ED6">
        <w:t>Demand solutions</w:t>
      </w:r>
      <w:r w:rsidR="00334FCB">
        <w:t xml:space="preserve"> big bang from on premise to on demand</w:t>
      </w:r>
      <w:r w:rsidR="00862ED6">
        <w:t xml:space="preserve">, </w:t>
      </w:r>
      <w:proofErr w:type="gramStart"/>
      <w:r w:rsidR="00A754A7">
        <w:t>meta</w:t>
      </w:r>
      <w:proofErr w:type="gramEnd"/>
      <w:r w:rsidR="00A754A7">
        <w:t xml:space="preserve"> data collection of </w:t>
      </w:r>
      <w:r w:rsidR="00CC78E1">
        <w:t>extrinsic</w:t>
      </w:r>
      <w:r w:rsidR="00A754A7">
        <w:t xml:space="preserve"> for customization and mapping to flex fields. Participate in Blue Print sessions for seamless movement to could solutions</w:t>
      </w:r>
      <w:r>
        <w:t>.</w:t>
      </w:r>
    </w:p>
    <w:p w:rsidR="00933D4D" w:rsidRDefault="00933D4D" w:rsidP="00933D4D">
      <w:pPr>
        <w:pStyle w:val="ResumeBulletPoints"/>
      </w:pPr>
      <w:r>
        <w:t>Imp</w:t>
      </w:r>
      <w:r w:rsidR="00A754A7">
        <w:t xml:space="preserve">act analysis, estimate, </w:t>
      </w:r>
      <w:proofErr w:type="gramStart"/>
      <w:r w:rsidR="00A754A7">
        <w:t>design</w:t>
      </w:r>
      <w:proofErr w:type="gramEnd"/>
      <w:r w:rsidR="00A754A7">
        <w:t xml:space="preserve"> </w:t>
      </w:r>
      <w:r>
        <w:t>on change requests or small to large enhancement projects.</w:t>
      </w:r>
    </w:p>
    <w:p w:rsidR="00933D4D" w:rsidRDefault="00933D4D" w:rsidP="00933D4D">
      <w:pPr>
        <w:pStyle w:val="ResumeBulletPoints"/>
      </w:pPr>
      <w:r>
        <w:t>Upgraded from 9r1 to 9r2</w:t>
      </w:r>
      <w:r w:rsidR="006D2B37">
        <w:t xml:space="preserve"> SP9</w:t>
      </w:r>
      <w:r>
        <w:t xml:space="preserve"> in all environments like but not limited </w:t>
      </w:r>
      <w:r w:rsidR="007F290D">
        <w:t xml:space="preserve">to </w:t>
      </w:r>
      <w:r w:rsidR="00261498">
        <w:t>Production</w:t>
      </w:r>
      <w:r>
        <w:t xml:space="preserve"> for </w:t>
      </w:r>
      <w:proofErr w:type="spellStart"/>
      <w:r>
        <w:t>Ariba</w:t>
      </w:r>
      <w:proofErr w:type="spellEnd"/>
      <w:r>
        <w:t xml:space="preserve"> Suite of 300K users globally.</w:t>
      </w:r>
    </w:p>
    <w:p w:rsidR="00933D4D" w:rsidRDefault="00473D4A" w:rsidP="00933D4D">
      <w:pPr>
        <w:pStyle w:val="ResumeBulletPoints"/>
      </w:pPr>
      <w:r>
        <w:t>Work on e</w:t>
      </w:r>
      <w:r w:rsidR="00933D4D">
        <w:t>nhancement</w:t>
      </w:r>
      <w:r>
        <w:t>s</w:t>
      </w:r>
      <w:r w:rsidR="00933D4D">
        <w:t xml:space="preserve"> or projects </w:t>
      </w:r>
      <w:r w:rsidR="00D252D8">
        <w:t xml:space="preserve">in parallel to On Demand project, </w:t>
      </w:r>
      <w:r w:rsidR="00933D4D">
        <w:t xml:space="preserve">which includes all modules of </w:t>
      </w:r>
      <w:proofErr w:type="spellStart"/>
      <w:r w:rsidR="0052388B">
        <w:t>Ariba</w:t>
      </w:r>
      <w:proofErr w:type="spellEnd"/>
      <w:r w:rsidR="0052388B">
        <w:t xml:space="preserve"> </w:t>
      </w:r>
      <w:r w:rsidR="00933D4D">
        <w:t>9r2</w:t>
      </w:r>
      <w:r w:rsidR="00D252D8">
        <w:t xml:space="preserve"> on premise and integrate with backend/downstream </w:t>
      </w:r>
      <w:r w:rsidR="00A754A7">
        <w:t xml:space="preserve">multiple </w:t>
      </w:r>
      <w:r w:rsidR="00D252D8">
        <w:t>AP systems</w:t>
      </w:r>
      <w:r w:rsidR="00933D4D">
        <w:t xml:space="preserve">. </w:t>
      </w:r>
    </w:p>
    <w:p w:rsidR="007979C4" w:rsidRDefault="007979C4">
      <w:pPr>
        <w:pStyle w:val="ResumeSectionHeaders"/>
      </w:pPr>
      <w:r w:rsidRPr="00B34DBA">
        <w:rPr>
          <w:bCs w:val="0"/>
          <w:caps/>
          <w:sz w:val="20"/>
          <w:szCs w:val="22"/>
        </w:rPr>
        <w:t>Lincoln Financial Group – Greensboro, NC</w:t>
      </w:r>
      <w:r>
        <w:tab/>
      </w:r>
      <w:r>
        <w:tab/>
      </w:r>
      <w:r>
        <w:tab/>
      </w:r>
      <w:r>
        <w:tab/>
      </w:r>
      <w:r w:rsidRPr="007979C4">
        <w:rPr>
          <w:rFonts w:cs="Times New Roman"/>
          <w:b w:val="0"/>
          <w:bCs w:val="0"/>
          <w:sz w:val="20"/>
        </w:rPr>
        <w:t xml:space="preserve">April 2013 to </w:t>
      </w:r>
      <w:r w:rsidR="00933D4D">
        <w:rPr>
          <w:rFonts w:cs="Times New Roman"/>
          <w:b w:val="0"/>
          <w:bCs w:val="0"/>
          <w:sz w:val="20"/>
        </w:rPr>
        <w:t>Dec 2015</w:t>
      </w:r>
    </w:p>
    <w:p w:rsidR="007979C4" w:rsidRDefault="00193F49" w:rsidP="007979C4">
      <w:pPr>
        <w:pStyle w:val="JobTitle"/>
      </w:pPr>
      <w:r>
        <w:t>Lead</w:t>
      </w:r>
      <w:r w:rsidR="001A0C5D">
        <w:t xml:space="preserve"> </w:t>
      </w:r>
      <w:r w:rsidR="00D2307D">
        <w:t xml:space="preserve">SAP </w:t>
      </w:r>
      <w:proofErr w:type="spellStart"/>
      <w:r w:rsidR="001A0C5D">
        <w:t>Ariba</w:t>
      </w:r>
      <w:proofErr w:type="spellEnd"/>
      <w:r w:rsidR="001A0C5D">
        <w:t xml:space="preserve"> </w:t>
      </w:r>
      <w:r w:rsidR="00D2307D">
        <w:t>Suite</w:t>
      </w:r>
      <w:r w:rsidR="001A0C5D">
        <w:t>/</w:t>
      </w:r>
      <w:r w:rsidR="00DE1F86">
        <w:t>Integrator</w:t>
      </w:r>
    </w:p>
    <w:p w:rsidR="00C03D52" w:rsidRDefault="007979C4" w:rsidP="00C03D52">
      <w:pPr>
        <w:pStyle w:val="KeyResults"/>
      </w:pPr>
      <w:r>
        <w:t xml:space="preserve">Key </w:t>
      </w:r>
      <w:r w:rsidR="00A42EA6">
        <w:t>Roles/Results</w:t>
      </w:r>
      <w:r>
        <w:t>:</w:t>
      </w:r>
    </w:p>
    <w:p w:rsidR="006D2B37" w:rsidRDefault="006D2B37" w:rsidP="006D2B37">
      <w:pPr>
        <w:pStyle w:val="ResumeBulletPoints"/>
      </w:pPr>
      <w:r>
        <w:t xml:space="preserve">Lead Integration of </w:t>
      </w:r>
      <w:proofErr w:type="spellStart"/>
      <w:r>
        <w:t>Ariba</w:t>
      </w:r>
      <w:proofErr w:type="spellEnd"/>
      <w:r>
        <w:t xml:space="preserve"> modules Hybrid integration of upstream on demand with downstream leveraging ITK toolkit for master data upload and downloads plus transactional data for reporting. </w:t>
      </w:r>
    </w:p>
    <w:p w:rsidR="006D2B37" w:rsidRDefault="006D2B37" w:rsidP="006D2B37">
      <w:pPr>
        <w:pStyle w:val="ResumeBulletPoints"/>
      </w:pPr>
      <w:r>
        <w:t xml:space="preserve">Data mapping solutions using </w:t>
      </w:r>
      <w:proofErr w:type="spellStart"/>
      <w:r>
        <w:t>Ariba</w:t>
      </w:r>
      <w:proofErr w:type="spellEnd"/>
      <w:r>
        <w:t xml:space="preserve"> template OOTB fields and Flex fields with custom fields while sending data to upstream. </w:t>
      </w:r>
    </w:p>
    <w:p w:rsidR="00616065" w:rsidRDefault="00616065" w:rsidP="006D2B37">
      <w:pPr>
        <w:pStyle w:val="ResumeBulletPoints"/>
        <w:jc w:val="left"/>
      </w:pPr>
      <w:r>
        <w:t xml:space="preserve">Architect </w:t>
      </w:r>
      <w:r w:rsidR="00754CBB">
        <w:t>B2B ARIBA application</w:t>
      </w:r>
      <w:r>
        <w:t xml:space="preserve"> downstream and define topology as per security policies</w:t>
      </w:r>
      <w:r w:rsidR="006D2B37">
        <w:t xml:space="preserve">, integration with On Demand upstream. </w:t>
      </w:r>
    </w:p>
    <w:p w:rsidR="00775E48" w:rsidRDefault="00775E48" w:rsidP="00556351">
      <w:pPr>
        <w:pStyle w:val="ResumeBulletPoints"/>
      </w:pPr>
      <w:r>
        <w:t>Provide consultation on Architecture, design, development and implementation of all Application modules between Upstream On-Demand and Downstream On-premise.</w:t>
      </w:r>
    </w:p>
    <w:p w:rsidR="00C03D52" w:rsidRDefault="00616065" w:rsidP="00556351">
      <w:pPr>
        <w:pStyle w:val="ResumeBulletPoints"/>
      </w:pPr>
      <w:r>
        <w:t xml:space="preserve">Lead </w:t>
      </w:r>
      <w:r w:rsidR="00C03D52">
        <w:t>software upgrades, analyze software and hardware architecture.</w:t>
      </w:r>
    </w:p>
    <w:p w:rsidR="00556351" w:rsidRDefault="00556351" w:rsidP="00556351">
      <w:pPr>
        <w:pStyle w:val="ResumeBulletPoints"/>
      </w:pPr>
      <w:r>
        <w:t xml:space="preserve">Delivering on complex </w:t>
      </w:r>
      <w:r w:rsidR="00754CBB">
        <w:t xml:space="preserve">work </w:t>
      </w:r>
      <w:r>
        <w:t xml:space="preserve">assignments, serving as a subject matter expert by providing direction in one’s discipline to others, participating and leading initiatives, knowledge </w:t>
      </w:r>
      <w:r w:rsidR="00924C57">
        <w:t xml:space="preserve">will be </w:t>
      </w:r>
      <w:r>
        <w:t xml:space="preserve"> leveraged to coach others</w:t>
      </w:r>
    </w:p>
    <w:p w:rsidR="00152329" w:rsidRDefault="00152329" w:rsidP="00152329">
      <w:pPr>
        <w:pStyle w:val="ResumeBulletPoints"/>
      </w:pPr>
      <w:r w:rsidRPr="00152329">
        <w:lastRenderedPageBreak/>
        <w:t>Business Analysis, Business process Integration, Business Process development and improvement, Enterprise Application Architecture</w:t>
      </w:r>
      <w:r w:rsidR="00DD1471">
        <w:t xml:space="preserve"> consulting</w:t>
      </w:r>
      <w:r w:rsidRPr="00152329">
        <w:t xml:space="preserve">, </w:t>
      </w:r>
      <w:r w:rsidR="00DD1471">
        <w:t xml:space="preserve">Vendor </w:t>
      </w:r>
      <w:r w:rsidRPr="00152329">
        <w:t xml:space="preserve">Risk Analysis and Management, build new </w:t>
      </w:r>
      <w:r w:rsidR="002371BD">
        <w:t xml:space="preserve">technical </w:t>
      </w:r>
      <w:r w:rsidRPr="00152329">
        <w:t>teams, enterprise applications infrastructure planning and design</w:t>
      </w:r>
      <w:r w:rsidR="00616065">
        <w:t xml:space="preserve"> like ‘forms and fulfillment’.</w:t>
      </w:r>
    </w:p>
    <w:p w:rsidR="007979C4" w:rsidRDefault="007979C4" w:rsidP="00775E48">
      <w:pPr>
        <w:pStyle w:val="ResumeBulletPoints"/>
        <w:numPr>
          <w:ilvl w:val="0"/>
          <w:numId w:val="0"/>
        </w:numPr>
        <w:ind w:left="360"/>
      </w:pPr>
    </w:p>
    <w:tbl>
      <w:tblPr>
        <w:tblW w:w="10010" w:type="dxa"/>
        <w:tblLook w:val="01E0" w:firstRow="1" w:lastRow="1" w:firstColumn="1" w:lastColumn="1" w:noHBand="0" w:noVBand="0"/>
      </w:tblPr>
      <w:tblGrid>
        <w:gridCol w:w="6948"/>
        <w:gridCol w:w="3062"/>
      </w:tblGrid>
      <w:tr w:rsidR="00980826">
        <w:tc>
          <w:tcPr>
            <w:tcW w:w="6948" w:type="dxa"/>
          </w:tcPr>
          <w:p w:rsidR="00980826" w:rsidRDefault="00FC560C" w:rsidP="00FC560C">
            <w:pPr>
              <w:pStyle w:val="BusinessNameAllCaps"/>
            </w:pPr>
            <w:r>
              <w:t xml:space="preserve">Bank of America </w:t>
            </w:r>
            <w:r w:rsidR="00117C04">
              <w:rPr>
                <w:rStyle w:val="LocationChar"/>
              </w:rPr>
              <w:t xml:space="preserve">– </w:t>
            </w:r>
            <w:r>
              <w:rPr>
                <w:rStyle w:val="LocationChar"/>
              </w:rPr>
              <w:t>charlotte, nc</w:t>
            </w:r>
          </w:p>
        </w:tc>
        <w:tc>
          <w:tcPr>
            <w:tcW w:w="3062" w:type="dxa"/>
          </w:tcPr>
          <w:p w:rsidR="00980826" w:rsidRDefault="001D16C7" w:rsidP="007979C4">
            <w:pPr>
              <w:pStyle w:val="DateRange"/>
            </w:pPr>
            <w:r>
              <w:t xml:space="preserve">Oct </w:t>
            </w:r>
            <w:r w:rsidR="00117C04">
              <w:t>200</w:t>
            </w:r>
            <w:r w:rsidR="00FC560C">
              <w:t>8</w:t>
            </w:r>
            <w:r w:rsidR="00117C04">
              <w:t xml:space="preserve"> to </w:t>
            </w:r>
            <w:r w:rsidR="007979C4">
              <w:t>April 2013</w:t>
            </w:r>
          </w:p>
        </w:tc>
      </w:tr>
    </w:tbl>
    <w:p w:rsidR="00980826" w:rsidRDefault="00760A43">
      <w:pPr>
        <w:pStyle w:val="JobTitle"/>
      </w:pPr>
      <w:r>
        <w:rPr>
          <w:u w:val="none"/>
        </w:rPr>
        <w:t xml:space="preserve">  </w:t>
      </w:r>
      <w:proofErr w:type="gramStart"/>
      <w:r w:rsidR="00184223">
        <w:t>VP(</w:t>
      </w:r>
      <w:proofErr w:type="gramEnd"/>
      <w:r w:rsidR="00200498">
        <w:t xml:space="preserve">Tech </w:t>
      </w:r>
      <w:proofErr w:type="spellStart"/>
      <w:r w:rsidR="00200498">
        <w:t>Prj</w:t>
      </w:r>
      <w:proofErr w:type="spellEnd"/>
      <w:r w:rsidR="00200498">
        <w:t xml:space="preserve"> Tech </w:t>
      </w:r>
      <w:proofErr w:type="spellStart"/>
      <w:r w:rsidR="00200498">
        <w:t>Mgr</w:t>
      </w:r>
      <w:proofErr w:type="spellEnd"/>
      <w:r w:rsidR="00200498">
        <w:t xml:space="preserve">) </w:t>
      </w:r>
    </w:p>
    <w:p w:rsidR="00980826" w:rsidRDefault="00117C04">
      <w:pPr>
        <w:pStyle w:val="KeyResults"/>
      </w:pPr>
      <w:r>
        <w:t xml:space="preserve">Key </w:t>
      </w:r>
      <w:r w:rsidR="00A42EA6">
        <w:t>Roles/</w:t>
      </w:r>
      <w:r>
        <w:t>Results:</w:t>
      </w:r>
    </w:p>
    <w:p w:rsidR="007B77C0" w:rsidRDefault="00117C04">
      <w:pPr>
        <w:pStyle w:val="ResumeBulletPoints"/>
      </w:pPr>
      <w:r>
        <w:t>Le</w:t>
      </w:r>
      <w:r w:rsidR="001E717F">
        <w:t>a</w:t>
      </w:r>
      <w:r>
        <w:t xml:space="preserve">d </w:t>
      </w:r>
      <w:r w:rsidR="005F78DC">
        <w:t>banks</w:t>
      </w:r>
      <w:r>
        <w:t xml:space="preserve"> new </w:t>
      </w:r>
      <w:r w:rsidR="005F78DC">
        <w:t xml:space="preserve">SAP interface </w:t>
      </w:r>
      <w:r>
        <w:t xml:space="preserve">implementation of </w:t>
      </w:r>
      <w:proofErr w:type="spellStart"/>
      <w:r w:rsidR="005F78DC">
        <w:t>Ariba</w:t>
      </w:r>
      <w:proofErr w:type="spellEnd"/>
      <w:r w:rsidR="005F78DC">
        <w:t xml:space="preserve"> </w:t>
      </w:r>
      <w:r w:rsidR="00421F20">
        <w:t>suite</w:t>
      </w:r>
      <w:r>
        <w:t xml:space="preserve">. </w:t>
      </w:r>
      <w:r w:rsidR="007B77C0">
        <w:t>Installed new SAP variant and cloned instances for QA/UAT, SIT and DEV. Integrated upstream and downstream for all these environments</w:t>
      </w:r>
    </w:p>
    <w:p w:rsidR="007B77C0" w:rsidRDefault="007B77C0">
      <w:pPr>
        <w:pStyle w:val="ResumeBulletPoints"/>
      </w:pPr>
      <w:r>
        <w:t>Provide</w:t>
      </w:r>
      <w:r w:rsidR="00754CBB">
        <w:t>/coordinate</w:t>
      </w:r>
      <w:r>
        <w:t xml:space="preserve"> level two support for production issues and resolve performance issues which arise due to database or application custom code or network related issues.</w:t>
      </w:r>
    </w:p>
    <w:p w:rsidR="00980826" w:rsidRDefault="00117C04">
      <w:pPr>
        <w:pStyle w:val="ResumeBulletPoints"/>
      </w:pPr>
      <w:r>
        <w:t xml:space="preserve">Designed and launched </w:t>
      </w:r>
      <w:r w:rsidR="005F78DC">
        <w:t xml:space="preserve">interface zone, </w:t>
      </w:r>
      <w:r>
        <w:t xml:space="preserve">optimized training documentation prior to go-live and designed custom modifications to accommodate special needs (e.g., </w:t>
      </w:r>
      <w:r w:rsidR="005F78DC">
        <w:t>debugging, reports, and security</w:t>
      </w:r>
      <w:r>
        <w:t>).</w:t>
      </w:r>
    </w:p>
    <w:p w:rsidR="00980826" w:rsidRDefault="00117C04">
      <w:pPr>
        <w:pStyle w:val="ResumeBulletPoints"/>
      </w:pPr>
      <w:r>
        <w:t xml:space="preserve">Analyzed all aspects of </w:t>
      </w:r>
      <w:r w:rsidR="005F78DC">
        <w:t xml:space="preserve">SAP Variant installation and configuration </w:t>
      </w:r>
      <w:r>
        <w:t xml:space="preserve">to ensure </w:t>
      </w:r>
      <w:r w:rsidR="005F78DC">
        <w:t>multiple language support to deploy international users</w:t>
      </w:r>
      <w:r>
        <w:t xml:space="preserve">. Created </w:t>
      </w:r>
      <w:r w:rsidR="005F78DC">
        <w:t xml:space="preserve">standards and methodology docs specific for </w:t>
      </w:r>
      <w:proofErr w:type="spellStart"/>
      <w:r w:rsidR="005F78DC">
        <w:t>Ariba</w:t>
      </w:r>
      <w:proofErr w:type="spellEnd"/>
      <w:r w:rsidR="005F78DC">
        <w:t xml:space="preserve"> application customization</w:t>
      </w:r>
      <w:r>
        <w:t>.</w:t>
      </w:r>
    </w:p>
    <w:p w:rsidR="00980826" w:rsidRDefault="00117C04">
      <w:pPr>
        <w:pStyle w:val="ResumeBulletPoints"/>
      </w:pPr>
      <w:r>
        <w:t xml:space="preserve">Documented workflows and executed comprehensive training plan to </w:t>
      </w:r>
      <w:r w:rsidR="005F78DC">
        <w:t>user community</w:t>
      </w:r>
      <w:r>
        <w:t xml:space="preserve"> </w:t>
      </w:r>
      <w:r w:rsidR="007B77C0">
        <w:t>with</w:t>
      </w:r>
      <w:r>
        <w:t xml:space="preserve"> more than </w:t>
      </w:r>
      <w:r w:rsidR="005F78DC">
        <w:t>300,000</w:t>
      </w:r>
      <w:r>
        <w:t>.</w:t>
      </w:r>
    </w:p>
    <w:p w:rsidR="00980826" w:rsidRDefault="001E717F">
      <w:pPr>
        <w:pStyle w:val="ResumeBulletPoints"/>
      </w:pPr>
      <w:r>
        <w:t>Lead</w:t>
      </w:r>
      <w:r w:rsidR="00117C04">
        <w:t xml:space="preserve"> </w:t>
      </w:r>
      <w:r w:rsidR="005F78DC">
        <w:t xml:space="preserve">design development of international rollout of the </w:t>
      </w:r>
      <w:proofErr w:type="spellStart"/>
      <w:r w:rsidR="005F78DC">
        <w:t>Ariba</w:t>
      </w:r>
      <w:proofErr w:type="spellEnd"/>
      <w:r w:rsidR="005F78DC">
        <w:t xml:space="preserve"> application. Followed industry standard quality control system for testing before going User acceptance and live</w:t>
      </w:r>
      <w:r w:rsidR="00117C04">
        <w:t>.</w:t>
      </w:r>
    </w:p>
    <w:p w:rsidR="00980826" w:rsidRDefault="005F78DC">
      <w:pPr>
        <w:pStyle w:val="ResumeBulletPoints"/>
      </w:pPr>
      <w:r>
        <w:t>Developed a</w:t>
      </w:r>
      <w:r w:rsidR="00117C04">
        <w:t xml:space="preserve"> process </w:t>
      </w:r>
      <w:r>
        <w:t>for code review for design and development phases to st</w:t>
      </w:r>
      <w:r w:rsidR="00117C04">
        <w:t xml:space="preserve">andardized set of solutions that elevated efficiency and accuracy </w:t>
      </w:r>
      <w:r w:rsidR="00882D86">
        <w:t>global application</w:t>
      </w:r>
      <w:r w:rsidR="00117C04">
        <w:t>-wide.</w:t>
      </w:r>
    </w:p>
    <w:p w:rsidR="00980826" w:rsidRDefault="00117C04">
      <w:pPr>
        <w:pStyle w:val="ResumeBulletPoints"/>
      </w:pPr>
      <w:r>
        <w:t xml:space="preserve">Gathered and assessed needs from internal business units; created custom solutions to resolve issues (e.g., system slowdowns, </w:t>
      </w:r>
      <w:r w:rsidR="00882D86">
        <w:t>quality product</w:t>
      </w:r>
      <w:r>
        <w:t xml:space="preserve"> and process bottlenecks); and developed functional specifications for IT group.</w:t>
      </w:r>
    </w:p>
    <w:p w:rsidR="00980826" w:rsidRDefault="00117C04">
      <w:pPr>
        <w:pStyle w:val="ResumeBulletPoints"/>
      </w:pPr>
      <w:r>
        <w:t>Automated previously manual, time-consuming processes to drive gains in data tracking/accuracy, workgroup efficiency and profitability.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6948"/>
        <w:gridCol w:w="3060"/>
      </w:tblGrid>
      <w:tr w:rsidR="00980826">
        <w:tc>
          <w:tcPr>
            <w:tcW w:w="6948" w:type="dxa"/>
          </w:tcPr>
          <w:p w:rsidR="00980826" w:rsidRDefault="005542BB" w:rsidP="005542BB">
            <w:pPr>
              <w:pStyle w:val="BusinessNameAllCaps"/>
            </w:pPr>
            <w:r>
              <w:t xml:space="preserve">Saks fifth avenue </w:t>
            </w:r>
            <w:r w:rsidR="00117C04">
              <w:t xml:space="preserve">– </w:t>
            </w:r>
            <w:r>
              <w:t>jackson, ms</w:t>
            </w:r>
          </w:p>
        </w:tc>
        <w:tc>
          <w:tcPr>
            <w:tcW w:w="3060" w:type="dxa"/>
          </w:tcPr>
          <w:p w:rsidR="00980826" w:rsidRDefault="001D16C7" w:rsidP="005542BB">
            <w:pPr>
              <w:pStyle w:val="DateRange"/>
            </w:pPr>
            <w:r>
              <w:t xml:space="preserve">Aug </w:t>
            </w:r>
            <w:r w:rsidR="00117C04">
              <w:t xml:space="preserve">2003 to </w:t>
            </w:r>
            <w:r>
              <w:t xml:space="preserve">Oct </w:t>
            </w:r>
            <w:r w:rsidR="00117C04">
              <w:t>200</w:t>
            </w:r>
            <w:r w:rsidR="005542BB">
              <w:t>8</w:t>
            </w:r>
          </w:p>
        </w:tc>
      </w:tr>
    </w:tbl>
    <w:p w:rsidR="00980826" w:rsidRDefault="00FC4E23">
      <w:pPr>
        <w:pStyle w:val="JobTitle"/>
        <w:rPr>
          <w:bCs/>
        </w:rPr>
      </w:pPr>
      <w:r>
        <w:rPr>
          <w:u w:val="none"/>
        </w:rPr>
        <w:t xml:space="preserve">  </w:t>
      </w:r>
      <w:proofErr w:type="spellStart"/>
      <w:r w:rsidR="000E0F7C">
        <w:t>Sr</w:t>
      </w:r>
      <w:proofErr w:type="spellEnd"/>
      <w:r w:rsidR="000E0F7C">
        <w:t xml:space="preserve"> Web/</w:t>
      </w:r>
      <w:proofErr w:type="spellStart"/>
      <w:r w:rsidR="000E0F7C">
        <w:t>Ariba</w:t>
      </w:r>
      <w:proofErr w:type="spellEnd"/>
      <w:r w:rsidR="000E0F7C">
        <w:t xml:space="preserve"> Developer</w:t>
      </w:r>
    </w:p>
    <w:p w:rsidR="00980826" w:rsidRDefault="00117C04">
      <w:pPr>
        <w:pStyle w:val="KeyResults"/>
      </w:pPr>
      <w:r>
        <w:t xml:space="preserve">Key </w:t>
      </w:r>
      <w:r w:rsidR="00A42EA6">
        <w:t>Roles/</w:t>
      </w:r>
      <w:r>
        <w:t>Results:</w:t>
      </w:r>
    </w:p>
    <w:p w:rsidR="000E0F7C" w:rsidRDefault="000E0F7C" w:rsidP="000E0F7C">
      <w:pPr>
        <w:pStyle w:val="ResumeBulletPoints"/>
      </w:pPr>
      <w:r>
        <w:t>Responsible for providing strategic and accelerated process for developing technical requirements, and resources structure to deliver technology to support the deployment of e-Procurement System</w:t>
      </w:r>
      <w:r w:rsidR="00D74947">
        <w:t xml:space="preserve"> and </w:t>
      </w:r>
      <w:proofErr w:type="spellStart"/>
      <w:r w:rsidR="00D74947">
        <w:t>Ariba</w:t>
      </w:r>
      <w:proofErr w:type="spellEnd"/>
      <w:r w:rsidR="00D74947">
        <w:t xml:space="preserve"> Sourcing</w:t>
      </w:r>
      <w:r w:rsidR="00B06314">
        <w:t>/Contract workspace</w:t>
      </w:r>
      <w:r w:rsidR="00D74947">
        <w:t xml:space="preserve"> solution</w:t>
      </w:r>
      <w:r w:rsidR="00B06314">
        <w:t>s to</w:t>
      </w:r>
      <w:r w:rsidR="00D74947">
        <w:t xml:space="preserve"> on Demand</w:t>
      </w:r>
      <w:r>
        <w:t xml:space="preserve">. </w:t>
      </w:r>
    </w:p>
    <w:p w:rsidR="000E0F7C" w:rsidRDefault="000E0F7C" w:rsidP="000E0F7C">
      <w:pPr>
        <w:pStyle w:val="ResumeBulletPoints"/>
      </w:pPr>
      <w:r>
        <w:t xml:space="preserve">This project is to enhance and mature the current </w:t>
      </w:r>
      <w:proofErr w:type="spellStart"/>
      <w:r>
        <w:t>Ariba</w:t>
      </w:r>
      <w:proofErr w:type="spellEnd"/>
      <w:r>
        <w:t xml:space="preserve"> Solution that includes Capital Procurement, Procurement, Travel &amp; Expense, Contracts and Invoicing integrated with </w:t>
      </w:r>
      <w:proofErr w:type="spellStart"/>
      <w:r>
        <w:t>Ariba</w:t>
      </w:r>
      <w:proofErr w:type="spellEnd"/>
      <w:r>
        <w:t xml:space="preserve"> Analysis. </w:t>
      </w:r>
    </w:p>
    <w:p w:rsidR="000E0F7C" w:rsidRDefault="000E0F7C" w:rsidP="000E0F7C">
      <w:pPr>
        <w:pStyle w:val="ResumeBulletPoints"/>
      </w:pPr>
      <w:r>
        <w:t>Support software upgrades, system administration, analyze software and hardware architecture for the</w:t>
      </w:r>
      <w:r w:rsidR="00D54635">
        <w:t xml:space="preserve"> </w:t>
      </w:r>
      <w:proofErr w:type="spellStart"/>
      <w:r>
        <w:t>Ariba</w:t>
      </w:r>
      <w:proofErr w:type="spellEnd"/>
      <w:r>
        <w:t xml:space="preserve"> Suite from time to time and work on general functional enhancements.</w:t>
      </w:r>
      <w:r w:rsidR="00D54635">
        <w:t xml:space="preserve"> Retail in detail.</w:t>
      </w:r>
      <w:r>
        <w:t xml:space="preserve"> </w:t>
      </w:r>
    </w:p>
    <w:p w:rsidR="00B83FB4" w:rsidRDefault="000E0F7C" w:rsidP="000E0F7C">
      <w:pPr>
        <w:pStyle w:val="ResumeBulletPoints"/>
      </w:pPr>
      <w:r>
        <w:t xml:space="preserve">Make customization and recommendations on support. Also, provide research knowledge in finding and resolving issues in Buyer, Travel, Contract and Invoice Modules integrated with </w:t>
      </w:r>
      <w:proofErr w:type="spellStart"/>
      <w:r>
        <w:t>Ariba</w:t>
      </w:r>
      <w:proofErr w:type="spellEnd"/>
      <w:r>
        <w:t xml:space="preserve"> Analysis Product </w:t>
      </w:r>
    </w:p>
    <w:p w:rsidR="00980826" w:rsidRDefault="00B83FB4" w:rsidP="000E0F7C">
      <w:pPr>
        <w:pStyle w:val="ResumeBulletPoints"/>
      </w:pPr>
      <w:r>
        <w:t>H</w:t>
      </w:r>
      <w:r w:rsidR="000E0F7C">
        <w:t>elped</w:t>
      </w:r>
      <w:r w:rsidR="00117C04">
        <w:t xml:space="preserve"> introduce a new, reproducible software development methodology that contributed to higher-quality product releases and a 27% reduction in errors.</w:t>
      </w:r>
    </w:p>
    <w:p w:rsidR="00980826" w:rsidRDefault="00117C04">
      <w:pPr>
        <w:pStyle w:val="ResumeBulletPoints"/>
      </w:pPr>
      <w:r>
        <w:t xml:space="preserve">Served on team that ported MS-DOS environment to a Windows-based, client/server solution. Efforts averted the threatened loss of customers who were transitioning to Windows and provided a more user-friendly GUI. </w:t>
      </w:r>
    </w:p>
    <w:p w:rsidR="00980826" w:rsidRDefault="00117C04">
      <w:pPr>
        <w:pStyle w:val="ResumeBulletPoints"/>
      </w:pPr>
      <w:r>
        <w:t>Championed the implementation of coding reviews that detected programming errors early in the development process, accelerating product go-to-market time by more than 15%.</w:t>
      </w:r>
    </w:p>
    <w:tbl>
      <w:tblPr>
        <w:tblW w:w="10008" w:type="dxa"/>
        <w:tblLook w:val="01E0" w:firstRow="1" w:lastRow="1" w:firstColumn="1" w:lastColumn="1" w:noHBand="0" w:noVBand="0"/>
      </w:tblPr>
      <w:tblGrid>
        <w:gridCol w:w="7668"/>
        <w:gridCol w:w="2340"/>
      </w:tblGrid>
      <w:tr w:rsidR="00980826">
        <w:tc>
          <w:tcPr>
            <w:tcW w:w="7668" w:type="dxa"/>
          </w:tcPr>
          <w:p w:rsidR="00980826" w:rsidRDefault="00BE759C" w:rsidP="00BE759C">
            <w:pPr>
              <w:pStyle w:val="BusinessNameAllCaps"/>
            </w:pPr>
            <w:r>
              <w:lastRenderedPageBreak/>
              <w:t xml:space="preserve">Schering plough </w:t>
            </w:r>
            <w:r w:rsidR="00117C04">
              <w:t xml:space="preserve">– </w:t>
            </w:r>
            <w:r>
              <w:t>kenilworth, nj</w:t>
            </w:r>
          </w:p>
        </w:tc>
        <w:tc>
          <w:tcPr>
            <w:tcW w:w="2340" w:type="dxa"/>
          </w:tcPr>
          <w:p w:rsidR="00980826" w:rsidRDefault="00BE759C" w:rsidP="00BE759C">
            <w:pPr>
              <w:pStyle w:val="DateRange"/>
            </w:pPr>
            <w:r>
              <w:t xml:space="preserve">Jun </w:t>
            </w:r>
            <w:r w:rsidR="00117C04">
              <w:t>200</w:t>
            </w:r>
            <w:r>
              <w:t>3</w:t>
            </w:r>
            <w:r w:rsidR="00117C04">
              <w:t xml:space="preserve"> to </w:t>
            </w:r>
            <w:r>
              <w:t xml:space="preserve">Aug </w:t>
            </w:r>
            <w:r w:rsidR="00117C04">
              <w:t>2003</w:t>
            </w:r>
          </w:p>
        </w:tc>
      </w:tr>
    </w:tbl>
    <w:p w:rsidR="00980826" w:rsidRDefault="00291BD0">
      <w:pPr>
        <w:pStyle w:val="JobTitle"/>
      </w:pPr>
      <w:r>
        <w:rPr>
          <w:u w:val="none"/>
        </w:rPr>
        <w:t xml:space="preserve">  </w:t>
      </w:r>
      <w:r w:rsidR="00510AB2">
        <w:t xml:space="preserve">Sr. </w:t>
      </w:r>
      <w:proofErr w:type="spellStart"/>
      <w:r w:rsidR="00C01A9D">
        <w:t>Conslt</w:t>
      </w:r>
      <w:proofErr w:type="spellEnd"/>
      <w:r w:rsidR="00C01A9D">
        <w:t xml:space="preserve">. </w:t>
      </w:r>
      <w:r w:rsidR="00510AB2">
        <w:t>Software Engineer</w:t>
      </w:r>
    </w:p>
    <w:p w:rsidR="00980826" w:rsidRDefault="00117C04">
      <w:pPr>
        <w:pStyle w:val="KeyResults"/>
      </w:pPr>
      <w:r>
        <w:t>Key Results:</w:t>
      </w:r>
    </w:p>
    <w:p w:rsidR="0046304B" w:rsidRDefault="0046304B" w:rsidP="0046304B">
      <w:pPr>
        <w:pStyle w:val="ResumeBulletPoints"/>
      </w:pPr>
      <w:r>
        <w:t xml:space="preserve">Responsible for providing consultation on design, development and implementation of </w:t>
      </w:r>
      <w:proofErr w:type="spellStart"/>
      <w:r>
        <w:t>Ariba</w:t>
      </w:r>
      <w:proofErr w:type="spellEnd"/>
      <w:r>
        <w:t xml:space="preserve"> Buyer 7.1a, Travel &amp; Expense Module. </w:t>
      </w:r>
    </w:p>
    <w:p w:rsidR="0046304B" w:rsidRDefault="0046304B" w:rsidP="0046304B">
      <w:pPr>
        <w:pStyle w:val="ResumeBulletPoints"/>
      </w:pPr>
      <w:r>
        <w:t xml:space="preserve">This project is to provide a complete solution for P-Card management and Level2Charges processing right from loading to reconciliation and eventually updates back-end database systems for expense accruals reporting. </w:t>
      </w:r>
    </w:p>
    <w:p w:rsidR="0046304B" w:rsidRDefault="0046304B" w:rsidP="0046304B">
      <w:pPr>
        <w:pStyle w:val="ResumeBulletPoints"/>
      </w:pPr>
      <w:r>
        <w:t xml:space="preserve">Integration with database systems involved providing design, development and implementation of complex solution using </w:t>
      </w:r>
      <w:proofErr w:type="spellStart"/>
      <w:r>
        <w:t>Tibco</w:t>
      </w:r>
      <w:proofErr w:type="spellEnd"/>
      <w:r>
        <w:t xml:space="preserve"> Message broker worksheet. </w:t>
      </w:r>
    </w:p>
    <w:p w:rsidR="00980826" w:rsidRDefault="0046304B" w:rsidP="0046304B">
      <w:pPr>
        <w:pStyle w:val="ResumeBulletPoints"/>
      </w:pPr>
      <w:r>
        <w:t>Developed new java (</w:t>
      </w:r>
      <w:proofErr w:type="spellStart"/>
      <w:r>
        <w:t>Ariba</w:t>
      </w:r>
      <w:proofErr w:type="spellEnd"/>
      <w:r>
        <w:t xml:space="preserve"> API) Scheduled tasks, customized user interface and final documentation of all the tasks upon completion </w:t>
      </w:r>
      <w:r w:rsidR="00537E07">
        <w:t>developed</w:t>
      </w:r>
      <w:r w:rsidR="00117C04">
        <w:t xml:space="preserve"> streamlined procedures that decreased labor time and eliminated redundancies. </w:t>
      </w:r>
    </w:p>
    <w:p w:rsidR="00980826" w:rsidRDefault="00117C04">
      <w:pPr>
        <w:pStyle w:val="ResumeBulletPoints"/>
      </w:pPr>
      <w:r>
        <w:t>Created automated daily stats report that reduced errors and is now used by records associates organization-wide. Earned an “Ace Player” award for outstanding customer service and teamwork.</w:t>
      </w:r>
    </w:p>
    <w:p w:rsidR="00510AB2" w:rsidRDefault="00510AB2" w:rsidP="00510AB2">
      <w:pPr>
        <w:pStyle w:val="ResumeBulletPoints"/>
        <w:numPr>
          <w:ilvl w:val="0"/>
          <w:numId w:val="0"/>
        </w:numPr>
        <w:ind w:left="360"/>
      </w:pPr>
    </w:p>
    <w:tbl>
      <w:tblPr>
        <w:tblW w:w="10008" w:type="dxa"/>
        <w:tblLook w:val="01E0" w:firstRow="1" w:lastRow="1" w:firstColumn="1" w:lastColumn="1" w:noHBand="0" w:noVBand="0"/>
      </w:tblPr>
      <w:tblGrid>
        <w:gridCol w:w="7668"/>
        <w:gridCol w:w="2340"/>
      </w:tblGrid>
      <w:tr w:rsidR="00510AB2" w:rsidTr="008B41F4">
        <w:tc>
          <w:tcPr>
            <w:tcW w:w="7668" w:type="dxa"/>
          </w:tcPr>
          <w:p w:rsidR="00510AB2" w:rsidRDefault="00B50AD0" w:rsidP="006A7D8A">
            <w:pPr>
              <w:pStyle w:val="BusinessNameAllCaps"/>
            </w:pPr>
            <w:r>
              <w:t xml:space="preserve">Kaiser permanente </w:t>
            </w:r>
            <w:r w:rsidR="00510AB2">
              <w:t xml:space="preserve">– </w:t>
            </w:r>
            <w:r>
              <w:t>portland</w:t>
            </w:r>
            <w:r w:rsidR="00510AB2">
              <w:t xml:space="preserve">, </w:t>
            </w:r>
            <w:r w:rsidR="006A7D8A">
              <w:t>OR</w:t>
            </w:r>
          </w:p>
        </w:tc>
        <w:tc>
          <w:tcPr>
            <w:tcW w:w="2340" w:type="dxa"/>
          </w:tcPr>
          <w:p w:rsidR="00510AB2" w:rsidRDefault="00B50AD0" w:rsidP="00C52DC3">
            <w:pPr>
              <w:pStyle w:val="DateRange"/>
            </w:pPr>
            <w:r>
              <w:t>Dec</w:t>
            </w:r>
            <w:r w:rsidR="00510AB2">
              <w:t xml:space="preserve"> 200</w:t>
            </w:r>
            <w:r w:rsidR="00C52DC3">
              <w:t>2</w:t>
            </w:r>
            <w:r w:rsidR="00510AB2">
              <w:t xml:space="preserve"> to </w:t>
            </w:r>
            <w:r w:rsidR="00C52DC3">
              <w:t>Jun</w:t>
            </w:r>
            <w:r w:rsidR="00510AB2">
              <w:t xml:space="preserve"> 2003</w:t>
            </w:r>
          </w:p>
        </w:tc>
      </w:tr>
    </w:tbl>
    <w:p w:rsidR="00510AB2" w:rsidRDefault="00C10606" w:rsidP="00510AB2">
      <w:pPr>
        <w:pStyle w:val="JobTitle"/>
      </w:pPr>
      <w:r>
        <w:rPr>
          <w:u w:val="none"/>
        </w:rPr>
        <w:t xml:space="preserve">  </w:t>
      </w:r>
      <w:r w:rsidR="00510AB2">
        <w:t xml:space="preserve">Sr. </w:t>
      </w:r>
      <w:proofErr w:type="spellStart"/>
      <w:r w:rsidR="00C01A9D">
        <w:t>Conslt</w:t>
      </w:r>
      <w:proofErr w:type="spellEnd"/>
      <w:r w:rsidR="00C01A9D">
        <w:t xml:space="preserve">. </w:t>
      </w:r>
      <w:r w:rsidR="00510AB2">
        <w:t>Software Engineer</w:t>
      </w:r>
    </w:p>
    <w:p w:rsidR="00510AB2" w:rsidRDefault="00510AB2" w:rsidP="00510AB2">
      <w:pPr>
        <w:pStyle w:val="KeyResults"/>
      </w:pPr>
      <w:r>
        <w:t>Key Results:</w:t>
      </w:r>
    </w:p>
    <w:p w:rsidR="00EA08DB" w:rsidRDefault="00EA08DB" w:rsidP="00EA08DB">
      <w:pPr>
        <w:pStyle w:val="ResumeBulletPoints"/>
      </w:pPr>
      <w:r>
        <w:t xml:space="preserve">Responsible for providing consultation on design, development and implementation of </w:t>
      </w:r>
      <w:proofErr w:type="spellStart"/>
      <w:r>
        <w:t>Ariba</w:t>
      </w:r>
      <w:proofErr w:type="spellEnd"/>
      <w:r>
        <w:t xml:space="preserve"> Buyer7.1a for Procurement module. </w:t>
      </w:r>
    </w:p>
    <w:p w:rsidR="00EA08DB" w:rsidRDefault="00EA08DB" w:rsidP="00EA08DB">
      <w:pPr>
        <w:pStyle w:val="ResumeBulletPoints"/>
      </w:pPr>
      <w:r>
        <w:t xml:space="preserve">This project is to provide immense software support to allow import of requisitions from I2 Discovery application via MQSI tool using XML documents for passing messages for this import process. </w:t>
      </w:r>
    </w:p>
    <w:p w:rsidR="00EA08DB" w:rsidRDefault="00EA08DB" w:rsidP="00EA08DB">
      <w:pPr>
        <w:pStyle w:val="ResumeBulletPoints"/>
      </w:pPr>
      <w:r>
        <w:t xml:space="preserve">Developed new import process and made customizations for post load process such as Triggers, User Interface, Business rules and validation. </w:t>
      </w:r>
    </w:p>
    <w:p w:rsidR="00510AB2" w:rsidRDefault="00EA08DB" w:rsidP="00510AB2">
      <w:pPr>
        <w:pStyle w:val="ResumeBulletPoints"/>
      </w:pPr>
      <w:r>
        <w:t>Incorporated several error handling procedures in all the steps of import process and notify the same to Error Management System with substantial error message and source of error</w:t>
      </w:r>
      <w:r w:rsidR="00510AB2">
        <w:t>.</w:t>
      </w:r>
    </w:p>
    <w:tbl>
      <w:tblPr>
        <w:tblW w:w="10008" w:type="dxa"/>
        <w:tblLook w:val="01E0" w:firstRow="1" w:lastRow="1" w:firstColumn="1" w:lastColumn="1" w:noHBand="0" w:noVBand="0"/>
      </w:tblPr>
      <w:tblGrid>
        <w:gridCol w:w="7668"/>
        <w:gridCol w:w="2340"/>
      </w:tblGrid>
      <w:tr w:rsidR="00510AB2" w:rsidTr="008B41F4">
        <w:tc>
          <w:tcPr>
            <w:tcW w:w="7668" w:type="dxa"/>
          </w:tcPr>
          <w:p w:rsidR="00510AB2" w:rsidRDefault="007E204E" w:rsidP="007E204E">
            <w:pPr>
              <w:pStyle w:val="BusinessNameAllCaps"/>
            </w:pPr>
            <w:r>
              <w:t>Verizon business(former MCI</w:t>
            </w:r>
            <w:r w:rsidR="002A41C1">
              <w:t xml:space="preserve"> Worldcom</w:t>
            </w:r>
            <w:r>
              <w:t>)</w:t>
            </w:r>
            <w:r w:rsidR="00510AB2">
              <w:t xml:space="preserve"> – </w:t>
            </w:r>
            <w:r>
              <w:t>clinton, ms</w:t>
            </w:r>
          </w:p>
        </w:tc>
        <w:tc>
          <w:tcPr>
            <w:tcW w:w="2340" w:type="dxa"/>
          </w:tcPr>
          <w:p w:rsidR="00510AB2" w:rsidRDefault="007E204E" w:rsidP="007E204E">
            <w:pPr>
              <w:pStyle w:val="DateRange"/>
            </w:pPr>
            <w:r>
              <w:t>Feb</w:t>
            </w:r>
            <w:r w:rsidR="00510AB2">
              <w:t xml:space="preserve"> 200</w:t>
            </w:r>
            <w:r>
              <w:t>0</w:t>
            </w:r>
            <w:r w:rsidR="00510AB2">
              <w:t xml:space="preserve"> to </w:t>
            </w:r>
            <w:r>
              <w:t>Dec</w:t>
            </w:r>
            <w:r w:rsidR="00510AB2">
              <w:t xml:space="preserve"> 2003</w:t>
            </w:r>
          </w:p>
        </w:tc>
      </w:tr>
    </w:tbl>
    <w:p w:rsidR="00510AB2" w:rsidRDefault="00511E30" w:rsidP="00510AB2">
      <w:pPr>
        <w:pStyle w:val="JobTitle"/>
      </w:pPr>
      <w:r>
        <w:rPr>
          <w:u w:val="none"/>
        </w:rPr>
        <w:t xml:space="preserve">  </w:t>
      </w:r>
      <w:r w:rsidR="00510AB2">
        <w:t>Sr. Software Engineer</w:t>
      </w:r>
    </w:p>
    <w:p w:rsidR="00510AB2" w:rsidRDefault="00510AB2" w:rsidP="00510AB2">
      <w:pPr>
        <w:pStyle w:val="KeyResults"/>
      </w:pPr>
      <w:r>
        <w:t>Key Results:</w:t>
      </w:r>
    </w:p>
    <w:p w:rsidR="007E204E" w:rsidRDefault="007E204E" w:rsidP="007E204E">
      <w:pPr>
        <w:pStyle w:val="ResumeBulletPoints"/>
      </w:pPr>
      <w:r>
        <w:t xml:space="preserve">As a member of application development team and production support team, I was involved in the design, development and customization of </w:t>
      </w:r>
      <w:proofErr w:type="spellStart"/>
      <w:r>
        <w:t>Ariba</w:t>
      </w:r>
      <w:proofErr w:type="spellEnd"/>
      <w:r>
        <w:t xml:space="preserve"> Buyer7.x and earlier version of </w:t>
      </w:r>
      <w:proofErr w:type="spellStart"/>
      <w:r>
        <w:t>Ariba</w:t>
      </w:r>
      <w:proofErr w:type="spellEnd"/>
      <w:r>
        <w:t xml:space="preserve">, ORMS6.1. </w:t>
      </w:r>
    </w:p>
    <w:p w:rsidR="007E204E" w:rsidRDefault="007E204E" w:rsidP="007E204E">
      <w:pPr>
        <w:pStyle w:val="ResumeBulletPoints"/>
      </w:pPr>
      <w:r>
        <w:t xml:space="preserve">This project is to provide various levels of design, development and support needs right from User Interface customizations to back-end ERP (SAP) integration. </w:t>
      </w:r>
    </w:p>
    <w:p w:rsidR="007E204E" w:rsidRDefault="007E204E" w:rsidP="007E204E">
      <w:pPr>
        <w:pStyle w:val="ResumeBulletPoints"/>
      </w:pPr>
      <w:r>
        <w:t xml:space="preserve">Provide knowledge base for Junior Developers and input for ongoing functional to technical design requirements, to evaluate the feasibility of applying functional requirements into technical implementation. </w:t>
      </w:r>
    </w:p>
    <w:p w:rsidR="007E204E" w:rsidRDefault="007E204E" w:rsidP="007E204E">
      <w:pPr>
        <w:pStyle w:val="ResumeBulletPoints"/>
      </w:pPr>
      <w:r>
        <w:t xml:space="preserve">Determine the limitations and support of the software product, consider any performance bottle necks that may arise and apply best practices in technical design. </w:t>
      </w:r>
    </w:p>
    <w:p w:rsidR="00510AB2" w:rsidRDefault="007E204E" w:rsidP="007E204E">
      <w:pPr>
        <w:pStyle w:val="ResumeBulletPoints"/>
      </w:pPr>
      <w:r>
        <w:t>Provide enhancements and new developments to the software product at various touch points based on the functional requirement</w:t>
      </w:r>
      <w:r w:rsidR="00510AB2">
        <w:t>.</w:t>
      </w:r>
    </w:p>
    <w:tbl>
      <w:tblPr>
        <w:tblW w:w="10008" w:type="dxa"/>
        <w:tblLook w:val="01E0" w:firstRow="1" w:lastRow="1" w:firstColumn="1" w:lastColumn="1" w:noHBand="0" w:noVBand="0"/>
      </w:tblPr>
      <w:tblGrid>
        <w:gridCol w:w="7668"/>
        <w:gridCol w:w="2340"/>
      </w:tblGrid>
      <w:tr w:rsidR="00D02FDD" w:rsidTr="00BF6065">
        <w:tc>
          <w:tcPr>
            <w:tcW w:w="7668" w:type="dxa"/>
          </w:tcPr>
          <w:p w:rsidR="00D02FDD" w:rsidRDefault="00D02FDD" w:rsidP="00D02FDD">
            <w:pPr>
              <w:pStyle w:val="BusinessNameAllCaps"/>
            </w:pPr>
            <w:r>
              <w:rPr>
                <w:noProof/>
              </w:rPr>
              <w:t>JACKSON STATE UNIVERSITY</w:t>
            </w:r>
            <w:r>
              <w:t xml:space="preserve"> – JACKSON, MS</w:t>
            </w:r>
          </w:p>
        </w:tc>
        <w:tc>
          <w:tcPr>
            <w:tcW w:w="2340" w:type="dxa"/>
          </w:tcPr>
          <w:p w:rsidR="00D02FDD" w:rsidRDefault="00FF6E85" w:rsidP="00FF6E85">
            <w:pPr>
              <w:pStyle w:val="DateRange"/>
            </w:pPr>
            <w:r>
              <w:t>Jan</w:t>
            </w:r>
            <w:r w:rsidR="00D02FDD">
              <w:t xml:space="preserve"> 1998 to Dec 1999</w:t>
            </w:r>
          </w:p>
        </w:tc>
      </w:tr>
    </w:tbl>
    <w:p w:rsidR="00D02FDD" w:rsidRDefault="00511E30" w:rsidP="00D02FDD">
      <w:pPr>
        <w:pStyle w:val="JobTitle"/>
      </w:pPr>
      <w:r>
        <w:rPr>
          <w:u w:val="none"/>
        </w:rPr>
        <w:t xml:space="preserve">  </w:t>
      </w:r>
      <w:r w:rsidR="00D02FDD">
        <w:t>Graduate Assistant</w:t>
      </w:r>
    </w:p>
    <w:p w:rsidR="00D02FDD" w:rsidRDefault="00D02FDD" w:rsidP="00D02FDD">
      <w:pPr>
        <w:pStyle w:val="KeyResults"/>
      </w:pPr>
      <w:r>
        <w:t>Key Results:</w:t>
      </w:r>
    </w:p>
    <w:p w:rsidR="00D02FDD" w:rsidRDefault="00D02FDD" w:rsidP="00D02FDD">
      <w:pPr>
        <w:pStyle w:val="ResumeBulletPoints"/>
      </w:pPr>
      <w:r>
        <w:t xml:space="preserve">Responsible for providing consultation on design, development and implementation of </w:t>
      </w:r>
      <w:r w:rsidR="00FF6E85">
        <w:t xml:space="preserve">Department website and staff </w:t>
      </w:r>
      <w:r w:rsidR="005356C7">
        <w:t>profiles</w:t>
      </w:r>
      <w:r>
        <w:t xml:space="preserve">. </w:t>
      </w:r>
    </w:p>
    <w:p w:rsidR="00D02FDD" w:rsidRDefault="00FF6E85" w:rsidP="00FF6E85">
      <w:pPr>
        <w:pStyle w:val="ResumeBulletPoints"/>
      </w:pPr>
      <w:r>
        <w:lastRenderedPageBreak/>
        <w:t>Assistant to network administrator to provide networking to computer labs and support desktop applications</w:t>
      </w:r>
    </w:p>
    <w:p w:rsidR="00FF6E85" w:rsidRDefault="00FF6E85" w:rsidP="00FF6E85">
      <w:pPr>
        <w:pStyle w:val="ResumeBulletPoints"/>
        <w:numPr>
          <w:ilvl w:val="0"/>
          <w:numId w:val="0"/>
        </w:numPr>
        <w:ind w:left="360"/>
      </w:pPr>
    </w:p>
    <w:p w:rsidR="00980826" w:rsidRDefault="00117C04">
      <w:pPr>
        <w:pStyle w:val="ResumeSectionHeaders"/>
      </w:pPr>
      <w:r>
        <w:t>Education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48"/>
      </w:tblGrid>
      <w:tr w:rsidR="00980826" w:rsidTr="00760BED">
        <w:tc>
          <w:tcPr>
            <w:tcW w:w="0" w:type="auto"/>
          </w:tcPr>
          <w:p w:rsidR="00980826" w:rsidRDefault="007E204E" w:rsidP="007E204E">
            <w:pPr>
              <w:pStyle w:val="BusinessNameAllCaps"/>
              <w:rPr>
                <w:bCs/>
              </w:rPr>
            </w:pPr>
            <w:r>
              <w:t xml:space="preserve">JACKSON STATE </w:t>
            </w:r>
            <w:r w:rsidR="00117C04">
              <w:t xml:space="preserve">UNIVERSITY– </w:t>
            </w:r>
            <w:r>
              <w:t>JACKSON, MS</w:t>
            </w:r>
          </w:p>
        </w:tc>
      </w:tr>
    </w:tbl>
    <w:p w:rsidR="00980826" w:rsidRDefault="000F22E5">
      <w:pPr>
        <w:pStyle w:val="CollegeDegree"/>
      </w:pPr>
      <w:r>
        <w:t xml:space="preserve">  </w:t>
      </w:r>
      <w:r w:rsidR="007E204E">
        <w:t>Master</w:t>
      </w:r>
      <w:r w:rsidR="00117C04">
        <w:t xml:space="preserve"> of Science in Computer</w:t>
      </w:r>
      <w:r w:rsidR="00760BED">
        <w:t xml:space="preserve"> Science</w:t>
      </w:r>
      <w:r w:rsidR="00117C04">
        <w:t xml:space="preserve">, </w:t>
      </w:r>
      <w:r w:rsidR="007E204E">
        <w:t>2000</w:t>
      </w:r>
    </w:p>
    <w:p w:rsidR="00760BED" w:rsidRDefault="00760BED">
      <w:pPr>
        <w:pStyle w:val="CollegeDegree"/>
      </w:pPr>
    </w:p>
    <w:p w:rsidR="007B77C0" w:rsidRDefault="007B77C0" w:rsidP="007B77C0">
      <w:pPr>
        <w:pStyle w:val="ResumeSectionHeaders"/>
      </w:pPr>
      <w:r>
        <w:t>References</w:t>
      </w:r>
    </w:p>
    <w:p w:rsidR="007B77C0" w:rsidRDefault="007B77C0">
      <w:pPr>
        <w:pStyle w:val="CollegeDegree"/>
        <w:rPr>
          <w:b w:val="0"/>
          <w:bCs w:val="0"/>
        </w:rPr>
      </w:pPr>
      <w:r w:rsidRPr="007B77C0">
        <w:rPr>
          <w:b w:val="0"/>
          <w:bCs w:val="0"/>
        </w:rPr>
        <w:t>Provided upon request</w:t>
      </w:r>
    </w:p>
    <w:p w:rsidR="00053A72" w:rsidRPr="00053A72" w:rsidRDefault="00053A72" w:rsidP="00053A72">
      <w:pPr>
        <w:ind w:left="720"/>
        <w:rPr>
          <w:rFonts w:ascii="Times New Roman" w:hAnsi="Times New Roman"/>
          <w:sz w:val="24"/>
          <w:lang w:val="en"/>
        </w:rPr>
      </w:pPr>
    </w:p>
    <w:p w:rsidR="00053A72" w:rsidRPr="007B77C0" w:rsidRDefault="00053A72">
      <w:pPr>
        <w:pStyle w:val="CollegeDegree"/>
        <w:rPr>
          <w:b w:val="0"/>
          <w:bCs w:val="0"/>
        </w:rPr>
      </w:pPr>
    </w:p>
    <w:sectPr w:rsidR="00053A72" w:rsidRPr="007B77C0" w:rsidSect="00980826">
      <w:headerReference w:type="default" r:id="rId9"/>
      <w:footerReference w:type="default" r:id="rId10"/>
      <w:pgSz w:w="12240" w:h="15840"/>
      <w:pgMar w:top="864" w:right="1152" w:bottom="864" w:left="1440" w:header="0" w:footer="34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AB9" w:rsidRDefault="005B5AB9">
      <w:r>
        <w:separator/>
      </w:r>
    </w:p>
  </w:endnote>
  <w:endnote w:type="continuationSeparator" w:id="0">
    <w:p w:rsidR="005B5AB9" w:rsidRDefault="005B5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826" w:rsidRDefault="00986B46">
    <w:pPr>
      <w:pStyle w:val="Address"/>
    </w:pPr>
    <w:proofErr w:type="spellStart"/>
    <w:r>
      <w:rPr>
        <w:rStyle w:val="PageNumber"/>
        <w:szCs w:val="16"/>
      </w:rPr>
      <w:t>Anoop</w:t>
    </w:r>
    <w:proofErr w:type="spellEnd"/>
    <w:r>
      <w:rPr>
        <w:rStyle w:val="PageNumber"/>
        <w:szCs w:val="16"/>
      </w:rPr>
      <w:t xml:space="preserve"> </w:t>
    </w:r>
    <w:proofErr w:type="spellStart"/>
    <w:r>
      <w:rPr>
        <w:rStyle w:val="PageNumber"/>
        <w:szCs w:val="16"/>
      </w:rPr>
      <w:t>Chilka</w:t>
    </w:r>
    <w:proofErr w:type="spellEnd"/>
    <w:r w:rsidR="00117C04">
      <w:rPr>
        <w:rStyle w:val="PageNumber"/>
        <w:szCs w:val="16"/>
      </w:rPr>
      <w:t xml:space="preserve"> Resume</w:t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</w:r>
    <w:r w:rsidR="00117C04">
      <w:rPr>
        <w:rStyle w:val="PageNumber"/>
        <w:szCs w:val="16"/>
      </w:rPr>
      <w:tab/>
      <w:t xml:space="preserve">Page </w:t>
    </w:r>
    <w:r w:rsidR="00030ABC">
      <w:rPr>
        <w:rStyle w:val="PageNumber"/>
        <w:szCs w:val="16"/>
      </w:rPr>
      <w:fldChar w:fldCharType="begin"/>
    </w:r>
    <w:r w:rsidR="00117C04">
      <w:rPr>
        <w:rStyle w:val="PageNumber"/>
        <w:szCs w:val="16"/>
      </w:rPr>
      <w:instrText xml:space="preserve"> PAGE </w:instrText>
    </w:r>
    <w:r w:rsidR="00030ABC">
      <w:rPr>
        <w:rStyle w:val="PageNumber"/>
        <w:szCs w:val="16"/>
      </w:rPr>
      <w:fldChar w:fldCharType="separate"/>
    </w:r>
    <w:r w:rsidR="00664F97">
      <w:rPr>
        <w:rStyle w:val="PageNumber"/>
        <w:noProof/>
        <w:szCs w:val="16"/>
      </w:rPr>
      <w:t>4</w:t>
    </w:r>
    <w:r w:rsidR="00030ABC">
      <w:rPr>
        <w:rStyle w:val="PageNumber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AB9" w:rsidRDefault="005B5AB9">
      <w:r>
        <w:separator/>
      </w:r>
    </w:p>
  </w:footnote>
  <w:footnote w:type="continuationSeparator" w:id="0">
    <w:p w:rsidR="005B5AB9" w:rsidRDefault="005B5A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0826" w:rsidRDefault="00980826">
    <w:pPr>
      <w:pStyle w:val="SubmitResume"/>
      <w:tabs>
        <w:tab w:val="left" w:pos="9300"/>
      </w:tabs>
      <w:ind w:right="2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E1AA3"/>
    <w:multiLevelType w:val="hybridMultilevel"/>
    <w:tmpl w:val="21CCF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9B35C0"/>
    <w:multiLevelType w:val="hybridMultilevel"/>
    <w:tmpl w:val="3AA66608"/>
    <w:lvl w:ilvl="0" w:tplc="9F90C126">
      <w:start w:val="1"/>
      <w:numFmt w:val="bullet"/>
      <w:pStyle w:val="ResumeBulletPoint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923"/>
    <w:rsid w:val="00005F0F"/>
    <w:rsid w:val="000116D2"/>
    <w:rsid w:val="00030ABC"/>
    <w:rsid w:val="00031FEF"/>
    <w:rsid w:val="000348C5"/>
    <w:rsid w:val="000410FC"/>
    <w:rsid w:val="00042512"/>
    <w:rsid w:val="00053A72"/>
    <w:rsid w:val="000A1DAF"/>
    <w:rsid w:val="000D65AB"/>
    <w:rsid w:val="000E0F7C"/>
    <w:rsid w:val="000F22E5"/>
    <w:rsid w:val="001114B0"/>
    <w:rsid w:val="00117C04"/>
    <w:rsid w:val="001248D0"/>
    <w:rsid w:val="00152329"/>
    <w:rsid w:val="00162B7F"/>
    <w:rsid w:val="00184223"/>
    <w:rsid w:val="00193F49"/>
    <w:rsid w:val="00197DAE"/>
    <w:rsid w:val="001A0C5D"/>
    <w:rsid w:val="001A3416"/>
    <w:rsid w:val="001B5ADB"/>
    <w:rsid w:val="001C5787"/>
    <w:rsid w:val="001D16C7"/>
    <w:rsid w:val="001E717F"/>
    <w:rsid w:val="001E743F"/>
    <w:rsid w:val="001F503B"/>
    <w:rsid w:val="001F70E9"/>
    <w:rsid w:val="00200498"/>
    <w:rsid w:val="0021228E"/>
    <w:rsid w:val="00214C0F"/>
    <w:rsid w:val="00235E7F"/>
    <w:rsid w:val="002371BD"/>
    <w:rsid w:val="0024568B"/>
    <w:rsid w:val="00261498"/>
    <w:rsid w:val="00291BD0"/>
    <w:rsid w:val="002A41C1"/>
    <w:rsid w:val="002C1C19"/>
    <w:rsid w:val="002D57EC"/>
    <w:rsid w:val="002F50A5"/>
    <w:rsid w:val="00320E14"/>
    <w:rsid w:val="00334FCB"/>
    <w:rsid w:val="00352AE5"/>
    <w:rsid w:val="00390D21"/>
    <w:rsid w:val="003A51FA"/>
    <w:rsid w:val="003A5BDC"/>
    <w:rsid w:val="003C4BFB"/>
    <w:rsid w:val="003D1CF9"/>
    <w:rsid w:val="003E36BA"/>
    <w:rsid w:val="003E6A2E"/>
    <w:rsid w:val="003F2309"/>
    <w:rsid w:val="00421F20"/>
    <w:rsid w:val="00421F8B"/>
    <w:rsid w:val="0045574C"/>
    <w:rsid w:val="0046304B"/>
    <w:rsid w:val="00473D4A"/>
    <w:rsid w:val="004A64D6"/>
    <w:rsid w:val="004A728A"/>
    <w:rsid w:val="004C00D4"/>
    <w:rsid w:val="004C5359"/>
    <w:rsid w:val="00500CFA"/>
    <w:rsid w:val="00510AB2"/>
    <w:rsid w:val="00511E30"/>
    <w:rsid w:val="0051256D"/>
    <w:rsid w:val="00513CD2"/>
    <w:rsid w:val="005229FD"/>
    <w:rsid w:val="0052388B"/>
    <w:rsid w:val="00527CC8"/>
    <w:rsid w:val="005356C7"/>
    <w:rsid w:val="00537E07"/>
    <w:rsid w:val="005542BB"/>
    <w:rsid w:val="00556351"/>
    <w:rsid w:val="0059622B"/>
    <w:rsid w:val="00597943"/>
    <w:rsid w:val="005A06D7"/>
    <w:rsid w:val="005B5AB9"/>
    <w:rsid w:val="005D7B12"/>
    <w:rsid w:val="005F48C9"/>
    <w:rsid w:val="005F78DC"/>
    <w:rsid w:val="00604F6C"/>
    <w:rsid w:val="00605079"/>
    <w:rsid w:val="00616065"/>
    <w:rsid w:val="00663B59"/>
    <w:rsid w:val="00664F97"/>
    <w:rsid w:val="00690FA0"/>
    <w:rsid w:val="00694EC8"/>
    <w:rsid w:val="006A7D8A"/>
    <w:rsid w:val="006D2B37"/>
    <w:rsid w:val="006E24AD"/>
    <w:rsid w:val="006E28EF"/>
    <w:rsid w:val="007021B4"/>
    <w:rsid w:val="00754CBB"/>
    <w:rsid w:val="00754D1D"/>
    <w:rsid w:val="00755669"/>
    <w:rsid w:val="00760A43"/>
    <w:rsid w:val="00760BED"/>
    <w:rsid w:val="00767889"/>
    <w:rsid w:val="00775E48"/>
    <w:rsid w:val="00794741"/>
    <w:rsid w:val="00797923"/>
    <w:rsid w:val="007979C4"/>
    <w:rsid w:val="007A1CDF"/>
    <w:rsid w:val="007B7148"/>
    <w:rsid w:val="007B77C0"/>
    <w:rsid w:val="007E204E"/>
    <w:rsid w:val="007F290D"/>
    <w:rsid w:val="007F54FC"/>
    <w:rsid w:val="008071F4"/>
    <w:rsid w:val="00821C48"/>
    <w:rsid w:val="008261ED"/>
    <w:rsid w:val="00862ED6"/>
    <w:rsid w:val="00882D86"/>
    <w:rsid w:val="00896C3E"/>
    <w:rsid w:val="008A1C05"/>
    <w:rsid w:val="008C6BE9"/>
    <w:rsid w:val="008D1134"/>
    <w:rsid w:val="008E7D29"/>
    <w:rsid w:val="008F183C"/>
    <w:rsid w:val="00902179"/>
    <w:rsid w:val="009035D7"/>
    <w:rsid w:val="00914D79"/>
    <w:rsid w:val="009153E7"/>
    <w:rsid w:val="00924C57"/>
    <w:rsid w:val="0092508A"/>
    <w:rsid w:val="0093277A"/>
    <w:rsid w:val="00933D4D"/>
    <w:rsid w:val="0095746D"/>
    <w:rsid w:val="00980826"/>
    <w:rsid w:val="00986B46"/>
    <w:rsid w:val="009E4ED4"/>
    <w:rsid w:val="009E7D56"/>
    <w:rsid w:val="00A24590"/>
    <w:rsid w:val="00A42EA6"/>
    <w:rsid w:val="00A5439A"/>
    <w:rsid w:val="00A6569F"/>
    <w:rsid w:val="00A754A7"/>
    <w:rsid w:val="00A95C2A"/>
    <w:rsid w:val="00A96D96"/>
    <w:rsid w:val="00AC3737"/>
    <w:rsid w:val="00AE3805"/>
    <w:rsid w:val="00AF197E"/>
    <w:rsid w:val="00B052C2"/>
    <w:rsid w:val="00B06314"/>
    <w:rsid w:val="00B30856"/>
    <w:rsid w:val="00B34DBA"/>
    <w:rsid w:val="00B50AD0"/>
    <w:rsid w:val="00B83FB4"/>
    <w:rsid w:val="00BE759C"/>
    <w:rsid w:val="00C01A9D"/>
    <w:rsid w:val="00C03D52"/>
    <w:rsid w:val="00C10606"/>
    <w:rsid w:val="00C3236D"/>
    <w:rsid w:val="00C46442"/>
    <w:rsid w:val="00C52DC3"/>
    <w:rsid w:val="00C620BF"/>
    <w:rsid w:val="00CA5591"/>
    <w:rsid w:val="00CA6753"/>
    <w:rsid w:val="00CB56AA"/>
    <w:rsid w:val="00CC4F14"/>
    <w:rsid w:val="00CC78E1"/>
    <w:rsid w:val="00D02FDD"/>
    <w:rsid w:val="00D2307D"/>
    <w:rsid w:val="00D24171"/>
    <w:rsid w:val="00D252D8"/>
    <w:rsid w:val="00D26E6B"/>
    <w:rsid w:val="00D44C67"/>
    <w:rsid w:val="00D54635"/>
    <w:rsid w:val="00D74947"/>
    <w:rsid w:val="00DD1471"/>
    <w:rsid w:val="00DD7A1E"/>
    <w:rsid w:val="00DD7F4F"/>
    <w:rsid w:val="00DE1F86"/>
    <w:rsid w:val="00DE7628"/>
    <w:rsid w:val="00E0046F"/>
    <w:rsid w:val="00E06427"/>
    <w:rsid w:val="00E110C9"/>
    <w:rsid w:val="00E25AB6"/>
    <w:rsid w:val="00E51BBF"/>
    <w:rsid w:val="00E76DF1"/>
    <w:rsid w:val="00EA08DB"/>
    <w:rsid w:val="00EA3311"/>
    <w:rsid w:val="00ED4040"/>
    <w:rsid w:val="00F53D14"/>
    <w:rsid w:val="00F72C1C"/>
    <w:rsid w:val="00F92B9B"/>
    <w:rsid w:val="00FA267E"/>
    <w:rsid w:val="00FA42CA"/>
    <w:rsid w:val="00FA6619"/>
    <w:rsid w:val="00FC4E23"/>
    <w:rsid w:val="00FC560C"/>
    <w:rsid w:val="00FE3AEC"/>
    <w:rsid w:val="00FE3ED2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826"/>
    <w:rPr>
      <w:rFonts w:ascii="Tahoma" w:hAnsi="Tahoma"/>
      <w:sz w:val="18"/>
      <w:szCs w:val="24"/>
    </w:rPr>
  </w:style>
  <w:style w:type="paragraph" w:styleId="Heading1">
    <w:name w:val="heading 1"/>
    <w:basedOn w:val="Normal"/>
    <w:link w:val="Heading1Char"/>
    <w:qFormat/>
    <w:rsid w:val="0098082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980826"/>
    <w:pPr>
      <w:keepNext/>
      <w:jc w:val="center"/>
      <w:outlineLvl w:val="1"/>
    </w:pPr>
    <w:rPr>
      <w:rFonts w:ascii="Verdana" w:hAnsi="Verdana" w:cs="Arial"/>
      <w:color w:val="0000FF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80826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980826"/>
    <w:rPr>
      <w:color w:val="0000FF"/>
      <w:u w:val="single"/>
    </w:rPr>
  </w:style>
  <w:style w:type="paragraph" w:styleId="BodyText">
    <w:name w:val="Body Text"/>
    <w:basedOn w:val="Normal"/>
    <w:semiHidden/>
    <w:rsid w:val="00980826"/>
    <w:pPr>
      <w:autoSpaceDE w:val="0"/>
      <w:autoSpaceDN w:val="0"/>
      <w:adjustRightInd w:val="0"/>
    </w:pPr>
    <w:rPr>
      <w:rFonts w:ascii="Arial" w:hAnsi="Arial" w:cs="Arial"/>
      <w:i/>
      <w:iCs/>
      <w:sz w:val="20"/>
      <w:szCs w:val="20"/>
    </w:rPr>
  </w:style>
  <w:style w:type="paragraph" w:styleId="BodyTextIndent">
    <w:name w:val="Body Text Indent"/>
    <w:basedOn w:val="Normal"/>
    <w:semiHidden/>
    <w:rsid w:val="00980826"/>
    <w:pPr>
      <w:tabs>
        <w:tab w:val="left" w:pos="1980"/>
      </w:tabs>
      <w:autoSpaceDE w:val="0"/>
      <w:autoSpaceDN w:val="0"/>
      <w:adjustRightInd w:val="0"/>
      <w:spacing w:line="240" w:lineRule="atLeast"/>
      <w:ind w:left="1440"/>
    </w:pPr>
    <w:rPr>
      <w:rFonts w:ascii="Helv" w:hAnsi="Helv"/>
      <w:color w:val="000000"/>
      <w:sz w:val="20"/>
      <w:szCs w:val="20"/>
    </w:rPr>
  </w:style>
  <w:style w:type="paragraph" w:styleId="BodyText2">
    <w:name w:val="Body Text 2"/>
    <w:basedOn w:val="Normal"/>
    <w:semiHidden/>
    <w:rsid w:val="00980826"/>
    <w:pPr>
      <w:jc w:val="both"/>
    </w:pPr>
    <w:rPr>
      <w:rFonts w:cs="Tahoma"/>
    </w:rPr>
  </w:style>
  <w:style w:type="paragraph" w:styleId="BodyText3">
    <w:name w:val="Body Text 3"/>
    <w:basedOn w:val="Normal"/>
    <w:semiHidden/>
    <w:rsid w:val="00980826"/>
    <w:pPr>
      <w:jc w:val="both"/>
    </w:pPr>
    <w:rPr>
      <w:rFonts w:cs="Tahoma"/>
      <w:i/>
      <w:iCs/>
      <w:szCs w:val="18"/>
    </w:rPr>
  </w:style>
  <w:style w:type="paragraph" w:styleId="BalloonText">
    <w:name w:val="Balloon Text"/>
    <w:basedOn w:val="Normal"/>
    <w:semiHidden/>
    <w:rsid w:val="00980826"/>
    <w:rPr>
      <w:rFonts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980826"/>
    <w:rPr>
      <w:sz w:val="16"/>
      <w:szCs w:val="16"/>
    </w:rPr>
  </w:style>
  <w:style w:type="paragraph" w:styleId="CommentText">
    <w:name w:val="annotation text"/>
    <w:basedOn w:val="Normal"/>
    <w:semiHidden/>
    <w:rsid w:val="0098082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80826"/>
    <w:rPr>
      <w:b/>
      <w:bCs/>
    </w:rPr>
  </w:style>
  <w:style w:type="character" w:customStyle="1" w:styleId="Heading1Char">
    <w:name w:val="Heading 1 Char"/>
    <w:basedOn w:val="DefaultParagraphFont"/>
    <w:link w:val="Heading1"/>
    <w:rsid w:val="00980826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80826"/>
    <w:rPr>
      <w:rFonts w:ascii="Verdana" w:hAnsi="Verdana" w:cs="Arial"/>
      <w:color w:val="0000FF"/>
      <w:sz w:val="24"/>
      <w:szCs w:val="27"/>
    </w:rPr>
  </w:style>
  <w:style w:type="character" w:styleId="Strong">
    <w:name w:val="Strong"/>
    <w:basedOn w:val="DefaultParagraphFont"/>
    <w:qFormat/>
    <w:rsid w:val="00980826"/>
    <w:rPr>
      <w:b/>
      <w:bCs/>
    </w:rPr>
  </w:style>
  <w:style w:type="character" w:styleId="Emphasis">
    <w:name w:val="Emphasis"/>
    <w:basedOn w:val="DefaultParagraphFont"/>
    <w:qFormat/>
    <w:rsid w:val="00980826"/>
    <w:rPr>
      <w:i/>
      <w:iCs/>
    </w:rPr>
  </w:style>
  <w:style w:type="paragraph" w:customStyle="1" w:styleId="Skillstext">
    <w:name w:val="Skills text"/>
    <w:basedOn w:val="Normal"/>
    <w:rsid w:val="00980826"/>
    <w:pPr>
      <w:ind w:left="1440" w:hanging="1440"/>
      <w:jc w:val="both"/>
    </w:pPr>
    <w:rPr>
      <w:rFonts w:ascii="Arial" w:hAnsi="Ari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80826"/>
    <w:rPr>
      <w:rFonts w:ascii="Courier New" w:hAnsi="Courier New" w:cs="Courier New"/>
    </w:rPr>
  </w:style>
  <w:style w:type="character" w:customStyle="1" w:styleId="emailstyle16">
    <w:name w:val="emailstyle16"/>
    <w:basedOn w:val="DefaultParagraphFont"/>
    <w:rsid w:val="00980826"/>
  </w:style>
  <w:style w:type="paragraph" w:styleId="Header">
    <w:name w:val="header"/>
    <w:basedOn w:val="Normal"/>
    <w:link w:val="HeaderChar"/>
    <w:uiPriority w:val="99"/>
    <w:unhideWhenUsed/>
    <w:rsid w:val="00980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8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0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826"/>
    <w:rPr>
      <w:sz w:val="24"/>
      <w:szCs w:val="24"/>
    </w:rPr>
  </w:style>
  <w:style w:type="paragraph" w:customStyle="1" w:styleId="Name">
    <w:name w:val="Name"/>
    <w:basedOn w:val="PlainText"/>
    <w:rsid w:val="00980826"/>
    <w:pPr>
      <w:spacing w:before="120"/>
    </w:pPr>
    <w:rPr>
      <w:rFonts w:ascii="Tahoma" w:eastAsia="MS Mincho" w:hAnsi="Tahoma" w:cs="Tahoma"/>
      <w:b/>
      <w:bCs/>
      <w:caps/>
      <w:spacing w:val="20"/>
      <w:sz w:val="36"/>
    </w:rPr>
  </w:style>
  <w:style w:type="paragraph" w:customStyle="1" w:styleId="Address">
    <w:name w:val="Address"/>
    <w:basedOn w:val="PlainText"/>
    <w:rsid w:val="00980826"/>
    <w:pPr>
      <w:spacing w:before="120" w:after="120"/>
      <w:jc w:val="both"/>
    </w:pPr>
    <w:rPr>
      <w:rFonts w:ascii="Tahoma" w:eastAsia="MS Mincho" w:hAnsi="Tahoma" w:cs="Tahoma"/>
    </w:rPr>
  </w:style>
  <w:style w:type="paragraph" w:customStyle="1" w:styleId="ResumeTitle">
    <w:name w:val="Resume Title"/>
    <w:basedOn w:val="PlainText"/>
    <w:rsid w:val="00980826"/>
    <w:pPr>
      <w:spacing w:before="240"/>
      <w:jc w:val="both"/>
    </w:pPr>
    <w:rPr>
      <w:rFonts w:ascii="Tahoma" w:eastAsia="MS Mincho" w:hAnsi="Tahoma" w:cs="Tahoma"/>
      <w:b/>
      <w:bCs/>
      <w:sz w:val="24"/>
      <w:szCs w:val="24"/>
    </w:rPr>
  </w:style>
  <w:style w:type="paragraph" w:customStyle="1" w:styleId="ResumeOverviewtext">
    <w:name w:val="Resume Overview text"/>
    <w:basedOn w:val="PlainText"/>
    <w:link w:val="ResumeOverviewtextChar"/>
    <w:rsid w:val="00980826"/>
    <w:pPr>
      <w:spacing w:after="240"/>
      <w:jc w:val="both"/>
    </w:pPr>
    <w:rPr>
      <w:rFonts w:ascii="Tahoma" w:eastAsia="MS Mincho" w:hAnsi="Tahoma" w:cs="Tahoma"/>
    </w:rPr>
  </w:style>
  <w:style w:type="paragraph" w:customStyle="1" w:styleId="ResumeSectionHeaders">
    <w:name w:val="Resume Section Headers"/>
    <w:basedOn w:val="PlainText"/>
    <w:link w:val="ResumeSectionHeadersChar"/>
    <w:rsid w:val="00980826"/>
    <w:pPr>
      <w:keepNext/>
      <w:spacing w:before="240"/>
      <w:jc w:val="both"/>
    </w:pPr>
    <w:rPr>
      <w:rFonts w:ascii="Tahoma" w:eastAsia="MS Mincho" w:hAnsi="Tahoma" w:cs="Tahoma"/>
      <w:b/>
      <w:bCs/>
      <w:sz w:val="24"/>
      <w:szCs w:val="24"/>
    </w:rPr>
  </w:style>
  <w:style w:type="character" w:customStyle="1" w:styleId="ResumeSectionHeadersChar">
    <w:name w:val="Resume Section Headers Char"/>
    <w:basedOn w:val="PlainTextChar"/>
    <w:link w:val="ResumeSectionHeaders"/>
    <w:rsid w:val="00980826"/>
    <w:rPr>
      <w:rFonts w:ascii="Tahoma" w:eastAsia="MS Mincho" w:hAnsi="Tahoma" w:cs="Tahoma"/>
      <w:b/>
      <w:bCs/>
      <w:sz w:val="24"/>
      <w:szCs w:val="24"/>
      <w:lang w:val="en-US" w:eastAsia="en-US" w:bidi="ar-SA"/>
    </w:rPr>
  </w:style>
  <w:style w:type="paragraph" w:customStyle="1" w:styleId="SubmitResume">
    <w:name w:val="Submit Resume"/>
    <w:basedOn w:val="Normal"/>
    <w:rsid w:val="00980826"/>
    <w:pPr>
      <w:spacing w:before="100"/>
    </w:pPr>
    <w:rPr>
      <w:rFonts w:ascii="Verdana" w:hAnsi="Verdana" w:cs="MS Shell Dlg"/>
      <w:i/>
      <w:color w:val="333399"/>
      <w:sz w:val="16"/>
      <w:szCs w:val="15"/>
    </w:rPr>
  </w:style>
  <w:style w:type="paragraph" w:customStyle="1" w:styleId="ResumeBulletPoints">
    <w:name w:val="Resume Bullet Points"/>
    <w:basedOn w:val="Normal"/>
    <w:rsid w:val="00980826"/>
    <w:pPr>
      <w:numPr>
        <w:numId w:val="1"/>
      </w:numPr>
      <w:autoSpaceDE w:val="0"/>
      <w:autoSpaceDN w:val="0"/>
      <w:adjustRightInd w:val="0"/>
      <w:spacing w:after="120"/>
      <w:jc w:val="both"/>
    </w:pPr>
    <w:rPr>
      <w:rFonts w:cs="Tahoma"/>
      <w:sz w:val="20"/>
      <w:szCs w:val="20"/>
    </w:rPr>
  </w:style>
  <w:style w:type="paragraph" w:customStyle="1" w:styleId="KeyResults">
    <w:name w:val="Key Results"/>
    <w:basedOn w:val="ResumeOverviewtext"/>
    <w:rsid w:val="00980826"/>
    <w:pPr>
      <w:keepNext/>
      <w:spacing w:before="120" w:after="80"/>
    </w:pPr>
    <w:rPr>
      <w:b/>
      <w:bCs/>
      <w:i/>
      <w:iCs/>
    </w:rPr>
  </w:style>
  <w:style w:type="paragraph" w:customStyle="1" w:styleId="BusinessNameAllCaps">
    <w:name w:val="Business Name All Caps"/>
    <w:basedOn w:val="PlainText"/>
    <w:rsid w:val="00980826"/>
    <w:pPr>
      <w:keepNext/>
      <w:spacing w:before="120"/>
      <w:jc w:val="both"/>
    </w:pPr>
    <w:rPr>
      <w:rFonts w:ascii="Tahoma" w:eastAsia="MS Mincho" w:hAnsi="Tahoma" w:cs="Tahoma"/>
      <w:b/>
      <w:caps/>
      <w:szCs w:val="22"/>
    </w:rPr>
  </w:style>
  <w:style w:type="paragraph" w:customStyle="1" w:styleId="DateRange">
    <w:name w:val="Date Range"/>
    <w:basedOn w:val="Normal"/>
    <w:rsid w:val="00980826"/>
    <w:pPr>
      <w:keepNext/>
      <w:spacing w:before="120"/>
      <w:jc w:val="right"/>
    </w:pPr>
    <w:rPr>
      <w:rFonts w:eastAsia="MS Mincho"/>
      <w:sz w:val="20"/>
    </w:rPr>
  </w:style>
  <w:style w:type="paragraph" w:customStyle="1" w:styleId="TechSummaryBold">
    <w:name w:val="Tech Summary Bold"/>
    <w:basedOn w:val="PlainText"/>
    <w:rsid w:val="00980826"/>
    <w:rPr>
      <w:rFonts w:ascii="Tahoma" w:eastAsia="MS Mincho" w:hAnsi="Tahoma" w:cs="Tahoma"/>
      <w:b/>
      <w:bCs/>
    </w:rPr>
  </w:style>
  <w:style w:type="paragraph" w:customStyle="1" w:styleId="TechSummaryPlain">
    <w:name w:val="Tech Summary Plain"/>
    <w:basedOn w:val="ResumeOverviewtext"/>
    <w:rsid w:val="00980826"/>
  </w:style>
  <w:style w:type="paragraph" w:customStyle="1" w:styleId="JobTitle">
    <w:name w:val="Job Title"/>
    <w:basedOn w:val="PlainText"/>
    <w:link w:val="JobTitleChar"/>
    <w:rsid w:val="00980826"/>
    <w:pPr>
      <w:keepNext/>
      <w:spacing w:before="40" w:after="80"/>
      <w:jc w:val="both"/>
    </w:pPr>
    <w:rPr>
      <w:rFonts w:ascii="Tahoma" w:hAnsi="Tahoma" w:cs="Tahoma"/>
      <w:iCs/>
      <w:u w:val="single"/>
    </w:rPr>
  </w:style>
  <w:style w:type="paragraph" w:customStyle="1" w:styleId="Jobtitleinfo">
    <w:name w:val="Job title info"/>
    <w:basedOn w:val="JobTitle"/>
    <w:link w:val="JobtitleinfoChar"/>
    <w:rsid w:val="00980826"/>
    <w:rPr>
      <w:b/>
      <w:i/>
      <w:u w:val="none"/>
    </w:rPr>
  </w:style>
  <w:style w:type="character" w:customStyle="1" w:styleId="JobTitleChar">
    <w:name w:val="Job Title Char"/>
    <w:basedOn w:val="PlainTextChar"/>
    <w:link w:val="JobTitle"/>
    <w:rsid w:val="00980826"/>
    <w:rPr>
      <w:rFonts w:ascii="Tahoma" w:hAnsi="Tahoma" w:cs="Tahoma"/>
      <w:iCs/>
      <w:u w:val="single"/>
    </w:rPr>
  </w:style>
  <w:style w:type="character" w:customStyle="1" w:styleId="JobtitleinfoChar">
    <w:name w:val="Job title info Char"/>
    <w:basedOn w:val="JobTitleChar"/>
    <w:link w:val="Jobtitleinfo"/>
    <w:rsid w:val="00980826"/>
    <w:rPr>
      <w:rFonts w:ascii="Tahoma" w:hAnsi="Tahoma" w:cs="Tahoma"/>
      <w:i/>
      <w:iCs/>
      <w:u w:val="single"/>
    </w:rPr>
  </w:style>
  <w:style w:type="paragraph" w:customStyle="1" w:styleId="Location">
    <w:name w:val="Location"/>
    <w:basedOn w:val="ResumeOverviewtext"/>
    <w:link w:val="LocationChar"/>
    <w:rsid w:val="00980826"/>
    <w:pPr>
      <w:spacing w:before="120" w:after="0"/>
    </w:pPr>
  </w:style>
  <w:style w:type="character" w:customStyle="1" w:styleId="ResumeOverviewtextChar">
    <w:name w:val="Resume Overview text Char"/>
    <w:basedOn w:val="PlainTextChar"/>
    <w:link w:val="ResumeOverviewtext"/>
    <w:rsid w:val="00980826"/>
    <w:rPr>
      <w:rFonts w:ascii="Tahoma" w:eastAsia="MS Mincho" w:hAnsi="Tahoma" w:cs="Tahoma"/>
      <w:lang w:val="en-US" w:eastAsia="en-US" w:bidi="ar-SA"/>
    </w:rPr>
  </w:style>
  <w:style w:type="character" w:customStyle="1" w:styleId="LocationChar">
    <w:name w:val="Location Char"/>
    <w:basedOn w:val="ResumeOverviewtextChar"/>
    <w:link w:val="Location"/>
    <w:rsid w:val="00980826"/>
    <w:rPr>
      <w:rFonts w:ascii="Tahoma" w:eastAsia="MS Mincho" w:hAnsi="Tahoma" w:cs="Tahoma"/>
      <w:lang w:val="en-US" w:eastAsia="en-US" w:bidi="ar-SA"/>
    </w:rPr>
  </w:style>
  <w:style w:type="paragraph" w:customStyle="1" w:styleId="CollegeDegree">
    <w:name w:val="College Degree"/>
    <w:basedOn w:val="Skillstext"/>
    <w:rsid w:val="00980826"/>
    <w:pPr>
      <w:spacing w:after="40"/>
      <w:ind w:left="0" w:firstLine="0"/>
    </w:pPr>
    <w:rPr>
      <w:rFonts w:ascii="Tahoma" w:hAnsi="Tahoma" w:cs="Tahoma"/>
      <w:b/>
      <w:bCs/>
    </w:rPr>
  </w:style>
  <w:style w:type="character" w:styleId="PageNumber">
    <w:name w:val="page number"/>
    <w:basedOn w:val="DefaultParagraphFont"/>
    <w:rsid w:val="00980826"/>
  </w:style>
  <w:style w:type="paragraph" w:customStyle="1" w:styleId="StyleJobTitleNounderline">
    <w:name w:val="Style Job Title No underline"/>
    <w:basedOn w:val="JobTitle"/>
    <w:link w:val="StyleJobTitleNounderlineCharChar"/>
    <w:rsid w:val="00980826"/>
    <w:rPr>
      <w:bCs/>
      <w:iCs w:val="0"/>
      <w:u w:val="none"/>
    </w:rPr>
  </w:style>
  <w:style w:type="character" w:customStyle="1" w:styleId="StyleJobTitleNounderlineCharChar">
    <w:name w:val="Style Job Title No underline Char Char"/>
    <w:basedOn w:val="JobTitleChar"/>
    <w:link w:val="StyleJobTitleNounderline"/>
    <w:rsid w:val="00980826"/>
    <w:rPr>
      <w:rFonts w:ascii="Tahoma" w:hAnsi="Tahoma" w:cs="Tahoma"/>
      <w:bCs/>
      <w:iCs/>
      <w:u w:val="single"/>
    </w:rPr>
  </w:style>
  <w:style w:type="paragraph" w:styleId="ListParagraph">
    <w:name w:val="List Paragraph"/>
    <w:basedOn w:val="Normal"/>
    <w:uiPriority w:val="34"/>
    <w:qFormat/>
    <w:rsid w:val="00980826"/>
    <w:pPr>
      <w:ind w:left="720"/>
      <w:contextualSpacing/>
    </w:pPr>
    <w:rPr>
      <w:rFonts w:ascii="Times New Roman" w:hAnsi="Times New Roman"/>
      <w:sz w:val="24"/>
      <w:szCs w:val="20"/>
    </w:rPr>
  </w:style>
  <w:style w:type="character" w:customStyle="1" w:styleId="public-profile-url2">
    <w:name w:val="public-profile-url2"/>
    <w:basedOn w:val="DefaultParagraphFont"/>
    <w:rsid w:val="00053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5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2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oop\AppData\Roaming\Microsoft\Templates\MN_Chron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91b503e6-6219-41d7-9688-05502d42e9f6</TemplateGUID>
    <TemplateBuildVersion>8</TemplateBuildVersion>
    <TemplateBuildDate>2009-10-11T21:44:13.6459788-04:00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21A7E4B-0319-49E4-882F-BD7FEAB94DD0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041BA409-1549-4D0D-958A-9F48EA84BB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MN_ChronResume</Template>
  <TotalTime>0</TotalTime>
  <Pages>4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9754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2017-05-02T20:20:00Z</dcterms:created>
  <dcterms:modified xsi:type="dcterms:W3CDTF">2017-05-02T22:13:00Z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TC103853459990</vt:lpwstr>
  </property>
</Properties>
</file>